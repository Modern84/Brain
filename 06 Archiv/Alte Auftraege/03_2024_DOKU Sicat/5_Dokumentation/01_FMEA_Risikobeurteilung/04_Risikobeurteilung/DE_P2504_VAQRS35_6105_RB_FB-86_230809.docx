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56F76" w14:textId="77777777" w:rsidR="007C58B2" w:rsidRPr="00073AD4" w:rsidRDefault="007C58B2" w:rsidP="007C58B2">
      <w:pPr>
        <w:spacing w:before="120" w:after="60" w:line="240" w:lineRule="auto"/>
        <w:jc w:val="left"/>
        <w:rPr>
          <w:rFonts w:eastAsia="Times New Roman" w:cs="Arial"/>
          <w:b/>
          <w:bCs/>
          <w:szCs w:val="20"/>
          <w:lang w:eastAsia="de-DE"/>
        </w:rPr>
      </w:pPr>
      <w:r w:rsidRPr="00073AD4">
        <w:rPr>
          <w:rFonts w:eastAsia="Times New Roman" w:cs="Arial"/>
          <w:b/>
          <w:bCs/>
          <w:szCs w:val="20"/>
          <w:lang w:eastAsia="de-DE"/>
        </w:rPr>
        <w:t>Anlage: Risikoeinschätzung / Risikobewertung</w:t>
      </w:r>
    </w:p>
    <w:p w14:paraId="4155BD26" w14:textId="77777777" w:rsidR="007C58B2" w:rsidRPr="00073AD4" w:rsidRDefault="007C58B2" w:rsidP="007C58B2">
      <w:pPr>
        <w:spacing w:before="120" w:after="60" w:line="240" w:lineRule="auto"/>
        <w:jc w:val="left"/>
        <w:rPr>
          <w:rFonts w:eastAsia="Times New Roman" w:cs="Arial"/>
          <w:b/>
          <w:bCs/>
          <w:sz w:val="20"/>
          <w:szCs w:val="20"/>
          <w:lang w:eastAsia="de-DE"/>
        </w:rPr>
      </w:pPr>
      <w:r w:rsidRPr="00073AD4">
        <w:rPr>
          <w:rFonts w:eastAsia="Times New Roman" w:cs="Arial"/>
          <w:b/>
          <w:bCs/>
          <w:sz w:val="20"/>
          <w:szCs w:val="20"/>
          <w:lang w:eastAsia="de-DE"/>
        </w:rPr>
        <w:t>Schwere der möglichen Verletzung (</w:t>
      </w:r>
      <w:proofErr w:type="spellStart"/>
      <w:r w:rsidRPr="00073AD4">
        <w:rPr>
          <w:rFonts w:eastAsia="Times New Roman" w:cs="Arial"/>
          <w:b/>
          <w:bCs/>
          <w:sz w:val="20"/>
          <w:szCs w:val="20"/>
          <w:lang w:eastAsia="de-DE"/>
        </w:rPr>
        <w:t>severity</w:t>
      </w:r>
      <w:proofErr w:type="spellEnd"/>
      <w:r w:rsidRPr="00073AD4">
        <w:rPr>
          <w:rFonts w:eastAsia="Times New Roman" w:cs="Arial"/>
          <w:b/>
          <w:bCs/>
          <w:sz w:val="20"/>
          <w:szCs w:val="20"/>
          <w:lang w:eastAsia="de-DE"/>
        </w:rPr>
        <w:t xml:space="preserve"> </w:t>
      </w:r>
      <w:proofErr w:type="spellStart"/>
      <w:r w:rsidRPr="00073AD4">
        <w:rPr>
          <w:rFonts w:eastAsia="Times New Roman" w:cs="Arial"/>
          <w:b/>
          <w:bCs/>
          <w:sz w:val="20"/>
          <w:szCs w:val="20"/>
          <w:lang w:eastAsia="de-DE"/>
        </w:rPr>
        <w:t>of</w:t>
      </w:r>
      <w:proofErr w:type="spellEnd"/>
      <w:r w:rsidRPr="00073AD4">
        <w:rPr>
          <w:rFonts w:eastAsia="Times New Roman" w:cs="Arial"/>
          <w:b/>
          <w:bCs/>
          <w:sz w:val="20"/>
          <w:szCs w:val="20"/>
          <w:lang w:eastAsia="de-DE"/>
        </w:rPr>
        <w:t xml:space="preserve"> possible </w:t>
      </w:r>
      <w:proofErr w:type="spellStart"/>
      <w:r w:rsidRPr="00073AD4">
        <w:rPr>
          <w:rFonts w:eastAsia="Times New Roman" w:cs="Arial"/>
          <w:b/>
          <w:bCs/>
          <w:sz w:val="20"/>
          <w:szCs w:val="20"/>
          <w:lang w:eastAsia="de-DE"/>
        </w:rPr>
        <w:t>injury</w:t>
      </w:r>
      <w:proofErr w:type="spellEnd"/>
      <w:r w:rsidRPr="00073AD4">
        <w:rPr>
          <w:rFonts w:eastAsia="Times New Roman" w:cs="Arial"/>
          <w:b/>
          <w:bCs/>
          <w:sz w:val="20"/>
          <w:szCs w:val="20"/>
          <w:lang w:eastAsia="de-DE"/>
        </w:rPr>
        <w:t xml:space="preserve"> – SPI)</w:t>
      </w:r>
    </w:p>
    <w:tbl>
      <w:tblPr>
        <w:tblStyle w:val="Tabellenraster"/>
        <w:tblW w:w="0" w:type="auto"/>
        <w:tblLook w:val="04A0" w:firstRow="1" w:lastRow="0" w:firstColumn="1" w:lastColumn="0" w:noHBand="0" w:noVBand="1"/>
      </w:tblPr>
      <w:tblGrid>
        <w:gridCol w:w="7508"/>
        <w:gridCol w:w="2545"/>
      </w:tblGrid>
      <w:tr w:rsidR="007C58B2" w:rsidRPr="00463E85" w14:paraId="7B97DAF5" w14:textId="77777777" w:rsidTr="00C434B3">
        <w:tc>
          <w:tcPr>
            <w:tcW w:w="7508" w:type="dxa"/>
            <w:shd w:val="pct20" w:color="auto" w:fill="auto"/>
          </w:tcPr>
          <w:p w14:paraId="606C16D2"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14:paraId="2DB45E71"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14:paraId="1B67B01F" w14:textId="77777777" w:rsidTr="00C434B3">
        <w:tc>
          <w:tcPr>
            <w:tcW w:w="7508" w:type="dxa"/>
          </w:tcPr>
          <w:p w14:paraId="0BB7D4E7"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Schramme, Druckstelle, Prellungen die mit erster Hilfe versorgt werden</w:t>
            </w:r>
          </w:p>
        </w:tc>
        <w:tc>
          <w:tcPr>
            <w:tcW w:w="2545" w:type="dxa"/>
          </w:tcPr>
          <w:p w14:paraId="266F6AFA"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0,1</w:t>
            </w:r>
          </w:p>
        </w:tc>
      </w:tr>
      <w:tr w:rsidR="007C58B2" w:rsidRPr="00463E85" w14:paraId="18A6F36E" w14:textId="77777777" w:rsidTr="00C434B3">
        <w:tc>
          <w:tcPr>
            <w:tcW w:w="7508" w:type="dxa"/>
          </w:tcPr>
          <w:p w14:paraId="73DC4AAF"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Wunde, Schnitt, leichte gesundheitsschädigende Wirkung, kleinere Brandwunden</w:t>
            </w:r>
          </w:p>
        </w:tc>
        <w:tc>
          <w:tcPr>
            <w:tcW w:w="2545" w:type="dxa"/>
          </w:tcPr>
          <w:p w14:paraId="652A08F8"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0,5</w:t>
            </w:r>
          </w:p>
        </w:tc>
      </w:tr>
      <w:tr w:rsidR="007C58B2" w:rsidRPr="00463E85" w14:paraId="2D8EE38C" w14:textId="77777777" w:rsidTr="00C434B3">
        <w:tc>
          <w:tcPr>
            <w:tcW w:w="7508" w:type="dxa"/>
          </w:tcPr>
          <w:p w14:paraId="57D57490"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Leichter Bruch – Finger, Zehen</w:t>
            </w:r>
          </w:p>
        </w:tc>
        <w:tc>
          <w:tcPr>
            <w:tcW w:w="2545" w:type="dxa"/>
          </w:tcPr>
          <w:p w14:paraId="32E59B98"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2</w:t>
            </w:r>
          </w:p>
        </w:tc>
      </w:tr>
      <w:tr w:rsidR="007C58B2" w:rsidRPr="00463E85" w14:paraId="4F185208" w14:textId="77777777" w:rsidTr="00C434B3">
        <w:tc>
          <w:tcPr>
            <w:tcW w:w="7508" w:type="dxa"/>
          </w:tcPr>
          <w:p w14:paraId="5DBC36B8"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Schwerer Bruch – Hand, Arm, Bein</w:t>
            </w:r>
          </w:p>
        </w:tc>
        <w:tc>
          <w:tcPr>
            <w:tcW w:w="2545" w:type="dxa"/>
          </w:tcPr>
          <w:p w14:paraId="188C07EA"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4</w:t>
            </w:r>
          </w:p>
        </w:tc>
      </w:tr>
      <w:tr w:rsidR="007C58B2" w:rsidRPr="00463E85" w14:paraId="23164FFE" w14:textId="77777777" w:rsidTr="00C434B3">
        <w:tc>
          <w:tcPr>
            <w:tcW w:w="7508" w:type="dxa"/>
          </w:tcPr>
          <w:p w14:paraId="730FD552"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Verlust von einer Gliedmaße/Augen, teilweiser Verlust des Gehörs</w:t>
            </w:r>
          </w:p>
        </w:tc>
        <w:tc>
          <w:tcPr>
            <w:tcW w:w="2545" w:type="dxa"/>
          </w:tcPr>
          <w:p w14:paraId="41779184"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6</w:t>
            </w:r>
          </w:p>
        </w:tc>
      </w:tr>
      <w:tr w:rsidR="007C58B2" w:rsidRPr="00463E85" w14:paraId="1D4160D0" w14:textId="77777777" w:rsidTr="00C434B3">
        <w:tc>
          <w:tcPr>
            <w:tcW w:w="7508" w:type="dxa"/>
          </w:tcPr>
          <w:p w14:paraId="2A07915A"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Verlust von zwei Gliedmaßen/Augen, vollständiger Verlust des Gehörs</w:t>
            </w:r>
          </w:p>
        </w:tc>
        <w:tc>
          <w:tcPr>
            <w:tcW w:w="2545" w:type="dxa"/>
          </w:tcPr>
          <w:p w14:paraId="7F5FE782"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10</w:t>
            </w:r>
          </w:p>
        </w:tc>
      </w:tr>
      <w:tr w:rsidR="007C58B2" w:rsidRPr="00463E85" w14:paraId="1DC8ACB2" w14:textId="77777777" w:rsidTr="00C434B3">
        <w:tc>
          <w:tcPr>
            <w:tcW w:w="7508" w:type="dxa"/>
          </w:tcPr>
          <w:p w14:paraId="702BC554" w14:textId="77777777" w:rsidR="007C58B2" w:rsidRPr="00463E85" w:rsidRDefault="007C58B2" w:rsidP="00C434B3">
            <w:pPr>
              <w:spacing w:before="60" w:after="60" w:line="240" w:lineRule="auto"/>
              <w:jc w:val="left"/>
              <w:rPr>
                <w:rFonts w:cs="Arial"/>
                <w:sz w:val="20"/>
                <w:szCs w:val="20"/>
              </w:rPr>
            </w:pPr>
            <w:r w:rsidRPr="008C261B">
              <w:rPr>
                <w:rFonts w:ascii="Arial" w:hAnsi="Arial" w:cs="Arial"/>
                <w:sz w:val="20"/>
                <w:szCs w:val="20"/>
              </w:rPr>
              <w:t>Kritische Verletzungen, dauerhafte Erkrankung/Verletzung</w:t>
            </w:r>
          </w:p>
        </w:tc>
        <w:tc>
          <w:tcPr>
            <w:tcW w:w="2545" w:type="dxa"/>
          </w:tcPr>
          <w:p w14:paraId="5A3E2971" w14:textId="77777777" w:rsidR="007C58B2" w:rsidRPr="006349CD" w:rsidRDefault="007C58B2" w:rsidP="00C434B3">
            <w:pPr>
              <w:spacing w:before="60" w:after="60" w:line="240" w:lineRule="auto"/>
              <w:jc w:val="left"/>
              <w:rPr>
                <w:rFonts w:ascii="Arial" w:hAnsi="Arial" w:cs="Arial"/>
                <w:sz w:val="20"/>
                <w:szCs w:val="20"/>
              </w:rPr>
            </w:pPr>
            <w:r w:rsidRPr="006349CD">
              <w:rPr>
                <w:rFonts w:ascii="Arial" w:hAnsi="Arial" w:cs="Arial"/>
                <w:sz w:val="20"/>
                <w:szCs w:val="20"/>
              </w:rPr>
              <w:t>25</w:t>
            </w:r>
          </w:p>
        </w:tc>
      </w:tr>
      <w:tr w:rsidR="007C58B2" w:rsidRPr="00463E85" w14:paraId="0119BDD0" w14:textId="77777777" w:rsidTr="00C434B3">
        <w:tc>
          <w:tcPr>
            <w:tcW w:w="7508" w:type="dxa"/>
          </w:tcPr>
          <w:p w14:paraId="3695D792"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Tod</w:t>
            </w:r>
          </w:p>
        </w:tc>
        <w:tc>
          <w:tcPr>
            <w:tcW w:w="2545" w:type="dxa"/>
          </w:tcPr>
          <w:p w14:paraId="2D7BCAA4" w14:textId="77777777" w:rsidR="007C58B2" w:rsidRPr="00463E85" w:rsidRDefault="007C58B2" w:rsidP="00C434B3">
            <w:pPr>
              <w:spacing w:before="60" w:after="60" w:line="240" w:lineRule="auto"/>
              <w:jc w:val="left"/>
              <w:rPr>
                <w:rFonts w:ascii="Arial" w:hAnsi="Arial" w:cs="Arial"/>
                <w:sz w:val="20"/>
                <w:szCs w:val="20"/>
              </w:rPr>
            </w:pPr>
            <w:r>
              <w:rPr>
                <w:rFonts w:ascii="Arial" w:hAnsi="Arial" w:cs="Arial"/>
                <w:sz w:val="20"/>
                <w:szCs w:val="20"/>
              </w:rPr>
              <w:t>40</w:t>
            </w:r>
          </w:p>
        </w:tc>
      </w:tr>
    </w:tbl>
    <w:p w14:paraId="7FCCCA8D" w14:textId="77777777" w:rsidR="007C58B2"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Eintrittswahrscheinlichkeit des Schadens (</w:t>
      </w:r>
      <w:proofErr w:type="spellStart"/>
      <w:r w:rsidRPr="00073AD4">
        <w:rPr>
          <w:rFonts w:eastAsia="Times New Roman" w:cs="Arial"/>
          <w:b/>
          <w:sz w:val="20"/>
          <w:szCs w:val="20"/>
          <w:lang w:eastAsia="de-DE"/>
        </w:rPr>
        <w:t>probability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occurrence</w:t>
      </w:r>
      <w:proofErr w:type="spellEnd"/>
      <w:r w:rsidRPr="00073AD4">
        <w:rPr>
          <w:rFonts w:eastAsia="Times New Roman" w:cs="Arial"/>
          <w:b/>
          <w:sz w:val="20"/>
          <w:szCs w:val="20"/>
          <w:lang w:eastAsia="de-DE"/>
        </w:rPr>
        <w:t xml:space="preserve"> – PO)</w:t>
      </w:r>
    </w:p>
    <w:tbl>
      <w:tblPr>
        <w:tblStyle w:val="Tabellenraster"/>
        <w:tblW w:w="0" w:type="auto"/>
        <w:tblLook w:val="04A0" w:firstRow="1" w:lastRow="0" w:firstColumn="1" w:lastColumn="0" w:noHBand="0" w:noVBand="1"/>
      </w:tblPr>
      <w:tblGrid>
        <w:gridCol w:w="7508"/>
        <w:gridCol w:w="2545"/>
      </w:tblGrid>
      <w:tr w:rsidR="007C58B2" w:rsidRPr="00463E85" w14:paraId="51FB9F29" w14:textId="77777777" w:rsidTr="00C434B3">
        <w:tc>
          <w:tcPr>
            <w:tcW w:w="7508" w:type="dxa"/>
            <w:shd w:val="pct20" w:color="auto" w:fill="auto"/>
          </w:tcPr>
          <w:p w14:paraId="7BF7000C" w14:textId="77777777" w:rsidR="007C58B2" w:rsidRPr="006349CD" w:rsidRDefault="007C58B2" w:rsidP="00C434B3">
            <w:pPr>
              <w:spacing w:before="60" w:after="60" w:line="240" w:lineRule="auto"/>
              <w:jc w:val="left"/>
              <w:rPr>
                <w:rFonts w:ascii="Arial" w:hAnsi="Arial" w:cs="Arial"/>
                <w:sz w:val="20"/>
                <w:szCs w:val="20"/>
              </w:rPr>
            </w:pPr>
            <w:r w:rsidRPr="006349CD">
              <w:rPr>
                <w:rFonts w:ascii="Arial" w:hAnsi="Arial" w:cs="Arial"/>
                <w:sz w:val="20"/>
                <w:szCs w:val="20"/>
              </w:rPr>
              <w:t>Kriterium</w:t>
            </w:r>
          </w:p>
        </w:tc>
        <w:tc>
          <w:tcPr>
            <w:tcW w:w="2545" w:type="dxa"/>
            <w:shd w:val="pct20" w:color="auto" w:fill="auto"/>
          </w:tcPr>
          <w:p w14:paraId="4DC9CE49" w14:textId="77777777" w:rsidR="007C58B2" w:rsidRPr="006349CD" w:rsidRDefault="007C58B2" w:rsidP="00C434B3">
            <w:pPr>
              <w:spacing w:before="60" w:after="60" w:line="240" w:lineRule="auto"/>
              <w:jc w:val="left"/>
              <w:rPr>
                <w:rFonts w:ascii="Arial" w:hAnsi="Arial" w:cs="Arial"/>
                <w:sz w:val="20"/>
                <w:szCs w:val="20"/>
              </w:rPr>
            </w:pPr>
            <w:r w:rsidRPr="006349CD">
              <w:rPr>
                <w:rFonts w:ascii="Arial" w:hAnsi="Arial" w:cs="Arial"/>
                <w:sz w:val="20"/>
                <w:szCs w:val="20"/>
              </w:rPr>
              <w:t>Gefahrenrate</w:t>
            </w:r>
          </w:p>
        </w:tc>
      </w:tr>
      <w:tr w:rsidR="007C58B2" w:rsidRPr="00463E85" w14:paraId="4C6E3A27" w14:textId="77777777" w:rsidTr="00C434B3">
        <w:tc>
          <w:tcPr>
            <w:tcW w:w="7508" w:type="dxa"/>
          </w:tcPr>
          <w:p w14:paraId="3D15BD2A"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Nahezu unmöglich</w:t>
            </w:r>
          </w:p>
        </w:tc>
        <w:tc>
          <w:tcPr>
            <w:tcW w:w="2545" w:type="dxa"/>
          </w:tcPr>
          <w:p w14:paraId="0606C2DD" w14:textId="77777777" w:rsidR="007C58B2" w:rsidRPr="00463E85"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0,05</w:t>
            </w:r>
          </w:p>
        </w:tc>
      </w:tr>
      <w:tr w:rsidR="007C58B2" w:rsidRPr="00463E85" w14:paraId="0E306EC3" w14:textId="77777777" w:rsidTr="00C434B3">
        <w:tc>
          <w:tcPr>
            <w:tcW w:w="7508" w:type="dxa"/>
          </w:tcPr>
          <w:p w14:paraId="3BB9C7E7"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Unwahrscheinlich</w:t>
            </w:r>
          </w:p>
        </w:tc>
        <w:tc>
          <w:tcPr>
            <w:tcW w:w="2545" w:type="dxa"/>
          </w:tcPr>
          <w:p w14:paraId="6136CBAC"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1,25</w:t>
            </w:r>
          </w:p>
        </w:tc>
      </w:tr>
      <w:tr w:rsidR="007C58B2" w:rsidRPr="00463E85" w14:paraId="04697A12" w14:textId="77777777" w:rsidTr="00C434B3">
        <w:tc>
          <w:tcPr>
            <w:tcW w:w="7508" w:type="dxa"/>
          </w:tcPr>
          <w:p w14:paraId="7315EA2E"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 xml:space="preserve">Möglich </w:t>
            </w:r>
          </w:p>
        </w:tc>
        <w:tc>
          <w:tcPr>
            <w:tcW w:w="2545" w:type="dxa"/>
          </w:tcPr>
          <w:p w14:paraId="2AC5E185"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2,5</w:t>
            </w:r>
          </w:p>
        </w:tc>
      </w:tr>
      <w:tr w:rsidR="007C58B2" w:rsidRPr="00463E85" w14:paraId="141DB760" w14:textId="77777777" w:rsidTr="00C434B3">
        <w:tc>
          <w:tcPr>
            <w:tcW w:w="7508" w:type="dxa"/>
          </w:tcPr>
          <w:p w14:paraId="5D7CB458"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Wahrscheinlich</w:t>
            </w:r>
          </w:p>
        </w:tc>
        <w:tc>
          <w:tcPr>
            <w:tcW w:w="2545" w:type="dxa"/>
          </w:tcPr>
          <w:p w14:paraId="141F6977"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4</w:t>
            </w:r>
          </w:p>
        </w:tc>
      </w:tr>
      <w:tr w:rsidR="007C58B2" w:rsidRPr="00463E85" w14:paraId="3C1A724B" w14:textId="77777777" w:rsidTr="00C434B3">
        <w:tc>
          <w:tcPr>
            <w:tcW w:w="7508" w:type="dxa"/>
          </w:tcPr>
          <w:p w14:paraId="531099BE"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Sicher</w:t>
            </w:r>
          </w:p>
        </w:tc>
        <w:tc>
          <w:tcPr>
            <w:tcW w:w="2545" w:type="dxa"/>
          </w:tcPr>
          <w:p w14:paraId="3EE6ECE2" w14:textId="77777777" w:rsidR="007C58B2" w:rsidRPr="00765ECB" w:rsidRDefault="007C58B2" w:rsidP="00C434B3">
            <w:pPr>
              <w:spacing w:before="60" w:after="60" w:line="240" w:lineRule="auto"/>
              <w:jc w:val="left"/>
              <w:rPr>
                <w:rFonts w:ascii="Arial" w:hAnsi="Arial" w:cs="Arial"/>
                <w:sz w:val="20"/>
                <w:szCs w:val="20"/>
              </w:rPr>
            </w:pPr>
            <w:r w:rsidRPr="00765ECB">
              <w:rPr>
                <w:rFonts w:ascii="Arial" w:hAnsi="Arial" w:cs="Arial"/>
                <w:sz w:val="20"/>
                <w:szCs w:val="20"/>
              </w:rPr>
              <w:t>8</w:t>
            </w:r>
          </w:p>
        </w:tc>
      </w:tr>
    </w:tbl>
    <w:p w14:paraId="53606B55" w14:textId="77777777" w:rsidR="007C58B2" w:rsidRPr="00073AD4"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Möglichkeit zur Vermeidung (</w:t>
      </w:r>
      <w:proofErr w:type="spellStart"/>
      <w:r w:rsidRPr="00073AD4">
        <w:rPr>
          <w:rFonts w:eastAsia="Times New Roman" w:cs="Arial"/>
          <w:b/>
          <w:sz w:val="20"/>
          <w:szCs w:val="20"/>
          <w:lang w:eastAsia="de-DE"/>
        </w:rPr>
        <w:t>possibility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avoidance</w:t>
      </w:r>
      <w:proofErr w:type="spellEnd"/>
      <w:r w:rsidRPr="00073AD4">
        <w:rPr>
          <w:rFonts w:eastAsia="Times New Roman" w:cs="Arial"/>
          <w:b/>
          <w:sz w:val="20"/>
          <w:szCs w:val="20"/>
          <w:lang w:eastAsia="de-DE"/>
        </w:rPr>
        <w:t xml:space="preserve"> – PA)</w:t>
      </w:r>
    </w:p>
    <w:tbl>
      <w:tblPr>
        <w:tblStyle w:val="Tabellenraster"/>
        <w:tblW w:w="0" w:type="auto"/>
        <w:tblLook w:val="04A0" w:firstRow="1" w:lastRow="0" w:firstColumn="1" w:lastColumn="0" w:noHBand="0" w:noVBand="1"/>
      </w:tblPr>
      <w:tblGrid>
        <w:gridCol w:w="7508"/>
        <w:gridCol w:w="2545"/>
      </w:tblGrid>
      <w:tr w:rsidR="007C58B2" w:rsidRPr="00463E85" w14:paraId="252928D5" w14:textId="77777777" w:rsidTr="00C434B3">
        <w:tc>
          <w:tcPr>
            <w:tcW w:w="7508" w:type="dxa"/>
            <w:shd w:val="pct20" w:color="auto" w:fill="auto"/>
          </w:tcPr>
          <w:p w14:paraId="17097262"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14:paraId="6075E042"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14:paraId="735B267C" w14:textId="77777777" w:rsidTr="00C434B3">
        <w:tc>
          <w:tcPr>
            <w:tcW w:w="7508" w:type="dxa"/>
          </w:tcPr>
          <w:p w14:paraId="37103996"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Wahrscheinlich</w:t>
            </w:r>
          </w:p>
        </w:tc>
        <w:tc>
          <w:tcPr>
            <w:tcW w:w="2545" w:type="dxa"/>
          </w:tcPr>
          <w:p w14:paraId="047E10E7"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0,75</w:t>
            </w:r>
          </w:p>
        </w:tc>
      </w:tr>
      <w:tr w:rsidR="007C58B2" w:rsidRPr="00463E85" w14:paraId="6B95D81A" w14:textId="77777777" w:rsidTr="00C434B3">
        <w:tc>
          <w:tcPr>
            <w:tcW w:w="7508" w:type="dxa"/>
          </w:tcPr>
          <w:p w14:paraId="0AE06893"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Möglich</w:t>
            </w:r>
          </w:p>
        </w:tc>
        <w:tc>
          <w:tcPr>
            <w:tcW w:w="2545" w:type="dxa"/>
          </w:tcPr>
          <w:p w14:paraId="5E1876E3"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2,5</w:t>
            </w:r>
          </w:p>
        </w:tc>
      </w:tr>
      <w:tr w:rsidR="007C58B2" w:rsidRPr="00463E85" w14:paraId="0F1BF44D" w14:textId="77777777" w:rsidTr="00C434B3">
        <w:tc>
          <w:tcPr>
            <w:tcW w:w="7508" w:type="dxa"/>
          </w:tcPr>
          <w:p w14:paraId="6E903E06"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Unmöglich</w:t>
            </w:r>
          </w:p>
        </w:tc>
        <w:tc>
          <w:tcPr>
            <w:tcW w:w="2545" w:type="dxa"/>
          </w:tcPr>
          <w:p w14:paraId="2EA871A1"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5</w:t>
            </w:r>
          </w:p>
        </w:tc>
      </w:tr>
    </w:tbl>
    <w:p w14:paraId="1E13668E" w14:textId="77777777" w:rsidR="007C58B2" w:rsidRPr="00073AD4"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Häufigkeit der Gefährdungsexposition (</w:t>
      </w:r>
      <w:proofErr w:type="spellStart"/>
      <w:r w:rsidRPr="00073AD4">
        <w:rPr>
          <w:rFonts w:eastAsia="Times New Roman" w:cs="Arial"/>
          <w:b/>
          <w:sz w:val="20"/>
          <w:szCs w:val="20"/>
          <w:lang w:eastAsia="de-DE"/>
        </w:rPr>
        <w:t>frequency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exposure</w:t>
      </w:r>
      <w:proofErr w:type="spellEnd"/>
      <w:r w:rsidRPr="00073AD4">
        <w:rPr>
          <w:rFonts w:eastAsia="Times New Roman" w:cs="Arial"/>
          <w:b/>
          <w:sz w:val="20"/>
          <w:szCs w:val="20"/>
          <w:lang w:eastAsia="de-DE"/>
        </w:rPr>
        <w:t xml:space="preserve"> – FE)</w:t>
      </w:r>
    </w:p>
    <w:tbl>
      <w:tblPr>
        <w:tblStyle w:val="Tabellenraster"/>
        <w:tblW w:w="0" w:type="auto"/>
        <w:tblLook w:val="04A0" w:firstRow="1" w:lastRow="0" w:firstColumn="1" w:lastColumn="0" w:noHBand="0" w:noVBand="1"/>
      </w:tblPr>
      <w:tblGrid>
        <w:gridCol w:w="7508"/>
        <w:gridCol w:w="2545"/>
      </w:tblGrid>
      <w:tr w:rsidR="007C58B2" w:rsidRPr="00463E85" w14:paraId="0217EBAD" w14:textId="77777777" w:rsidTr="00C434B3">
        <w:tc>
          <w:tcPr>
            <w:tcW w:w="7508" w:type="dxa"/>
            <w:shd w:val="pct20" w:color="auto" w:fill="auto"/>
          </w:tcPr>
          <w:p w14:paraId="761E8C55"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14:paraId="0CFA86F4" w14:textId="77777777" w:rsidR="007C58B2" w:rsidRPr="00463E85" w:rsidRDefault="007C58B2" w:rsidP="00C434B3">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14:paraId="70E38BC0" w14:textId="77777777" w:rsidTr="00C434B3">
        <w:trPr>
          <w:trHeight w:val="90"/>
        </w:trPr>
        <w:tc>
          <w:tcPr>
            <w:tcW w:w="7508" w:type="dxa"/>
          </w:tcPr>
          <w:p w14:paraId="6AB905B1"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Jährlich</w:t>
            </w:r>
          </w:p>
        </w:tc>
        <w:tc>
          <w:tcPr>
            <w:tcW w:w="2545" w:type="dxa"/>
          </w:tcPr>
          <w:p w14:paraId="571C39D5"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0,5</w:t>
            </w:r>
          </w:p>
        </w:tc>
      </w:tr>
      <w:tr w:rsidR="007C58B2" w:rsidRPr="00463E85" w14:paraId="2203AE25" w14:textId="77777777" w:rsidTr="00C434B3">
        <w:trPr>
          <w:trHeight w:val="90"/>
        </w:trPr>
        <w:tc>
          <w:tcPr>
            <w:tcW w:w="7508" w:type="dxa"/>
          </w:tcPr>
          <w:p w14:paraId="647529C0"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Monatlich</w:t>
            </w:r>
          </w:p>
        </w:tc>
        <w:tc>
          <w:tcPr>
            <w:tcW w:w="2545" w:type="dxa"/>
          </w:tcPr>
          <w:p w14:paraId="7DCFA541"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1</w:t>
            </w:r>
          </w:p>
        </w:tc>
      </w:tr>
      <w:tr w:rsidR="007C58B2" w:rsidRPr="00463E85" w14:paraId="01F3EFA5" w14:textId="77777777" w:rsidTr="00C434B3">
        <w:trPr>
          <w:trHeight w:val="90"/>
        </w:trPr>
        <w:tc>
          <w:tcPr>
            <w:tcW w:w="7508" w:type="dxa"/>
          </w:tcPr>
          <w:p w14:paraId="023C7AEA"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Wöchentlich</w:t>
            </w:r>
          </w:p>
        </w:tc>
        <w:tc>
          <w:tcPr>
            <w:tcW w:w="2545" w:type="dxa"/>
          </w:tcPr>
          <w:p w14:paraId="654422B2"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1,5</w:t>
            </w:r>
          </w:p>
        </w:tc>
      </w:tr>
      <w:tr w:rsidR="007C58B2" w:rsidRPr="00463E85" w14:paraId="5650C281" w14:textId="77777777" w:rsidTr="00C434B3">
        <w:trPr>
          <w:trHeight w:val="90"/>
        </w:trPr>
        <w:tc>
          <w:tcPr>
            <w:tcW w:w="7508" w:type="dxa"/>
          </w:tcPr>
          <w:p w14:paraId="063D436B"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Täglich</w:t>
            </w:r>
          </w:p>
        </w:tc>
        <w:tc>
          <w:tcPr>
            <w:tcW w:w="2545" w:type="dxa"/>
          </w:tcPr>
          <w:p w14:paraId="7750155F"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2,5</w:t>
            </w:r>
          </w:p>
        </w:tc>
      </w:tr>
      <w:tr w:rsidR="007C58B2" w:rsidRPr="00463E85" w14:paraId="3A60B09E" w14:textId="77777777" w:rsidTr="00C434B3">
        <w:trPr>
          <w:trHeight w:val="90"/>
        </w:trPr>
        <w:tc>
          <w:tcPr>
            <w:tcW w:w="7508" w:type="dxa"/>
          </w:tcPr>
          <w:p w14:paraId="7342BA3C"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Stündlich</w:t>
            </w:r>
          </w:p>
        </w:tc>
        <w:tc>
          <w:tcPr>
            <w:tcW w:w="2545" w:type="dxa"/>
          </w:tcPr>
          <w:p w14:paraId="61EF74CC"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4</w:t>
            </w:r>
          </w:p>
        </w:tc>
      </w:tr>
      <w:tr w:rsidR="007C58B2" w:rsidRPr="00463E85" w14:paraId="11C77BC1" w14:textId="77777777" w:rsidTr="00C434B3">
        <w:trPr>
          <w:trHeight w:val="90"/>
        </w:trPr>
        <w:tc>
          <w:tcPr>
            <w:tcW w:w="7508" w:type="dxa"/>
          </w:tcPr>
          <w:p w14:paraId="2A647691"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Permanent</w:t>
            </w:r>
          </w:p>
        </w:tc>
        <w:tc>
          <w:tcPr>
            <w:tcW w:w="2545" w:type="dxa"/>
          </w:tcPr>
          <w:p w14:paraId="6B2551FE" w14:textId="77777777" w:rsidR="007C58B2" w:rsidRPr="00463E85" w:rsidRDefault="007C58B2" w:rsidP="00C434B3">
            <w:pPr>
              <w:spacing w:before="60" w:after="60" w:line="240" w:lineRule="auto"/>
              <w:jc w:val="left"/>
              <w:rPr>
                <w:rFonts w:ascii="Arial" w:hAnsi="Arial" w:cs="Arial"/>
                <w:sz w:val="20"/>
                <w:szCs w:val="20"/>
              </w:rPr>
            </w:pPr>
            <w:r w:rsidRPr="00463E85">
              <w:rPr>
                <w:rFonts w:ascii="Arial" w:hAnsi="Arial" w:cs="Arial"/>
                <w:sz w:val="20"/>
                <w:szCs w:val="20"/>
              </w:rPr>
              <w:t>5</w:t>
            </w:r>
          </w:p>
        </w:tc>
      </w:tr>
    </w:tbl>
    <w:p w14:paraId="1D81F028" w14:textId="1CE6FB69" w:rsidR="007C58B2" w:rsidRDefault="007C58B2" w:rsidP="001F5122">
      <w:pPr>
        <w:spacing w:after="0" w:line="240" w:lineRule="auto"/>
      </w:pPr>
    </w:p>
    <w:p w14:paraId="6447AC8E" w14:textId="2CB3B361" w:rsidR="007C58B2" w:rsidRDefault="007C58B2" w:rsidP="001F5122">
      <w:pPr>
        <w:spacing w:after="0" w:line="240" w:lineRule="auto"/>
      </w:pPr>
    </w:p>
    <w:p w14:paraId="04F56A62" w14:textId="55FED26B" w:rsidR="007C58B2" w:rsidRDefault="007C58B2" w:rsidP="001F5122">
      <w:pPr>
        <w:spacing w:after="0" w:line="240" w:lineRule="auto"/>
      </w:pPr>
    </w:p>
    <w:p w14:paraId="2BDB4224" w14:textId="15852ECE" w:rsidR="007C58B2" w:rsidRDefault="007C58B2" w:rsidP="001F5122">
      <w:pPr>
        <w:spacing w:after="0" w:line="240" w:lineRule="auto"/>
      </w:pPr>
    </w:p>
    <w:p w14:paraId="31615281" w14:textId="7DA6E525" w:rsidR="007C58B2" w:rsidRDefault="007C58B2" w:rsidP="001F5122">
      <w:pPr>
        <w:spacing w:after="0" w:line="240" w:lineRule="auto"/>
      </w:pPr>
    </w:p>
    <w:p w14:paraId="06B1A4D2" w14:textId="680CC0D0" w:rsidR="007C58B2" w:rsidRDefault="007C58B2" w:rsidP="001F5122">
      <w:pPr>
        <w:spacing w:after="0" w:line="240" w:lineRule="auto"/>
      </w:pPr>
    </w:p>
    <w:p w14:paraId="4C4DD210" w14:textId="60809C3B" w:rsidR="007C58B2" w:rsidRDefault="007C58B2" w:rsidP="001F5122">
      <w:pPr>
        <w:spacing w:after="0" w:line="240" w:lineRule="auto"/>
      </w:pPr>
    </w:p>
    <w:p w14:paraId="40F67D44" w14:textId="4B3080E1" w:rsidR="007C58B2" w:rsidRDefault="007C58B2" w:rsidP="001F5122">
      <w:pPr>
        <w:spacing w:after="0" w:line="240" w:lineRule="auto"/>
      </w:pPr>
    </w:p>
    <w:p w14:paraId="1ECD1626" w14:textId="3CD7848D" w:rsidR="007C58B2" w:rsidRDefault="007C58B2" w:rsidP="001F5122">
      <w:pPr>
        <w:spacing w:after="0" w:line="240" w:lineRule="auto"/>
      </w:pPr>
    </w:p>
    <w:p w14:paraId="3304D969" w14:textId="5C154FDC" w:rsidR="007C58B2" w:rsidRDefault="007C58B2" w:rsidP="001F5122">
      <w:pPr>
        <w:spacing w:after="0" w:line="240" w:lineRule="auto"/>
      </w:pPr>
    </w:p>
    <w:p w14:paraId="38A58609" w14:textId="19FF247C" w:rsidR="007C58B2" w:rsidRDefault="008F6273" w:rsidP="008F6273">
      <w:pPr>
        <w:tabs>
          <w:tab w:val="left" w:pos="1824"/>
        </w:tabs>
        <w:spacing w:after="0" w:line="240" w:lineRule="auto"/>
        <w:ind w:firstLine="709"/>
      </w:pPr>
      <w:r>
        <w:tab/>
      </w:r>
    </w:p>
    <w:p w14:paraId="4BBC9BAC" w14:textId="77777777" w:rsidR="007C58B2" w:rsidRDefault="007C58B2" w:rsidP="007C58B2">
      <w:pPr>
        <w:spacing w:before="120" w:after="60" w:line="240" w:lineRule="auto"/>
        <w:jc w:val="left"/>
        <w:rPr>
          <w:rFonts w:eastAsia="Times New Roman" w:cs="Arial"/>
          <w:b/>
          <w:sz w:val="20"/>
          <w:szCs w:val="20"/>
          <w:lang w:eastAsia="de-DE"/>
        </w:rPr>
      </w:pPr>
    </w:p>
    <w:p w14:paraId="31F7C91F" w14:textId="1DACFA6A" w:rsidR="007C58B2" w:rsidRDefault="007C58B2" w:rsidP="007C58B2">
      <w:pPr>
        <w:spacing w:before="120" w:after="60" w:line="240" w:lineRule="auto"/>
        <w:jc w:val="left"/>
      </w:pPr>
      <w:r w:rsidRPr="00073AD4">
        <w:rPr>
          <w:rFonts w:eastAsia="Times New Roman" w:cs="Arial"/>
          <w:b/>
          <w:sz w:val="20"/>
          <w:szCs w:val="20"/>
          <w:lang w:eastAsia="de-DE"/>
        </w:rPr>
        <w:t xml:space="preserve">Berechnung der Hazard Rating </w:t>
      </w:r>
      <w:proofErr w:type="spellStart"/>
      <w:r w:rsidRPr="00073AD4">
        <w:rPr>
          <w:rFonts w:eastAsia="Times New Roman" w:cs="Arial"/>
          <w:b/>
          <w:sz w:val="20"/>
          <w:szCs w:val="20"/>
          <w:lang w:eastAsia="de-DE"/>
        </w:rPr>
        <w:t>Number</w:t>
      </w:r>
      <w:proofErr w:type="spellEnd"/>
      <w:r w:rsidRPr="00073AD4">
        <w:rPr>
          <w:rFonts w:eastAsia="Times New Roman" w:cs="Arial"/>
          <w:b/>
          <w:sz w:val="20"/>
          <w:szCs w:val="20"/>
          <w:lang w:eastAsia="de-DE"/>
        </w:rPr>
        <w:t>: HRN = SPI x PO x PA x FE</w:t>
      </w:r>
    </w:p>
    <w:tbl>
      <w:tblPr>
        <w:tblStyle w:val="Tabellenraster"/>
        <w:tblW w:w="10060" w:type="dxa"/>
        <w:jc w:val="center"/>
        <w:tblLook w:val="04A0" w:firstRow="1" w:lastRow="0" w:firstColumn="1" w:lastColumn="0" w:noHBand="0" w:noVBand="1"/>
      </w:tblPr>
      <w:tblGrid>
        <w:gridCol w:w="1318"/>
        <w:gridCol w:w="1229"/>
        <w:gridCol w:w="1840"/>
        <w:gridCol w:w="5673"/>
      </w:tblGrid>
      <w:tr w:rsidR="007C58B2" w:rsidRPr="00100B5B" w14:paraId="4CE442D6" w14:textId="77777777" w:rsidTr="00C434B3">
        <w:trPr>
          <w:jc w:val="center"/>
        </w:trPr>
        <w:tc>
          <w:tcPr>
            <w:tcW w:w="1318" w:type="dxa"/>
            <w:tcBorders>
              <w:bottom w:val="single" w:sz="4" w:space="0" w:color="auto"/>
            </w:tcBorders>
            <w:shd w:val="pct20" w:color="auto" w:fill="auto"/>
          </w:tcPr>
          <w:p w14:paraId="0F5F7953" w14:textId="77777777" w:rsidR="007C58B2" w:rsidRPr="00100B5B" w:rsidRDefault="007C58B2" w:rsidP="00C434B3">
            <w:pPr>
              <w:spacing w:before="60" w:after="60"/>
              <w:rPr>
                <w:rFonts w:ascii="Arial" w:hAnsi="Arial" w:cs="Arial"/>
                <w:b/>
                <w:sz w:val="20"/>
                <w:szCs w:val="20"/>
              </w:rPr>
            </w:pPr>
            <w:r>
              <w:rPr>
                <w:rFonts w:ascii="Arial" w:hAnsi="Arial" w:cs="Arial"/>
                <w:b/>
                <w:sz w:val="20"/>
                <w:szCs w:val="20"/>
              </w:rPr>
              <w:t>Risikograd</w:t>
            </w:r>
          </w:p>
        </w:tc>
        <w:tc>
          <w:tcPr>
            <w:tcW w:w="1229" w:type="dxa"/>
            <w:shd w:val="pct20" w:color="auto" w:fill="auto"/>
          </w:tcPr>
          <w:p w14:paraId="5CBE25F7" w14:textId="77777777" w:rsidR="007C58B2" w:rsidRPr="00100B5B" w:rsidRDefault="007C58B2" w:rsidP="00C434B3">
            <w:pPr>
              <w:spacing w:before="60" w:after="60"/>
              <w:rPr>
                <w:rFonts w:ascii="Arial" w:hAnsi="Arial" w:cs="Arial"/>
                <w:b/>
                <w:sz w:val="20"/>
                <w:szCs w:val="20"/>
              </w:rPr>
            </w:pPr>
            <w:r w:rsidRPr="00100B5B">
              <w:rPr>
                <w:rFonts w:ascii="Arial" w:hAnsi="Arial" w:cs="Arial"/>
                <w:b/>
                <w:sz w:val="20"/>
                <w:szCs w:val="20"/>
              </w:rPr>
              <w:t>HRN</w:t>
            </w:r>
          </w:p>
        </w:tc>
        <w:tc>
          <w:tcPr>
            <w:tcW w:w="1840" w:type="dxa"/>
            <w:shd w:val="pct20" w:color="auto" w:fill="auto"/>
          </w:tcPr>
          <w:p w14:paraId="05C35325" w14:textId="77777777" w:rsidR="007C58B2" w:rsidRPr="00100B5B" w:rsidRDefault="007C58B2" w:rsidP="00C434B3">
            <w:pPr>
              <w:spacing w:before="60" w:after="60"/>
              <w:rPr>
                <w:rFonts w:ascii="Arial" w:hAnsi="Arial" w:cs="Arial"/>
                <w:b/>
                <w:sz w:val="20"/>
                <w:szCs w:val="20"/>
              </w:rPr>
            </w:pPr>
            <w:r w:rsidRPr="00100B5B">
              <w:rPr>
                <w:rFonts w:ascii="Arial" w:hAnsi="Arial" w:cs="Arial"/>
                <w:b/>
                <w:sz w:val="20"/>
                <w:szCs w:val="20"/>
              </w:rPr>
              <w:t>Risiko</w:t>
            </w:r>
            <w:r>
              <w:rPr>
                <w:rFonts w:ascii="Arial" w:hAnsi="Arial" w:cs="Arial"/>
                <w:b/>
                <w:sz w:val="20"/>
                <w:szCs w:val="20"/>
              </w:rPr>
              <w:t>höhe</w:t>
            </w:r>
          </w:p>
        </w:tc>
        <w:tc>
          <w:tcPr>
            <w:tcW w:w="5673" w:type="dxa"/>
            <w:shd w:val="pct20" w:color="auto" w:fill="auto"/>
          </w:tcPr>
          <w:p w14:paraId="315960D3" w14:textId="77777777" w:rsidR="007C58B2" w:rsidRPr="00100B5B" w:rsidRDefault="007C58B2" w:rsidP="00C434B3">
            <w:pPr>
              <w:spacing w:before="60" w:after="60"/>
              <w:rPr>
                <w:rFonts w:ascii="Arial" w:hAnsi="Arial" w:cs="Arial"/>
                <w:b/>
                <w:sz w:val="20"/>
                <w:szCs w:val="20"/>
              </w:rPr>
            </w:pPr>
            <w:r w:rsidRPr="00100B5B">
              <w:rPr>
                <w:rFonts w:ascii="Arial" w:hAnsi="Arial" w:cs="Arial"/>
                <w:b/>
                <w:sz w:val="20"/>
                <w:szCs w:val="20"/>
              </w:rPr>
              <w:t>Beschreibung</w:t>
            </w:r>
          </w:p>
        </w:tc>
      </w:tr>
      <w:tr w:rsidR="007C58B2" w:rsidRPr="00100B5B" w14:paraId="25F0E1B2" w14:textId="77777777" w:rsidTr="00C434B3">
        <w:trPr>
          <w:jc w:val="center"/>
        </w:trPr>
        <w:tc>
          <w:tcPr>
            <w:tcW w:w="1318" w:type="dxa"/>
            <w:tcBorders>
              <w:bottom w:val="single" w:sz="4" w:space="0" w:color="auto"/>
            </w:tcBorders>
            <w:shd w:val="clear" w:color="auto" w:fill="92D050"/>
            <w:vAlign w:val="center"/>
          </w:tcPr>
          <w:p w14:paraId="6BE4F0D1" w14:textId="77777777" w:rsidR="007C58B2" w:rsidRPr="00100B5B" w:rsidRDefault="007C58B2" w:rsidP="00C434B3">
            <w:pPr>
              <w:spacing w:before="60" w:after="60" w:line="240" w:lineRule="auto"/>
              <w:jc w:val="center"/>
              <w:rPr>
                <w:rFonts w:ascii="Arial" w:hAnsi="Arial" w:cs="Arial"/>
                <w:b/>
                <w:sz w:val="20"/>
                <w:szCs w:val="20"/>
              </w:rPr>
            </w:pPr>
            <w:r>
              <w:rPr>
                <w:rFonts w:ascii="Arial" w:hAnsi="Arial" w:cs="Arial"/>
                <w:b/>
                <w:sz w:val="20"/>
                <w:szCs w:val="20"/>
              </w:rPr>
              <w:t>1</w:t>
            </w:r>
          </w:p>
        </w:tc>
        <w:tc>
          <w:tcPr>
            <w:tcW w:w="1229" w:type="dxa"/>
            <w:vAlign w:val="center"/>
          </w:tcPr>
          <w:p w14:paraId="48F78367"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 xml:space="preserve">  </w:t>
            </w:r>
            <w:r>
              <w:rPr>
                <w:rFonts w:ascii="Arial" w:hAnsi="Arial" w:cs="Arial"/>
                <w:sz w:val="20"/>
                <w:szCs w:val="20"/>
              </w:rPr>
              <w:t>1</w:t>
            </w:r>
            <w:r w:rsidRPr="00100B5B">
              <w:rPr>
                <w:rFonts w:ascii="Arial" w:hAnsi="Arial" w:cs="Arial"/>
                <w:sz w:val="20"/>
                <w:szCs w:val="20"/>
              </w:rPr>
              <w:t xml:space="preserve"> - 10</w:t>
            </w:r>
          </w:p>
        </w:tc>
        <w:tc>
          <w:tcPr>
            <w:tcW w:w="1840" w:type="dxa"/>
            <w:vAlign w:val="center"/>
          </w:tcPr>
          <w:p w14:paraId="5A78DB76"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vernachlässigbar</w:t>
            </w:r>
          </w:p>
        </w:tc>
        <w:tc>
          <w:tcPr>
            <w:tcW w:w="5673" w:type="dxa"/>
          </w:tcPr>
          <w:p w14:paraId="69881DEC" w14:textId="77777777" w:rsidR="007C58B2" w:rsidRPr="00D47509" w:rsidRDefault="007C58B2" w:rsidP="00C434B3">
            <w:pPr>
              <w:spacing w:before="60" w:after="60" w:line="240" w:lineRule="auto"/>
              <w:jc w:val="left"/>
              <w:rPr>
                <w:rFonts w:ascii="Arial" w:hAnsi="Arial" w:cs="Arial"/>
                <w:sz w:val="20"/>
                <w:szCs w:val="20"/>
              </w:rPr>
            </w:pPr>
            <w:r>
              <w:rPr>
                <w:rFonts w:ascii="Arial" w:hAnsi="Arial" w:cs="Arial"/>
                <w:sz w:val="20"/>
                <w:szCs w:val="20"/>
              </w:rPr>
              <w:t>Verbleibendes</w:t>
            </w:r>
            <w:r w:rsidRPr="00D47509">
              <w:rPr>
                <w:rFonts w:ascii="Arial" w:hAnsi="Arial" w:cs="Arial"/>
                <w:sz w:val="20"/>
                <w:szCs w:val="20"/>
              </w:rPr>
              <w:t xml:space="preserve"> Risik</w:t>
            </w:r>
            <w:r>
              <w:rPr>
                <w:rFonts w:ascii="Arial" w:hAnsi="Arial" w:cs="Arial"/>
                <w:sz w:val="20"/>
                <w:szCs w:val="20"/>
              </w:rPr>
              <w:t>o – Maßnahmen zur Risikominderung sind nicht erforderlich.</w:t>
            </w:r>
          </w:p>
        </w:tc>
      </w:tr>
      <w:tr w:rsidR="007C58B2" w:rsidRPr="00100B5B" w14:paraId="0223B5D2" w14:textId="77777777" w:rsidTr="00C434B3">
        <w:trPr>
          <w:jc w:val="center"/>
        </w:trPr>
        <w:tc>
          <w:tcPr>
            <w:tcW w:w="1318" w:type="dxa"/>
            <w:shd w:val="clear" w:color="auto" w:fill="FFC000"/>
            <w:vAlign w:val="center"/>
          </w:tcPr>
          <w:p w14:paraId="250F1FEA" w14:textId="77777777" w:rsidR="007C58B2" w:rsidRPr="00100B5B" w:rsidRDefault="007C58B2" w:rsidP="00C434B3">
            <w:pPr>
              <w:spacing w:before="60" w:after="60" w:line="240" w:lineRule="auto"/>
              <w:jc w:val="center"/>
              <w:rPr>
                <w:rFonts w:ascii="Arial" w:hAnsi="Arial" w:cs="Arial"/>
                <w:b/>
                <w:sz w:val="20"/>
                <w:szCs w:val="20"/>
              </w:rPr>
            </w:pPr>
            <w:r>
              <w:rPr>
                <w:rFonts w:ascii="Arial" w:hAnsi="Arial" w:cs="Arial"/>
                <w:b/>
                <w:sz w:val="20"/>
                <w:szCs w:val="20"/>
              </w:rPr>
              <w:t>2</w:t>
            </w:r>
          </w:p>
        </w:tc>
        <w:tc>
          <w:tcPr>
            <w:tcW w:w="1229" w:type="dxa"/>
            <w:vAlign w:val="center"/>
          </w:tcPr>
          <w:p w14:paraId="50481AF7"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 xml:space="preserve">11 - 30 </w:t>
            </w:r>
          </w:p>
        </w:tc>
        <w:tc>
          <w:tcPr>
            <w:tcW w:w="1840" w:type="dxa"/>
            <w:vAlign w:val="center"/>
          </w:tcPr>
          <w:p w14:paraId="793F5017"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gering</w:t>
            </w:r>
          </w:p>
        </w:tc>
        <w:tc>
          <w:tcPr>
            <w:tcW w:w="5673" w:type="dxa"/>
          </w:tcPr>
          <w:p w14:paraId="0CF084CF" w14:textId="77777777" w:rsidR="007C58B2" w:rsidRPr="00D47509" w:rsidRDefault="007C58B2" w:rsidP="00C434B3">
            <w:pPr>
              <w:spacing w:before="60" w:after="60" w:line="240" w:lineRule="auto"/>
              <w:jc w:val="left"/>
              <w:rPr>
                <w:rFonts w:ascii="Arial" w:hAnsi="Arial" w:cs="Arial"/>
                <w:sz w:val="20"/>
                <w:szCs w:val="20"/>
              </w:rPr>
            </w:pPr>
            <w:r w:rsidRPr="00D47509">
              <w:rPr>
                <w:rFonts w:ascii="Arial" w:hAnsi="Arial" w:cs="Arial"/>
                <w:sz w:val="20"/>
                <w:szCs w:val="20"/>
              </w:rPr>
              <w:t>Tolerierbare</w:t>
            </w:r>
            <w:r>
              <w:rPr>
                <w:rFonts w:ascii="Arial" w:hAnsi="Arial" w:cs="Arial"/>
                <w:sz w:val="20"/>
                <w:szCs w:val="20"/>
              </w:rPr>
              <w:t>res</w:t>
            </w:r>
            <w:r w:rsidRPr="00D47509">
              <w:rPr>
                <w:rFonts w:ascii="Arial" w:hAnsi="Arial" w:cs="Arial"/>
                <w:sz w:val="20"/>
                <w:szCs w:val="20"/>
              </w:rPr>
              <w:t xml:space="preserve"> Risik</w:t>
            </w:r>
            <w:r>
              <w:rPr>
                <w:rFonts w:ascii="Arial" w:hAnsi="Arial" w:cs="Arial"/>
                <w:sz w:val="20"/>
                <w:szCs w:val="20"/>
              </w:rPr>
              <w:t xml:space="preserve">o – Maßnahmen zur Risikominderung sind nicht erforderlich </w:t>
            </w:r>
            <w:r w:rsidRPr="00D47509">
              <w:rPr>
                <w:rFonts w:ascii="Arial" w:hAnsi="Arial" w:cs="Arial"/>
                <w:sz w:val="20"/>
                <w:szCs w:val="20"/>
              </w:rPr>
              <w:t>(</w:t>
            </w:r>
            <w:r w:rsidRPr="00DA2ECC">
              <w:rPr>
                <w:rFonts w:ascii="Arial" w:hAnsi="Arial" w:cs="Arial"/>
                <w:sz w:val="20"/>
                <w:szCs w:val="20"/>
              </w:rPr>
              <w:t>Grenzrisiko).</w:t>
            </w:r>
          </w:p>
        </w:tc>
      </w:tr>
      <w:tr w:rsidR="007C58B2" w:rsidRPr="00100B5B" w14:paraId="14F4BC30" w14:textId="77777777" w:rsidTr="00C434B3">
        <w:trPr>
          <w:jc w:val="center"/>
        </w:trPr>
        <w:tc>
          <w:tcPr>
            <w:tcW w:w="1318" w:type="dxa"/>
            <w:tcBorders>
              <w:bottom w:val="single" w:sz="4" w:space="0" w:color="auto"/>
            </w:tcBorders>
            <w:shd w:val="clear" w:color="auto" w:fill="FFC000"/>
            <w:vAlign w:val="center"/>
          </w:tcPr>
          <w:p w14:paraId="2F02EABE" w14:textId="77777777" w:rsidR="007C58B2" w:rsidRPr="00100B5B" w:rsidRDefault="007C58B2" w:rsidP="00C434B3">
            <w:pPr>
              <w:spacing w:before="60" w:after="60" w:line="240" w:lineRule="auto"/>
              <w:jc w:val="center"/>
              <w:rPr>
                <w:rFonts w:ascii="Arial" w:hAnsi="Arial" w:cs="Arial"/>
                <w:b/>
                <w:sz w:val="20"/>
                <w:szCs w:val="20"/>
              </w:rPr>
            </w:pPr>
            <w:r>
              <w:rPr>
                <w:rFonts w:ascii="Arial" w:hAnsi="Arial" w:cs="Arial"/>
                <w:b/>
                <w:sz w:val="20"/>
                <w:szCs w:val="20"/>
              </w:rPr>
              <w:t>3</w:t>
            </w:r>
          </w:p>
        </w:tc>
        <w:tc>
          <w:tcPr>
            <w:tcW w:w="1229" w:type="dxa"/>
            <w:vAlign w:val="center"/>
          </w:tcPr>
          <w:p w14:paraId="1DF4505F" w14:textId="77777777" w:rsidR="007C58B2" w:rsidRPr="00100B5B"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31 - 50</w:t>
            </w:r>
          </w:p>
        </w:tc>
        <w:tc>
          <w:tcPr>
            <w:tcW w:w="1840" w:type="dxa"/>
            <w:vAlign w:val="center"/>
          </w:tcPr>
          <w:p w14:paraId="40BC12B8" w14:textId="77777777" w:rsidR="007C58B2" w:rsidRPr="00100B5B" w:rsidRDefault="007C58B2" w:rsidP="00C434B3">
            <w:pPr>
              <w:spacing w:before="60" w:after="60" w:line="240" w:lineRule="auto"/>
              <w:jc w:val="left"/>
              <w:rPr>
                <w:rFonts w:ascii="Arial" w:hAnsi="Arial" w:cs="Arial"/>
                <w:sz w:val="20"/>
                <w:szCs w:val="20"/>
              </w:rPr>
            </w:pPr>
            <w:r>
              <w:rPr>
                <w:rFonts w:ascii="Arial" w:hAnsi="Arial" w:cs="Arial"/>
                <w:sz w:val="20"/>
                <w:szCs w:val="20"/>
              </w:rPr>
              <w:t>mittel</w:t>
            </w:r>
          </w:p>
        </w:tc>
        <w:tc>
          <w:tcPr>
            <w:tcW w:w="5673" w:type="dxa"/>
          </w:tcPr>
          <w:p w14:paraId="0A26FE41" w14:textId="77777777" w:rsidR="007C58B2" w:rsidRPr="00D47509" w:rsidRDefault="007C58B2" w:rsidP="00C434B3">
            <w:pPr>
              <w:spacing w:before="60" w:after="60" w:line="240" w:lineRule="auto"/>
              <w:jc w:val="left"/>
              <w:rPr>
                <w:rFonts w:ascii="Arial" w:hAnsi="Arial" w:cs="Arial"/>
                <w:sz w:val="20"/>
                <w:szCs w:val="20"/>
              </w:rPr>
            </w:pPr>
            <w:r>
              <w:rPr>
                <w:rFonts w:ascii="Arial" w:hAnsi="Arial" w:cs="Arial"/>
                <w:sz w:val="20"/>
                <w:szCs w:val="20"/>
              </w:rPr>
              <w:t xml:space="preserve">Signifikantes </w:t>
            </w:r>
            <w:r w:rsidRPr="00D47509">
              <w:rPr>
                <w:rFonts w:ascii="Arial" w:hAnsi="Arial" w:cs="Arial"/>
                <w:sz w:val="20"/>
                <w:szCs w:val="20"/>
              </w:rPr>
              <w:t>Risik</w:t>
            </w:r>
            <w:r>
              <w:rPr>
                <w:rFonts w:ascii="Arial" w:hAnsi="Arial" w:cs="Arial"/>
                <w:sz w:val="20"/>
                <w:szCs w:val="20"/>
              </w:rPr>
              <w:t>o – Maßnahmen zur Risikominderung sind erforderlich.</w:t>
            </w:r>
          </w:p>
        </w:tc>
      </w:tr>
      <w:tr w:rsidR="007C58B2" w:rsidRPr="00100B5B" w14:paraId="7E2A1EEF" w14:textId="77777777" w:rsidTr="00C434B3">
        <w:trPr>
          <w:jc w:val="center"/>
        </w:trPr>
        <w:tc>
          <w:tcPr>
            <w:tcW w:w="1318" w:type="dxa"/>
            <w:shd w:val="clear" w:color="auto" w:fill="FF0000"/>
            <w:vAlign w:val="center"/>
          </w:tcPr>
          <w:p w14:paraId="0BE4363D" w14:textId="77777777" w:rsidR="007C58B2" w:rsidRPr="00100B5B" w:rsidRDefault="007C58B2" w:rsidP="00C434B3">
            <w:pPr>
              <w:spacing w:before="60" w:after="60" w:line="240" w:lineRule="auto"/>
              <w:jc w:val="center"/>
              <w:rPr>
                <w:rFonts w:ascii="Arial" w:hAnsi="Arial" w:cs="Arial"/>
                <w:b/>
                <w:sz w:val="20"/>
                <w:szCs w:val="20"/>
              </w:rPr>
            </w:pPr>
            <w:r>
              <w:rPr>
                <w:rFonts w:ascii="Arial" w:hAnsi="Arial" w:cs="Arial"/>
                <w:b/>
                <w:sz w:val="20"/>
                <w:szCs w:val="20"/>
              </w:rPr>
              <w:t>4</w:t>
            </w:r>
          </w:p>
        </w:tc>
        <w:tc>
          <w:tcPr>
            <w:tcW w:w="1229" w:type="dxa"/>
            <w:vAlign w:val="center"/>
          </w:tcPr>
          <w:p w14:paraId="4D01697F"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51 - 500</w:t>
            </w:r>
          </w:p>
        </w:tc>
        <w:tc>
          <w:tcPr>
            <w:tcW w:w="1840" w:type="dxa"/>
            <w:vAlign w:val="center"/>
          </w:tcPr>
          <w:p w14:paraId="4A3914D6"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hoch</w:t>
            </w:r>
          </w:p>
        </w:tc>
        <w:tc>
          <w:tcPr>
            <w:tcW w:w="5673" w:type="dxa"/>
          </w:tcPr>
          <w:p w14:paraId="0AE13E92" w14:textId="77777777" w:rsidR="007C58B2" w:rsidRPr="00D47509" w:rsidRDefault="007C58B2" w:rsidP="00C434B3">
            <w:pPr>
              <w:spacing w:before="60" w:after="60" w:line="240" w:lineRule="auto"/>
              <w:jc w:val="left"/>
              <w:rPr>
                <w:rFonts w:ascii="Arial" w:hAnsi="Arial" w:cs="Arial"/>
                <w:sz w:val="20"/>
                <w:szCs w:val="20"/>
              </w:rPr>
            </w:pPr>
            <w:r>
              <w:rPr>
                <w:rFonts w:ascii="Arial" w:hAnsi="Arial" w:cs="Arial"/>
                <w:sz w:val="20"/>
                <w:szCs w:val="20"/>
              </w:rPr>
              <w:t>Hohes Risiko – Maßnahmen zur Risikominderung müssen realisiert werden.</w:t>
            </w:r>
          </w:p>
        </w:tc>
      </w:tr>
      <w:tr w:rsidR="007C58B2" w:rsidRPr="00100B5B" w14:paraId="52652CF7" w14:textId="77777777" w:rsidTr="00C434B3">
        <w:trPr>
          <w:jc w:val="center"/>
        </w:trPr>
        <w:tc>
          <w:tcPr>
            <w:tcW w:w="1318" w:type="dxa"/>
            <w:shd w:val="clear" w:color="auto" w:fill="FF0000"/>
            <w:vAlign w:val="center"/>
          </w:tcPr>
          <w:p w14:paraId="30F1A3FF" w14:textId="77777777" w:rsidR="007C58B2" w:rsidRPr="00100B5B" w:rsidRDefault="007C58B2" w:rsidP="00C434B3">
            <w:pPr>
              <w:spacing w:before="60" w:after="60" w:line="240" w:lineRule="auto"/>
              <w:jc w:val="center"/>
              <w:rPr>
                <w:rFonts w:ascii="Arial" w:hAnsi="Arial" w:cs="Arial"/>
                <w:b/>
                <w:sz w:val="20"/>
                <w:szCs w:val="20"/>
              </w:rPr>
            </w:pPr>
            <w:r>
              <w:rPr>
                <w:rFonts w:ascii="Arial" w:hAnsi="Arial" w:cs="Arial"/>
                <w:b/>
                <w:sz w:val="20"/>
                <w:szCs w:val="20"/>
              </w:rPr>
              <w:t>5</w:t>
            </w:r>
          </w:p>
        </w:tc>
        <w:tc>
          <w:tcPr>
            <w:tcW w:w="1229" w:type="dxa"/>
            <w:vAlign w:val="center"/>
          </w:tcPr>
          <w:p w14:paraId="412D3A24"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&gt; 500</w:t>
            </w:r>
          </w:p>
        </w:tc>
        <w:tc>
          <w:tcPr>
            <w:tcW w:w="1840" w:type="dxa"/>
            <w:vAlign w:val="center"/>
          </w:tcPr>
          <w:p w14:paraId="7F1C3C02" w14:textId="77777777" w:rsidR="007C58B2" w:rsidRPr="006349CD" w:rsidRDefault="007C58B2" w:rsidP="00C434B3">
            <w:pPr>
              <w:spacing w:before="60" w:after="60" w:line="240" w:lineRule="auto"/>
              <w:jc w:val="left"/>
              <w:rPr>
                <w:rFonts w:ascii="Arial" w:hAnsi="Arial" w:cs="Arial"/>
                <w:sz w:val="20"/>
                <w:szCs w:val="20"/>
              </w:rPr>
            </w:pPr>
            <w:r w:rsidRPr="00100B5B">
              <w:rPr>
                <w:rFonts w:ascii="Arial" w:hAnsi="Arial" w:cs="Arial"/>
                <w:sz w:val="20"/>
                <w:szCs w:val="20"/>
              </w:rPr>
              <w:t>unakzeptabel</w:t>
            </w:r>
          </w:p>
        </w:tc>
        <w:tc>
          <w:tcPr>
            <w:tcW w:w="5673" w:type="dxa"/>
          </w:tcPr>
          <w:p w14:paraId="79371D1F" w14:textId="77777777" w:rsidR="007C58B2" w:rsidRPr="00D47509" w:rsidRDefault="007C58B2" w:rsidP="00C434B3">
            <w:pPr>
              <w:spacing w:before="60" w:after="60" w:line="240" w:lineRule="auto"/>
              <w:jc w:val="left"/>
              <w:rPr>
                <w:rFonts w:ascii="Arial" w:hAnsi="Arial" w:cs="Arial"/>
                <w:sz w:val="20"/>
                <w:szCs w:val="20"/>
              </w:rPr>
            </w:pPr>
            <w:r>
              <w:rPr>
                <w:rFonts w:ascii="Arial" w:hAnsi="Arial" w:cs="Arial"/>
                <w:sz w:val="20"/>
                <w:szCs w:val="20"/>
              </w:rPr>
              <w:t>Sehr hohes Risiko – Maßnahmen zur Risikominderung müssen dringend realisiert werden.</w:t>
            </w:r>
          </w:p>
        </w:tc>
      </w:tr>
    </w:tbl>
    <w:p w14:paraId="1EDFEBA2" w14:textId="77777777" w:rsidR="007C58B2" w:rsidRDefault="007C58B2" w:rsidP="001F5122">
      <w:pPr>
        <w:spacing w:after="0" w:line="240" w:lineRule="auto"/>
      </w:pPr>
    </w:p>
    <w:p w14:paraId="2A6E742C" w14:textId="6A6B82F0" w:rsidR="007C58B2" w:rsidRDefault="007C58B2" w:rsidP="001F5122">
      <w:pPr>
        <w:spacing w:after="0" w:line="240" w:lineRule="auto"/>
      </w:pPr>
    </w:p>
    <w:p w14:paraId="398B31EA" w14:textId="2C06BA19" w:rsidR="007C58B2" w:rsidRDefault="007C58B2" w:rsidP="001F5122">
      <w:pPr>
        <w:spacing w:after="0" w:line="240" w:lineRule="auto"/>
      </w:pPr>
    </w:p>
    <w:p w14:paraId="191E0DA0" w14:textId="30FD83F9" w:rsidR="007C58B2" w:rsidRDefault="007C58B2" w:rsidP="001F5122">
      <w:pPr>
        <w:spacing w:after="0" w:line="240" w:lineRule="auto"/>
      </w:pPr>
    </w:p>
    <w:p w14:paraId="08BCC0ED" w14:textId="4C41F2ED" w:rsidR="007C58B2" w:rsidRDefault="007C58B2" w:rsidP="001F5122">
      <w:pPr>
        <w:spacing w:after="0" w:line="240" w:lineRule="auto"/>
      </w:pPr>
    </w:p>
    <w:p w14:paraId="19115C18" w14:textId="4A06D112" w:rsidR="007C58B2" w:rsidRDefault="007C58B2" w:rsidP="001F5122">
      <w:pPr>
        <w:spacing w:after="0" w:line="240" w:lineRule="auto"/>
      </w:pPr>
    </w:p>
    <w:p w14:paraId="028F7CE7" w14:textId="55B769D5" w:rsidR="007C58B2" w:rsidRDefault="007C58B2" w:rsidP="001F5122">
      <w:pPr>
        <w:spacing w:after="0" w:line="240" w:lineRule="auto"/>
      </w:pPr>
    </w:p>
    <w:p w14:paraId="7863E7E5" w14:textId="2BC43307" w:rsidR="007C58B2" w:rsidRDefault="007C58B2" w:rsidP="001F5122">
      <w:pPr>
        <w:spacing w:after="0" w:line="240" w:lineRule="auto"/>
      </w:pPr>
    </w:p>
    <w:p w14:paraId="20E670AE" w14:textId="437D9495" w:rsidR="007C58B2" w:rsidRDefault="007C58B2" w:rsidP="001F5122">
      <w:pPr>
        <w:spacing w:after="0" w:line="240" w:lineRule="auto"/>
      </w:pPr>
    </w:p>
    <w:p w14:paraId="43B9FC02" w14:textId="5105B76F" w:rsidR="007C58B2" w:rsidRDefault="007C58B2" w:rsidP="001F5122">
      <w:pPr>
        <w:spacing w:after="0" w:line="240" w:lineRule="auto"/>
      </w:pPr>
    </w:p>
    <w:p w14:paraId="635B0DF1" w14:textId="3732B09E" w:rsidR="007C58B2" w:rsidRDefault="007C58B2" w:rsidP="001F5122">
      <w:pPr>
        <w:spacing w:after="0" w:line="240" w:lineRule="auto"/>
      </w:pPr>
    </w:p>
    <w:p w14:paraId="2EAE5D9D" w14:textId="724A1D0F" w:rsidR="007C58B2" w:rsidRDefault="007C58B2" w:rsidP="001F5122">
      <w:pPr>
        <w:spacing w:after="0" w:line="240" w:lineRule="auto"/>
      </w:pPr>
    </w:p>
    <w:p w14:paraId="2049BE2A" w14:textId="48111285" w:rsidR="007C58B2" w:rsidRDefault="007C58B2" w:rsidP="001F5122">
      <w:pPr>
        <w:spacing w:after="0" w:line="240" w:lineRule="auto"/>
      </w:pPr>
    </w:p>
    <w:p w14:paraId="52005A2C" w14:textId="72902C5D" w:rsidR="007C58B2" w:rsidRDefault="007C58B2" w:rsidP="001F5122">
      <w:pPr>
        <w:spacing w:after="0" w:line="240" w:lineRule="auto"/>
      </w:pPr>
    </w:p>
    <w:p w14:paraId="2002D895" w14:textId="283B9C14" w:rsidR="007C58B2" w:rsidRDefault="007C58B2" w:rsidP="001F5122">
      <w:pPr>
        <w:spacing w:after="0" w:line="240" w:lineRule="auto"/>
      </w:pPr>
    </w:p>
    <w:p w14:paraId="11DF7DD7" w14:textId="45EB5B06" w:rsidR="007C58B2" w:rsidRDefault="007C58B2" w:rsidP="001F5122">
      <w:pPr>
        <w:spacing w:after="0" w:line="240" w:lineRule="auto"/>
      </w:pPr>
    </w:p>
    <w:p w14:paraId="710FDEAD" w14:textId="08DE8976" w:rsidR="007C58B2" w:rsidRDefault="007C58B2" w:rsidP="001F5122">
      <w:pPr>
        <w:spacing w:after="0" w:line="240" w:lineRule="auto"/>
      </w:pPr>
    </w:p>
    <w:p w14:paraId="5C4C3C06" w14:textId="73A788F2" w:rsidR="007C58B2" w:rsidRDefault="007C58B2" w:rsidP="001F5122">
      <w:pPr>
        <w:spacing w:after="0" w:line="240" w:lineRule="auto"/>
      </w:pPr>
    </w:p>
    <w:p w14:paraId="7D3D92CA" w14:textId="3E35385C" w:rsidR="007C58B2" w:rsidRDefault="007C58B2" w:rsidP="001F5122">
      <w:pPr>
        <w:spacing w:after="0" w:line="240" w:lineRule="auto"/>
      </w:pPr>
    </w:p>
    <w:p w14:paraId="1ABFE755" w14:textId="4F1A6D69" w:rsidR="007C58B2" w:rsidRDefault="007C58B2" w:rsidP="001F5122">
      <w:pPr>
        <w:spacing w:after="0" w:line="240" w:lineRule="auto"/>
      </w:pPr>
    </w:p>
    <w:p w14:paraId="43E44490" w14:textId="272725FA" w:rsidR="007C58B2" w:rsidRDefault="007C58B2" w:rsidP="001F5122">
      <w:pPr>
        <w:spacing w:after="0" w:line="240" w:lineRule="auto"/>
      </w:pPr>
    </w:p>
    <w:p w14:paraId="23E89D3F" w14:textId="2DE540EC" w:rsidR="007C58B2" w:rsidRDefault="007C58B2" w:rsidP="001F5122">
      <w:pPr>
        <w:spacing w:after="0" w:line="240" w:lineRule="auto"/>
      </w:pPr>
    </w:p>
    <w:p w14:paraId="4EF858B4" w14:textId="286FC95C" w:rsidR="007C58B2" w:rsidRDefault="007C58B2" w:rsidP="001F5122">
      <w:pPr>
        <w:spacing w:after="0" w:line="240" w:lineRule="auto"/>
      </w:pPr>
    </w:p>
    <w:p w14:paraId="638C8B56" w14:textId="21CA55EF" w:rsidR="007C58B2" w:rsidRDefault="007C58B2" w:rsidP="001F5122">
      <w:pPr>
        <w:spacing w:after="0" w:line="240" w:lineRule="auto"/>
      </w:pPr>
    </w:p>
    <w:p w14:paraId="6A4F76AE" w14:textId="0588EEA5" w:rsidR="007C58B2" w:rsidRDefault="007C58B2" w:rsidP="001F5122">
      <w:pPr>
        <w:spacing w:after="0" w:line="240" w:lineRule="auto"/>
      </w:pPr>
    </w:p>
    <w:p w14:paraId="7137E5F6" w14:textId="087E0D26" w:rsidR="007C58B2" w:rsidRDefault="007C58B2" w:rsidP="001F5122">
      <w:pPr>
        <w:spacing w:after="0" w:line="240" w:lineRule="auto"/>
      </w:pPr>
    </w:p>
    <w:p w14:paraId="66CB2B2B" w14:textId="1B43EB96" w:rsidR="007C58B2" w:rsidRDefault="007C58B2" w:rsidP="001F5122">
      <w:pPr>
        <w:spacing w:after="0" w:line="240" w:lineRule="auto"/>
      </w:pPr>
    </w:p>
    <w:p w14:paraId="17B1A09A" w14:textId="146AF5E3" w:rsidR="007C58B2" w:rsidRDefault="007C58B2" w:rsidP="001F5122">
      <w:pPr>
        <w:spacing w:after="0" w:line="240" w:lineRule="auto"/>
      </w:pPr>
    </w:p>
    <w:p w14:paraId="6667B2F2" w14:textId="3348D192" w:rsidR="007C58B2" w:rsidRDefault="007C58B2" w:rsidP="001F5122">
      <w:pPr>
        <w:spacing w:after="0" w:line="240" w:lineRule="auto"/>
      </w:pPr>
    </w:p>
    <w:p w14:paraId="0B9C97D9" w14:textId="117A1017" w:rsidR="007C58B2" w:rsidRDefault="007C58B2" w:rsidP="001F5122">
      <w:pPr>
        <w:spacing w:after="0" w:line="240" w:lineRule="auto"/>
      </w:pPr>
    </w:p>
    <w:p w14:paraId="12C7F4EF" w14:textId="1C0C3F9B" w:rsidR="007C58B2" w:rsidRDefault="007C58B2" w:rsidP="001F5122">
      <w:pPr>
        <w:spacing w:after="0" w:line="240" w:lineRule="auto"/>
      </w:pPr>
    </w:p>
    <w:p w14:paraId="1CF0DB6D" w14:textId="5F1EAE53" w:rsidR="007C58B2" w:rsidRDefault="007C58B2" w:rsidP="001F5122">
      <w:pPr>
        <w:spacing w:after="0" w:line="240" w:lineRule="auto"/>
      </w:pPr>
    </w:p>
    <w:p w14:paraId="37129C2A" w14:textId="5FFDD451" w:rsidR="007C58B2" w:rsidRDefault="007C58B2" w:rsidP="001F5122">
      <w:pPr>
        <w:spacing w:after="0" w:line="240" w:lineRule="auto"/>
      </w:pPr>
    </w:p>
    <w:p w14:paraId="27C71832" w14:textId="1BF7F7CE" w:rsidR="007C58B2" w:rsidRDefault="007C58B2" w:rsidP="001F5122">
      <w:pPr>
        <w:spacing w:after="0" w:line="240" w:lineRule="auto"/>
      </w:pPr>
    </w:p>
    <w:p w14:paraId="12EA51CF" w14:textId="42513FFA" w:rsidR="007C58B2" w:rsidRDefault="007C58B2" w:rsidP="001F5122">
      <w:pPr>
        <w:spacing w:after="0" w:line="240" w:lineRule="auto"/>
      </w:pPr>
    </w:p>
    <w:p w14:paraId="42102220" w14:textId="7FFA0A53" w:rsidR="007C58B2" w:rsidRDefault="007C58B2" w:rsidP="001F5122">
      <w:pPr>
        <w:spacing w:after="0" w:line="240" w:lineRule="auto"/>
      </w:pPr>
    </w:p>
    <w:p w14:paraId="366B1727" w14:textId="4563F687" w:rsidR="007C58B2" w:rsidRDefault="007C58B2" w:rsidP="001F5122">
      <w:pPr>
        <w:spacing w:after="0" w:line="240" w:lineRule="auto"/>
      </w:pPr>
    </w:p>
    <w:p w14:paraId="26F57E33" w14:textId="32F7263F" w:rsidR="007C58B2" w:rsidRDefault="007C58B2" w:rsidP="001F5122">
      <w:pPr>
        <w:spacing w:after="0" w:line="240" w:lineRule="auto"/>
      </w:pPr>
    </w:p>
    <w:p w14:paraId="4E830FCF" w14:textId="150258A3" w:rsidR="007C58B2" w:rsidRDefault="007C58B2" w:rsidP="001F5122">
      <w:pPr>
        <w:spacing w:after="0" w:line="240" w:lineRule="auto"/>
      </w:pPr>
    </w:p>
    <w:p w14:paraId="160F0FED" w14:textId="210074A0" w:rsidR="007C58B2" w:rsidRDefault="007C58B2" w:rsidP="001F5122">
      <w:pPr>
        <w:spacing w:after="0" w:line="240" w:lineRule="auto"/>
      </w:pPr>
    </w:p>
    <w:p w14:paraId="2986EE86" w14:textId="77777777" w:rsidR="00D3266F" w:rsidRDefault="00D3266F" w:rsidP="001F5122">
      <w:pPr>
        <w:spacing w:after="0" w:line="240" w:lineRule="auto"/>
      </w:pPr>
    </w:p>
    <w:p w14:paraId="4D4094CB" w14:textId="671AEC4D" w:rsidR="00EF5786" w:rsidRDefault="00EF5786" w:rsidP="008F6273">
      <w:pPr>
        <w:tabs>
          <w:tab w:val="left" w:pos="1296"/>
        </w:tabs>
        <w:spacing w:after="0" w:line="240" w:lineRule="auto"/>
      </w:pPr>
    </w:p>
    <w:p w14:paraId="0EE829A1" w14:textId="11660B7E" w:rsidR="00516F09" w:rsidRDefault="00516F09" w:rsidP="00230945">
      <w:pPr>
        <w:pStyle w:val="Listenabsatz"/>
        <w:numPr>
          <w:ilvl w:val="0"/>
          <w:numId w:val="15"/>
        </w:numPr>
        <w:tabs>
          <w:tab w:val="left" w:pos="1296"/>
        </w:tabs>
        <w:spacing w:after="0" w:line="240" w:lineRule="auto"/>
      </w:pPr>
      <w:r>
        <w:rPr>
          <w:b/>
          <w:bCs/>
          <w:sz w:val="20"/>
          <w:szCs w:val="20"/>
        </w:rPr>
        <w:lastRenderedPageBreak/>
        <w:t>1</w:t>
      </w:r>
      <w:r w:rsidRPr="00516F09">
        <w:rPr>
          <w:b/>
          <w:bCs/>
          <w:sz w:val="20"/>
          <w:szCs w:val="20"/>
        </w:rPr>
        <w:t>. Gefährdungen gemäß EN ISO 12100</w:t>
      </w:r>
    </w:p>
    <w:p w14:paraId="47CA37A4" w14:textId="77777777" w:rsidR="007C58B2" w:rsidRDefault="007C58B2" w:rsidP="001F5122">
      <w:pPr>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1F5122" w:rsidRPr="00464C1E" w14:paraId="355A8365" w14:textId="77777777" w:rsidTr="00BF15C4">
        <w:trPr>
          <w:jc w:val="center"/>
        </w:trPr>
        <w:tc>
          <w:tcPr>
            <w:tcW w:w="7230" w:type="dxa"/>
            <w:gridSpan w:val="3"/>
            <w:shd w:val="pct20" w:color="auto" w:fill="auto"/>
          </w:tcPr>
          <w:p w14:paraId="69C56387"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Identifizierung der Gefährdung</w:t>
            </w:r>
          </w:p>
        </w:tc>
        <w:tc>
          <w:tcPr>
            <w:tcW w:w="1559" w:type="dxa"/>
            <w:shd w:val="pct20" w:color="auto" w:fill="auto"/>
          </w:tcPr>
          <w:p w14:paraId="548821C3" w14:textId="77777777" w:rsidR="001F5122" w:rsidRPr="00464C1E" w:rsidRDefault="001F5122" w:rsidP="00635437">
            <w:pPr>
              <w:pStyle w:val="Text"/>
              <w:spacing w:before="60" w:after="60" w:line="240" w:lineRule="auto"/>
              <w:rPr>
                <w:rFonts w:ascii="Arial" w:hAnsi="Arial" w:cs="Arial"/>
                <w:b/>
                <w:sz w:val="20"/>
                <w:szCs w:val="20"/>
              </w:rPr>
            </w:pPr>
            <w:proofErr w:type="spellStart"/>
            <w:r w:rsidRPr="00464C1E">
              <w:rPr>
                <w:rFonts w:ascii="Arial" w:hAnsi="Arial" w:cs="Arial"/>
                <w:b/>
                <w:sz w:val="20"/>
                <w:szCs w:val="20"/>
              </w:rPr>
              <w:t>Ref</w:t>
            </w:r>
            <w:proofErr w:type="spellEnd"/>
            <w:r w:rsidRPr="00464C1E">
              <w:rPr>
                <w:rFonts w:ascii="Arial" w:hAnsi="Arial" w:cs="Arial"/>
                <w:b/>
                <w:sz w:val="20"/>
                <w:szCs w:val="20"/>
              </w:rPr>
              <w:t>.-Nr.:</w:t>
            </w:r>
          </w:p>
        </w:tc>
        <w:tc>
          <w:tcPr>
            <w:tcW w:w="560" w:type="dxa"/>
            <w:shd w:val="pct20" w:color="auto" w:fill="auto"/>
          </w:tcPr>
          <w:p w14:paraId="05840904"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1</w:t>
            </w:r>
            <w:r w:rsidR="001A3044" w:rsidRPr="00464C1E">
              <w:rPr>
                <w:rFonts w:ascii="Arial" w:hAnsi="Arial" w:cs="Arial"/>
                <w:b/>
                <w:sz w:val="20"/>
                <w:szCs w:val="20"/>
              </w:rPr>
              <w:t>.1</w:t>
            </w:r>
          </w:p>
        </w:tc>
      </w:tr>
      <w:tr w:rsidR="001F5122" w:rsidRPr="00464C1E" w14:paraId="12493DFD" w14:textId="77777777" w:rsidTr="00BF15C4">
        <w:tblPrEx>
          <w:shd w:val="clear" w:color="auto" w:fill="auto"/>
        </w:tblPrEx>
        <w:trPr>
          <w:jc w:val="center"/>
        </w:trPr>
        <w:tc>
          <w:tcPr>
            <w:tcW w:w="2773" w:type="dxa"/>
          </w:tcPr>
          <w:p w14:paraId="6C6F8238"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Gefährdungsbereich</w:t>
            </w:r>
          </w:p>
        </w:tc>
        <w:tc>
          <w:tcPr>
            <w:tcW w:w="6576" w:type="dxa"/>
            <w:gridSpan w:val="4"/>
          </w:tcPr>
          <w:p w14:paraId="0CE397F5" w14:textId="77777777" w:rsidR="001F5122" w:rsidRPr="00B56423" w:rsidRDefault="007F7567" w:rsidP="00B56423">
            <w:pPr>
              <w:spacing w:before="60" w:after="60" w:line="240" w:lineRule="auto"/>
              <w:jc w:val="left"/>
              <w:rPr>
                <w:rFonts w:ascii="Arial" w:hAnsi="Arial" w:cs="Arial"/>
                <w:sz w:val="20"/>
              </w:rPr>
            </w:pPr>
            <w:r w:rsidRPr="007F7567">
              <w:rPr>
                <w:rFonts w:ascii="Arial" w:hAnsi="Arial" w:cs="Arial"/>
                <w:sz w:val="20"/>
              </w:rPr>
              <w:t xml:space="preserve">Extruderanlage – Transport </w:t>
            </w:r>
            <w:r w:rsidR="00FD1589" w:rsidRPr="00FD1589">
              <w:rPr>
                <w:rFonts w:ascii="Arial" w:hAnsi="Arial" w:cs="Arial"/>
                <w:sz w:val="20"/>
              </w:rPr>
              <w:t>von Einzelkomponenten</w:t>
            </w:r>
          </w:p>
        </w:tc>
      </w:tr>
      <w:tr w:rsidR="001F5122" w:rsidRPr="00464C1E" w14:paraId="67266437" w14:textId="77777777" w:rsidTr="00BF15C4">
        <w:tblPrEx>
          <w:shd w:val="clear" w:color="auto" w:fill="auto"/>
        </w:tblPrEx>
        <w:trPr>
          <w:jc w:val="center"/>
        </w:trPr>
        <w:tc>
          <w:tcPr>
            <w:tcW w:w="2773" w:type="dxa"/>
          </w:tcPr>
          <w:p w14:paraId="1EDBDE4A"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w:t>
            </w:r>
          </w:p>
        </w:tc>
        <w:tc>
          <w:tcPr>
            <w:tcW w:w="2311" w:type="dxa"/>
          </w:tcPr>
          <w:p w14:paraId="73EB8C61" w14:textId="77777777" w:rsidR="001F5122" w:rsidRPr="00464C1E" w:rsidRDefault="00A30A19" w:rsidP="00464C1E">
            <w:pPr>
              <w:spacing w:before="60" w:after="60" w:line="240" w:lineRule="auto"/>
              <w:jc w:val="left"/>
              <w:rPr>
                <w:rFonts w:ascii="Arial" w:hAnsi="Arial" w:cs="Arial"/>
                <w:sz w:val="20"/>
                <w:szCs w:val="20"/>
              </w:rPr>
            </w:pPr>
            <w:r w:rsidRPr="00464C1E">
              <w:rPr>
                <w:rFonts w:ascii="Arial" w:hAnsi="Arial" w:cs="Arial"/>
                <w:sz w:val="20"/>
              </w:rPr>
              <w:t>Mechanische Gefährdung</w:t>
            </w:r>
          </w:p>
        </w:tc>
        <w:tc>
          <w:tcPr>
            <w:tcW w:w="4265" w:type="dxa"/>
            <w:gridSpan w:val="3"/>
            <w:vMerge w:val="restart"/>
            <w:vAlign w:val="center"/>
          </w:tcPr>
          <w:p w14:paraId="2E755ABA" w14:textId="77777777" w:rsidR="001F5122" w:rsidRPr="00464C1E" w:rsidRDefault="00B56423" w:rsidP="00635437">
            <w:pPr>
              <w:pStyle w:val="Text"/>
              <w:spacing w:before="60" w:after="60" w:line="240" w:lineRule="auto"/>
              <w:jc w:val="center"/>
              <w:rPr>
                <w:rFonts w:ascii="Arial" w:hAnsi="Arial" w:cs="Arial"/>
                <w:sz w:val="20"/>
                <w:szCs w:val="20"/>
              </w:rPr>
            </w:pPr>
            <w:r w:rsidRPr="00464C1E">
              <w:rPr>
                <w:rFonts w:cs="Arial"/>
                <w:noProof/>
                <w:lang w:eastAsia="de-DE"/>
              </w:rPr>
              <w:drawing>
                <wp:inline distT="0" distB="0" distL="0" distR="0" wp14:anchorId="0BA92C84" wp14:editId="7D1B2513">
                  <wp:extent cx="1792729" cy="1393157"/>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2729" cy="1393157"/>
                          </a:xfrm>
                          <a:prstGeom prst="rect">
                            <a:avLst/>
                          </a:prstGeom>
                        </pic:spPr>
                      </pic:pic>
                    </a:graphicData>
                  </a:graphic>
                </wp:inline>
              </w:drawing>
            </w:r>
          </w:p>
        </w:tc>
      </w:tr>
      <w:tr w:rsidR="001F5122" w:rsidRPr="00464C1E" w14:paraId="479DC6AC" w14:textId="77777777" w:rsidTr="00BF15C4">
        <w:tblPrEx>
          <w:shd w:val="clear" w:color="auto" w:fill="auto"/>
        </w:tblPrEx>
        <w:trPr>
          <w:jc w:val="center"/>
        </w:trPr>
        <w:tc>
          <w:tcPr>
            <w:tcW w:w="2773" w:type="dxa"/>
          </w:tcPr>
          <w:p w14:paraId="46DF793B"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Lebensphase</w:t>
            </w:r>
          </w:p>
        </w:tc>
        <w:tc>
          <w:tcPr>
            <w:tcW w:w="2311" w:type="dxa"/>
          </w:tcPr>
          <w:p w14:paraId="063AB1D1" w14:textId="77777777" w:rsidR="00A30A19" w:rsidRPr="00464C1E" w:rsidRDefault="00A30A19" w:rsidP="00161F8C">
            <w:pPr>
              <w:spacing w:before="60" w:after="60" w:line="240" w:lineRule="auto"/>
              <w:jc w:val="left"/>
              <w:rPr>
                <w:rFonts w:ascii="Arial" w:hAnsi="Arial" w:cs="Arial"/>
                <w:sz w:val="20"/>
              </w:rPr>
            </w:pPr>
            <w:r w:rsidRPr="00464C1E">
              <w:rPr>
                <w:rFonts w:ascii="Arial" w:hAnsi="Arial" w:cs="Arial"/>
                <w:sz w:val="20"/>
              </w:rPr>
              <w:t>Transport, Montage und Installation,</w:t>
            </w:r>
          </w:p>
          <w:p w14:paraId="14C44930" w14:textId="77777777" w:rsidR="00A30A19" w:rsidRPr="00464C1E" w:rsidRDefault="00A30A19" w:rsidP="00161F8C">
            <w:pPr>
              <w:spacing w:before="60" w:after="60" w:line="240" w:lineRule="auto"/>
              <w:jc w:val="left"/>
              <w:rPr>
                <w:rFonts w:ascii="Arial" w:hAnsi="Arial" w:cs="Arial"/>
                <w:sz w:val="20"/>
              </w:rPr>
            </w:pPr>
            <w:r w:rsidRPr="00464C1E">
              <w:rPr>
                <w:rFonts w:ascii="Arial" w:hAnsi="Arial" w:cs="Arial"/>
                <w:sz w:val="20"/>
              </w:rPr>
              <w:t>Reparatur / Instandsetzung,</w:t>
            </w:r>
          </w:p>
          <w:p w14:paraId="49387AFF" w14:textId="77777777" w:rsidR="001F5122" w:rsidRPr="00464C1E" w:rsidRDefault="00A30A19" w:rsidP="00161F8C">
            <w:pPr>
              <w:pStyle w:val="Text"/>
              <w:spacing w:before="60" w:after="60" w:line="240" w:lineRule="auto"/>
              <w:jc w:val="left"/>
              <w:rPr>
                <w:rFonts w:ascii="Arial" w:hAnsi="Arial" w:cs="Arial"/>
                <w:sz w:val="20"/>
                <w:szCs w:val="20"/>
              </w:rPr>
            </w:pPr>
            <w:r w:rsidRPr="00464C1E">
              <w:rPr>
                <w:rFonts w:ascii="Arial" w:hAnsi="Arial" w:cs="Arial"/>
                <w:sz w:val="20"/>
              </w:rPr>
              <w:t>Instandhaltung, Demontage</w:t>
            </w:r>
          </w:p>
        </w:tc>
        <w:tc>
          <w:tcPr>
            <w:tcW w:w="4265" w:type="dxa"/>
            <w:gridSpan w:val="3"/>
            <w:vMerge/>
          </w:tcPr>
          <w:p w14:paraId="16D36A32" w14:textId="77777777" w:rsidR="001F5122" w:rsidRPr="00464C1E" w:rsidRDefault="001F5122" w:rsidP="00635437">
            <w:pPr>
              <w:pStyle w:val="Text"/>
              <w:spacing w:before="60" w:after="60" w:line="240" w:lineRule="auto"/>
              <w:rPr>
                <w:rFonts w:ascii="Arial" w:hAnsi="Arial" w:cs="Arial"/>
                <w:sz w:val="20"/>
                <w:szCs w:val="20"/>
              </w:rPr>
            </w:pPr>
          </w:p>
        </w:tc>
      </w:tr>
      <w:tr w:rsidR="001F5122" w:rsidRPr="00464C1E" w14:paraId="62238237" w14:textId="77777777" w:rsidTr="00BF15C4">
        <w:tblPrEx>
          <w:shd w:val="clear" w:color="auto" w:fill="auto"/>
        </w:tblPrEx>
        <w:trPr>
          <w:jc w:val="center"/>
        </w:trPr>
        <w:tc>
          <w:tcPr>
            <w:tcW w:w="2773" w:type="dxa"/>
          </w:tcPr>
          <w:p w14:paraId="0ADB8B68"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Aufgabe</w:t>
            </w:r>
          </w:p>
        </w:tc>
        <w:tc>
          <w:tcPr>
            <w:tcW w:w="2311" w:type="dxa"/>
          </w:tcPr>
          <w:p w14:paraId="237FBCDF" w14:textId="77777777"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Anheben</w:t>
            </w:r>
            <w:r w:rsidR="00874D27">
              <w:rPr>
                <w:rFonts w:ascii="Arial" w:hAnsi="Arial" w:cs="Arial"/>
                <w:sz w:val="20"/>
              </w:rPr>
              <w:t>,</w:t>
            </w:r>
          </w:p>
          <w:p w14:paraId="767D714E" w14:textId="77777777"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Beladen</w:t>
            </w:r>
            <w:r w:rsidR="00874D27">
              <w:rPr>
                <w:rFonts w:ascii="Arial" w:hAnsi="Arial" w:cs="Arial"/>
                <w:sz w:val="20"/>
              </w:rPr>
              <w:t>,</w:t>
            </w:r>
          </w:p>
          <w:p w14:paraId="4570A350" w14:textId="77777777"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Transportieren</w:t>
            </w:r>
            <w:r w:rsidR="00874D27">
              <w:rPr>
                <w:rFonts w:ascii="Arial" w:hAnsi="Arial" w:cs="Arial"/>
                <w:sz w:val="20"/>
              </w:rPr>
              <w:t>,</w:t>
            </w:r>
          </w:p>
          <w:p w14:paraId="0D361626" w14:textId="77777777" w:rsidR="001F5122" w:rsidRPr="00045C8E" w:rsidRDefault="00A30A19" w:rsidP="00464C1E">
            <w:pPr>
              <w:spacing w:before="60" w:after="60" w:line="240" w:lineRule="auto"/>
              <w:jc w:val="left"/>
              <w:rPr>
                <w:rFonts w:ascii="Arial" w:hAnsi="Arial" w:cs="Arial"/>
                <w:sz w:val="20"/>
              </w:rPr>
            </w:pPr>
            <w:r w:rsidRPr="00464C1E">
              <w:rPr>
                <w:rFonts w:ascii="Arial" w:hAnsi="Arial" w:cs="Arial"/>
                <w:sz w:val="20"/>
              </w:rPr>
              <w:t>Entladen der Maschine</w:t>
            </w:r>
          </w:p>
        </w:tc>
        <w:tc>
          <w:tcPr>
            <w:tcW w:w="4265" w:type="dxa"/>
            <w:gridSpan w:val="3"/>
            <w:vMerge/>
          </w:tcPr>
          <w:p w14:paraId="6EFC5A5D" w14:textId="77777777" w:rsidR="001F5122" w:rsidRPr="00464C1E" w:rsidRDefault="001F5122" w:rsidP="00635437">
            <w:pPr>
              <w:pStyle w:val="Text"/>
              <w:spacing w:before="60" w:after="60" w:line="240" w:lineRule="auto"/>
              <w:rPr>
                <w:rFonts w:ascii="Arial" w:hAnsi="Arial" w:cs="Arial"/>
                <w:sz w:val="20"/>
                <w:szCs w:val="20"/>
              </w:rPr>
            </w:pPr>
          </w:p>
        </w:tc>
      </w:tr>
      <w:tr w:rsidR="001F5122" w:rsidRPr="00464C1E" w14:paraId="149FF500" w14:textId="77777777" w:rsidTr="00BF15C4">
        <w:tblPrEx>
          <w:shd w:val="clear" w:color="auto" w:fill="auto"/>
        </w:tblPrEx>
        <w:trPr>
          <w:jc w:val="center"/>
        </w:trPr>
        <w:tc>
          <w:tcPr>
            <w:tcW w:w="2773" w:type="dxa"/>
          </w:tcPr>
          <w:p w14:paraId="07476F7F"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Gefährdungssituation</w:t>
            </w:r>
          </w:p>
        </w:tc>
        <w:tc>
          <w:tcPr>
            <w:tcW w:w="2311" w:type="dxa"/>
          </w:tcPr>
          <w:p w14:paraId="5A8D03BF" w14:textId="77777777" w:rsidR="001F5122" w:rsidRPr="00464C1E" w:rsidRDefault="00464C1E" w:rsidP="00464C1E">
            <w:pPr>
              <w:pStyle w:val="Text"/>
              <w:spacing w:before="60" w:after="60" w:line="240" w:lineRule="auto"/>
              <w:jc w:val="left"/>
              <w:rPr>
                <w:rFonts w:ascii="Arial" w:hAnsi="Arial" w:cs="Arial"/>
                <w:sz w:val="20"/>
                <w:szCs w:val="20"/>
              </w:rPr>
            </w:pPr>
            <w:r w:rsidRPr="00464C1E">
              <w:rPr>
                <w:rFonts w:ascii="Arial" w:hAnsi="Arial" w:cs="Arial"/>
                <w:sz w:val="20"/>
              </w:rPr>
              <w:t>Arbeiten unterhalb schwebender Last</w:t>
            </w:r>
          </w:p>
        </w:tc>
        <w:tc>
          <w:tcPr>
            <w:tcW w:w="4265" w:type="dxa"/>
            <w:gridSpan w:val="3"/>
            <w:vMerge/>
          </w:tcPr>
          <w:p w14:paraId="6ED5A175" w14:textId="77777777" w:rsidR="001F5122" w:rsidRPr="00464C1E" w:rsidRDefault="001F5122" w:rsidP="00635437">
            <w:pPr>
              <w:pStyle w:val="Text"/>
              <w:spacing w:before="60" w:after="60" w:line="240" w:lineRule="auto"/>
              <w:rPr>
                <w:rFonts w:ascii="Arial" w:hAnsi="Arial" w:cs="Arial"/>
                <w:sz w:val="20"/>
                <w:szCs w:val="20"/>
              </w:rPr>
            </w:pPr>
          </w:p>
        </w:tc>
      </w:tr>
      <w:tr w:rsidR="001F5122" w:rsidRPr="00464C1E" w14:paraId="1C492F2F" w14:textId="77777777" w:rsidTr="00BF15C4">
        <w:tblPrEx>
          <w:shd w:val="clear" w:color="auto" w:fill="auto"/>
        </w:tblPrEx>
        <w:trPr>
          <w:jc w:val="center"/>
        </w:trPr>
        <w:tc>
          <w:tcPr>
            <w:tcW w:w="2773" w:type="dxa"/>
          </w:tcPr>
          <w:p w14:paraId="5786BF44"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Gefährdungsereignis</w:t>
            </w:r>
          </w:p>
        </w:tc>
        <w:tc>
          <w:tcPr>
            <w:tcW w:w="2311" w:type="dxa"/>
          </w:tcPr>
          <w:p w14:paraId="67646B5E" w14:textId="77777777" w:rsidR="001F5122" w:rsidRPr="00464C1E" w:rsidRDefault="00464C1E" w:rsidP="00464C1E">
            <w:pPr>
              <w:pStyle w:val="Text"/>
              <w:spacing w:before="60" w:after="60" w:line="240" w:lineRule="auto"/>
              <w:jc w:val="left"/>
              <w:rPr>
                <w:rFonts w:ascii="Arial" w:hAnsi="Arial" w:cs="Arial"/>
                <w:sz w:val="20"/>
                <w:szCs w:val="20"/>
              </w:rPr>
            </w:pPr>
            <w:r w:rsidRPr="00464C1E">
              <w:rPr>
                <w:rFonts w:ascii="Arial" w:hAnsi="Arial" w:cs="Arial"/>
                <w:sz w:val="20"/>
              </w:rPr>
              <w:t>Herabfallende Gegenstände</w:t>
            </w:r>
          </w:p>
        </w:tc>
        <w:tc>
          <w:tcPr>
            <w:tcW w:w="4265" w:type="dxa"/>
            <w:gridSpan w:val="3"/>
            <w:vMerge/>
          </w:tcPr>
          <w:p w14:paraId="1277E2EC" w14:textId="77777777" w:rsidR="001F5122" w:rsidRPr="00464C1E" w:rsidRDefault="001F5122" w:rsidP="00635437">
            <w:pPr>
              <w:pStyle w:val="Text"/>
              <w:spacing w:before="60" w:after="60" w:line="240" w:lineRule="auto"/>
              <w:rPr>
                <w:rFonts w:ascii="Arial" w:hAnsi="Arial" w:cs="Arial"/>
                <w:sz w:val="20"/>
                <w:szCs w:val="20"/>
              </w:rPr>
            </w:pPr>
          </w:p>
        </w:tc>
      </w:tr>
      <w:tr w:rsidR="001F5122" w:rsidRPr="00464C1E" w14:paraId="61ABDE66" w14:textId="77777777" w:rsidTr="00BF15C4">
        <w:tblPrEx>
          <w:shd w:val="clear" w:color="auto" w:fill="auto"/>
        </w:tblPrEx>
        <w:trPr>
          <w:jc w:val="center"/>
        </w:trPr>
        <w:tc>
          <w:tcPr>
            <w:tcW w:w="2773" w:type="dxa"/>
          </w:tcPr>
          <w:p w14:paraId="3EA3E16F" w14:textId="77777777"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Gefährdungsbeschreibung</w:t>
            </w:r>
          </w:p>
        </w:tc>
        <w:tc>
          <w:tcPr>
            <w:tcW w:w="6576" w:type="dxa"/>
            <w:gridSpan w:val="4"/>
          </w:tcPr>
          <w:p w14:paraId="300C447B" w14:textId="77777777" w:rsidR="001F5122" w:rsidRPr="00464C1E" w:rsidRDefault="000F34B3" w:rsidP="00D85371">
            <w:pPr>
              <w:pStyle w:val="Text"/>
              <w:spacing w:before="60" w:after="60" w:line="240" w:lineRule="auto"/>
              <w:rPr>
                <w:rFonts w:ascii="Arial" w:hAnsi="Arial" w:cs="Arial"/>
                <w:sz w:val="20"/>
                <w:szCs w:val="20"/>
              </w:rPr>
            </w:pPr>
            <w:r>
              <w:rPr>
                <w:rFonts w:ascii="Arial" w:hAnsi="Arial" w:cs="Arial"/>
                <w:sz w:val="20"/>
                <w:szCs w:val="20"/>
              </w:rPr>
              <w:t xml:space="preserve">Gefährdung durch </w:t>
            </w:r>
            <w:r w:rsidR="00D85371">
              <w:rPr>
                <w:rFonts w:ascii="Arial" w:hAnsi="Arial" w:cs="Arial"/>
                <w:sz w:val="20"/>
                <w:szCs w:val="20"/>
              </w:rPr>
              <w:t>Quetschen und Stoßen beim Transport der Maschine einschließlich deren Peripheriegeräte</w:t>
            </w:r>
            <w:r w:rsidR="00874D27">
              <w:rPr>
                <w:rFonts w:ascii="Arial" w:hAnsi="Arial" w:cs="Arial"/>
                <w:sz w:val="20"/>
                <w:szCs w:val="20"/>
              </w:rPr>
              <w:t>.</w:t>
            </w:r>
          </w:p>
        </w:tc>
      </w:tr>
    </w:tbl>
    <w:p w14:paraId="197FE658" w14:textId="77777777" w:rsidR="008A5AC6" w:rsidRDefault="008A5AC6" w:rsidP="001F5122">
      <w:pPr>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1F5122" w:rsidRPr="00F97399" w14:paraId="586DE8B4" w14:textId="77777777" w:rsidTr="00110F78">
        <w:trPr>
          <w:jc w:val="center"/>
        </w:trPr>
        <w:tc>
          <w:tcPr>
            <w:tcW w:w="9351" w:type="dxa"/>
            <w:gridSpan w:val="4"/>
            <w:shd w:val="pct20" w:color="auto" w:fill="auto"/>
          </w:tcPr>
          <w:p w14:paraId="5AB47809" w14:textId="77777777" w:rsidR="001F5122" w:rsidRPr="00F97399" w:rsidRDefault="001F5122" w:rsidP="00635437">
            <w:pPr>
              <w:pStyle w:val="Text"/>
              <w:spacing w:before="60" w:after="60" w:line="240" w:lineRule="auto"/>
              <w:rPr>
                <w:rFonts w:ascii="Arial" w:hAnsi="Arial" w:cs="Arial"/>
                <w:sz w:val="20"/>
                <w:szCs w:val="20"/>
              </w:rPr>
            </w:pPr>
            <w:r w:rsidRPr="00F97399">
              <w:rPr>
                <w:rFonts w:ascii="Arial" w:hAnsi="Arial" w:cs="Arial"/>
                <w:b/>
                <w:sz w:val="20"/>
                <w:szCs w:val="20"/>
              </w:rPr>
              <w:t>Risikoeinschätzung und Risikobewertung (IN – vor der Maßnahme)</w:t>
            </w:r>
          </w:p>
        </w:tc>
      </w:tr>
      <w:tr w:rsidR="001F5122" w:rsidRPr="00F97399" w14:paraId="3AFAC9F9" w14:textId="77777777" w:rsidTr="002D513C">
        <w:trPr>
          <w:jc w:val="center"/>
        </w:trPr>
        <w:tc>
          <w:tcPr>
            <w:tcW w:w="3397" w:type="dxa"/>
          </w:tcPr>
          <w:p w14:paraId="0B852FC3" w14:textId="77777777" w:rsidR="001F5122" w:rsidRPr="00F97399" w:rsidRDefault="001F5122" w:rsidP="00635437">
            <w:pPr>
              <w:pStyle w:val="Text"/>
              <w:spacing w:before="60" w:after="60" w:line="240" w:lineRule="auto"/>
              <w:rPr>
                <w:rFonts w:ascii="Arial" w:hAnsi="Arial" w:cs="Arial"/>
                <w:sz w:val="20"/>
                <w:szCs w:val="20"/>
              </w:rPr>
            </w:pPr>
            <w:r w:rsidRPr="00F97399">
              <w:rPr>
                <w:rFonts w:ascii="Arial" w:hAnsi="Arial" w:cs="Arial"/>
                <w:sz w:val="20"/>
                <w:szCs w:val="20"/>
              </w:rPr>
              <w:t>Schwere der</w:t>
            </w:r>
            <w:r w:rsidR="002D513C" w:rsidRPr="00F97399">
              <w:rPr>
                <w:rFonts w:ascii="Arial" w:hAnsi="Arial" w:cs="Arial"/>
                <w:sz w:val="20"/>
                <w:szCs w:val="20"/>
              </w:rPr>
              <w:t xml:space="preserve"> möglichen</w:t>
            </w:r>
            <w:r w:rsidRPr="00F97399">
              <w:rPr>
                <w:rFonts w:ascii="Arial" w:hAnsi="Arial" w:cs="Arial"/>
                <w:sz w:val="20"/>
                <w:szCs w:val="20"/>
              </w:rPr>
              <w:t xml:space="preserve"> Verletzung</w:t>
            </w:r>
          </w:p>
        </w:tc>
        <w:tc>
          <w:tcPr>
            <w:tcW w:w="993" w:type="dxa"/>
          </w:tcPr>
          <w:p w14:paraId="0F8614AC" w14:textId="77777777" w:rsidR="001F5122" w:rsidRPr="00F97399" w:rsidRDefault="0062448C" w:rsidP="00635437">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14:paraId="25D3D33E" w14:textId="77777777" w:rsidR="001F5122" w:rsidRPr="00F97399" w:rsidRDefault="006E54BC" w:rsidP="00635437">
            <w:pPr>
              <w:pStyle w:val="Text"/>
              <w:spacing w:before="60" w:after="60" w:line="240" w:lineRule="auto"/>
              <w:rPr>
                <w:rFonts w:ascii="Arial" w:hAnsi="Arial" w:cs="Arial"/>
                <w:sz w:val="20"/>
                <w:szCs w:val="20"/>
              </w:rPr>
            </w:pPr>
            <w:r w:rsidRPr="00F97399">
              <w:rPr>
                <w:rFonts w:ascii="Arial" w:hAnsi="Arial" w:cs="Arial"/>
                <w:sz w:val="20"/>
                <w:szCs w:val="20"/>
              </w:rPr>
              <w:t>Eintrittsw</w:t>
            </w:r>
            <w:r w:rsidR="001F5122" w:rsidRPr="00F97399">
              <w:rPr>
                <w:rFonts w:ascii="Arial" w:hAnsi="Arial" w:cs="Arial"/>
                <w:sz w:val="20"/>
                <w:szCs w:val="20"/>
              </w:rPr>
              <w:t xml:space="preserve">ahrscheinlichkeit des </w:t>
            </w:r>
            <w:r w:rsidRPr="00F97399">
              <w:rPr>
                <w:rFonts w:ascii="Arial" w:hAnsi="Arial" w:cs="Arial"/>
                <w:sz w:val="20"/>
                <w:szCs w:val="20"/>
              </w:rPr>
              <w:t>Schadens</w:t>
            </w:r>
          </w:p>
        </w:tc>
        <w:tc>
          <w:tcPr>
            <w:tcW w:w="1134" w:type="dxa"/>
          </w:tcPr>
          <w:p w14:paraId="4A5BB34F" w14:textId="77777777" w:rsidR="001F5122" w:rsidRPr="00F97399" w:rsidRDefault="0062448C" w:rsidP="00635437">
            <w:pPr>
              <w:pStyle w:val="Text"/>
              <w:spacing w:before="60" w:after="60" w:line="240" w:lineRule="auto"/>
              <w:rPr>
                <w:rFonts w:ascii="Arial" w:hAnsi="Arial" w:cs="Arial"/>
                <w:sz w:val="20"/>
                <w:szCs w:val="20"/>
              </w:rPr>
            </w:pPr>
            <w:r w:rsidRPr="00F97399">
              <w:rPr>
                <w:rFonts w:ascii="Arial" w:hAnsi="Arial" w:cs="Arial"/>
                <w:sz w:val="20"/>
                <w:szCs w:val="20"/>
              </w:rPr>
              <w:t>2,5</w:t>
            </w:r>
          </w:p>
        </w:tc>
      </w:tr>
      <w:tr w:rsidR="00237707" w:rsidRPr="00F97399" w14:paraId="725182BE" w14:textId="77777777" w:rsidTr="002D513C">
        <w:trPr>
          <w:jc w:val="center"/>
        </w:trPr>
        <w:tc>
          <w:tcPr>
            <w:tcW w:w="3397" w:type="dxa"/>
          </w:tcPr>
          <w:p w14:paraId="42231AFE" w14:textId="77777777" w:rsidR="00237707" w:rsidRPr="00F97399" w:rsidRDefault="00237707" w:rsidP="00237707">
            <w:pPr>
              <w:pStyle w:val="Text"/>
              <w:spacing w:before="60" w:after="60" w:line="240" w:lineRule="auto"/>
              <w:rPr>
                <w:rFonts w:ascii="Arial" w:hAnsi="Arial" w:cs="Arial"/>
                <w:sz w:val="20"/>
                <w:szCs w:val="20"/>
              </w:rPr>
            </w:pPr>
            <w:r w:rsidRPr="00F97399">
              <w:rPr>
                <w:rFonts w:ascii="Arial" w:hAnsi="Arial" w:cs="Arial"/>
                <w:sz w:val="20"/>
                <w:szCs w:val="20"/>
              </w:rPr>
              <w:t>Möglichkeit zur Vermeidung</w:t>
            </w:r>
          </w:p>
        </w:tc>
        <w:tc>
          <w:tcPr>
            <w:tcW w:w="993" w:type="dxa"/>
          </w:tcPr>
          <w:p w14:paraId="57CF4B54" w14:textId="77777777" w:rsidR="00237707" w:rsidRPr="00F97399" w:rsidRDefault="0062448C" w:rsidP="00237707">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14:paraId="4689B32D" w14:textId="77777777" w:rsidR="00237707" w:rsidRPr="00F97399" w:rsidRDefault="00237707" w:rsidP="00237707">
            <w:pPr>
              <w:pStyle w:val="Text"/>
              <w:spacing w:before="60" w:after="60" w:line="240" w:lineRule="auto"/>
              <w:rPr>
                <w:rFonts w:ascii="Arial" w:hAnsi="Arial" w:cs="Arial"/>
                <w:sz w:val="20"/>
                <w:szCs w:val="20"/>
              </w:rPr>
            </w:pPr>
            <w:r w:rsidRPr="00F97399">
              <w:rPr>
                <w:rFonts w:ascii="Arial" w:hAnsi="Arial" w:cs="Arial"/>
                <w:sz w:val="20"/>
                <w:szCs w:val="20"/>
              </w:rPr>
              <w:t>Häufigkeit der Gefährdungsexposition</w:t>
            </w:r>
          </w:p>
        </w:tc>
        <w:tc>
          <w:tcPr>
            <w:tcW w:w="1134" w:type="dxa"/>
          </w:tcPr>
          <w:p w14:paraId="2BABA123" w14:textId="77777777" w:rsidR="00237707" w:rsidRPr="00F97399" w:rsidRDefault="0062448C" w:rsidP="00237707">
            <w:pPr>
              <w:pStyle w:val="Text"/>
              <w:spacing w:before="60" w:after="60" w:line="240" w:lineRule="auto"/>
              <w:rPr>
                <w:rFonts w:ascii="Arial" w:hAnsi="Arial" w:cs="Arial"/>
                <w:sz w:val="20"/>
                <w:szCs w:val="20"/>
              </w:rPr>
            </w:pPr>
            <w:r w:rsidRPr="00F97399">
              <w:rPr>
                <w:rFonts w:ascii="Arial" w:hAnsi="Arial" w:cs="Arial"/>
                <w:sz w:val="20"/>
                <w:szCs w:val="20"/>
              </w:rPr>
              <w:t>1</w:t>
            </w:r>
          </w:p>
        </w:tc>
      </w:tr>
      <w:tr w:rsidR="00260646" w:rsidRPr="00F97399" w14:paraId="7F6EC9E6" w14:textId="77777777" w:rsidTr="00635437">
        <w:trPr>
          <w:jc w:val="center"/>
        </w:trPr>
        <w:tc>
          <w:tcPr>
            <w:tcW w:w="3397" w:type="dxa"/>
          </w:tcPr>
          <w:p w14:paraId="3C11BAB8" w14:textId="77777777" w:rsidR="00260646" w:rsidRPr="00F97399" w:rsidRDefault="00260646" w:rsidP="00237707">
            <w:pPr>
              <w:pStyle w:val="Text"/>
              <w:spacing w:before="60" w:after="60" w:line="240" w:lineRule="auto"/>
              <w:jc w:val="left"/>
              <w:rPr>
                <w:rFonts w:ascii="Arial" w:hAnsi="Arial" w:cs="Arial"/>
                <w:sz w:val="20"/>
                <w:szCs w:val="20"/>
              </w:rPr>
            </w:pPr>
            <w:r w:rsidRPr="00F97399">
              <w:rPr>
                <w:rFonts w:ascii="Arial" w:hAnsi="Arial" w:cs="Arial"/>
                <w:b/>
                <w:sz w:val="20"/>
                <w:szCs w:val="20"/>
              </w:rPr>
              <w:t>HRN:</w:t>
            </w:r>
          </w:p>
        </w:tc>
        <w:tc>
          <w:tcPr>
            <w:tcW w:w="993" w:type="dxa"/>
          </w:tcPr>
          <w:p w14:paraId="0F34FCE3" w14:textId="77777777" w:rsidR="00260646" w:rsidRPr="00F97399" w:rsidRDefault="00260646" w:rsidP="00237707">
            <w:pPr>
              <w:pStyle w:val="Text"/>
              <w:spacing w:before="60" w:after="60" w:line="240" w:lineRule="auto"/>
              <w:jc w:val="left"/>
              <w:rPr>
                <w:rFonts w:ascii="Arial" w:hAnsi="Arial" w:cs="Arial"/>
                <w:sz w:val="20"/>
                <w:szCs w:val="20"/>
              </w:rPr>
            </w:pPr>
            <w:r w:rsidRPr="00F97399">
              <w:rPr>
                <w:rFonts w:cs="Arial"/>
                <w:sz w:val="20"/>
                <w:szCs w:val="20"/>
              </w:rPr>
              <w:fldChar w:fldCharType="begin"/>
            </w:r>
            <w:r w:rsidRPr="00F97399">
              <w:rPr>
                <w:rFonts w:ascii="Arial" w:hAnsi="Arial" w:cs="Arial"/>
                <w:sz w:val="20"/>
                <w:szCs w:val="20"/>
              </w:rPr>
              <w:instrText xml:space="preserve"> =PRODUCT(b2;b3;d2;d3) \# "0" </w:instrText>
            </w:r>
            <w:r w:rsidRPr="00F97399">
              <w:rPr>
                <w:rFonts w:cs="Arial"/>
                <w:sz w:val="20"/>
                <w:szCs w:val="20"/>
              </w:rPr>
              <w:fldChar w:fldCharType="separate"/>
            </w:r>
            <w:r w:rsidRPr="00F97399">
              <w:rPr>
                <w:rFonts w:ascii="Arial" w:hAnsi="Arial" w:cs="Arial"/>
                <w:noProof/>
                <w:sz w:val="20"/>
                <w:szCs w:val="20"/>
              </w:rPr>
              <w:t>156</w:t>
            </w:r>
            <w:r w:rsidRPr="00F97399">
              <w:rPr>
                <w:rFonts w:cs="Arial"/>
                <w:sz w:val="20"/>
                <w:szCs w:val="20"/>
              </w:rPr>
              <w:fldChar w:fldCharType="end"/>
            </w:r>
          </w:p>
        </w:tc>
        <w:tc>
          <w:tcPr>
            <w:tcW w:w="4961" w:type="dxa"/>
            <w:gridSpan w:val="2"/>
          </w:tcPr>
          <w:p w14:paraId="7ED65459" w14:textId="77777777" w:rsidR="00260646" w:rsidRPr="00F97399" w:rsidRDefault="00260646" w:rsidP="00260646">
            <w:pPr>
              <w:pStyle w:val="Text"/>
              <w:spacing w:before="60" w:after="60" w:line="240" w:lineRule="auto"/>
              <w:jc w:val="left"/>
              <w:rPr>
                <w:rFonts w:ascii="Arial" w:hAnsi="Arial" w:cs="Arial"/>
                <w:sz w:val="20"/>
                <w:szCs w:val="20"/>
              </w:rPr>
            </w:pPr>
            <w:r w:rsidRPr="00F97399">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hoch</w:t>
            </w:r>
          </w:p>
        </w:tc>
      </w:tr>
    </w:tbl>
    <w:p w14:paraId="5844683A" w14:textId="77777777" w:rsidR="001F5122" w:rsidRDefault="001F5122" w:rsidP="00237707">
      <w:pPr>
        <w:spacing w:after="0" w:line="240" w:lineRule="auto"/>
      </w:pPr>
    </w:p>
    <w:tbl>
      <w:tblPr>
        <w:tblStyle w:val="Tabellenraster"/>
        <w:tblW w:w="0" w:type="auto"/>
        <w:jc w:val="center"/>
        <w:tblLook w:val="04A0" w:firstRow="1" w:lastRow="0" w:firstColumn="1" w:lastColumn="0" w:noHBand="0" w:noVBand="1"/>
      </w:tblPr>
      <w:tblGrid>
        <w:gridCol w:w="7508"/>
        <w:gridCol w:w="1836"/>
      </w:tblGrid>
      <w:tr w:rsidR="00D025B8" w:rsidRPr="00237707" w14:paraId="6379CDB8" w14:textId="77777777" w:rsidTr="00A07DD1">
        <w:trPr>
          <w:jc w:val="center"/>
        </w:trPr>
        <w:tc>
          <w:tcPr>
            <w:tcW w:w="7508" w:type="dxa"/>
            <w:shd w:val="pct20" w:color="auto" w:fill="auto"/>
          </w:tcPr>
          <w:p w14:paraId="535F53A8" w14:textId="77777777" w:rsidR="00D025B8" w:rsidRPr="00237707" w:rsidRDefault="00D025B8" w:rsidP="00D025B8">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836" w:type="dxa"/>
            <w:shd w:val="pct20" w:color="auto" w:fill="auto"/>
          </w:tcPr>
          <w:p w14:paraId="0B194507" w14:textId="3229ACB4" w:rsidR="00D025B8" w:rsidRPr="00237707"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237707" w:rsidRPr="00237707" w14:paraId="28A2F83E" w14:textId="77777777" w:rsidTr="00A07DD1">
        <w:trPr>
          <w:jc w:val="center"/>
        </w:trPr>
        <w:tc>
          <w:tcPr>
            <w:tcW w:w="7508" w:type="dxa"/>
          </w:tcPr>
          <w:p w14:paraId="52D6042E" w14:textId="77777777"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76B279B" w14:textId="77777777" w:rsidR="00237707" w:rsidRDefault="00F80D65" w:rsidP="007743C7">
            <w:pPr>
              <w:pStyle w:val="Text"/>
              <w:spacing w:before="60" w:after="60" w:line="240" w:lineRule="auto"/>
              <w:jc w:val="left"/>
              <w:rPr>
                <w:rFonts w:ascii="Arial" w:hAnsi="Arial" w:cs="Arial"/>
                <w:sz w:val="20"/>
                <w:szCs w:val="20"/>
              </w:rPr>
            </w:pPr>
            <w:r>
              <w:rPr>
                <w:rFonts w:ascii="Arial" w:hAnsi="Arial" w:cs="Arial"/>
                <w:sz w:val="20"/>
                <w:szCs w:val="20"/>
              </w:rPr>
              <w:t xml:space="preserve">Risikominimierung </w:t>
            </w:r>
            <w:r w:rsidR="00890D75">
              <w:rPr>
                <w:rFonts w:ascii="Arial" w:hAnsi="Arial" w:cs="Arial"/>
                <w:sz w:val="20"/>
                <w:szCs w:val="20"/>
              </w:rPr>
              <w:t>durch geeignete konstruktive Maßnahmen</w:t>
            </w:r>
          </w:p>
          <w:p w14:paraId="64DB6FC6" w14:textId="77777777" w:rsidR="00890D75" w:rsidRDefault="00890D75"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Befestigungsmöglichkeiten für den sicheren Transport mit Hebezeugen </w:t>
            </w:r>
            <w:r w:rsidR="00C94162">
              <w:rPr>
                <w:rFonts w:ascii="Arial" w:hAnsi="Arial" w:cs="Arial"/>
                <w:sz w:val="20"/>
                <w:szCs w:val="20"/>
              </w:rPr>
              <w:t>v</w:t>
            </w:r>
            <w:r w:rsidR="00705F7E">
              <w:rPr>
                <w:rFonts w:ascii="Arial" w:hAnsi="Arial" w:cs="Arial"/>
                <w:sz w:val="20"/>
                <w:szCs w:val="20"/>
              </w:rPr>
              <w:t>o</w:t>
            </w:r>
            <w:r w:rsidR="00C94162">
              <w:rPr>
                <w:rFonts w:ascii="Arial" w:hAnsi="Arial" w:cs="Arial"/>
                <w:sz w:val="20"/>
                <w:szCs w:val="20"/>
              </w:rPr>
              <w:t>rsehen</w:t>
            </w:r>
            <w:r w:rsidR="00C4739A">
              <w:rPr>
                <w:rFonts w:ascii="Arial" w:hAnsi="Arial" w:cs="Arial"/>
                <w:sz w:val="20"/>
                <w:szCs w:val="20"/>
              </w:rPr>
              <w:t>.</w:t>
            </w:r>
          </w:p>
          <w:p w14:paraId="515BF28B" w14:textId="77777777" w:rsidR="00D54546" w:rsidRPr="00237707" w:rsidRDefault="00D54546" w:rsidP="007743C7">
            <w:pPr>
              <w:pStyle w:val="Text"/>
              <w:spacing w:before="60" w:after="60" w:line="240" w:lineRule="auto"/>
              <w:ind w:left="720"/>
              <w:jc w:val="left"/>
              <w:rPr>
                <w:rFonts w:ascii="Arial" w:hAnsi="Arial" w:cs="Arial"/>
                <w:sz w:val="20"/>
                <w:szCs w:val="20"/>
              </w:rPr>
            </w:pPr>
          </w:p>
          <w:p w14:paraId="4F74A2C0" w14:textId="77777777"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48947AF0" w14:textId="77777777" w:rsidR="00237707" w:rsidRDefault="00C9416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Anschlagpunkte und Transportösen</w:t>
            </w:r>
            <w:r w:rsidR="00C4739A">
              <w:rPr>
                <w:rFonts w:ascii="Arial" w:hAnsi="Arial" w:cs="Arial"/>
                <w:sz w:val="20"/>
                <w:szCs w:val="20"/>
              </w:rPr>
              <w:t xml:space="preserve"> vorsehen.</w:t>
            </w:r>
          </w:p>
          <w:p w14:paraId="033D2534" w14:textId="77777777" w:rsidR="00D54546" w:rsidRPr="00237707" w:rsidRDefault="00D54546" w:rsidP="007743C7">
            <w:pPr>
              <w:pStyle w:val="Text"/>
              <w:spacing w:before="60" w:after="60" w:line="240" w:lineRule="auto"/>
              <w:ind w:left="720"/>
              <w:jc w:val="left"/>
              <w:rPr>
                <w:rFonts w:ascii="Arial" w:hAnsi="Arial" w:cs="Arial"/>
                <w:sz w:val="20"/>
                <w:szCs w:val="20"/>
              </w:rPr>
            </w:pPr>
          </w:p>
          <w:p w14:paraId="5BC8F177" w14:textId="77777777"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46E43734" w14:textId="77777777" w:rsidR="00237707" w:rsidRDefault="00D441CF"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Angaben zum Transport als Bestandteil der Betriebsanleitung</w:t>
            </w:r>
            <w:r w:rsidR="005D7C1E">
              <w:rPr>
                <w:rFonts w:ascii="Arial" w:hAnsi="Arial" w:cs="Arial"/>
                <w:sz w:val="20"/>
                <w:szCs w:val="20"/>
              </w:rPr>
              <w:t>;</w:t>
            </w:r>
          </w:p>
          <w:p w14:paraId="3C268F9F" w14:textId="77777777" w:rsidR="0062448C"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Ggf. Sicherheitskennzeichen anbringen</w:t>
            </w:r>
            <w:r w:rsidR="005D7C1E">
              <w:rPr>
                <w:rFonts w:ascii="Arial" w:hAnsi="Arial" w:cs="Arial"/>
                <w:sz w:val="20"/>
                <w:szCs w:val="20"/>
              </w:rPr>
              <w:t>;</w:t>
            </w:r>
          </w:p>
          <w:p w14:paraId="2E609669" w14:textId="77777777" w:rsidR="0062448C"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Restgefahren als Bestandteil der Betriebsanleitung</w:t>
            </w:r>
            <w:r w:rsidR="005D7C1E">
              <w:rPr>
                <w:rFonts w:ascii="Arial" w:hAnsi="Arial" w:cs="Arial"/>
                <w:sz w:val="20"/>
                <w:szCs w:val="20"/>
              </w:rPr>
              <w:t>;</w:t>
            </w:r>
          </w:p>
          <w:p w14:paraId="4A771735" w14:textId="77777777" w:rsidR="0062448C" w:rsidRPr="00237707"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Unterweisung des jeweiligen Fachpersonals</w:t>
            </w:r>
            <w:r w:rsidR="002022CC">
              <w:rPr>
                <w:rFonts w:ascii="Arial" w:hAnsi="Arial" w:cs="Arial"/>
                <w:sz w:val="20"/>
                <w:szCs w:val="20"/>
              </w:rPr>
              <w:t xml:space="preserve"> (Verwendung von PSA)</w:t>
            </w:r>
            <w:r w:rsidR="005D7C1E">
              <w:rPr>
                <w:rFonts w:ascii="Arial" w:hAnsi="Arial" w:cs="Arial"/>
                <w:sz w:val="20"/>
                <w:szCs w:val="20"/>
              </w:rPr>
              <w:t>.</w:t>
            </w:r>
          </w:p>
        </w:tc>
        <w:tc>
          <w:tcPr>
            <w:tcW w:w="1836" w:type="dxa"/>
          </w:tcPr>
          <w:p w14:paraId="24F6AFD5" w14:textId="77777777" w:rsidR="00D025B8" w:rsidRDefault="00D025B8" w:rsidP="00D025B8">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1.3.1</w:t>
            </w:r>
            <w:r>
              <w:rPr>
                <w:rFonts w:ascii="Arial" w:hAnsi="Arial" w:cs="Arial"/>
                <w:sz w:val="20"/>
                <w:szCs w:val="20"/>
              </w:rPr>
              <w:t>.</w:t>
            </w:r>
          </w:p>
          <w:p w14:paraId="17AEB8DD" w14:textId="77777777" w:rsidR="00D025B8" w:rsidRDefault="00D025B8" w:rsidP="00635437">
            <w:pPr>
              <w:pStyle w:val="Text"/>
              <w:spacing w:before="60" w:after="60" w:line="240" w:lineRule="auto"/>
              <w:rPr>
                <w:rFonts w:ascii="Arial" w:hAnsi="Arial" w:cs="Arial"/>
                <w:sz w:val="20"/>
                <w:szCs w:val="20"/>
              </w:rPr>
            </w:pPr>
          </w:p>
          <w:p w14:paraId="297581F7" w14:textId="77777777" w:rsidR="004E024B" w:rsidRDefault="004E024B" w:rsidP="004E024B">
            <w:pPr>
              <w:pStyle w:val="Text"/>
              <w:spacing w:before="60" w:after="60" w:line="240" w:lineRule="auto"/>
              <w:jc w:val="left"/>
              <w:rPr>
                <w:rFonts w:ascii="Arial" w:hAnsi="Arial" w:cs="Arial"/>
                <w:sz w:val="20"/>
                <w:szCs w:val="20"/>
              </w:rPr>
            </w:pPr>
            <w:r>
              <w:rPr>
                <w:rFonts w:ascii="Arial" w:hAnsi="Arial" w:cs="Arial"/>
                <w:sz w:val="20"/>
                <w:szCs w:val="20"/>
              </w:rPr>
              <w:t>EN ISO 12100:2010</w:t>
            </w:r>
          </w:p>
          <w:p w14:paraId="1C07B986" w14:textId="2C7F1E08" w:rsidR="004E024B" w:rsidRDefault="004E024B" w:rsidP="004E024B">
            <w:pPr>
              <w:pStyle w:val="Text"/>
              <w:spacing w:before="60" w:after="60" w:line="240" w:lineRule="auto"/>
              <w:jc w:val="left"/>
              <w:rPr>
                <w:rFonts w:ascii="Arial" w:hAnsi="Arial" w:cs="Arial"/>
                <w:sz w:val="20"/>
                <w:szCs w:val="20"/>
              </w:rPr>
            </w:pPr>
            <w:r w:rsidRPr="00B32425">
              <w:rPr>
                <w:rFonts w:ascii="Arial" w:hAnsi="Arial" w:cs="Arial"/>
                <w:sz w:val="20"/>
                <w:szCs w:val="20"/>
              </w:rPr>
              <w:t>Pkt. 6.3.5.5</w:t>
            </w:r>
            <w:r>
              <w:rPr>
                <w:rFonts w:ascii="Arial" w:hAnsi="Arial" w:cs="Arial"/>
                <w:sz w:val="20"/>
                <w:szCs w:val="20"/>
              </w:rPr>
              <w:t xml:space="preserve"> </w:t>
            </w:r>
          </w:p>
          <w:p w14:paraId="23AFE15D" w14:textId="2D657910" w:rsidR="00C67DCE" w:rsidRDefault="00C67DCE" w:rsidP="004E024B">
            <w:pPr>
              <w:pStyle w:val="Text"/>
              <w:spacing w:before="60" w:after="60" w:line="240" w:lineRule="auto"/>
              <w:jc w:val="left"/>
              <w:rPr>
                <w:rFonts w:ascii="Arial" w:hAnsi="Arial" w:cs="Arial"/>
                <w:sz w:val="20"/>
                <w:szCs w:val="20"/>
              </w:rPr>
            </w:pPr>
          </w:p>
          <w:p w14:paraId="28E23135" w14:textId="5A9A946B" w:rsidR="00C67DCE" w:rsidRDefault="00C67DCE" w:rsidP="004E024B">
            <w:pPr>
              <w:pStyle w:val="Text"/>
              <w:spacing w:before="60" w:after="60" w:line="240" w:lineRule="auto"/>
              <w:jc w:val="left"/>
              <w:rPr>
                <w:rFonts w:ascii="Arial" w:hAnsi="Arial" w:cs="Arial"/>
                <w:sz w:val="20"/>
                <w:szCs w:val="20"/>
              </w:rPr>
            </w:pPr>
            <w:r>
              <w:rPr>
                <w:rFonts w:ascii="Arial" w:hAnsi="Arial" w:cs="Arial"/>
                <w:sz w:val="20"/>
                <w:szCs w:val="20"/>
              </w:rPr>
              <w:t>DIN 580:2018</w:t>
            </w:r>
          </w:p>
          <w:p w14:paraId="3137B862" w14:textId="77777777" w:rsidR="004E024B" w:rsidRDefault="004E024B" w:rsidP="00635437">
            <w:pPr>
              <w:pStyle w:val="Text"/>
              <w:spacing w:before="60" w:after="60" w:line="240" w:lineRule="auto"/>
              <w:rPr>
                <w:rFonts w:ascii="Arial" w:hAnsi="Arial" w:cs="Arial"/>
                <w:sz w:val="20"/>
                <w:szCs w:val="20"/>
              </w:rPr>
            </w:pPr>
          </w:p>
          <w:p w14:paraId="11EC1309" w14:textId="07D5CA54" w:rsidR="00D85371" w:rsidRPr="00237707" w:rsidRDefault="004E024B" w:rsidP="004E024B">
            <w:pPr>
              <w:pStyle w:val="Text"/>
              <w:spacing w:before="60" w:after="60" w:line="240" w:lineRule="auto"/>
              <w:jc w:val="left"/>
              <w:rPr>
                <w:rFonts w:ascii="Arial" w:hAnsi="Arial" w:cs="Arial"/>
                <w:sz w:val="20"/>
                <w:szCs w:val="20"/>
              </w:rPr>
            </w:pPr>
            <w:r>
              <w:rPr>
                <w:rFonts w:ascii="Arial" w:hAnsi="Arial" w:cs="Arial"/>
                <w:sz w:val="20"/>
                <w:szCs w:val="20"/>
              </w:rPr>
              <w:t>EN ISO 7010:20</w:t>
            </w:r>
            <w:r w:rsidR="00D72F3B">
              <w:rPr>
                <w:rFonts w:ascii="Arial" w:hAnsi="Arial" w:cs="Arial"/>
                <w:sz w:val="20"/>
                <w:szCs w:val="20"/>
              </w:rPr>
              <w:t>20</w:t>
            </w:r>
          </w:p>
        </w:tc>
      </w:tr>
    </w:tbl>
    <w:p w14:paraId="0F1A304D" w14:textId="5A78A7C7" w:rsidR="009C3F6F" w:rsidRDefault="009C3F6F" w:rsidP="00237707">
      <w:pPr>
        <w:spacing w:after="0" w:line="240" w:lineRule="auto"/>
      </w:pPr>
    </w:p>
    <w:p w14:paraId="61C957F4" w14:textId="35BD2CC7" w:rsidR="003F7A76" w:rsidRDefault="003F7A76" w:rsidP="00237707">
      <w:pPr>
        <w:spacing w:after="0" w:line="240" w:lineRule="auto"/>
      </w:pPr>
    </w:p>
    <w:p w14:paraId="356B976D" w14:textId="7B9CEEDC" w:rsidR="003F7A76" w:rsidRDefault="003F7A76" w:rsidP="00237707">
      <w:pPr>
        <w:spacing w:after="0" w:line="240" w:lineRule="auto"/>
      </w:pPr>
    </w:p>
    <w:p w14:paraId="4E846BF3" w14:textId="492E3732" w:rsidR="003F7A76" w:rsidRDefault="003F7A76" w:rsidP="00237707">
      <w:pPr>
        <w:spacing w:after="0" w:line="240" w:lineRule="auto"/>
      </w:pPr>
    </w:p>
    <w:p w14:paraId="0D0864EA" w14:textId="2518D4D9" w:rsidR="003F7A76" w:rsidRDefault="003F7A76" w:rsidP="00237707">
      <w:pPr>
        <w:spacing w:after="0" w:line="240" w:lineRule="auto"/>
      </w:pPr>
    </w:p>
    <w:p w14:paraId="44AA55EF" w14:textId="55AF8824" w:rsidR="0047408D" w:rsidRDefault="0047408D" w:rsidP="00237707">
      <w:pPr>
        <w:spacing w:after="0" w:line="240" w:lineRule="auto"/>
      </w:pPr>
    </w:p>
    <w:p w14:paraId="4A06B082" w14:textId="7DAE467C" w:rsidR="0047408D" w:rsidRDefault="0047408D" w:rsidP="00237707">
      <w:pPr>
        <w:spacing w:after="0" w:line="240" w:lineRule="auto"/>
      </w:pPr>
    </w:p>
    <w:p w14:paraId="21D30C65" w14:textId="51A1B59E" w:rsidR="0047408D" w:rsidRDefault="0047408D" w:rsidP="00237707">
      <w:pPr>
        <w:spacing w:after="0" w:line="240" w:lineRule="auto"/>
      </w:pPr>
    </w:p>
    <w:p w14:paraId="43C14D55" w14:textId="77777777" w:rsidR="000045E2" w:rsidRDefault="000045E2" w:rsidP="00237707">
      <w:pPr>
        <w:spacing w:after="0" w:line="240" w:lineRule="auto"/>
      </w:pPr>
    </w:p>
    <w:p w14:paraId="6839B0A7" w14:textId="083AEE7B" w:rsidR="0047408D" w:rsidRDefault="0047408D" w:rsidP="00237707">
      <w:pPr>
        <w:spacing w:after="0" w:line="240" w:lineRule="auto"/>
      </w:pPr>
    </w:p>
    <w:p w14:paraId="08F85843" w14:textId="77777777" w:rsidR="003F7A76" w:rsidRDefault="003F7A76" w:rsidP="00237707">
      <w:pPr>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3F7A76" w:rsidRPr="00492AD5" w14:paraId="3E640FE6" w14:textId="77777777" w:rsidTr="002913DF">
        <w:trPr>
          <w:jc w:val="center"/>
        </w:trPr>
        <w:tc>
          <w:tcPr>
            <w:tcW w:w="7508" w:type="dxa"/>
            <w:shd w:val="pct20" w:color="auto" w:fill="auto"/>
          </w:tcPr>
          <w:p w14:paraId="200F5FF6" w14:textId="77777777" w:rsidR="003F7A76" w:rsidRPr="00492AD5" w:rsidRDefault="003F7A76" w:rsidP="002913DF">
            <w:pPr>
              <w:pStyle w:val="Text"/>
              <w:spacing w:before="60" w:after="60" w:line="240" w:lineRule="auto"/>
              <w:rPr>
                <w:rFonts w:cs="Arial"/>
                <w:sz w:val="20"/>
                <w:szCs w:val="20"/>
              </w:rPr>
            </w:pPr>
            <w:bookmarkStart w:id="0" w:name="_Hlk83362562"/>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08E1180B" w14:textId="77777777" w:rsidR="003F7A76" w:rsidRPr="00492AD5" w:rsidRDefault="003F7A76"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3F7A76" w:rsidRPr="00492AD5" w14:paraId="0DCCEA2D" w14:textId="77777777" w:rsidTr="003F7A76">
        <w:trPr>
          <w:jc w:val="center"/>
        </w:trPr>
        <w:tc>
          <w:tcPr>
            <w:tcW w:w="7508" w:type="dxa"/>
          </w:tcPr>
          <w:p w14:paraId="4E9B4544" w14:textId="5F6359BC" w:rsidR="003F7A76"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017659CB" w14:textId="14286F73" w:rsidR="003F7A76" w:rsidRPr="004E024B" w:rsidRDefault="004E024B"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Befestigungsmöglichkeiten zur Aufnahme von Transportösen (Ringschrauben)</w:t>
            </w:r>
          </w:p>
          <w:p w14:paraId="4A348053" w14:textId="5B2BC322" w:rsidR="003F7A76" w:rsidRDefault="003F7A76" w:rsidP="003F7A76">
            <w:pPr>
              <w:pStyle w:val="Text"/>
              <w:spacing w:before="60" w:after="60" w:line="240" w:lineRule="auto"/>
              <w:jc w:val="left"/>
              <w:rPr>
                <w:rFonts w:ascii="Arial" w:hAnsi="Arial" w:cs="Arial"/>
                <w:sz w:val="20"/>
                <w:szCs w:val="20"/>
                <w:u w:val="single"/>
              </w:rPr>
            </w:pPr>
          </w:p>
          <w:p w14:paraId="56C3701E" w14:textId="77777777" w:rsidR="003F7A76"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6C0B3D3A" w14:textId="485BD90C" w:rsidR="00C67DCE" w:rsidRDefault="00C67DC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Transportösen</w:t>
            </w:r>
            <w:r w:rsidR="007D67FC">
              <w:rPr>
                <w:rFonts w:ascii="Arial" w:hAnsi="Arial" w:cs="Arial"/>
                <w:sz w:val="20"/>
                <w:szCs w:val="20"/>
              </w:rPr>
              <w:t xml:space="preserve"> (Ringschrauben)</w:t>
            </w:r>
            <w:r>
              <w:rPr>
                <w:rFonts w:ascii="Arial" w:hAnsi="Arial" w:cs="Arial"/>
                <w:sz w:val="20"/>
                <w:szCs w:val="20"/>
              </w:rPr>
              <w:t xml:space="preserve"> als Anschlagpunkte</w:t>
            </w:r>
          </w:p>
          <w:p w14:paraId="06A28D43" w14:textId="2C3073AC" w:rsidR="00B27AEB" w:rsidRDefault="00B27AEB" w:rsidP="00B27AEB">
            <w:pPr>
              <w:pStyle w:val="Text"/>
              <w:spacing w:before="60" w:after="60" w:line="240" w:lineRule="auto"/>
              <w:ind w:left="1037" w:hanging="357"/>
              <w:jc w:val="left"/>
              <w:rPr>
                <w:rFonts w:ascii="Arial" w:hAnsi="Arial" w:cs="Arial"/>
                <w:sz w:val="20"/>
                <w:szCs w:val="20"/>
              </w:rPr>
            </w:pPr>
            <w:r>
              <w:rPr>
                <w:noProof/>
              </w:rPr>
              <w:drawing>
                <wp:inline distT="0" distB="0" distL="0" distR="0" wp14:anchorId="59D26586" wp14:editId="1F14141A">
                  <wp:extent cx="793746" cy="899135"/>
                  <wp:effectExtent l="19050" t="19050" r="26035" b="15875"/>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Grafik 22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93746" cy="899135"/>
                          </a:xfrm>
                          <a:prstGeom prst="rect">
                            <a:avLst/>
                          </a:prstGeom>
                          <a:noFill/>
                          <a:ln>
                            <a:solidFill>
                              <a:schemeClr val="tx1"/>
                            </a:solidFill>
                          </a:ln>
                        </pic:spPr>
                      </pic:pic>
                    </a:graphicData>
                  </a:graphic>
                </wp:inline>
              </w:drawing>
            </w:r>
          </w:p>
          <w:p w14:paraId="6FD72843" w14:textId="77777777" w:rsidR="00B27AEB" w:rsidRDefault="00B27AEB" w:rsidP="00B27AEB">
            <w:pPr>
              <w:pStyle w:val="Text"/>
              <w:spacing w:before="60" w:after="60" w:line="240" w:lineRule="auto"/>
              <w:jc w:val="left"/>
              <w:rPr>
                <w:rFonts w:ascii="Arial" w:hAnsi="Arial" w:cs="Arial"/>
                <w:sz w:val="20"/>
                <w:szCs w:val="20"/>
              </w:rPr>
            </w:pPr>
          </w:p>
          <w:p w14:paraId="7A25D3FD" w14:textId="77777777" w:rsidR="003F7A76" w:rsidRPr="00473A4D"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48B8B760" w14:textId="0C86F942" w:rsidR="00FA2B73" w:rsidRDefault="00FA2B73"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Angaben zum Transport als Bestandteil der Betriebsanleitung Kap.4</w:t>
            </w:r>
            <w:r w:rsidR="00CD0AE3">
              <w:rPr>
                <w:rFonts w:ascii="Arial" w:hAnsi="Arial" w:cs="Arial"/>
                <w:sz w:val="20"/>
                <w:szCs w:val="20"/>
              </w:rPr>
              <w:t xml:space="preserve"> (Verladevorschrift)</w:t>
            </w:r>
          </w:p>
          <w:p w14:paraId="715FBF34" w14:textId="48D41450" w:rsidR="00FA2B73" w:rsidRDefault="00FA2B73"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Sicherheitskennzeichen </w:t>
            </w:r>
            <w:r w:rsidR="003F7224">
              <w:rPr>
                <w:rFonts w:ascii="Arial" w:hAnsi="Arial" w:cs="Arial"/>
                <w:sz w:val="20"/>
                <w:szCs w:val="20"/>
              </w:rPr>
              <w:t>am Anschlagpunkt</w:t>
            </w:r>
            <w:r>
              <w:rPr>
                <w:rFonts w:ascii="Arial" w:hAnsi="Arial" w:cs="Arial"/>
                <w:sz w:val="20"/>
                <w:szCs w:val="20"/>
              </w:rPr>
              <w:t>;</w:t>
            </w:r>
          </w:p>
          <w:p w14:paraId="6DA420DB" w14:textId="4C8D627A" w:rsidR="00BA3DDE" w:rsidRDefault="00BA3DDE" w:rsidP="00BA3DDE">
            <w:pPr>
              <w:pStyle w:val="Text"/>
              <w:spacing w:before="60" w:after="60" w:line="240" w:lineRule="auto"/>
              <w:ind w:left="720"/>
              <w:jc w:val="left"/>
              <w:rPr>
                <w:rFonts w:ascii="Arial" w:hAnsi="Arial" w:cs="Arial"/>
                <w:sz w:val="20"/>
                <w:szCs w:val="20"/>
              </w:rPr>
            </w:pPr>
            <w:r>
              <w:rPr>
                <w:noProof/>
              </w:rPr>
              <w:drawing>
                <wp:inline distT="0" distB="0" distL="0" distR="0" wp14:anchorId="6707B1F8" wp14:editId="1261BEFC">
                  <wp:extent cx="572400" cy="576000"/>
                  <wp:effectExtent l="0" t="0" r="0" b="0"/>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00" cy="576000"/>
                          </a:xfrm>
                          <a:prstGeom prst="rect">
                            <a:avLst/>
                          </a:prstGeom>
                          <a:noFill/>
                          <a:ln>
                            <a:noFill/>
                          </a:ln>
                        </pic:spPr>
                      </pic:pic>
                    </a:graphicData>
                  </a:graphic>
                </wp:inline>
              </w:drawing>
            </w:r>
          </w:p>
          <w:p w14:paraId="593CCD87" w14:textId="6E811FC0" w:rsidR="00226CFB" w:rsidRDefault="00226CFB"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226CFB" w:rsidRPr="00A836A0" w14:paraId="7E1E2A18" w14:textId="77777777" w:rsidTr="00EC6AC3">
              <w:trPr>
                <w:trHeight w:hRule="exact" w:val="227"/>
              </w:trPr>
              <w:tc>
                <w:tcPr>
                  <w:tcW w:w="1559" w:type="dxa"/>
                  <w:vMerge w:val="restart"/>
                </w:tcPr>
                <w:p w14:paraId="05BB24F8" w14:textId="43706B46" w:rsidR="00226CFB" w:rsidRPr="00A836A0" w:rsidRDefault="00226CFB" w:rsidP="00297AC2">
                  <w:pPr>
                    <w:pStyle w:val="73Gefahrensymbol"/>
                    <w:spacing w:before="0"/>
                    <w:jc w:val="center"/>
                    <w:rPr>
                      <w:noProof/>
                      <w:sz w:val="20"/>
                      <w:szCs w:val="20"/>
                      <w:lang w:eastAsia="de-DE"/>
                    </w:rPr>
                  </w:pPr>
                </w:p>
                <w:p w14:paraId="7785E9A0" w14:textId="77777777" w:rsidR="00226CFB" w:rsidRPr="00A836A0" w:rsidRDefault="00226CFB" w:rsidP="00297AC2">
                  <w:pPr>
                    <w:pStyle w:val="73Gefahrensymbol"/>
                    <w:jc w:val="center"/>
                    <w:rPr>
                      <w:noProof/>
                      <w:sz w:val="20"/>
                      <w:szCs w:val="20"/>
                      <w:lang w:eastAsia="de-DE"/>
                    </w:rPr>
                  </w:pPr>
                  <w:r>
                    <w:rPr>
                      <w:noProof/>
                      <w:lang w:eastAsia="de-DE"/>
                    </w:rPr>
                    <w:drawing>
                      <wp:inline distT="0" distB="0" distL="0" distR="0" wp14:anchorId="2D344503" wp14:editId="49484A73">
                        <wp:extent cx="579120" cy="487680"/>
                        <wp:effectExtent l="0" t="0" r="0" b="7620"/>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20" cy="487680"/>
                                </a:xfrm>
                                <a:prstGeom prst="rect">
                                  <a:avLst/>
                                </a:prstGeom>
                                <a:noFill/>
                                <a:ln>
                                  <a:noFill/>
                                </a:ln>
                              </pic:spPr>
                            </pic:pic>
                          </a:graphicData>
                        </a:graphic>
                      </wp:inline>
                    </w:drawing>
                  </w:r>
                </w:p>
              </w:tc>
              <w:tc>
                <w:tcPr>
                  <w:tcW w:w="4962" w:type="dxa"/>
                  <w:tcBorders>
                    <w:bottom w:val="nil"/>
                  </w:tcBorders>
                </w:tcPr>
                <w:p w14:paraId="67608D6B" w14:textId="77777777" w:rsidR="00226CFB" w:rsidRPr="00A836A0" w:rsidRDefault="00226CFB" w:rsidP="00226CFB">
                  <w:pPr>
                    <w:pStyle w:val="70Gefahrengrad"/>
                    <w:spacing w:line="336" w:lineRule="auto"/>
                    <w:rPr>
                      <w:sz w:val="20"/>
                      <w:szCs w:val="20"/>
                    </w:rPr>
                  </w:pPr>
                </w:p>
              </w:tc>
            </w:tr>
            <w:tr w:rsidR="00226CFB" w:rsidRPr="00A836A0" w14:paraId="2AADDCD4" w14:textId="77777777" w:rsidTr="00EC6AC3">
              <w:tc>
                <w:tcPr>
                  <w:tcW w:w="1559" w:type="dxa"/>
                  <w:vMerge/>
                </w:tcPr>
                <w:p w14:paraId="6641CDF5" w14:textId="77777777" w:rsidR="00226CFB" w:rsidRPr="00A836A0" w:rsidRDefault="00226CFB" w:rsidP="00226CFB">
                  <w:pPr>
                    <w:pStyle w:val="73Gefahrensymbol"/>
                    <w:spacing w:line="336" w:lineRule="auto"/>
                    <w:rPr>
                      <w:sz w:val="20"/>
                      <w:szCs w:val="20"/>
                    </w:rPr>
                  </w:pPr>
                </w:p>
              </w:tc>
              <w:tc>
                <w:tcPr>
                  <w:tcW w:w="4962" w:type="dxa"/>
                  <w:tcBorders>
                    <w:top w:val="nil"/>
                    <w:bottom w:val="nil"/>
                  </w:tcBorders>
                  <w:shd w:val="clear" w:color="auto" w:fill="FFA500"/>
                  <w:vAlign w:val="center"/>
                </w:tcPr>
                <w:p w14:paraId="058717EF" w14:textId="77777777" w:rsidR="00226CFB" w:rsidRPr="00FC7762" w:rsidRDefault="00226CFB" w:rsidP="00226CFB">
                  <w:pPr>
                    <w:pStyle w:val="70Gefahrengrad"/>
                    <w:spacing w:line="240" w:lineRule="auto"/>
                    <w:rPr>
                      <w:color w:val="auto"/>
                      <w:sz w:val="20"/>
                      <w:szCs w:val="20"/>
                    </w:rPr>
                  </w:pPr>
                  <w:r>
                    <w:rPr>
                      <w:color w:val="auto"/>
                      <w:sz w:val="20"/>
                      <w:szCs w:val="20"/>
                    </w:rPr>
                    <w:t>Warnung</w:t>
                  </w:r>
                </w:p>
              </w:tc>
            </w:tr>
            <w:tr w:rsidR="00226CFB" w:rsidRPr="00A836A0" w14:paraId="3DA7696A" w14:textId="77777777" w:rsidTr="00EC6AC3">
              <w:tc>
                <w:tcPr>
                  <w:tcW w:w="1559" w:type="dxa"/>
                  <w:vMerge/>
                </w:tcPr>
                <w:p w14:paraId="6AFD82E9" w14:textId="77777777" w:rsidR="00226CFB" w:rsidRPr="00A836A0" w:rsidRDefault="00226CFB" w:rsidP="00226CFB">
                  <w:pPr>
                    <w:pStyle w:val="10Grundtext"/>
                    <w:spacing w:line="336" w:lineRule="auto"/>
                    <w:rPr>
                      <w:sz w:val="20"/>
                      <w:szCs w:val="20"/>
                    </w:rPr>
                  </w:pPr>
                </w:p>
              </w:tc>
              <w:tc>
                <w:tcPr>
                  <w:tcW w:w="4962" w:type="dxa"/>
                  <w:tcBorders>
                    <w:top w:val="nil"/>
                  </w:tcBorders>
                </w:tcPr>
                <w:p w14:paraId="1A9412F1" w14:textId="77777777" w:rsidR="00226CFB" w:rsidRPr="00A66D62" w:rsidRDefault="00226CFB" w:rsidP="00226CFB">
                  <w:pPr>
                    <w:pStyle w:val="71Gefahrenart"/>
                    <w:spacing w:line="240" w:lineRule="auto"/>
                    <w:rPr>
                      <w:sz w:val="20"/>
                      <w:szCs w:val="20"/>
                    </w:rPr>
                  </w:pPr>
                  <w:r w:rsidRPr="00A66D62">
                    <w:rPr>
                      <w:sz w:val="20"/>
                      <w:szCs w:val="20"/>
                    </w:rPr>
                    <w:t>Quetsch- und Stoßgefahr</w:t>
                  </w:r>
                  <w:r>
                    <w:rPr>
                      <w:sz w:val="20"/>
                      <w:szCs w:val="20"/>
                    </w:rPr>
                    <w:t>!</w:t>
                  </w:r>
                </w:p>
              </w:tc>
            </w:tr>
            <w:tr w:rsidR="00226CFB" w:rsidRPr="00A836A0" w14:paraId="1D90A1AC" w14:textId="77777777" w:rsidTr="00EC6AC3">
              <w:tc>
                <w:tcPr>
                  <w:tcW w:w="1559" w:type="dxa"/>
                  <w:vMerge/>
                </w:tcPr>
                <w:p w14:paraId="5A83D462" w14:textId="77777777" w:rsidR="00226CFB" w:rsidRPr="00A836A0" w:rsidRDefault="00226CFB" w:rsidP="00226CFB">
                  <w:pPr>
                    <w:pStyle w:val="10Grundtext"/>
                    <w:spacing w:line="336" w:lineRule="auto"/>
                    <w:rPr>
                      <w:sz w:val="20"/>
                      <w:szCs w:val="20"/>
                    </w:rPr>
                  </w:pPr>
                </w:p>
              </w:tc>
              <w:tc>
                <w:tcPr>
                  <w:tcW w:w="4962" w:type="dxa"/>
                </w:tcPr>
                <w:p w14:paraId="0E779B61" w14:textId="77777777" w:rsidR="00226CFB" w:rsidRPr="00963990" w:rsidRDefault="00226CFB" w:rsidP="00226CFB">
                  <w:pPr>
                    <w:pStyle w:val="72Gefahrenfolgen"/>
                    <w:spacing w:after="120" w:line="240" w:lineRule="auto"/>
                    <w:rPr>
                      <w:sz w:val="20"/>
                      <w:szCs w:val="20"/>
                    </w:rPr>
                  </w:pPr>
                  <w:r w:rsidRPr="00963990">
                    <w:rPr>
                      <w:sz w:val="20"/>
                      <w:szCs w:val="20"/>
                    </w:rPr>
                    <w:t>Schwerste Verletzungen oder Lebensgefahr in Folge von herabfallenden Komponenten beim Transport</w:t>
                  </w:r>
                </w:p>
              </w:tc>
            </w:tr>
            <w:tr w:rsidR="00226CFB" w:rsidRPr="00A836A0" w14:paraId="7C037F36" w14:textId="77777777" w:rsidTr="00EC6AC3">
              <w:tc>
                <w:tcPr>
                  <w:tcW w:w="1559" w:type="dxa"/>
                  <w:vMerge/>
                </w:tcPr>
                <w:p w14:paraId="5096F742" w14:textId="77777777" w:rsidR="00226CFB" w:rsidRPr="00A836A0" w:rsidRDefault="00226CFB" w:rsidP="00226CFB">
                  <w:pPr>
                    <w:pStyle w:val="10Grundtext"/>
                    <w:spacing w:line="336" w:lineRule="auto"/>
                    <w:rPr>
                      <w:sz w:val="20"/>
                      <w:szCs w:val="20"/>
                    </w:rPr>
                  </w:pPr>
                </w:p>
              </w:tc>
              <w:tc>
                <w:tcPr>
                  <w:tcW w:w="4962" w:type="dxa"/>
                </w:tcPr>
                <w:p w14:paraId="4A988C85" w14:textId="77777777" w:rsidR="00226CFB" w:rsidRDefault="00226CFB" w:rsidP="00226CFB">
                  <w:pPr>
                    <w:pStyle w:val="30Handlungsanweisung"/>
                    <w:numPr>
                      <w:ilvl w:val="0"/>
                      <w:numId w:val="0"/>
                    </w:numPr>
                    <w:spacing w:line="240" w:lineRule="auto"/>
                    <w:rPr>
                      <w:sz w:val="20"/>
                      <w:szCs w:val="20"/>
                    </w:rPr>
                  </w:pPr>
                  <w:r>
                    <w:rPr>
                      <w:rFonts w:cs="Arial"/>
                    </w:rPr>
                    <w:t xml:space="preserve">► </w:t>
                  </w:r>
                  <w:r w:rsidRPr="007520E9">
                    <w:rPr>
                      <w:sz w:val="20"/>
                      <w:szCs w:val="20"/>
                    </w:rPr>
                    <w:t>Verwendung von Anschlagösen, Transport- und Hebevorrichtungen</w:t>
                  </w:r>
                </w:p>
                <w:p w14:paraId="7E95AAC3" w14:textId="77777777" w:rsidR="00226CFB" w:rsidRDefault="00226CFB" w:rsidP="00226CFB">
                  <w:pPr>
                    <w:pStyle w:val="30Handlungsanweisung"/>
                    <w:numPr>
                      <w:ilvl w:val="0"/>
                      <w:numId w:val="0"/>
                    </w:numPr>
                    <w:spacing w:line="240" w:lineRule="auto"/>
                    <w:rPr>
                      <w:sz w:val="20"/>
                      <w:szCs w:val="20"/>
                    </w:rPr>
                  </w:pPr>
                  <w:r>
                    <w:rPr>
                      <w:rFonts w:cs="Arial"/>
                    </w:rPr>
                    <w:t xml:space="preserve">► </w:t>
                  </w:r>
                  <w:r w:rsidRPr="00C22F14">
                    <w:rPr>
                      <w:sz w:val="20"/>
                      <w:szCs w:val="20"/>
                    </w:rPr>
                    <w:t>Der Aufenthalt unter schwebenden Lasten ist verboten</w:t>
                  </w:r>
                </w:p>
                <w:p w14:paraId="5953B995" w14:textId="4EC4FDBD" w:rsidR="00A70B64" w:rsidRPr="007520E9" w:rsidRDefault="00A70B64" w:rsidP="00226CFB">
                  <w:pPr>
                    <w:pStyle w:val="30Handlungsanweisung"/>
                    <w:numPr>
                      <w:ilvl w:val="0"/>
                      <w:numId w:val="0"/>
                    </w:numPr>
                    <w:spacing w:line="240" w:lineRule="auto"/>
                    <w:rPr>
                      <w:sz w:val="20"/>
                      <w:szCs w:val="20"/>
                    </w:rPr>
                  </w:pPr>
                  <w:r w:rsidRPr="00EA7D28">
                    <w:rPr>
                      <w:rFonts w:cs="Arial"/>
                      <w:sz w:val="20"/>
                      <w:szCs w:val="20"/>
                    </w:rPr>
                    <w:t>► Die Ringschrauben sind ausschließlich für die Masse der einzelnen Komponenten ausgelegt. Ziehen Sie die eingeschraubten Ringschrauben fest.</w:t>
                  </w:r>
                </w:p>
              </w:tc>
            </w:tr>
          </w:tbl>
          <w:p w14:paraId="5B91212B" w14:textId="3A61E938" w:rsidR="003B67D9" w:rsidRDefault="003B67D9"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76515718" w14:textId="5797FA41" w:rsidR="00BB6379" w:rsidRPr="003B67D9" w:rsidRDefault="003B67D9" w:rsidP="00AD469B">
            <w:pPr>
              <w:pStyle w:val="Text"/>
              <w:numPr>
                <w:ilvl w:val="0"/>
                <w:numId w:val="1"/>
              </w:numPr>
              <w:spacing w:before="60" w:after="60" w:line="240" w:lineRule="auto"/>
              <w:jc w:val="left"/>
              <w:rPr>
                <w:rFonts w:ascii="Arial" w:hAnsi="Arial" w:cs="Arial"/>
                <w:sz w:val="20"/>
                <w:szCs w:val="20"/>
              </w:rPr>
            </w:pPr>
            <w:r w:rsidRPr="00037628">
              <w:rPr>
                <w:rFonts w:ascii="Arial" w:hAnsi="Arial" w:cs="Arial"/>
                <w:sz w:val="20"/>
                <w:szCs w:val="20"/>
              </w:rPr>
              <w:t>Bereitstellung und Verwendung der erforderlichen PSA</w:t>
            </w:r>
            <w:r>
              <w:rPr>
                <w:rFonts w:ascii="Arial" w:hAnsi="Arial" w:cs="Arial"/>
                <w:sz w:val="20"/>
                <w:szCs w:val="20"/>
              </w:rPr>
              <w:t xml:space="preserve"> durch den Betreiber.</w:t>
            </w:r>
          </w:p>
        </w:tc>
        <w:tc>
          <w:tcPr>
            <w:tcW w:w="1843" w:type="dxa"/>
          </w:tcPr>
          <w:p w14:paraId="0DB6537C" w14:textId="77777777" w:rsidR="006771E2" w:rsidRDefault="006771E2" w:rsidP="006771E2">
            <w:pPr>
              <w:pStyle w:val="Text"/>
              <w:spacing w:before="60" w:after="60" w:line="240" w:lineRule="auto"/>
              <w:jc w:val="left"/>
              <w:rPr>
                <w:rFonts w:ascii="Arial" w:hAnsi="Arial" w:cs="Arial"/>
                <w:sz w:val="20"/>
                <w:szCs w:val="20"/>
              </w:rPr>
            </w:pPr>
            <w:r>
              <w:rPr>
                <w:rFonts w:ascii="Arial" w:hAnsi="Arial" w:cs="Arial"/>
                <w:sz w:val="20"/>
                <w:szCs w:val="20"/>
              </w:rPr>
              <w:t>EN ISO 12100:2010</w:t>
            </w:r>
          </w:p>
          <w:p w14:paraId="26AD8794" w14:textId="77777777" w:rsidR="006771E2" w:rsidRDefault="006771E2" w:rsidP="006771E2">
            <w:pPr>
              <w:pStyle w:val="Text"/>
              <w:spacing w:before="60" w:after="60" w:line="240" w:lineRule="auto"/>
              <w:jc w:val="left"/>
              <w:rPr>
                <w:rFonts w:ascii="Arial" w:hAnsi="Arial" w:cs="Arial"/>
                <w:sz w:val="20"/>
                <w:szCs w:val="20"/>
              </w:rPr>
            </w:pPr>
            <w:r w:rsidRPr="00B32425">
              <w:rPr>
                <w:rFonts w:ascii="Arial" w:hAnsi="Arial" w:cs="Arial"/>
                <w:sz w:val="20"/>
                <w:szCs w:val="20"/>
              </w:rPr>
              <w:t>Pkt. 6.3.5.5</w:t>
            </w:r>
            <w:r>
              <w:rPr>
                <w:rFonts w:ascii="Arial" w:hAnsi="Arial" w:cs="Arial"/>
                <w:sz w:val="20"/>
                <w:szCs w:val="20"/>
              </w:rPr>
              <w:t xml:space="preserve"> </w:t>
            </w:r>
          </w:p>
          <w:p w14:paraId="6A36EFD6" w14:textId="77777777" w:rsidR="006771E2" w:rsidRDefault="006771E2" w:rsidP="006771E2">
            <w:pPr>
              <w:pStyle w:val="Text"/>
              <w:spacing w:before="60" w:after="60" w:line="240" w:lineRule="auto"/>
              <w:jc w:val="left"/>
              <w:rPr>
                <w:rFonts w:ascii="Arial" w:hAnsi="Arial" w:cs="Arial"/>
                <w:sz w:val="20"/>
                <w:szCs w:val="20"/>
              </w:rPr>
            </w:pPr>
          </w:p>
          <w:p w14:paraId="589BD1FD" w14:textId="77777777" w:rsidR="006771E2" w:rsidRDefault="006771E2" w:rsidP="006771E2">
            <w:pPr>
              <w:pStyle w:val="Text"/>
              <w:spacing w:before="60" w:after="60" w:line="240" w:lineRule="auto"/>
              <w:jc w:val="left"/>
              <w:rPr>
                <w:rFonts w:ascii="Arial" w:hAnsi="Arial" w:cs="Arial"/>
                <w:sz w:val="20"/>
                <w:szCs w:val="20"/>
              </w:rPr>
            </w:pPr>
            <w:r>
              <w:rPr>
                <w:rFonts w:ascii="Arial" w:hAnsi="Arial" w:cs="Arial"/>
                <w:sz w:val="20"/>
                <w:szCs w:val="20"/>
              </w:rPr>
              <w:t>DIN 580:2018</w:t>
            </w:r>
          </w:p>
          <w:p w14:paraId="6CD3AA4E" w14:textId="77777777" w:rsidR="006771E2" w:rsidRDefault="006771E2" w:rsidP="006771E2">
            <w:pPr>
              <w:pStyle w:val="Text"/>
              <w:spacing w:before="60" w:after="60" w:line="240" w:lineRule="auto"/>
              <w:rPr>
                <w:rFonts w:ascii="Arial" w:hAnsi="Arial" w:cs="Arial"/>
                <w:sz w:val="20"/>
                <w:szCs w:val="20"/>
              </w:rPr>
            </w:pPr>
          </w:p>
          <w:p w14:paraId="38E9E2BE" w14:textId="48A6C117" w:rsidR="003F7A76" w:rsidRPr="00473A4D" w:rsidRDefault="006771E2" w:rsidP="006771E2">
            <w:pPr>
              <w:pStyle w:val="Text"/>
              <w:spacing w:before="60" w:after="60" w:line="240" w:lineRule="auto"/>
              <w:jc w:val="left"/>
              <w:rPr>
                <w:rFonts w:ascii="Arial" w:hAnsi="Arial" w:cs="Arial"/>
                <w:sz w:val="20"/>
                <w:szCs w:val="20"/>
                <w:u w:val="single"/>
              </w:rPr>
            </w:pPr>
            <w:r>
              <w:rPr>
                <w:rFonts w:ascii="Arial" w:hAnsi="Arial" w:cs="Arial"/>
                <w:sz w:val="20"/>
                <w:szCs w:val="20"/>
              </w:rPr>
              <w:t>EN ISO 7010:20</w:t>
            </w:r>
            <w:r w:rsidR="00D72F3B">
              <w:rPr>
                <w:rFonts w:ascii="Arial" w:hAnsi="Arial" w:cs="Arial"/>
                <w:sz w:val="20"/>
                <w:szCs w:val="20"/>
              </w:rPr>
              <w:t>20</w:t>
            </w:r>
          </w:p>
          <w:p w14:paraId="5208E745" w14:textId="77777777" w:rsidR="003F7A76" w:rsidRDefault="003F7A76" w:rsidP="002913DF">
            <w:pPr>
              <w:pStyle w:val="Text"/>
              <w:spacing w:before="60" w:after="60" w:line="240" w:lineRule="auto"/>
              <w:rPr>
                <w:rFonts w:ascii="Arial" w:hAnsi="Arial" w:cs="Arial"/>
                <w:sz w:val="20"/>
                <w:szCs w:val="20"/>
              </w:rPr>
            </w:pPr>
          </w:p>
          <w:p w14:paraId="1FC2C359" w14:textId="1BF646DA" w:rsidR="003F7A76" w:rsidRPr="00492AD5" w:rsidRDefault="003F7A76" w:rsidP="003F7A76">
            <w:pPr>
              <w:pStyle w:val="Text"/>
              <w:spacing w:before="60" w:after="60" w:line="240" w:lineRule="auto"/>
              <w:jc w:val="left"/>
              <w:rPr>
                <w:rFonts w:ascii="Arial" w:hAnsi="Arial" w:cs="Arial"/>
                <w:sz w:val="20"/>
                <w:szCs w:val="20"/>
              </w:rPr>
            </w:pPr>
          </w:p>
        </w:tc>
      </w:tr>
      <w:bookmarkEnd w:id="0"/>
    </w:tbl>
    <w:p w14:paraId="2BA29D5E" w14:textId="187BF17F" w:rsidR="003F7A76" w:rsidRDefault="003F7A76" w:rsidP="00237707">
      <w:pPr>
        <w:spacing w:after="0" w:line="240" w:lineRule="auto"/>
      </w:pPr>
    </w:p>
    <w:p w14:paraId="3D988ABE" w14:textId="77777777" w:rsidR="003F7A76" w:rsidRDefault="003F7A76" w:rsidP="00237707">
      <w:pPr>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237707" w:rsidRPr="00492AD5" w14:paraId="10190280" w14:textId="77777777" w:rsidTr="00110F78">
        <w:trPr>
          <w:jc w:val="center"/>
        </w:trPr>
        <w:tc>
          <w:tcPr>
            <w:tcW w:w="9351" w:type="dxa"/>
            <w:gridSpan w:val="4"/>
            <w:shd w:val="pct20" w:color="auto" w:fill="auto"/>
          </w:tcPr>
          <w:p w14:paraId="7ABBC246" w14:textId="77777777" w:rsidR="00237707" w:rsidRPr="00492AD5" w:rsidRDefault="00237707" w:rsidP="00635437">
            <w:pPr>
              <w:pStyle w:val="Text"/>
              <w:spacing w:before="60" w:after="60" w:line="240" w:lineRule="auto"/>
              <w:rPr>
                <w:rFonts w:ascii="Arial" w:hAnsi="Arial" w:cs="Arial"/>
                <w:sz w:val="20"/>
                <w:szCs w:val="20"/>
              </w:rPr>
            </w:pPr>
            <w:r w:rsidRPr="00492AD5">
              <w:rPr>
                <w:rFonts w:ascii="Arial" w:hAnsi="Arial" w:cs="Arial"/>
                <w:b/>
                <w:sz w:val="20"/>
                <w:szCs w:val="20"/>
              </w:rPr>
              <w:t>Risikoeinschätzung und Risikobewertung (OUT – nach der Maßnahme)</w:t>
            </w:r>
          </w:p>
        </w:tc>
      </w:tr>
      <w:tr w:rsidR="00237707" w:rsidRPr="00492AD5" w14:paraId="0E5C136B" w14:textId="77777777" w:rsidTr="002D513C">
        <w:trPr>
          <w:jc w:val="center"/>
        </w:trPr>
        <w:tc>
          <w:tcPr>
            <w:tcW w:w="3397" w:type="dxa"/>
          </w:tcPr>
          <w:p w14:paraId="2A81A0C6" w14:textId="77777777" w:rsidR="00237707" w:rsidRPr="00492AD5" w:rsidRDefault="00237707" w:rsidP="00635437">
            <w:pPr>
              <w:pStyle w:val="Text"/>
              <w:spacing w:before="60" w:after="60" w:line="240" w:lineRule="auto"/>
              <w:rPr>
                <w:rFonts w:ascii="Arial" w:hAnsi="Arial" w:cs="Arial"/>
                <w:sz w:val="20"/>
                <w:szCs w:val="20"/>
              </w:rPr>
            </w:pPr>
            <w:r w:rsidRPr="00492AD5">
              <w:rPr>
                <w:rFonts w:ascii="Arial" w:hAnsi="Arial" w:cs="Arial"/>
                <w:sz w:val="20"/>
                <w:szCs w:val="20"/>
              </w:rPr>
              <w:t>Schwere der</w:t>
            </w:r>
            <w:r w:rsidR="002D513C" w:rsidRPr="00492AD5">
              <w:rPr>
                <w:rFonts w:ascii="Arial" w:hAnsi="Arial" w:cs="Arial"/>
                <w:sz w:val="20"/>
                <w:szCs w:val="20"/>
              </w:rPr>
              <w:t xml:space="preserve"> möglichen</w:t>
            </w:r>
            <w:r w:rsidRPr="00492AD5">
              <w:rPr>
                <w:rFonts w:ascii="Arial" w:hAnsi="Arial" w:cs="Arial"/>
                <w:sz w:val="20"/>
                <w:szCs w:val="20"/>
              </w:rPr>
              <w:t xml:space="preserve"> Verletzung</w:t>
            </w:r>
          </w:p>
        </w:tc>
        <w:tc>
          <w:tcPr>
            <w:tcW w:w="993" w:type="dxa"/>
          </w:tcPr>
          <w:p w14:paraId="4A018F37" w14:textId="77777777" w:rsidR="00237707" w:rsidRPr="00492AD5" w:rsidRDefault="00492AD5" w:rsidP="00635437">
            <w:pPr>
              <w:pStyle w:val="Text"/>
              <w:spacing w:before="60" w:after="60" w:line="240" w:lineRule="auto"/>
              <w:rPr>
                <w:rFonts w:ascii="Arial" w:hAnsi="Arial" w:cs="Arial"/>
                <w:sz w:val="20"/>
                <w:szCs w:val="20"/>
              </w:rPr>
            </w:pPr>
            <w:r w:rsidRPr="00492AD5">
              <w:rPr>
                <w:rFonts w:ascii="Arial" w:hAnsi="Arial" w:cs="Arial"/>
                <w:sz w:val="20"/>
                <w:szCs w:val="20"/>
              </w:rPr>
              <w:t>25</w:t>
            </w:r>
          </w:p>
        </w:tc>
        <w:tc>
          <w:tcPr>
            <w:tcW w:w="3827" w:type="dxa"/>
          </w:tcPr>
          <w:p w14:paraId="38E00F2B" w14:textId="77777777" w:rsidR="00237707" w:rsidRPr="00492AD5" w:rsidRDefault="006E54BC" w:rsidP="00635437">
            <w:pPr>
              <w:pStyle w:val="Text"/>
              <w:spacing w:before="60" w:after="60" w:line="240" w:lineRule="auto"/>
              <w:rPr>
                <w:rFonts w:ascii="Arial" w:hAnsi="Arial" w:cs="Arial"/>
                <w:sz w:val="20"/>
                <w:szCs w:val="20"/>
              </w:rPr>
            </w:pPr>
            <w:r w:rsidRPr="00492AD5">
              <w:rPr>
                <w:rFonts w:ascii="Arial" w:hAnsi="Arial" w:cs="Arial"/>
                <w:sz w:val="20"/>
                <w:szCs w:val="20"/>
              </w:rPr>
              <w:t>Eintrittswahrscheinlichkeit des Schadens</w:t>
            </w:r>
          </w:p>
        </w:tc>
        <w:tc>
          <w:tcPr>
            <w:tcW w:w="1134" w:type="dxa"/>
          </w:tcPr>
          <w:p w14:paraId="06B2A477" w14:textId="77777777" w:rsidR="00237707" w:rsidRPr="00492AD5" w:rsidRDefault="00492AD5" w:rsidP="00635437">
            <w:pPr>
              <w:pStyle w:val="Text"/>
              <w:spacing w:before="60" w:after="60" w:line="240" w:lineRule="auto"/>
              <w:rPr>
                <w:rFonts w:ascii="Arial" w:hAnsi="Arial" w:cs="Arial"/>
                <w:sz w:val="20"/>
                <w:szCs w:val="20"/>
              </w:rPr>
            </w:pPr>
            <w:r w:rsidRPr="00492AD5">
              <w:rPr>
                <w:rFonts w:ascii="Arial" w:hAnsi="Arial" w:cs="Arial"/>
                <w:sz w:val="20"/>
                <w:szCs w:val="20"/>
              </w:rPr>
              <w:t>0,05</w:t>
            </w:r>
          </w:p>
        </w:tc>
      </w:tr>
      <w:tr w:rsidR="00237707" w:rsidRPr="00492AD5" w14:paraId="227B7611" w14:textId="77777777" w:rsidTr="002D513C">
        <w:trPr>
          <w:jc w:val="center"/>
        </w:trPr>
        <w:tc>
          <w:tcPr>
            <w:tcW w:w="3397" w:type="dxa"/>
          </w:tcPr>
          <w:p w14:paraId="7D61AD75" w14:textId="77777777" w:rsidR="00237707" w:rsidRPr="00492AD5" w:rsidRDefault="00237707" w:rsidP="00237707">
            <w:pPr>
              <w:pStyle w:val="Text"/>
              <w:spacing w:before="60" w:after="60" w:line="240" w:lineRule="auto"/>
              <w:rPr>
                <w:rFonts w:ascii="Arial" w:hAnsi="Arial" w:cs="Arial"/>
                <w:sz w:val="20"/>
                <w:szCs w:val="20"/>
              </w:rPr>
            </w:pPr>
            <w:r w:rsidRPr="00492AD5">
              <w:rPr>
                <w:rFonts w:ascii="Arial" w:hAnsi="Arial" w:cs="Arial"/>
                <w:sz w:val="20"/>
                <w:szCs w:val="20"/>
              </w:rPr>
              <w:t>Möglichkeit zur Vermeidung</w:t>
            </w:r>
          </w:p>
        </w:tc>
        <w:tc>
          <w:tcPr>
            <w:tcW w:w="993" w:type="dxa"/>
          </w:tcPr>
          <w:p w14:paraId="27486D8C" w14:textId="77777777" w:rsidR="00237707" w:rsidRPr="00492AD5" w:rsidRDefault="00492AD5" w:rsidP="00237707">
            <w:pPr>
              <w:pStyle w:val="Text"/>
              <w:spacing w:before="60" w:after="60" w:line="240" w:lineRule="auto"/>
              <w:rPr>
                <w:rFonts w:ascii="Arial" w:hAnsi="Arial" w:cs="Arial"/>
                <w:sz w:val="20"/>
                <w:szCs w:val="20"/>
              </w:rPr>
            </w:pPr>
            <w:r w:rsidRPr="00492AD5">
              <w:rPr>
                <w:rFonts w:ascii="Arial" w:hAnsi="Arial" w:cs="Arial"/>
                <w:sz w:val="20"/>
                <w:szCs w:val="20"/>
              </w:rPr>
              <w:t>0,75</w:t>
            </w:r>
          </w:p>
        </w:tc>
        <w:tc>
          <w:tcPr>
            <w:tcW w:w="3827" w:type="dxa"/>
          </w:tcPr>
          <w:p w14:paraId="209F5A12" w14:textId="77777777" w:rsidR="00237707" w:rsidRPr="00492AD5" w:rsidRDefault="00237707" w:rsidP="00237707">
            <w:pPr>
              <w:pStyle w:val="Text"/>
              <w:spacing w:before="60" w:after="60" w:line="240" w:lineRule="auto"/>
              <w:rPr>
                <w:rFonts w:ascii="Arial" w:hAnsi="Arial" w:cs="Arial"/>
                <w:sz w:val="20"/>
                <w:szCs w:val="20"/>
              </w:rPr>
            </w:pPr>
            <w:r w:rsidRPr="00492AD5">
              <w:rPr>
                <w:rFonts w:ascii="Arial" w:hAnsi="Arial" w:cs="Arial"/>
                <w:sz w:val="20"/>
                <w:szCs w:val="20"/>
              </w:rPr>
              <w:t>Häufigkeit der Gefährdungsexposition</w:t>
            </w:r>
          </w:p>
        </w:tc>
        <w:tc>
          <w:tcPr>
            <w:tcW w:w="1134" w:type="dxa"/>
          </w:tcPr>
          <w:p w14:paraId="1C4F1F96" w14:textId="77777777" w:rsidR="00237707" w:rsidRPr="00492AD5" w:rsidRDefault="00492AD5" w:rsidP="00237707">
            <w:pPr>
              <w:pStyle w:val="Text"/>
              <w:spacing w:before="60" w:after="60" w:line="240" w:lineRule="auto"/>
              <w:rPr>
                <w:rFonts w:ascii="Arial" w:hAnsi="Arial" w:cs="Arial"/>
                <w:sz w:val="20"/>
                <w:szCs w:val="20"/>
              </w:rPr>
            </w:pPr>
            <w:r w:rsidRPr="00492AD5">
              <w:rPr>
                <w:rFonts w:ascii="Arial" w:hAnsi="Arial" w:cs="Arial"/>
                <w:sz w:val="20"/>
                <w:szCs w:val="20"/>
              </w:rPr>
              <w:t>1</w:t>
            </w:r>
          </w:p>
        </w:tc>
      </w:tr>
      <w:tr w:rsidR="00260646" w:rsidRPr="00492AD5" w14:paraId="0F4B6635" w14:textId="77777777" w:rsidTr="00635437">
        <w:trPr>
          <w:jc w:val="center"/>
        </w:trPr>
        <w:tc>
          <w:tcPr>
            <w:tcW w:w="3397" w:type="dxa"/>
          </w:tcPr>
          <w:p w14:paraId="756D22F8" w14:textId="77777777" w:rsidR="00260646" w:rsidRPr="00492AD5" w:rsidRDefault="00260646" w:rsidP="00237707">
            <w:pPr>
              <w:pStyle w:val="Text"/>
              <w:spacing w:before="60" w:after="60" w:line="240" w:lineRule="auto"/>
              <w:jc w:val="left"/>
              <w:rPr>
                <w:rFonts w:ascii="Arial" w:hAnsi="Arial" w:cs="Arial"/>
                <w:sz w:val="20"/>
                <w:szCs w:val="20"/>
              </w:rPr>
            </w:pPr>
            <w:r w:rsidRPr="00492AD5">
              <w:rPr>
                <w:rFonts w:ascii="Arial" w:hAnsi="Arial" w:cs="Arial"/>
                <w:b/>
                <w:sz w:val="20"/>
                <w:szCs w:val="20"/>
              </w:rPr>
              <w:t>HRN:</w:t>
            </w:r>
          </w:p>
        </w:tc>
        <w:tc>
          <w:tcPr>
            <w:tcW w:w="993" w:type="dxa"/>
          </w:tcPr>
          <w:p w14:paraId="76E37828" w14:textId="77777777" w:rsidR="00260646" w:rsidRPr="00492AD5" w:rsidRDefault="00492AD5" w:rsidP="00237707">
            <w:pPr>
              <w:pStyle w:val="Text"/>
              <w:spacing w:before="60" w:after="60" w:line="240" w:lineRule="auto"/>
              <w:jc w:val="left"/>
              <w:rPr>
                <w:rFonts w:ascii="Arial" w:hAnsi="Arial" w:cs="Arial"/>
                <w:sz w:val="20"/>
                <w:szCs w:val="20"/>
              </w:rPr>
            </w:pPr>
            <w:r w:rsidRPr="00492AD5">
              <w:rPr>
                <w:rFonts w:cs="Arial"/>
                <w:sz w:val="20"/>
                <w:szCs w:val="20"/>
              </w:rPr>
              <w:fldChar w:fldCharType="begin"/>
            </w:r>
            <w:r w:rsidRPr="00492AD5">
              <w:rPr>
                <w:rFonts w:ascii="Arial" w:hAnsi="Arial" w:cs="Arial"/>
                <w:sz w:val="20"/>
                <w:szCs w:val="20"/>
              </w:rPr>
              <w:instrText xml:space="preserve"> =PRODUCT(b2;b3;d2;d3) \# "0" </w:instrText>
            </w:r>
            <w:r w:rsidRPr="00492AD5">
              <w:rPr>
                <w:rFonts w:cs="Arial"/>
                <w:sz w:val="20"/>
                <w:szCs w:val="20"/>
              </w:rPr>
              <w:fldChar w:fldCharType="separate"/>
            </w:r>
            <w:r w:rsidRPr="00492AD5">
              <w:rPr>
                <w:rFonts w:ascii="Arial" w:hAnsi="Arial" w:cs="Arial"/>
                <w:noProof/>
                <w:sz w:val="20"/>
                <w:szCs w:val="20"/>
              </w:rPr>
              <w:t>1</w:t>
            </w:r>
            <w:r w:rsidRPr="00492AD5">
              <w:rPr>
                <w:rFonts w:cs="Arial"/>
                <w:sz w:val="20"/>
                <w:szCs w:val="20"/>
              </w:rPr>
              <w:fldChar w:fldCharType="end"/>
            </w:r>
          </w:p>
        </w:tc>
        <w:tc>
          <w:tcPr>
            <w:tcW w:w="4961" w:type="dxa"/>
            <w:gridSpan w:val="2"/>
          </w:tcPr>
          <w:p w14:paraId="0F857E4F" w14:textId="77777777" w:rsidR="00260646" w:rsidRPr="00492AD5" w:rsidRDefault="00260646" w:rsidP="00237707">
            <w:pPr>
              <w:pStyle w:val="Text"/>
              <w:spacing w:before="60" w:after="60" w:line="240" w:lineRule="auto"/>
              <w:jc w:val="left"/>
              <w:rPr>
                <w:rFonts w:ascii="Arial" w:hAnsi="Arial" w:cs="Arial"/>
                <w:sz w:val="20"/>
                <w:szCs w:val="20"/>
              </w:rPr>
            </w:pPr>
            <w:r w:rsidRPr="00492AD5">
              <w:rPr>
                <w:rFonts w:ascii="Arial" w:hAnsi="Arial" w:cs="Arial"/>
                <w:b/>
                <w:sz w:val="20"/>
                <w:szCs w:val="20"/>
              </w:rPr>
              <w:t>Risikohöhe:</w:t>
            </w:r>
            <w:r w:rsidR="00010129">
              <w:rPr>
                <w:rFonts w:ascii="Arial" w:hAnsi="Arial" w:cs="Arial"/>
                <w:b/>
                <w:sz w:val="20"/>
                <w:szCs w:val="20"/>
              </w:rPr>
              <w:t xml:space="preserve"> </w:t>
            </w:r>
            <w:r w:rsidR="00010129" w:rsidRPr="00010129">
              <w:rPr>
                <w:rFonts w:ascii="Arial" w:hAnsi="Arial" w:cs="Arial"/>
                <w:sz w:val="20"/>
                <w:szCs w:val="20"/>
              </w:rPr>
              <w:t>vernachlässigbar</w:t>
            </w:r>
          </w:p>
        </w:tc>
      </w:tr>
    </w:tbl>
    <w:p w14:paraId="5A9CB9FF" w14:textId="5E7D44D5" w:rsidR="00237707" w:rsidRDefault="00237707" w:rsidP="009D3C12">
      <w:pPr>
        <w:spacing w:after="0" w:line="240" w:lineRule="auto"/>
      </w:pPr>
    </w:p>
    <w:p w14:paraId="06C680CA" w14:textId="77777777" w:rsidR="00D025B8" w:rsidRDefault="00D025B8" w:rsidP="009D3C12">
      <w:pPr>
        <w:spacing w:after="0" w:line="240" w:lineRule="auto"/>
      </w:pPr>
    </w:p>
    <w:tbl>
      <w:tblPr>
        <w:tblStyle w:val="Tabellenraster"/>
        <w:tblW w:w="0" w:type="auto"/>
        <w:jc w:val="center"/>
        <w:tblLook w:val="04A0" w:firstRow="1" w:lastRow="0" w:firstColumn="1" w:lastColumn="0" w:noHBand="0" w:noVBand="1"/>
      </w:tblPr>
      <w:tblGrid>
        <w:gridCol w:w="4531"/>
        <w:gridCol w:w="2410"/>
        <w:gridCol w:w="2403"/>
      </w:tblGrid>
      <w:tr w:rsidR="009D3C12" w:rsidRPr="00EF5CFA" w14:paraId="65FD113B" w14:textId="77777777" w:rsidTr="00110F78">
        <w:trPr>
          <w:jc w:val="center"/>
        </w:trPr>
        <w:tc>
          <w:tcPr>
            <w:tcW w:w="4531" w:type="dxa"/>
          </w:tcPr>
          <w:p w14:paraId="49985510" w14:textId="77777777" w:rsidR="009D3C12" w:rsidRPr="00EF5CFA" w:rsidRDefault="009D3C12"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74041017" w14:textId="77777777" w:rsidR="009D3C12" w:rsidRPr="00EF5CFA" w:rsidRDefault="009D3C12"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1993094728"/>
                <w14:checkbox>
                  <w14:checked w14:val="1"/>
                  <w14:checkedState w14:val="2612" w14:font="MS Gothic"/>
                  <w14:uncheckedState w14:val="2610" w14:font="MS Gothic"/>
                </w14:checkbox>
              </w:sdtPr>
              <w:sdtEndPr/>
              <w:sdtContent>
                <w:r w:rsidR="00FD06B5">
                  <w:rPr>
                    <w:rFonts w:ascii="MS Gothic" w:eastAsia="MS Gothic" w:hAnsi="MS Gothic" w:cs="Arial" w:hint="eastAsia"/>
                    <w:szCs w:val="20"/>
                  </w:rPr>
                  <w:t>☒</w:t>
                </w:r>
              </w:sdtContent>
            </w:sdt>
          </w:p>
        </w:tc>
        <w:tc>
          <w:tcPr>
            <w:tcW w:w="2403" w:type="dxa"/>
            <w:vAlign w:val="center"/>
          </w:tcPr>
          <w:p w14:paraId="5AEA34EB" w14:textId="77777777" w:rsidR="009D3C12" w:rsidRPr="00EF5CFA" w:rsidRDefault="009D3C12"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2024926700"/>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388AF9EC" w14:textId="77777777" w:rsidR="001F153F" w:rsidRDefault="001F153F" w:rsidP="001F153F">
      <w:pPr>
        <w:spacing w:after="0" w:line="240" w:lineRule="auto"/>
        <w:rPr>
          <w:b/>
          <w:sz w:val="16"/>
          <w:szCs w:val="16"/>
        </w:rPr>
      </w:pPr>
    </w:p>
    <w:p w14:paraId="46A2A561" w14:textId="45AF80FD" w:rsidR="003A76CD" w:rsidRDefault="003A76CD" w:rsidP="00B36786">
      <w:pPr>
        <w:jc w:val="left"/>
        <w:rPr>
          <w:sz w:val="16"/>
          <w:szCs w:val="16"/>
        </w:rPr>
      </w:pPr>
    </w:p>
    <w:p w14:paraId="78F449D1" w14:textId="220888C3" w:rsidR="003F7A76" w:rsidRDefault="003F7A76" w:rsidP="00B36786">
      <w:pPr>
        <w:jc w:val="left"/>
        <w:rPr>
          <w:sz w:val="16"/>
          <w:szCs w:val="16"/>
        </w:rPr>
      </w:pPr>
    </w:p>
    <w:p w14:paraId="3C7359B6" w14:textId="77777777" w:rsidR="000B5C5F" w:rsidRPr="000045E2" w:rsidRDefault="000B5C5F" w:rsidP="000045E2">
      <w:pPr>
        <w:tabs>
          <w:tab w:val="left" w:pos="1452"/>
        </w:tabs>
        <w:spacing w:after="0" w:line="240" w:lineRule="auto"/>
      </w:pPr>
    </w:p>
    <w:p w14:paraId="2240E5B9" w14:textId="2EB9B9C8" w:rsidR="003F7A76" w:rsidRPr="000045E2" w:rsidRDefault="003F7A76" w:rsidP="000045E2">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BF4734" w:rsidRPr="005710E2" w14:paraId="66219449" w14:textId="77777777" w:rsidTr="00635437">
        <w:trPr>
          <w:jc w:val="center"/>
        </w:trPr>
        <w:tc>
          <w:tcPr>
            <w:tcW w:w="7230" w:type="dxa"/>
            <w:gridSpan w:val="3"/>
            <w:shd w:val="pct20" w:color="auto" w:fill="auto"/>
          </w:tcPr>
          <w:p w14:paraId="68AF617D" w14:textId="77777777" w:rsidR="00BF4734" w:rsidRPr="005710E2" w:rsidRDefault="00BF4734" w:rsidP="00635437">
            <w:pPr>
              <w:pStyle w:val="Text"/>
              <w:spacing w:before="60" w:after="60" w:line="240" w:lineRule="auto"/>
              <w:rPr>
                <w:rFonts w:ascii="Arial" w:hAnsi="Arial" w:cs="Arial"/>
                <w:b/>
                <w:sz w:val="20"/>
                <w:szCs w:val="20"/>
              </w:rPr>
            </w:pPr>
            <w:r w:rsidRPr="005710E2">
              <w:rPr>
                <w:rFonts w:ascii="Arial" w:hAnsi="Arial" w:cs="Arial"/>
                <w:b/>
                <w:sz w:val="20"/>
                <w:szCs w:val="20"/>
              </w:rPr>
              <w:t>Identifizierung der Gefährdung</w:t>
            </w:r>
          </w:p>
        </w:tc>
        <w:tc>
          <w:tcPr>
            <w:tcW w:w="1559" w:type="dxa"/>
            <w:shd w:val="pct20" w:color="auto" w:fill="auto"/>
          </w:tcPr>
          <w:p w14:paraId="2B3BDDCA" w14:textId="77777777" w:rsidR="00BF4734" w:rsidRPr="005710E2" w:rsidRDefault="00BF4734" w:rsidP="00635437">
            <w:pPr>
              <w:pStyle w:val="Text"/>
              <w:spacing w:before="60" w:after="60" w:line="240" w:lineRule="auto"/>
              <w:rPr>
                <w:rFonts w:ascii="Arial" w:hAnsi="Arial" w:cs="Arial"/>
                <w:b/>
                <w:sz w:val="20"/>
                <w:szCs w:val="20"/>
              </w:rPr>
            </w:pPr>
            <w:proofErr w:type="spellStart"/>
            <w:r w:rsidRPr="005710E2">
              <w:rPr>
                <w:rFonts w:ascii="Arial" w:hAnsi="Arial" w:cs="Arial"/>
                <w:b/>
                <w:sz w:val="20"/>
                <w:szCs w:val="20"/>
              </w:rPr>
              <w:t>Ref</w:t>
            </w:r>
            <w:proofErr w:type="spellEnd"/>
            <w:r w:rsidRPr="005710E2">
              <w:rPr>
                <w:rFonts w:ascii="Arial" w:hAnsi="Arial" w:cs="Arial"/>
                <w:b/>
                <w:sz w:val="20"/>
                <w:szCs w:val="20"/>
              </w:rPr>
              <w:t>.-Nr.:</w:t>
            </w:r>
          </w:p>
        </w:tc>
        <w:tc>
          <w:tcPr>
            <w:tcW w:w="560" w:type="dxa"/>
            <w:shd w:val="pct20" w:color="auto" w:fill="auto"/>
          </w:tcPr>
          <w:p w14:paraId="32B85F02" w14:textId="77777777" w:rsidR="00BF4734" w:rsidRPr="005710E2" w:rsidRDefault="00BF4734" w:rsidP="00635437">
            <w:pPr>
              <w:pStyle w:val="Text"/>
              <w:spacing w:before="60" w:after="60" w:line="240" w:lineRule="auto"/>
              <w:rPr>
                <w:rFonts w:ascii="Arial" w:hAnsi="Arial" w:cs="Arial"/>
                <w:b/>
                <w:sz w:val="20"/>
                <w:szCs w:val="20"/>
              </w:rPr>
            </w:pPr>
            <w:r w:rsidRPr="005710E2">
              <w:rPr>
                <w:rFonts w:ascii="Arial" w:hAnsi="Arial" w:cs="Arial"/>
                <w:b/>
                <w:sz w:val="20"/>
                <w:szCs w:val="20"/>
              </w:rPr>
              <w:t>1</w:t>
            </w:r>
            <w:r w:rsidR="008C3008" w:rsidRPr="005710E2">
              <w:rPr>
                <w:rFonts w:ascii="Arial" w:hAnsi="Arial" w:cs="Arial"/>
                <w:b/>
                <w:sz w:val="20"/>
                <w:szCs w:val="20"/>
              </w:rPr>
              <w:t>.2</w:t>
            </w:r>
          </w:p>
        </w:tc>
      </w:tr>
      <w:tr w:rsidR="00BA60CB" w:rsidRPr="005710E2" w14:paraId="0728D9DA" w14:textId="77777777" w:rsidTr="00635437">
        <w:tblPrEx>
          <w:shd w:val="clear" w:color="auto" w:fill="auto"/>
        </w:tblPrEx>
        <w:trPr>
          <w:jc w:val="center"/>
        </w:trPr>
        <w:tc>
          <w:tcPr>
            <w:tcW w:w="2773" w:type="dxa"/>
          </w:tcPr>
          <w:p w14:paraId="31429614"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Gefährdungsbereich</w:t>
            </w:r>
          </w:p>
        </w:tc>
        <w:tc>
          <w:tcPr>
            <w:tcW w:w="6576" w:type="dxa"/>
            <w:gridSpan w:val="4"/>
          </w:tcPr>
          <w:p w14:paraId="628443C5" w14:textId="77777777" w:rsidR="00BA60CB" w:rsidRPr="00B56423" w:rsidRDefault="00BA60CB" w:rsidP="00BA60CB">
            <w:pPr>
              <w:spacing w:before="60" w:after="60" w:line="240" w:lineRule="auto"/>
              <w:jc w:val="left"/>
              <w:rPr>
                <w:rFonts w:ascii="Arial" w:hAnsi="Arial" w:cs="Arial"/>
                <w:sz w:val="20"/>
              </w:rPr>
            </w:pPr>
            <w:r w:rsidRPr="00B56423">
              <w:rPr>
                <w:rFonts w:ascii="Arial" w:hAnsi="Arial" w:cs="Arial"/>
                <w:sz w:val="20"/>
              </w:rPr>
              <w:t>Extruderanlage</w:t>
            </w:r>
          </w:p>
        </w:tc>
      </w:tr>
      <w:tr w:rsidR="00BA60CB" w:rsidRPr="005710E2" w14:paraId="5A22FF23" w14:textId="77777777" w:rsidTr="00635437">
        <w:tblPrEx>
          <w:shd w:val="clear" w:color="auto" w:fill="auto"/>
        </w:tblPrEx>
        <w:trPr>
          <w:jc w:val="center"/>
        </w:trPr>
        <w:tc>
          <w:tcPr>
            <w:tcW w:w="2773" w:type="dxa"/>
          </w:tcPr>
          <w:p w14:paraId="453A2848"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w:t>
            </w:r>
          </w:p>
        </w:tc>
        <w:tc>
          <w:tcPr>
            <w:tcW w:w="2311" w:type="dxa"/>
          </w:tcPr>
          <w:p w14:paraId="632832D0" w14:textId="77777777" w:rsidR="00BA60CB" w:rsidRPr="005710E2" w:rsidRDefault="00BA60CB" w:rsidP="00BA60CB">
            <w:pPr>
              <w:spacing w:before="60" w:after="60" w:line="240" w:lineRule="auto"/>
              <w:jc w:val="left"/>
              <w:rPr>
                <w:rFonts w:ascii="Arial" w:hAnsi="Arial" w:cs="Arial"/>
                <w:sz w:val="20"/>
                <w:szCs w:val="20"/>
              </w:rPr>
            </w:pPr>
            <w:r w:rsidRPr="005710E2">
              <w:rPr>
                <w:rFonts w:ascii="Arial" w:hAnsi="Arial" w:cs="Arial"/>
                <w:sz w:val="20"/>
              </w:rPr>
              <w:t>Mechanische Gefährdung</w:t>
            </w:r>
          </w:p>
        </w:tc>
        <w:tc>
          <w:tcPr>
            <w:tcW w:w="4265" w:type="dxa"/>
            <w:gridSpan w:val="3"/>
            <w:vMerge w:val="restart"/>
            <w:vAlign w:val="center"/>
          </w:tcPr>
          <w:p w14:paraId="18323B8B" w14:textId="77777777" w:rsidR="00BA60CB" w:rsidRPr="005710E2" w:rsidRDefault="00BA60CB" w:rsidP="00BA60CB">
            <w:pPr>
              <w:pStyle w:val="Text"/>
              <w:spacing w:before="60" w:after="60" w:line="240" w:lineRule="auto"/>
              <w:jc w:val="center"/>
              <w:rPr>
                <w:rFonts w:ascii="Arial" w:hAnsi="Arial" w:cs="Arial"/>
                <w:sz w:val="20"/>
                <w:szCs w:val="20"/>
              </w:rPr>
            </w:pPr>
            <w:r w:rsidRPr="005710E2">
              <w:rPr>
                <w:rFonts w:cs="Arial"/>
                <w:noProof/>
                <w:lang w:eastAsia="de-DE"/>
              </w:rPr>
              <w:drawing>
                <wp:inline distT="0" distB="0" distL="0" distR="0" wp14:anchorId="2AC8F9A2" wp14:editId="6EAD5D21">
                  <wp:extent cx="1950385" cy="1515674"/>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0385" cy="1515674"/>
                          </a:xfrm>
                          <a:prstGeom prst="rect">
                            <a:avLst/>
                          </a:prstGeom>
                        </pic:spPr>
                      </pic:pic>
                    </a:graphicData>
                  </a:graphic>
                </wp:inline>
              </w:drawing>
            </w:r>
          </w:p>
        </w:tc>
      </w:tr>
      <w:tr w:rsidR="00BA60CB" w:rsidRPr="005710E2" w14:paraId="4E59D234" w14:textId="77777777" w:rsidTr="00635437">
        <w:tblPrEx>
          <w:shd w:val="clear" w:color="auto" w:fill="auto"/>
        </w:tblPrEx>
        <w:trPr>
          <w:jc w:val="center"/>
        </w:trPr>
        <w:tc>
          <w:tcPr>
            <w:tcW w:w="2773" w:type="dxa"/>
          </w:tcPr>
          <w:p w14:paraId="0BA2D209"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Lebensphase</w:t>
            </w:r>
          </w:p>
        </w:tc>
        <w:tc>
          <w:tcPr>
            <w:tcW w:w="2311" w:type="dxa"/>
          </w:tcPr>
          <w:p w14:paraId="00606177" w14:textId="77777777"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Alle Lebensphasen</w:t>
            </w:r>
          </w:p>
        </w:tc>
        <w:tc>
          <w:tcPr>
            <w:tcW w:w="4265" w:type="dxa"/>
            <w:gridSpan w:val="3"/>
            <w:vMerge/>
          </w:tcPr>
          <w:p w14:paraId="0C87BC92" w14:textId="77777777" w:rsidR="00BA60CB" w:rsidRPr="005710E2" w:rsidRDefault="00BA60CB" w:rsidP="00BA60CB">
            <w:pPr>
              <w:pStyle w:val="Text"/>
              <w:spacing w:before="60" w:after="60" w:line="240" w:lineRule="auto"/>
              <w:rPr>
                <w:rFonts w:ascii="Arial" w:hAnsi="Arial" w:cs="Arial"/>
                <w:sz w:val="20"/>
                <w:szCs w:val="20"/>
              </w:rPr>
            </w:pPr>
          </w:p>
        </w:tc>
      </w:tr>
      <w:tr w:rsidR="00BA60CB" w:rsidRPr="005710E2" w14:paraId="01013C30" w14:textId="77777777" w:rsidTr="00635437">
        <w:tblPrEx>
          <w:shd w:val="clear" w:color="auto" w:fill="auto"/>
        </w:tblPrEx>
        <w:trPr>
          <w:jc w:val="center"/>
        </w:trPr>
        <w:tc>
          <w:tcPr>
            <w:tcW w:w="2773" w:type="dxa"/>
          </w:tcPr>
          <w:p w14:paraId="66E200B3"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Aufgabe</w:t>
            </w:r>
          </w:p>
        </w:tc>
        <w:tc>
          <w:tcPr>
            <w:tcW w:w="2311" w:type="dxa"/>
          </w:tcPr>
          <w:p w14:paraId="0741D28F" w14:textId="77777777"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Arbeiten an der Maschine</w:t>
            </w:r>
          </w:p>
        </w:tc>
        <w:tc>
          <w:tcPr>
            <w:tcW w:w="4265" w:type="dxa"/>
            <w:gridSpan w:val="3"/>
            <w:vMerge/>
          </w:tcPr>
          <w:p w14:paraId="03377146" w14:textId="77777777" w:rsidR="00BA60CB" w:rsidRPr="005710E2" w:rsidRDefault="00BA60CB" w:rsidP="00BA60CB">
            <w:pPr>
              <w:pStyle w:val="Text"/>
              <w:spacing w:before="60" w:after="60" w:line="240" w:lineRule="auto"/>
              <w:rPr>
                <w:rFonts w:ascii="Arial" w:hAnsi="Arial" w:cs="Arial"/>
                <w:sz w:val="20"/>
                <w:szCs w:val="20"/>
              </w:rPr>
            </w:pPr>
          </w:p>
        </w:tc>
      </w:tr>
      <w:tr w:rsidR="00BA60CB" w:rsidRPr="005710E2" w14:paraId="009FA75A" w14:textId="77777777" w:rsidTr="00635437">
        <w:tblPrEx>
          <w:shd w:val="clear" w:color="auto" w:fill="auto"/>
        </w:tblPrEx>
        <w:trPr>
          <w:jc w:val="center"/>
        </w:trPr>
        <w:tc>
          <w:tcPr>
            <w:tcW w:w="2773" w:type="dxa"/>
          </w:tcPr>
          <w:p w14:paraId="276EA1EF"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Gefährdungssituation</w:t>
            </w:r>
          </w:p>
        </w:tc>
        <w:tc>
          <w:tcPr>
            <w:tcW w:w="2311" w:type="dxa"/>
          </w:tcPr>
          <w:p w14:paraId="5A47038A" w14:textId="77777777"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Arbeiten an der Maschine</w:t>
            </w:r>
          </w:p>
        </w:tc>
        <w:tc>
          <w:tcPr>
            <w:tcW w:w="4265" w:type="dxa"/>
            <w:gridSpan w:val="3"/>
            <w:vMerge/>
          </w:tcPr>
          <w:p w14:paraId="715FBB41" w14:textId="77777777" w:rsidR="00BA60CB" w:rsidRPr="005710E2" w:rsidRDefault="00BA60CB" w:rsidP="00BA60CB">
            <w:pPr>
              <w:pStyle w:val="Text"/>
              <w:spacing w:before="60" w:after="60" w:line="240" w:lineRule="auto"/>
              <w:rPr>
                <w:rFonts w:ascii="Arial" w:hAnsi="Arial" w:cs="Arial"/>
                <w:sz w:val="20"/>
                <w:szCs w:val="20"/>
              </w:rPr>
            </w:pPr>
          </w:p>
        </w:tc>
      </w:tr>
      <w:tr w:rsidR="00BA60CB" w:rsidRPr="005710E2" w14:paraId="204CEEFC" w14:textId="77777777" w:rsidTr="00635437">
        <w:tblPrEx>
          <w:shd w:val="clear" w:color="auto" w:fill="auto"/>
        </w:tblPrEx>
        <w:trPr>
          <w:jc w:val="center"/>
        </w:trPr>
        <w:tc>
          <w:tcPr>
            <w:tcW w:w="2773" w:type="dxa"/>
          </w:tcPr>
          <w:p w14:paraId="07E3C931"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Gefährdungsereignis</w:t>
            </w:r>
          </w:p>
        </w:tc>
        <w:tc>
          <w:tcPr>
            <w:tcW w:w="2311" w:type="dxa"/>
          </w:tcPr>
          <w:p w14:paraId="48AA17B2" w14:textId="77777777"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Kontakt mit scharfen Kanten und Ecken, vorstehenden Teilen</w:t>
            </w:r>
          </w:p>
        </w:tc>
        <w:tc>
          <w:tcPr>
            <w:tcW w:w="4265" w:type="dxa"/>
            <w:gridSpan w:val="3"/>
            <w:vMerge/>
          </w:tcPr>
          <w:p w14:paraId="405BE42A" w14:textId="77777777" w:rsidR="00BA60CB" w:rsidRPr="005710E2" w:rsidRDefault="00BA60CB" w:rsidP="00BA60CB">
            <w:pPr>
              <w:pStyle w:val="Text"/>
              <w:spacing w:before="60" w:after="60" w:line="240" w:lineRule="auto"/>
              <w:rPr>
                <w:rFonts w:ascii="Arial" w:hAnsi="Arial" w:cs="Arial"/>
                <w:sz w:val="20"/>
                <w:szCs w:val="20"/>
              </w:rPr>
            </w:pPr>
          </w:p>
        </w:tc>
      </w:tr>
      <w:tr w:rsidR="00BA60CB" w:rsidRPr="005710E2" w14:paraId="58A655B7" w14:textId="77777777" w:rsidTr="00635437">
        <w:tblPrEx>
          <w:shd w:val="clear" w:color="auto" w:fill="auto"/>
        </w:tblPrEx>
        <w:trPr>
          <w:jc w:val="center"/>
        </w:trPr>
        <w:tc>
          <w:tcPr>
            <w:tcW w:w="2773" w:type="dxa"/>
          </w:tcPr>
          <w:p w14:paraId="4278F737" w14:textId="77777777"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Gefährdungsbeschreibung</w:t>
            </w:r>
          </w:p>
        </w:tc>
        <w:tc>
          <w:tcPr>
            <w:tcW w:w="6576" w:type="dxa"/>
            <w:gridSpan w:val="4"/>
          </w:tcPr>
          <w:p w14:paraId="35B0BF44" w14:textId="77777777" w:rsidR="00BA60CB" w:rsidRPr="005710E2" w:rsidRDefault="00BA60CB" w:rsidP="00BA60CB">
            <w:pPr>
              <w:pStyle w:val="Text"/>
              <w:spacing w:before="60" w:after="60" w:line="240" w:lineRule="auto"/>
              <w:rPr>
                <w:rFonts w:ascii="Arial" w:hAnsi="Arial" w:cs="Arial"/>
                <w:sz w:val="20"/>
                <w:szCs w:val="20"/>
              </w:rPr>
            </w:pPr>
            <w:r w:rsidRPr="005710E2">
              <w:rPr>
                <w:rFonts w:ascii="Arial" w:hAnsi="Arial" w:cs="Arial"/>
                <w:sz w:val="20"/>
                <w:szCs w:val="20"/>
              </w:rPr>
              <w:t>Gefährdung durch Stoßen und Schneiden durch Umfallen oder Kippen auf Grund von unbefestigten Maschinen oder Maschinenteilen.</w:t>
            </w:r>
          </w:p>
        </w:tc>
      </w:tr>
    </w:tbl>
    <w:p w14:paraId="0033284C" w14:textId="77777777" w:rsidR="003A76CD" w:rsidRDefault="003A76CD" w:rsidP="00B36786">
      <w:pPr>
        <w:jc w:val="left"/>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BF4734" w:rsidRPr="00730ADA" w14:paraId="4BC756D6" w14:textId="77777777" w:rsidTr="00635437">
        <w:trPr>
          <w:jc w:val="center"/>
        </w:trPr>
        <w:tc>
          <w:tcPr>
            <w:tcW w:w="9351" w:type="dxa"/>
            <w:gridSpan w:val="4"/>
            <w:shd w:val="pct20" w:color="auto" w:fill="auto"/>
          </w:tcPr>
          <w:p w14:paraId="459DA4C8" w14:textId="77777777"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b/>
                <w:sz w:val="20"/>
                <w:szCs w:val="20"/>
              </w:rPr>
              <w:t>Risikoeinschätzung und Risikobewertung (IN – vor der Maßnahme)</w:t>
            </w:r>
          </w:p>
        </w:tc>
      </w:tr>
      <w:tr w:rsidR="00BF4734" w:rsidRPr="00730ADA" w14:paraId="3AB4E3DA" w14:textId="77777777" w:rsidTr="00635437">
        <w:trPr>
          <w:jc w:val="center"/>
        </w:trPr>
        <w:tc>
          <w:tcPr>
            <w:tcW w:w="3397" w:type="dxa"/>
          </w:tcPr>
          <w:p w14:paraId="395B313A" w14:textId="77777777"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Schwere der möglichen Verletzung</w:t>
            </w:r>
          </w:p>
        </w:tc>
        <w:tc>
          <w:tcPr>
            <w:tcW w:w="993" w:type="dxa"/>
          </w:tcPr>
          <w:p w14:paraId="7A7C3D9B" w14:textId="77777777"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c>
          <w:tcPr>
            <w:tcW w:w="3827" w:type="dxa"/>
          </w:tcPr>
          <w:p w14:paraId="0B5464B7" w14:textId="77777777"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Eintrittswahrscheinlichkeit des Schadens</w:t>
            </w:r>
          </w:p>
        </w:tc>
        <w:tc>
          <w:tcPr>
            <w:tcW w:w="1134" w:type="dxa"/>
          </w:tcPr>
          <w:p w14:paraId="3FA86845" w14:textId="77777777"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r>
      <w:tr w:rsidR="00BF4734" w:rsidRPr="00730ADA" w14:paraId="3B215314" w14:textId="77777777" w:rsidTr="00635437">
        <w:trPr>
          <w:jc w:val="center"/>
        </w:trPr>
        <w:tc>
          <w:tcPr>
            <w:tcW w:w="3397" w:type="dxa"/>
          </w:tcPr>
          <w:p w14:paraId="4895F24B" w14:textId="77777777"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Möglichkeit zur Vermeidung</w:t>
            </w:r>
          </w:p>
        </w:tc>
        <w:tc>
          <w:tcPr>
            <w:tcW w:w="993" w:type="dxa"/>
          </w:tcPr>
          <w:p w14:paraId="3B7D07C1" w14:textId="77777777"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c>
          <w:tcPr>
            <w:tcW w:w="3827" w:type="dxa"/>
          </w:tcPr>
          <w:p w14:paraId="469F4F27" w14:textId="77777777"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Häufigkeit der Gefährdungsexposition</w:t>
            </w:r>
          </w:p>
        </w:tc>
        <w:tc>
          <w:tcPr>
            <w:tcW w:w="1134" w:type="dxa"/>
          </w:tcPr>
          <w:p w14:paraId="68AC756A" w14:textId="77777777"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5</w:t>
            </w:r>
          </w:p>
        </w:tc>
      </w:tr>
      <w:tr w:rsidR="00BF4734" w:rsidRPr="00730ADA" w14:paraId="77FA2C5D" w14:textId="77777777" w:rsidTr="00635437">
        <w:trPr>
          <w:jc w:val="center"/>
        </w:trPr>
        <w:tc>
          <w:tcPr>
            <w:tcW w:w="3397" w:type="dxa"/>
          </w:tcPr>
          <w:p w14:paraId="087CEB81" w14:textId="77777777" w:rsidR="00BF4734" w:rsidRPr="00730ADA" w:rsidRDefault="00BF4734" w:rsidP="00635437">
            <w:pPr>
              <w:pStyle w:val="Text"/>
              <w:spacing w:before="60" w:after="60" w:line="240" w:lineRule="auto"/>
              <w:jc w:val="left"/>
              <w:rPr>
                <w:rFonts w:ascii="Arial" w:hAnsi="Arial" w:cs="Arial"/>
                <w:sz w:val="20"/>
                <w:szCs w:val="20"/>
              </w:rPr>
            </w:pPr>
            <w:r w:rsidRPr="00730ADA">
              <w:rPr>
                <w:rFonts w:ascii="Arial" w:hAnsi="Arial" w:cs="Arial"/>
                <w:b/>
                <w:sz w:val="20"/>
                <w:szCs w:val="20"/>
              </w:rPr>
              <w:t>HRN:</w:t>
            </w:r>
          </w:p>
        </w:tc>
        <w:tc>
          <w:tcPr>
            <w:tcW w:w="993" w:type="dxa"/>
          </w:tcPr>
          <w:p w14:paraId="3B63610C" w14:textId="77777777" w:rsidR="00BF4734" w:rsidRPr="00730ADA" w:rsidRDefault="00BF4734" w:rsidP="00635437">
            <w:pPr>
              <w:pStyle w:val="Text"/>
              <w:spacing w:before="60" w:after="60" w:line="240" w:lineRule="auto"/>
              <w:jc w:val="left"/>
              <w:rPr>
                <w:rFonts w:ascii="Arial" w:hAnsi="Arial" w:cs="Arial"/>
                <w:sz w:val="20"/>
                <w:szCs w:val="20"/>
              </w:rPr>
            </w:pPr>
            <w:r w:rsidRPr="00730ADA">
              <w:rPr>
                <w:rFonts w:cs="Arial"/>
                <w:sz w:val="20"/>
                <w:szCs w:val="20"/>
              </w:rPr>
              <w:fldChar w:fldCharType="begin"/>
            </w:r>
            <w:r w:rsidRPr="00730ADA">
              <w:rPr>
                <w:rFonts w:ascii="Arial" w:hAnsi="Arial" w:cs="Arial"/>
                <w:sz w:val="20"/>
                <w:szCs w:val="20"/>
              </w:rPr>
              <w:instrText xml:space="preserve"> =PRODUCT(b2;b3;d2;d3) \# "0" </w:instrText>
            </w:r>
            <w:r w:rsidRPr="00730ADA">
              <w:rPr>
                <w:rFonts w:cs="Arial"/>
                <w:sz w:val="20"/>
                <w:szCs w:val="20"/>
              </w:rPr>
              <w:fldChar w:fldCharType="separate"/>
            </w:r>
            <w:r w:rsidR="00C60E07" w:rsidRPr="00730ADA">
              <w:rPr>
                <w:rFonts w:ascii="Arial" w:hAnsi="Arial" w:cs="Arial"/>
                <w:noProof/>
                <w:sz w:val="20"/>
                <w:szCs w:val="20"/>
              </w:rPr>
              <w:t>781</w:t>
            </w:r>
            <w:r w:rsidRPr="00730ADA">
              <w:rPr>
                <w:rFonts w:cs="Arial"/>
                <w:sz w:val="20"/>
                <w:szCs w:val="20"/>
              </w:rPr>
              <w:fldChar w:fldCharType="end"/>
            </w:r>
          </w:p>
        </w:tc>
        <w:tc>
          <w:tcPr>
            <w:tcW w:w="4961" w:type="dxa"/>
            <w:gridSpan w:val="2"/>
          </w:tcPr>
          <w:p w14:paraId="6E8ED123" w14:textId="77777777" w:rsidR="00BF4734" w:rsidRPr="00730ADA" w:rsidRDefault="00BF4734" w:rsidP="00635437">
            <w:pPr>
              <w:pStyle w:val="Text"/>
              <w:spacing w:before="60" w:after="60" w:line="240" w:lineRule="auto"/>
              <w:jc w:val="left"/>
              <w:rPr>
                <w:rFonts w:ascii="Arial" w:hAnsi="Arial" w:cs="Arial"/>
                <w:sz w:val="20"/>
                <w:szCs w:val="20"/>
              </w:rPr>
            </w:pPr>
            <w:r w:rsidRPr="00730ADA">
              <w:rPr>
                <w:rFonts w:ascii="Arial" w:hAnsi="Arial" w:cs="Arial"/>
                <w:b/>
                <w:sz w:val="20"/>
                <w:szCs w:val="20"/>
              </w:rPr>
              <w:t>Risikohöhe:</w:t>
            </w:r>
            <w:r w:rsidR="00C60E07" w:rsidRPr="00730ADA">
              <w:rPr>
                <w:rFonts w:ascii="Arial" w:hAnsi="Arial" w:cs="Arial"/>
                <w:b/>
                <w:sz w:val="20"/>
                <w:szCs w:val="20"/>
              </w:rPr>
              <w:t xml:space="preserve"> </w:t>
            </w:r>
            <w:r w:rsidR="00C60E07" w:rsidRPr="00730ADA">
              <w:rPr>
                <w:rFonts w:ascii="Arial" w:hAnsi="Arial" w:cs="Arial"/>
                <w:sz w:val="20"/>
                <w:szCs w:val="20"/>
              </w:rPr>
              <w:t>unakzeptabel</w:t>
            </w:r>
          </w:p>
        </w:tc>
      </w:tr>
    </w:tbl>
    <w:p w14:paraId="5384E757" w14:textId="0489CF04" w:rsidR="00BF4734" w:rsidRDefault="00D3266F" w:rsidP="00D3266F">
      <w:pPr>
        <w:tabs>
          <w:tab w:val="left" w:pos="1752"/>
        </w:tabs>
        <w:jc w:val="left"/>
        <w:rPr>
          <w:sz w:val="16"/>
          <w:szCs w:val="16"/>
        </w:rPr>
      </w:pPr>
      <w:r>
        <w:rPr>
          <w:sz w:val="16"/>
          <w:szCs w:val="16"/>
        </w:rPr>
        <w:tab/>
      </w:r>
    </w:p>
    <w:p w14:paraId="35D7760A" w14:textId="25D83035" w:rsidR="00D3266F" w:rsidRDefault="00D3266F" w:rsidP="00D3266F">
      <w:pPr>
        <w:tabs>
          <w:tab w:val="left" w:pos="1752"/>
        </w:tabs>
        <w:jc w:val="left"/>
        <w:rPr>
          <w:sz w:val="16"/>
          <w:szCs w:val="16"/>
        </w:rPr>
      </w:pPr>
    </w:p>
    <w:p w14:paraId="71BE1B2C" w14:textId="2525507C" w:rsidR="00D3266F" w:rsidRDefault="00D3266F" w:rsidP="00D3266F">
      <w:pPr>
        <w:tabs>
          <w:tab w:val="left" w:pos="1752"/>
        </w:tabs>
        <w:jc w:val="left"/>
        <w:rPr>
          <w:sz w:val="16"/>
          <w:szCs w:val="16"/>
        </w:rPr>
      </w:pPr>
    </w:p>
    <w:p w14:paraId="238D754C" w14:textId="04D9ACB2" w:rsidR="00D3266F" w:rsidRDefault="00D3266F" w:rsidP="00D3266F">
      <w:pPr>
        <w:tabs>
          <w:tab w:val="left" w:pos="1752"/>
        </w:tabs>
        <w:jc w:val="left"/>
        <w:rPr>
          <w:sz w:val="16"/>
          <w:szCs w:val="16"/>
        </w:rPr>
      </w:pPr>
    </w:p>
    <w:p w14:paraId="2DC2D21A" w14:textId="2602F415" w:rsidR="00D3266F" w:rsidRDefault="00D3266F" w:rsidP="00D3266F">
      <w:pPr>
        <w:tabs>
          <w:tab w:val="left" w:pos="1752"/>
        </w:tabs>
        <w:jc w:val="left"/>
        <w:rPr>
          <w:sz w:val="16"/>
          <w:szCs w:val="16"/>
        </w:rPr>
      </w:pPr>
    </w:p>
    <w:p w14:paraId="5A5A8BCA" w14:textId="5EB1AD22" w:rsidR="00D3266F" w:rsidRDefault="00D3266F" w:rsidP="00D3266F">
      <w:pPr>
        <w:tabs>
          <w:tab w:val="left" w:pos="1752"/>
        </w:tabs>
        <w:jc w:val="left"/>
        <w:rPr>
          <w:sz w:val="16"/>
          <w:szCs w:val="16"/>
        </w:rPr>
      </w:pPr>
    </w:p>
    <w:p w14:paraId="614BC8A4" w14:textId="335D2CDF" w:rsidR="00D3266F" w:rsidRDefault="00D3266F" w:rsidP="00D3266F">
      <w:pPr>
        <w:tabs>
          <w:tab w:val="left" w:pos="1752"/>
        </w:tabs>
        <w:jc w:val="left"/>
        <w:rPr>
          <w:sz w:val="16"/>
          <w:szCs w:val="16"/>
        </w:rPr>
      </w:pPr>
    </w:p>
    <w:p w14:paraId="188F3311" w14:textId="48A6D4AA" w:rsidR="00D3266F" w:rsidRDefault="00D3266F" w:rsidP="00D3266F">
      <w:pPr>
        <w:tabs>
          <w:tab w:val="left" w:pos="1752"/>
        </w:tabs>
        <w:jc w:val="left"/>
        <w:rPr>
          <w:sz w:val="16"/>
          <w:szCs w:val="16"/>
        </w:rPr>
      </w:pPr>
    </w:p>
    <w:p w14:paraId="43394E28" w14:textId="08782A8D" w:rsidR="00D3266F" w:rsidRDefault="00D3266F" w:rsidP="00D3266F">
      <w:pPr>
        <w:tabs>
          <w:tab w:val="left" w:pos="1752"/>
        </w:tabs>
        <w:jc w:val="left"/>
        <w:rPr>
          <w:sz w:val="16"/>
          <w:szCs w:val="16"/>
        </w:rPr>
      </w:pPr>
    </w:p>
    <w:p w14:paraId="05052AC8" w14:textId="3247000A" w:rsidR="00D3266F" w:rsidRDefault="00D3266F" w:rsidP="00D3266F">
      <w:pPr>
        <w:tabs>
          <w:tab w:val="left" w:pos="1752"/>
        </w:tabs>
        <w:jc w:val="left"/>
        <w:rPr>
          <w:sz w:val="16"/>
          <w:szCs w:val="16"/>
        </w:rPr>
      </w:pPr>
    </w:p>
    <w:p w14:paraId="68D9611D" w14:textId="766F7B6F" w:rsidR="00D3266F" w:rsidRDefault="00D3266F" w:rsidP="00D3266F">
      <w:pPr>
        <w:tabs>
          <w:tab w:val="left" w:pos="1752"/>
        </w:tabs>
        <w:jc w:val="left"/>
        <w:rPr>
          <w:sz w:val="16"/>
          <w:szCs w:val="16"/>
        </w:rPr>
      </w:pPr>
    </w:p>
    <w:p w14:paraId="2DDF52BA" w14:textId="6B7577B8" w:rsidR="00D3266F" w:rsidRDefault="00D3266F" w:rsidP="00D3266F">
      <w:pPr>
        <w:tabs>
          <w:tab w:val="left" w:pos="1752"/>
        </w:tabs>
        <w:jc w:val="left"/>
        <w:rPr>
          <w:sz w:val="16"/>
          <w:szCs w:val="16"/>
        </w:rPr>
      </w:pPr>
    </w:p>
    <w:p w14:paraId="147EB8FF" w14:textId="5C8BB885" w:rsidR="00D3266F" w:rsidRDefault="00D3266F" w:rsidP="00D3266F">
      <w:pPr>
        <w:tabs>
          <w:tab w:val="left" w:pos="1752"/>
        </w:tabs>
        <w:jc w:val="left"/>
        <w:rPr>
          <w:sz w:val="16"/>
          <w:szCs w:val="16"/>
        </w:rPr>
      </w:pPr>
    </w:p>
    <w:p w14:paraId="7732B4C2" w14:textId="6F4D6CA3" w:rsidR="00D3266F" w:rsidRDefault="00D3266F" w:rsidP="00D3266F">
      <w:pPr>
        <w:tabs>
          <w:tab w:val="left" w:pos="1752"/>
        </w:tabs>
        <w:jc w:val="left"/>
        <w:rPr>
          <w:sz w:val="16"/>
          <w:szCs w:val="16"/>
        </w:rPr>
      </w:pPr>
    </w:p>
    <w:p w14:paraId="084D944B" w14:textId="233EA417" w:rsidR="00D3266F" w:rsidRDefault="00D3266F" w:rsidP="00D3266F">
      <w:pPr>
        <w:tabs>
          <w:tab w:val="left" w:pos="1752"/>
        </w:tabs>
        <w:jc w:val="left"/>
        <w:rPr>
          <w:sz w:val="16"/>
          <w:szCs w:val="16"/>
        </w:rPr>
      </w:pPr>
    </w:p>
    <w:p w14:paraId="3529CB97" w14:textId="1F743367" w:rsidR="00D3266F" w:rsidRDefault="00D3266F" w:rsidP="00D3266F">
      <w:pPr>
        <w:tabs>
          <w:tab w:val="left" w:pos="1752"/>
        </w:tabs>
        <w:jc w:val="left"/>
        <w:rPr>
          <w:sz w:val="16"/>
          <w:szCs w:val="16"/>
        </w:rPr>
      </w:pPr>
    </w:p>
    <w:p w14:paraId="47E4BE33" w14:textId="2D6184D1" w:rsidR="00D3266F" w:rsidRDefault="00D3266F" w:rsidP="00D3266F">
      <w:pPr>
        <w:tabs>
          <w:tab w:val="left" w:pos="1752"/>
        </w:tabs>
        <w:jc w:val="left"/>
        <w:rPr>
          <w:sz w:val="16"/>
          <w:szCs w:val="16"/>
        </w:rPr>
      </w:pPr>
    </w:p>
    <w:p w14:paraId="11311B0C" w14:textId="554D1F2E" w:rsidR="00D3266F" w:rsidRDefault="00D3266F" w:rsidP="00D3266F">
      <w:pPr>
        <w:tabs>
          <w:tab w:val="left" w:pos="1752"/>
        </w:tabs>
        <w:jc w:val="left"/>
        <w:rPr>
          <w:sz w:val="16"/>
          <w:szCs w:val="16"/>
        </w:rPr>
      </w:pPr>
    </w:p>
    <w:p w14:paraId="0AB203E0" w14:textId="77777777" w:rsidR="00F21CC5" w:rsidRDefault="00F21CC5" w:rsidP="00D3266F">
      <w:pPr>
        <w:tabs>
          <w:tab w:val="left" w:pos="1752"/>
        </w:tabs>
        <w:jc w:val="left"/>
        <w:rPr>
          <w:sz w:val="16"/>
          <w:szCs w:val="16"/>
        </w:rPr>
      </w:pPr>
    </w:p>
    <w:p w14:paraId="67F71F0A" w14:textId="77777777" w:rsidR="00BD3C9B" w:rsidRPr="00BD3C9B" w:rsidRDefault="00BD3C9B" w:rsidP="00BD3C9B">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D025B8" w:rsidRPr="006F6422" w14:paraId="4F757CDC" w14:textId="77777777" w:rsidTr="00635437">
        <w:trPr>
          <w:jc w:val="center"/>
        </w:trPr>
        <w:tc>
          <w:tcPr>
            <w:tcW w:w="7366" w:type="dxa"/>
            <w:shd w:val="pct20" w:color="auto" w:fill="auto"/>
          </w:tcPr>
          <w:p w14:paraId="2CABE2AD" w14:textId="77777777" w:rsidR="00D025B8" w:rsidRPr="006F6422" w:rsidRDefault="00D025B8" w:rsidP="00D025B8">
            <w:pPr>
              <w:pStyle w:val="Text"/>
              <w:spacing w:before="60" w:after="60" w:line="240" w:lineRule="auto"/>
              <w:rPr>
                <w:rFonts w:ascii="Arial" w:hAnsi="Arial" w:cs="Arial"/>
                <w:b/>
                <w:sz w:val="20"/>
                <w:szCs w:val="20"/>
              </w:rPr>
            </w:pPr>
            <w:r w:rsidRPr="006F6422">
              <w:rPr>
                <w:rFonts w:ascii="Arial" w:hAnsi="Arial" w:cs="Arial"/>
                <w:b/>
                <w:sz w:val="20"/>
                <w:szCs w:val="20"/>
              </w:rPr>
              <w:t>Maßnahmen zur Risikominderung</w:t>
            </w:r>
          </w:p>
        </w:tc>
        <w:tc>
          <w:tcPr>
            <w:tcW w:w="1978" w:type="dxa"/>
            <w:shd w:val="pct20" w:color="auto" w:fill="auto"/>
          </w:tcPr>
          <w:p w14:paraId="5923DA2B" w14:textId="4704CEFB" w:rsidR="00D025B8" w:rsidRPr="006F6422"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163C6" w:rsidRPr="006F6422" w14:paraId="178E69BC" w14:textId="77777777" w:rsidTr="00635437">
        <w:trPr>
          <w:jc w:val="center"/>
        </w:trPr>
        <w:tc>
          <w:tcPr>
            <w:tcW w:w="7366" w:type="dxa"/>
          </w:tcPr>
          <w:p w14:paraId="6943EA92" w14:textId="77777777"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Inhärent sichere Konstruktion:</w:t>
            </w:r>
          </w:p>
          <w:p w14:paraId="6D8ADD65" w14:textId="77777777" w:rsidR="00010129" w:rsidRPr="006F6422" w:rsidRDefault="00010129" w:rsidP="007743C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14:paraId="035C5D49" w14:textId="62D0A857" w:rsidR="00C163C6" w:rsidRDefault="00F130C2" w:rsidP="00AD469B">
            <w:pPr>
              <w:pStyle w:val="Text"/>
              <w:numPr>
                <w:ilvl w:val="0"/>
                <w:numId w:val="2"/>
              </w:numPr>
              <w:spacing w:before="60" w:after="60" w:line="240" w:lineRule="auto"/>
              <w:jc w:val="left"/>
              <w:rPr>
                <w:rFonts w:ascii="Arial" w:hAnsi="Arial" w:cs="Arial"/>
                <w:sz w:val="20"/>
                <w:szCs w:val="20"/>
              </w:rPr>
            </w:pPr>
            <w:r w:rsidRPr="006F6422">
              <w:rPr>
                <w:rFonts w:ascii="Arial" w:hAnsi="Arial" w:cs="Arial"/>
                <w:sz w:val="20"/>
                <w:szCs w:val="20"/>
              </w:rPr>
              <w:t>Scharfe Kanten, spitze Ecken sind abzurunden und zu entgraten bzw. durch geeignete Maßnahmen abzusichern z.B. Kantenschutz, Bördeln</w:t>
            </w:r>
            <w:r w:rsidR="00C4739A">
              <w:rPr>
                <w:rFonts w:ascii="Arial" w:hAnsi="Arial" w:cs="Arial"/>
                <w:sz w:val="20"/>
                <w:szCs w:val="20"/>
              </w:rPr>
              <w:t>.</w:t>
            </w:r>
          </w:p>
          <w:p w14:paraId="79D6FA21" w14:textId="002108BC" w:rsidR="00587EA2" w:rsidRPr="00587EA2" w:rsidRDefault="00587EA2" w:rsidP="00AD469B">
            <w:pPr>
              <w:pStyle w:val="Text"/>
              <w:numPr>
                <w:ilvl w:val="0"/>
                <w:numId w:val="2"/>
              </w:numPr>
              <w:spacing w:before="60" w:after="60" w:line="240" w:lineRule="auto"/>
              <w:jc w:val="left"/>
              <w:rPr>
                <w:rFonts w:ascii="Arial" w:hAnsi="Arial" w:cs="Arial"/>
                <w:sz w:val="20"/>
                <w:szCs w:val="20"/>
              </w:rPr>
            </w:pPr>
            <w:r w:rsidRPr="006D132D">
              <w:rPr>
                <w:rFonts w:ascii="Arial" w:hAnsi="Arial" w:cs="Arial"/>
                <w:sz w:val="20"/>
                <w:szCs w:val="20"/>
              </w:rPr>
              <w:t>Gewährleistung der mechanischen Festigkeit von tragenden Maschinenteilen durch richtige Auswahl und Dimensionierung;</w:t>
            </w:r>
          </w:p>
          <w:p w14:paraId="3FC0A07A" w14:textId="52587FAA" w:rsidR="00893717" w:rsidRDefault="00893717" w:rsidP="00AD469B">
            <w:pPr>
              <w:pStyle w:val="Text"/>
              <w:numPr>
                <w:ilvl w:val="0"/>
                <w:numId w:val="2"/>
              </w:numPr>
              <w:spacing w:before="60" w:after="60" w:line="240" w:lineRule="auto"/>
              <w:jc w:val="left"/>
              <w:rPr>
                <w:rFonts w:ascii="Arial" w:hAnsi="Arial" w:cs="Arial"/>
                <w:sz w:val="20"/>
                <w:szCs w:val="20"/>
              </w:rPr>
            </w:pPr>
            <w:r>
              <w:rPr>
                <w:rFonts w:ascii="Arial" w:hAnsi="Arial" w:cs="Arial"/>
                <w:sz w:val="20"/>
                <w:szCs w:val="20"/>
              </w:rPr>
              <w:t>Vorkehrungen für die Standsicherheit</w:t>
            </w:r>
          </w:p>
          <w:p w14:paraId="28268CDA" w14:textId="4B7176A1" w:rsidR="00893717" w:rsidRDefault="00893717" w:rsidP="00587EA2">
            <w:pPr>
              <w:pStyle w:val="Text"/>
              <w:spacing w:before="60" w:after="60" w:line="240" w:lineRule="auto"/>
              <w:ind w:left="720"/>
              <w:jc w:val="left"/>
              <w:rPr>
                <w:rFonts w:ascii="Arial" w:hAnsi="Arial" w:cs="Arial"/>
                <w:sz w:val="20"/>
                <w:szCs w:val="20"/>
              </w:rPr>
            </w:pPr>
            <w:r w:rsidRPr="00893717">
              <w:rPr>
                <w:rFonts w:ascii="Arial" w:hAnsi="Arial" w:cs="Arial"/>
                <w:sz w:val="20"/>
                <w:szCs w:val="20"/>
              </w:rPr>
              <w:t>Maschinen müssen so konstruiert sein, dass sie ausreichend standsicher sind, um unter den festgelegten Einsatzbedingungen sicher verwendet werden zu können. Zu berücksichtigende Faktoren sind</w:t>
            </w:r>
            <w:r>
              <w:rPr>
                <w:rFonts w:ascii="Arial" w:hAnsi="Arial" w:cs="Arial"/>
                <w:sz w:val="20"/>
                <w:szCs w:val="20"/>
              </w:rPr>
              <w:t>:</w:t>
            </w:r>
          </w:p>
          <w:p w14:paraId="13F7628F" w14:textId="77777777" w:rsidR="00F748EF" w:rsidRPr="00EF46C2" w:rsidRDefault="00F748EF" w:rsidP="00AD469B">
            <w:pPr>
              <w:pStyle w:val="Text"/>
              <w:numPr>
                <w:ilvl w:val="0"/>
                <w:numId w:val="18"/>
              </w:numPr>
              <w:spacing w:before="60" w:after="60" w:line="240" w:lineRule="auto"/>
              <w:jc w:val="left"/>
              <w:rPr>
                <w:rFonts w:ascii="Arial" w:hAnsi="Arial" w:cs="Arial"/>
                <w:sz w:val="20"/>
                <w:szCs w:val="20"/>
              </w:rPr>
            </w:pPr>
            <w:r w:rsidRPr="00EF46C2">
              <w:rPr>
                <w:rFonts w:ascii="Arial" w:hAnsi="Arial" w:cs="Arial"/>
                <w:sz w:val="20"/>
                <w:szCs w:val="20"/>
              </w:rPr>
              <w:t>durch die Form des Fundamentes;</w:t>
            </w:r>
          </w:p>
          <w:p w14:paraId="148CB97B"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Masseverteilung einschließlich der Ladung;</w:t>
            </w:r>
          </w:p>
          <w:p w14:paraId="75B459A1"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die dynamischen Kräfte, die durch die Bewegung von Maschinenteilen, von der Maschine selbst oder von Teilen, die von der Maschine gehalten werden, verursacht werden und die zu einem Kippmoment führen können;</w:t>
            </w:r>
          </w:p>
          <w:p w14:paraId="22DF6D4D"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Vibration;</w:t>
            </w:r>
          </w:p>
          <w:p w14:paraId="7070E788"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 xml:space="preserve">Schwankungen des Masseschwerpunktes; </w:t>
            </w:r>
          </w:p>
          <w:p w14:paraId="366F2DF7"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 xml:space="preserve">Eigenschaften der Auflagefläche im Falle von </w:t>
            </w:r>
            <w:proofErr w:type="spellStart"/>
            <w:r w:rsidRPr="006D132D">
              <w:rPr>
                <w:rFonts w:ascii="Arial" w:hAnsi="Arial" w:cs="Arial"/>
                <w:sz w:val="20"/>
                <w:szCs w:val="20"/>
              </w:rPr>
              <w:t>Verfahrbewegungen</w:t>
            </w:r>
            <w:proofErr w:type="spellEnd"/>
            <w:r w:rsidRPr="006D132D">
              <w:rPr>
                <w:rFonts w:ascii="Arial" w:hAnsi="Arial" w:cs="Arial"/>
                <w:sz w:val="20"/>
                <w:szCs w:val="20"/>
              </w:rPr>
              <w:t xml:space="preserve"> oder Aufbau an unterschiedlichen Einsatzorten (Bodenbeschaffenheit, Neigungen usw.), sowie </w:t>
            </w:r>
          </w:p>
          <w:p w14:paraId="62432363" w14:textId="77777777"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äußere Kräfte wie Winddruck und manuelle Kräfte.</w:t>
            </w:r>
          </w:p>
          <w:p w14:paraId="09737B16" w14:textId="77777777" w:rsidR="00C4739A" w:rsidRPr="006F6422" w:rsidRDefault="00C4739A" w:rsidP="007743C7">
            <w:pPr>
              <w:pStyle w:val="Text"/>
              <w:spacing w:before="60" w:after="60" w:line="240" w:lineRule="auto"/>
              <w:ind w:left="720"/>
              <w:jc w:val="left"/>
              <w:rPr>
                <w:rFonts w:ascii="Arial" w:hAnsi="Arial" w:cs="Arial"/>
                <w:sz w:val="20"/>
                <w:szCs w:val="20"/>
              </w:rPr>
            </w:pPr>
          </w:p>
          <w:p w14:paraId="2E45ABFF" w14:textId="77777777"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Technische und ergänzende Schutzmaßnahmen:</w:t>
            </w:r>
          </w:p>
          <w:p w14:paraId="41E42789" w14:textId="5D5016EB" w:rsidR="00C163C6" w:rsidRDefault="00F130C2" w:rsidP="00AD469B">
            <w:pPr>
              <w:pStyle w:val="Text"/>
              <w:numPr>
                <w:ilvl w:val="0"/>
                <w:numId w:val="2"/>
              </w:numPr>
              <w:spacing w:before="60" w:after="60" w:line="240" w:lineRule="auto"/>
              <w:jc w:val="left"/>
              <w:rPr>
                <w:rFonts w:ascii="Arial" w:hAnsi="Arial" w:cs="Arial"/>
                <w:sz w:val="20"/>
                <w:szCs w:val="20"/>
              </w:rPr>
            </w:pPr>
            <w:r w:rsidRPr="006F6422">
              <w:rPr>
                <w:rFonts w:ascii="Arial" w:hAnsi="Arial" w:cs="Arial"/>
                <w:sz w:val="20"/>
                <w:szCs w:val="20"/>
              </w:rPr>
              <w:t>Maschine und Maschinenteile sind fest am Boden bzw. am Maschinengestell zu verankern</w:t>
            </w:r>
            <w:r w:rsidR="003319B5">
              <w:rPr>
                <w:rFonts w:ascii="Arial" w:hAnsi="Arial" w:cs="Arial"/>
                <w:sz w:val="20"/>
                <w:szCs w:val="20"/>
              </w:rPr>
              <w:t>.</w:t>
            </w:r>
          </w:p>
          <w:p w14:paraId="648C1B0C" w14:textId="190653E1" w:rsidR="008727B7" w:rsidRPr="008727B7" w:rsidRDefault="008727B7" w:rsidP="008727B7">
            <w:pPr>
              <w:pStyle w:val="Text"/>
              <w:numPr>
                <w:ilvl w:val="0"/>
                <w:numId w:val="2"/>
              </w:numPr>
              <w:spacing w:before="60" w:after="60" w:line="240" w:lineRule="auto"/>
              <w:jc w:val="left"/>
              <w:rPr>
                <w:rFonts w:ascii="Arial" w:hAnsi="Arial" w:cs="Arial"/>
                <w:sz w:val="20"/>
                <w:szCs w:val="20"/>
              </w:rPr>
            </w:pPr>
            <w:r>
              <w:rPr>
                <w:rFonts w:ascii="Arial" w:hAnsi="Arial" w:cs="Arial"/>
                <w:sz w:val="20"/>
                <w:szCs w:val="20"/>
              </w:rPr>
              <w:t>Verwendung von Rollen mit Feststellvorrichtungen.</w:t>
            </w:r>
          </w:p>
          <w:p w14:paraId="68CD7AB3" w14:textId="77777777" w:rsidR="00C4739A" w:rsidRPr="006F6422" w:rsidRDefault="00C4739A" w:rsidP="007743C7">
            <w:pPr>
              <w:pStyle w:val="Text"/>
              <w:spacing w:before="60" w:after="60" w:line="240" w:lineRule="auto"/>
              <w:ind w:left="720"/>
              <w:jc w:val="left"/>
              <w:rPr>
                <w:rFonts w:ascii="Arial" w:hAnsi="Arial" w:cs="Arial"/>
                <w:sz w:val="20"/>
                <w:szCs w:val="20"/>
              </w:rPr>
            </w:pPr>
          </w:p>
          <w:p w14:paraId="2DE90D41" w14:textId="77777777"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Benutzerinformation:</w:t>
            </w:r>
          </w:p>
          <w:p w14:paraId="60AE437D" w14:textId="77777777" w:rsidR="00F130C2"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Ggf. Sicherheitskennzeichen anbringen</w:t>
            </w:r>
            <w:r w:rsidR="005D7C1E">
              <w:rPr>
                <w:rFonts w:ascii="Arial" w:hAnsi="Arial" w:cs="Arial"/>
                <w:sz w:val="20"/>
                <w:szCs w:val="20"/>
              </w:rPr>
              <w:t>;</w:t>
            </w:r>
          </w:p>
          <w:p w14:paraId="185FFA30" w14:textId="77777777" w:rsidR="00F130C2"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Restgefahren als Bestandteil der Betriebsanleitung</w:t>
            </w:r>
            <w:r w:rsidR="005D7C1E">
              <w:rPr>
                <w:rFonts w:ascii="Arial" w:hAnsi="Arial" w:cs="Arial"/>
                <w:sz w:val="20"/>
                <w:szCs w:val="20"/>
              </w:rPr>
              <w:t>;</w:t>
            </w:r>
          </w:p>
          <w:p w14:paraId="350DCCDE" w14:textId="77777777" w:rsidR="00C163C6"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Unterweisung des jeweiligen Fachpersonals (Verwendung von PSA)</w:t>
            </w:r>
            <w:r w:rsidR="005D7C1E">
              <w:rPr>
                <w:rFonts w:ascii="Arial" w:hAnsi="Arial" w:cs="Arial"/>
                <w:sz w:val="20"/>
                <w:szCs w:val="20"/>
              </w:rPr>
              <w:t>.</w:t>
            </w:r>
          </w:p>
        </w:tc>
        <w:tc>
          <w:tcPr>
            <w:tcW w:w="1978" w:type="dxa"/>
          </w:tcPr>
          <w:p w14:paraId="790768BA" w14:textId="77777777" w:rsidR="005013BA" w:rsidRDefault="005013BA" w:rsidP="00A00B30">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1.3.1</w:t>
            </w:r>
            <w:r>
              <w:rPr>
                <w:rFonts w:ascii="Arial" w:hAnsi="Arial" w:cs="Arial"/>
                <w:sz w:val="20"/>
                <w:szCs w:val="20"/>
              </w:rPr>
              <w:t>.</w:t>
            </w:r>
          </w:p>
          <w:p w14:paraId="52FAC293" w14:textId="788801C3" w:rsidR="005013BA" w:rsidRDefault="005013BA" w:rsidP="00A00B30">
            <w:pPr>
              <w:pStyle w:val="Text"/>
              <w:spacing w:before="60" w:after="60" w:line="240" w:lineRule="auto"/>
              <w:jc w:val="left"/>
              <w:rPr>
                <w:rFonts w:ascii="Arial" w:hAnsi="Arial" w:cs="Arial"/>
                <w:sz w:val="20"/>
                <w:szCs w:val="20"/>
              </w:rPr>
            </w:pPr>
          </w:p>
          <w:p w14:paraId="07137302" w14:textId="77777777" w:rsidR="005013BA" w:rsidRDefault="005013BA" w:rsidP="00A00B30">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w:t>
            </w:r>
            <w:r>
              <w:rPr>
                <w:rFonts w:ascii="Arial" w:hAnsi="Arial" w:cs="Arial"/>
                <w:sz w:val="20"/>
                <w:szCs w:val="20"/>
              </w:rPr>
              <w:t>4.</w:t>
            </w:r>
          </w:p>
          <w:p w14:paraId="0CA73E73" w14:textId="77777777" w:rsidR="005013BA" w:rsidRDefault="005013BA" w:rsidP="00A00B30">
            <w:pPr>
              <w:pStyle w:val="Text"/>
              <w:spacing w:before="60" w:after="60" w:line="240" w:lineRule="auto"/>
              <w:jc w:val="left"/>
              <w:rPr>
                <w:rFonts w:ascii="Arial" w:hAnsi="Arial" w:cs="Arial"/>
                <w:sz w:val="20"/>
                <w:szCs w:val="20"/>
              </w:rPr>
            </w:pPr>
          </w:p>
          <w:p w14:paraId="6852C506" w14:textId="721B03B8" w:rsidR="005D5162" w:rsidRDefault="005D5162" w:rsidP="00A00B30">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116AA5EE" w14:textId="03453A52" w:rsidR="00A00B30" w:rsidRPr="006F6422" w:rsidRDefault="00A00B30" w:rsidP="00A00B30">
            <w:pPr>
              <w:pStyle w:val="Text"/>
              <w:spacing w:before="60" w:after="60" w:line="240" w:lineRule="auto"/>
              <w:jc w:val="left"/>
              <w:rPr>
                <w:rFonts w:ascii="Arial" w:hAnsi="Arial" w:cs="Arial"/>
                <w:sz w:val="20"/>
                <w:szCs w:val="20"/>
              </w:rPr>
            </w:pPr>
            <w:r w:rsidRPr="00A00B30">
              <w:rPr>
                <w:rFonts w:ascii="Arial" w:hAnsi="Arial" w:cs="Arial"/>
                <w:sz w:val="20"/>
                <w:szCs w:val="20"/>
              </w:rPr>
              <w:t>Pkt. 6.2.2.1, 6.2.6, 6.3.2.6</w:t>
            </w:r>
          </w:p>
          <w:p w14:paraId="4A5D5943" w14:textId="77777777" w:rsidR="005D5162" w:rsidRDefault="005D5162" w:rsidP="00A00B30">
            <w:pPr>
              <w:pStyle w:val="Text"/>
              <w:spacing w:before="60" w:after="60" w:line="240" w:lineRule="auto"/>
              <w:jc w:val="left"/>
              <w:rPr>
                <w:rFonts w:ascii="Arial" w:hAnsi="Arial" w:cs="Arial"/>
                <w:sz w:val="20"/>
                <w:szCs w:val="20"/>
              </w:rPr>
            </w:pPr>
          </w:p>
          <w:p w14:paraId="5ED11E90" w14:textId="5F9D6AA0" w:rsidR="00C163C6" w:rsidRPr="006F6422" w:rsidRDefault="005D5162" w:rsidP="00A00B3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14:paraId="4D7B0898" w14:textId="06FC3F7E" w:rsidR="003A76CD" w:rsidRDefault="003A76CD" w:rsidP="00403BAB">
      <w:pPr>
        <w:ind w:firstLine="709"/>
        <w:jc w:val="left"/>
        <w:rPr>
          <w:sz w:val="16"/>
          <w:szCs w:val="16"/>
        </w:rPr>
      </w:pPr>
    </w:p>
    <w:p w14:paraId="161C67FE" w14:textId="5ACE3CFC" w:rsidR="00403BAB" w:rsidRDefault="00403BAB" w:rsidP="00403BAB">
      <w:pPr>
        <w:ind w:firstLine="709"/>
        <w:jc w:val="left"/>
        <w:rPr>
          <w:sz w:val="16"/>
          <w:szCs w:val="16"/>
        </w:rPr>
      </w:pPr>
    </w:p>
    <w:p w14:paraId="350674DA" w14:textId="53BD98D9" w:rsidR="00403BAB" w:rsidRDefault="00403BAB" w:rsidP="00403BAB">
      <w:pPr>
        <w:ind w:firstLine="709"/>
        <w:jc w:val="left"/>
        <w:rPr>
          <w:sz w:val="16"/>
          <w:szCs w:val="16"/>
        </w:rPr>
      </w:pPr>
    </w:p>
    <w:p w14:paraId="2B9DABE1" w14:textId="5AD7918E" w:rsidR="00403BAB" w:rsidRDefault="00403BAB" w:rsidP="00403BAB">
      <w:pPr>
        <w:ind w:firstLine="709"/>
        <w:jc w:val="left"/>
        <w:rPr>
          <w:sz w:val="16"/>
          <w:szCs w:val="16"/>
        </w:rPr>
      </w:pPr>
    </w:p>
    <w:p w14:paraId="1AF7E4FB" w14:textId="33183658" w:rsidR="00403BAB" w:rsidRDefault="00403BAB" w:rsidP="00403BAB">
      <w:pPr>
        <w:ind w:firstLine="709"/>
        <w:jc w:val="left"/>
        <w:rPr>
          <w:sz w:val="16"/>
          <w:szCs w:val="16"/>
        </w:rPr>
      </w:pPr>
    </w:p>
    <w:p w14:paraId="42E99A8C" w14:textId="16DAB8C4" w:rsidR="00403BAB" w:rsidRDefault="00403BAB" w:rsidP="00403BAB">
      <w:pPr>
        <w:ind w:firstLine="709"/>
        <w:jc w:val="left"/>
        <w:rPr>
          <w:sz w:val="16"/>
          <w:szCs w:val="16"/>
        </w:rPr>
      </w:pPr>
    </w:p>
    <w:p w14:paraId="5FEEEAC1" w14:textId="6BB0C6C0" w:rsidR="00403BAB" w:rsidRDefault="00403BAB" w:rsidP="00403BAB">
      <w:pPr>
        <w:ind w:firstLine="709"/>
        <w:jc w:val="left"/>
        <w:rPr>
          <w:sz w:val="16"/>
          <w:szCs w:val="16"/>
        </w:rPr>
      </w:pPr>
    </w:p>
    <w:p w14:paraId="77C5AF61" w14:textId="75E61159" w:rsidR="00403BAB" w:rsidRDefault="00403BAB" w:rsidP="00403BAB">
      <w:pPr>
        <w:ind w:firstLine="709"/>
        <w:jc w:val="left"/>
        <w:rPr>
          <w:sz w:val="16"/>
          <w:szCs w:val="16"/>
        </w:rPr>
      </w:pPr>
    </w:p>
    <w:p w14:paraId="16347FF1" w14:textId="771CF6B9" w:rsidR="00403BAB" w:rsidRDefault="00403BAB" w:rsidP="00403BAB">
      <w:pPr>
        <w:ind w:firstLine="709"/>
        <w:jc w:val="left"/>
        <w:rPr>
          <w:sz w:val="16"/>
          <w:szCs w:val="16"/>
        </w:rPr>
      </w:pPr>
    </w:p>
    <w:p w14:paraId="2D31FD90" w14:textId="71D93595" w:rsidR="00403BAB" w:rsidRDefault="00403BAB" w:rsidP="00403BAB">
      <w:pPr>
        <w:ind w:firstLine="709"/>
        <w:jc w:val="left"/>
        <w:rPr>
          <w:sz w:val="16"/>
          <w:szCs w:val="16"/>
        </w:rPr>
      </w:pPr>
    </w:p>
    <w:p w14:paraId="34E97EC7" w14:textId="7CB176A0" w:rsidR="00403BAB" w:rsidRDefault="00403BAB" w:rsidP="00403BAB">
      <w:pPr>
        <w:ind w:firstLine="709"/>
        <w:jc w:val="left"/>
        <w:rPr>
          <w:sz w:val="16"/>
          <w:szCs w:val="16"/>
        </w:rPr>
      </w:pPr>
    </w:p>
    <w:p w14:paraId="3F20CC44" w14:textId="68491528" w:rsidR="00403BAB" w:rsidRDefault="00403BAB" w:rsidP="00403BAB">
      <w:pPr>
        <w:ind w:firstLine="709"/>
        <w:jc w:val="left"/>
        <w:rPr>
          <w:sz w:val="16"/>
          <w:szCs w:val="16"/>
        </w:rPr>
      </w:pPr>
    </w:p>
    <w:p w14:paraId="56BD922C" w14:textId="419D7860" w:rsidR="00403BAB" w:rsidRDefault="00403BAB" w:rsidP="00403BAB">
      <w:pPr>
        <w:ind w:firstLine="709"/>
        <w:jc w:val="left"/>
        <w:rPr>
          <w:sz w:val="16"/>
          <w:szCs w:val="16"/>
        </w:rPr>
      </w:pPr>
    </w:p>
    <w:p w14:paraId="511FE546" w14:textId="0E6EA611" w:rsidR="00403BAB" w:rsidRPr="00BD3C9B" w:rsidRDefault="00403BAB" w:rsidP="00BD3C9B">
      <w:pPr>
        <w:tabs>
          <w:tab w:val="left" w:pos="1452"/>
        </w:tabs>
        <w:spacing w:after="0" w:line="240" w:lineRule="auto"/>
      </w:pPr>
    </w:p>
    <w:p w14:paraId="45E58F13" w14:textId="77777777" w:rsidR="00BD3C9B" w:rsidRPr="00BD3C9B" w:rsidRDefault="00BD3C9B"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3F7A76" w:rsidRPr="00492AD5" w14:paraId="3D87F592" w14:textId="77777777" w:rsidTr="002913DF">
        <w:trPr>
          <w:jc w:val="center"/>
        </w:trPr>
        <w:tc>
          <w:tcPr>
            <w:tcW w:w="7508" w:type="dxa"/>
            <w:shd w:val="pct20" w:color="auto" w:fill="auto"/>
          </w:tcPr>
          <w:p w14:paraId="20E3F6BD" w14:textId="77777777" w:rsidR="003F7A76" w:rsidRPr="00492AD5" w:rsidRDefault="003F7A76"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647D7F42" w14:textId="77777777" w:rsidR="003F7A76" w:rsidRPr="00492AD5" w:rsidRDefault="003F7A76"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3F7A76" w:rsidRPr="00492AD5" w14:paraId="03313960" w14:textId="77777777" w:rsidTr="002913DF">
        <w:trPr>
          <w:jc w:val="center"/>
        </w:trPr>
        <w:tc>
          <w:tcPr>
            <w:tcW w:w="7508" w:type="dxa"/>
          </w:tcPr>
          <w:p w14:paraId="23E4BFC7" w14:textId="77777777" w:rsidR="003F7A76" w:rsidRDefault="003F7A7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0A7A3600" w14:textId="77777777" w:rsidR="003279AF" w:rsidRPr="00F373B1"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Inhärent sichere Konstruktion der Maschine unter Berücksichtigung von geometrischen Faktoren (Vermeidung scharfer/spitzer Kanten und Ecken durch Abrundungen, sowie vorstehender Teile und rauen Oberflächen);</w:t>
            </w:r>
          </w:p>
          <w:p w14:paraId="0D76675C" w14:textId="77777777" w:rsidR="003279AF" w:rsidRPr="00F373B1"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Inhärent sichere Konstruktion der Maschine unter Berücksichtigung des allgemeinen technischen Wissens zur Konstruktion von Maschinen (mechanische Beanspruchung von Verbindungen und Verschraubungen einschließlich Werkstoffe und deren Eigenschaften);</w:t>
            </w:r>
          </w:p>
          <w:p w14:paraId="1267E13B" w14:textId="77777777" w:rsidR="003279AF" w:rsidRPr="00F373B1"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Inhärent sichere Konstruktion der Maschine durch Vorkehrungen zur Standsicherheit (Auslegung des Maschinentisches und Masseverteilung);</w:t>
            </w:r>
          </w:p>
          <w:p w14:paraId="0343B107" w14:textId="507C58C3" w:rsidR="008727B7" w:rsidRPr="008727B7" w:rsidRDefault="003279AF" w:rsidP="00405FCC">
            <w:pPr>
              <w:pStyle w:val="Text"/>
              <w:numPr>
                <w:ilvl w:val="0"/>
                <w:numId w:val="1"/>
              </w:numPr>
              <w:spacing w:before="60" w:after="60" w:line="240" w:lineRule="auto"/>
              <w:jc w:val="left"/>
              <w:rPr>
                <w:rFonts w:ascii="Arial" w:hAnsi="Arial" w:cs="Arial"/>
                <w:sz w:val="20"/>
                <w:szCs w:val="20"/>
              </w:rPr>
            </w:pPr>
            <w:r w:rsidRPr="008727B7">
              <w:rPr>
                <w:rFonts w:ascii="Arial" w:hAnsi="Arial" w:cs="Arial"/>
                <w:sz w:val="20"/>
                <w:szCs w:val="20"/>
              </w:rPr>
              <w:t>Inhärent sichere Konstruktion der Maschine durch Verankerungsbolzen/Verschraubung auf dem Maschinentisch;</w:t>
            </w:r>
          </w:p>
          <w:tbl>
            <w:tblPr>
              <w:tblStyle w:val="Tabellenraster"/>
              <w:tblW w:w="0" w:type="auto"/>
              <w:tblLook w:val="04A0" w:firstRow="1" w:lastRow="0" w:firstColumn="1" w:lastColumn="0" w:noHBand="0" w:noVBand="1"/>
            </w:tblPr>
            <w:tblGrid>
              <w:gridCol w:w="3627"/>
              <w:gridCol w:w="3627"/>
            </w:tblGrid>
            <w:tr w:rsidR="008727B7" w14:paraId="6CD306E6" w14:textId="77777777" w:rsidTr="00F86BB3">
              <w:tc>
                <w:tcPr>
                  <w:tcW w:w="3627" w:type="dxa"/>
                </w:tcPr>
                <w:p w14:paraId="2E0A5728" w14:textId="77777777" w:rsidR="008727B7" w:rsidRDefault="008727B7" w:rsidP="008727B7">
                  <w:pPr>
                    <w:pStyle w:val="Text"/>
                    <w:spacing w:before="60" w:after="60"/>
                    <w:jc w:val="center"/>
                    <w:rPr>
                      <w:rFonts w:cs="Arial"/>
                      <w:szCs w:val="20"/>
                    </w:rPr>
                  </w:pPr>
                  <w:r w:rsidRPr="001F5122">
                    <w:rPr>
                      <w:rFonts w:cs="Arial"/>
                      <w:noProof/>
                      <w:lang w:eastAsia="de-DE"/>
                    </w:rPr>
                    <w:drawing>
                      <wp:inline distT="0" distB="0" distL="0" distR="0" wp14:anchorId="76BC9A71" wp14:editId="285AFDB8">
                        <wp:extent cx="1385222" cy="1342058"/>
                        <wp:effectExtent l="0" t="0" r="571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6439" cy="1352925"/>
                                </a:xfrm>
                                <a:prstGeom prst="rect">
                                  <a:avLst/>
                                </a:prstGeom>
                              </pic:spPr>
                            </pic:pic>
                          </a:graphicData>
                        </a:graphic>
                      </wp:inline>
                    </w:drawing>
                  </w:r>
                </w:p>
              </w:tc>
              <w:tc>
                <w:tcPr>
                  <w:tcW w:w="3627" w:type="dxa"/>
                </w:tcPr>
                <w:p w14:paraId="5DBE691B" w14:textId="77777777" w:rsidR="008727B7" w:rsidRDefault="008727B7" w:rsidP="008727B7">
                  <w:pPr>
                    <w:pStyle w:val="Text"/>
                    <w:spacing w:before="60" w:after="60"/>
                    <w:jc w:val="center"/>
                    <w:rPr>
                      <w:rFonts w:cs="Arial"/>
                      <w:szCs w:val="20"/>
                    </w:rPr>
                  </w:pPr>
                  <w:r w:rsidRPr="001F5122">
                    <w:rPr>
                      <w:rFonts w:cs="Arial"/>
                      <w:noProof/>
                      <w:lang w:eastAsia="de-DE"/>
                    </w:rPr>
                    <w:drawing>
                      <wp:inline distT="0" distB="0" distL="0" distR="0" wp14:anchorId="408876C7" wp14:editId="339E76DE">
                        <wp:extent cx="1256665" cy="1326914"/>
                        <wp:effectExtent l="0" t="0" r="635" b="698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7900" cy="1338777"/>
                                </a:xfrm>
                                <a:prstGeom prst="rect">
                                  <a:avLst/>
                                </a:prstGeom>
                              </pic:spPr>
                            </pic:pic>
                          </a:graphicData>
                        </a:graphic>
                      </wp:inline>
                    </w:drawing>
                  </w:r>
                </w:p>
              </w:tc>
            </w:tr>
          </w:tbl>
          <w:p w14:paraId="5B4DAFD9" w14:textId="77777777" w:rsidR="003F7A76" w:rsidRDefault="003F7A76" w:rsidP="002913DF">
            <w:pPr>
              <w:pStyle w:val="Text"/>
              <w:spacing w:before="60" w:after="60" w:line="240" w:lineRule="auto"/>
              <w:jc w:val="left"/>
              <w:rPr>
                <w:rFonts w:ascii="Arial" w:hAnsi="Arial" w:cs="Arial"/>
                <w:sz w:val="20"/>
                <w:szCs w:val="20"/>
                <w:u w:val="single"/>
              </w:rPr>
            </w:pPr>
          </w:p>
          <w:p w14:paraId="4E5FF98A" w14:textId="77777777" w:rsidR="003F7A76" w:rsidRDefault="003F7A7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1F385516" w14:textId="77777777" w:rsidR="008727B7" w:rsidRPr="002708C7" w:rsidRDefault="008727B7" w:rsidP="008727B7">
            <w:pPr>
              <w:pStyle w:val="Text"/>
              <w:numPr>
                <w:ilvl w:val="0"/>
                <w:numId w:val="1"/>
              </w:numPr>
              <w:spacing w:before="60" w:after="60" w:line="240" w:lineRule="auto"/>
              <w:jc w:val="left"/>
              <w:rPr>
                <w:rFonts w:ascii="Arial" w:hAnsi="Arial" w:cs="Arial"/>
                <w:sz w:val="20"/>
                <w:szCs w:val="20"/>
              </w:rPr>
            </w:pPr>
            <w:r w:rsidRPr="002708C7">
              <w:rPr>
                <w:rFonts w:ascii="Arial" w:hAnsi="Arial" w:cs="Arial"/>
                <w:sz w:val="20"/>
                <w:szCs w:val="20"/>
              </w:rPr>
              <w:t>Verwendung von Rollen mit Feststellvorrichtungen</w:t>
            </w:r>
          </w:p>
          <w:tbl>
            <w:tblPr>
              <w:tblStyle w:val="Tabellenraster"/>
              <w:tblW w:w="0" w:type="auto"/>
              <w:tblLook w:val="04A0" w:firstRow="1" w:lastRow="0" w:firstColumn="1" w:lastColumn="0" w:noHBand="0" w:noVBand="1"/>
            </w:tblPr>
            <w:tblGrid>
              <w:gridCol w:w="3627"/>
              <w:gridCol w:w="3627"/>
            </w:tblGrid>
            <w:tr w:rsidR="008727B7" w14:paraId="2CC4DF2A" w14:textId="77777777" w:rsidTr="00F86BB3">
              <w:trPr>
                <w:trHeight w:val="1552"/>
              </w:trPr>
              <w:tc>
                <w:tcPr>
                  <w:tcW w:w="3627" w:type="dxa"/>
                  <w:vAlign w:val="center"/>
                </w:tcPr>
                <w:p w14:paraId="535AFC8E" w14:textId="77777777" w:rsidR="008727B7" w:rsidRDefault="008727B7" w:rsidP="008727B7">
                  <w:pPr>
                    <w:pStyle w:val="Text"/>
                    <w:spacing w:before="60" w:after="60"/>
                    <w:jc w:val="center"/>
                    <w:rPr>
                      <w:rFonts w:cs="Arial"/>
                      <w:szCs w:val="20"/>
                    </w:rPr>
                  </w:pPr>
                  <w:r w:rsidRPr="001F5122">
                    <w:rPr>
                      <w:rFonts w:cs="Arial"/>
                      <w:noProof/>
                      <w:lang w:eastAsia="de-DE"/>
                    </w:rPr>
                    <w:drawing>
                      <wp:inline distT="0" distB="0" distL="0" distR="0" wp14:anchorId="17B21478" wp14:editId="25C7FAA4">
                        <wp:extent cx="1864784" cy="313005"/>
                        <wp:effectExtent l="0" t="0" r="2540" b="0"/>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4784" cy="313005"/>
                                </a:xfrm>
                                <a:prstGeom prst="rect">
                                  <a:avLst/>
                                </a:prstGeom>
                              </pic:spPr>
                            </pic:pic>
                          </a:graphicData>
                        </a:graphic>
                      </wp:inline>
                    </w:drawing>
                  </w:r>
                </w:p>
              </w:tc>
              <w:tc>
                <w:tcPr>
                  <w:tcW w:w="3627" w:type="dxa"/>
                  <w:vAlign w:val="center"/>
                </w:tcPr>
                <w:p w14:paraId="6497C09B" w14:textId="77777777" w:rsidR="008727B7" w:rsidRDefault="008727B7" w:rsidP="008727B7">
                  <w:pPr>
                    <w:pStyle w:val="Text"/>
                    <w:spacing w:before="60" w:after="60"/>
                    <w:jc w:val="center"/>
                    <w:rPr>
                      <w:rFonts w:cs="Arial"/>
                      <w:szCs w:val="20"/>
                    </w:rPr>
                  </w:pPr>
                  <w:r w:rsidRPr="001F5122">
                    <w:rPr>
                      <w:rFonts w:cs="Arial"/>
                      <w:noProof/>
                      <w:lang w:eastAsia="de-DE"/>
                    </w:rPr>
                    <w:drawing>
                      <wp:inline distT="0" distB="0" distL="0" distR="0" wp14:anchorId="03E71E27" wp14:editId="547C76F6">
                        <wp:extent cx="1001682" cy="948962"/>
                        <wp:effectExtent l="0" t="0" r="8255" b="3810"/>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6">
                                  <a:extLst>
                                    <a:ext uri="{28A0092B-C50C-407E-A947-70E740481C1C}">
                                      <a14:useLocalDpi xmlns:a14="http://schemas.microsoft.com/office/drawing/2010/main" val="0"/>
                                    </a:ext>
                                  </a:extLst>
                                </a:blip>
                                <a:stretch>
                                  <a:fillRect/>
                                </a:stretch>
                              </pic:blipFill>
                              <pic:spPr>
                                <a:xfrm>
                                  <a:off x="0" y="0"/>
                                  <a:ext cx="1001682" cy="948962"/>
                                </a:xfrm>
                                <a:prstGeom prst="rect">
                                  <a:avLst/>
                                </a:prstGeom>
                              </pic:spPr>
                            </pic:pic>
                          </a:graphicData>
                        </a:graphic>
                      </wp:inline>
                    </w:drawing>
                  </w:r>
                </w:p>
              </w:tc>
            </w:tr>
          </w:tbl>
          <w:p w14:paraId="1ACAB771" w14:textId="77777777" w:rsidR="003F7A76" w:rsidRDefault="003F7A76" w:rsidP="002913DF">
            <w:pPr>
              <w:pStyle w:val="Text"/>
              <w:spacing w:before="60" w:after="60" w:line="240" w:lineRule="auto"/>
              <w:jc w:val="left"/>
              <w:rPr>
                <w:rFonts w:cs="Arial"/>
                <w:sz w:val="20"/>
                <w:szCs w:val="20"/>
                <w:u w:val="single"/>
              </w:rPr>
            </w:pPr>
          </w:p>
          <w:p w14:paraId="6DEC393F" w14:textId="77777777" w:rsidR="003F7A76" w:rsidRPr="00473A4D" w:rsidRDefault="003F7A7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10EEAE31" w14:textId="2328BD85" w:rsidR="003279AF" w:rsidRPr="003279AF"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622AEBA9" w14:textId="61659414" w:rsidR="003279AF" w:rsidRDefault="003279AF"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1A5D25DE" w14:textId="4EA30FC2" w:rsidR="003279AF" w:rsidRPr="00473A4D" w:rsidRDefault="003279AF"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14:paraId="3607F05A" w14:textId="77777777" w:rsidR="003279AF" w:rsidRDefault="003279AF" w:rsidP="003279AF">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699C7047" w14:textId="77777777" w:rsidR="003279AF" w:rsidRPr="006F6422" w:rsidRDefault="003279AF" w:rsidP="003279AF">
            <w:pPr>
              <w:pStyle w:val="Text"/>
              <w:spacing w:before="60" w:after="60" w:line="240" w:lineRule="auto"/>
              <w:jc w:val="left"/>
              <w:rPr>
                <w:rFonts w:ascii="Arial" w:hAnsi="Arial" w:cs="Arial"/>
                <w:sz w:val="20"/>
                <w:szCs w:val="20"/>
              </w:rPr>
            </w:pPr>
            <w:r w:rsidRPr="00A00B30">
              <w:rPr>
                <w:rFonts w:ascii="Arial" w:hAnsi="Arial" w:cs="Arial"/>
                <w:sz w:val="20"/>
                <w:szCs w:val="20"/>
              </w:rPr>
              <w:t>Pkt. 6.2.2.1, 6.2.6, 6.3.2.6</w:t>
            </w:r>
          </w:p>
          <w:p w14:paraId="318C4DDA" w14:textId="77777777" w:rsidR="003279AF" w:rsidRDefault="003279AF" w:rsidP="003279AF">
            <w:pPr>
              <w:pStyle w:val="Text"/>
              <w:spacing w:before="60" w:after="60" w:line="240" w:lineRule="auto"/>
              <w:jc w:val="left"/>
              <w:rPr>
                <w:rFonts w:ascii="Arial" w:hAnsi="Arial" w:cs="Arial"/>
                <w:sz w:val="20"/>
                <w:szCs w:val="20"/>
              </w:rPr>
            </w:pPr>
          </w:p>
          <w:p w14:paraId="616C3242" w14:textId="77777777" w:rsidR="003F7A76" w:rsidRDefault="003F7A76" w:rsidP="002913DF">
            <w:pPr>
              <w:pStyle w:val="Text"/>
              <w:spacing w:before="60" w:after="60" w:line="240" w:lineRule="auto"/>
              <w:rPr>
                <w:rFonts w:ascii="Arial" w:hAnsi="Arial" w:cs="Arial"/>
                <w:sz w:val="20"/>
                <w:szCs w:val="20"/>
              </w:rPr>
            </w:pPr>
          </w:p>
          <w:p w14:paraId="0ED10172" w14:textId="77777777" w:rsidR="003F7A76" w:rsidRPr="00492AD5" w:rsidRDefault="003F7A76" w:rsidP="002913DF">
            <w:pPr>
              <w:pStyle w:val="Text"/>
              <w:spacing w:before="60" w:after="60" w:line="240" w:lineRule="auto"/>
              <w:jc w:val="left"/>
              <w:rPr>
                <w:rFonts w:ascii="Arial" w:hAnsi="Arial" w:cs="Arial"/>
                <w:sz w:val="20"/>
                <w:szCs w:val="20"/>
              </w:rPr>
            </w:pPr>
          </w:p>
        </w:tc>
      </w:tr>
    </w:tbl>
    <w:p w14:paraId="625DD69B" w14:textId="44FEF60A" w:rsidR="003F7A76" w:rsidRDefault="003F7A76" w:rsidP="00B36786">
      <w:pPr>
        <w:jc w:val="left"/>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C163C6" w:rsidRPr="00237707" w14:paraId="63B292C2" w14:textId="77777777" w:rsidTr="00635437">
        <w:trPr>
          <w:jc w:val="center"/>
        </w:trPr>
        <w:tc>
          <w:tcPr>
            <w:tcW w:w="9351" w:type="dxa"/>
            <w:gridSpan w:val="4"/>
            <w:shd w:val="pct20" w:color="auto" w:fill="auto"/>
          </w:tcPr>
          <w:p w14:paraId="04058B03"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C163C6" w:rsidRPr="00237707" w14:paraId="38A01EBA" w14:textId="77777777" w:rsidTr="00635437">
        <w:trPr>
          <w:jc w:val="center"/>
        </w:trPr>
        <w:tc>
          <w:tcPr>
            <w:tcW w:w="3397" w:type="dxa"/>
          </w:tcPr>
          <w:p w14:paraId="54B4FDCF"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14:paraId="3E79C62A" w14:textId="77777777"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tcPr>
          <w:p w14:paraId="60B41C89" w14:textId="77777777" w:rsidR="00C163C6" w:rsidRPr="00237707" w:rsidRDefault="00C163C6" w:rsidP="00635437">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14:paraId="78B7A775" w14:textId="77777777"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0,75</w:t>
            </w:r>
          </w:p>
        </w:tc>
      </w:tr>
      <w:tr w:rsidR="00C163C6" w:rsidRPr="00237707" w14:paraId="3CFF3CEB" w14:textId="77777777" w:rsidTr="00635437">
        <w:trPr>
          <w:jc w:val="center"/>
        </w:trPr>
        <w:tc>
          <w:tcPr>
            <w:tcW w:w="3397" w:type="dxa"/>
          </w:tcPr>
          <w:p w14:paraId="71C79CB6"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14:paraId="11D3D57A" w14:textId="77777777"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0,05</w:t>
            </w:r>
          </w:p>
        </w:tc>
        <w:tc>
          <w:tcPr>
            <w:tcW w:w="3827" w:type="dxa"/>
          </w:tcPr>
          <w:p w14:paraId="06B15768"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14:paraId="5C72D917" w14:textId="77777777"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5</w:t>
            </w:r>
          </w:p>
        </w:tc>
      </w:tr>
      <w:tr w:rsidR="00C163C6" w:rsidRPr="00237707" w14:paraId="16B0CD0D" w14:textId="77777777" w:rsidTr="00635437">
        <w:trPr>
          <w:jc w:val="center"/>
        </w:trPr>
        <w:tc>
          <w:tcPr>
            <w:tcW w:w="3397" w:type="dxa"/>
          </w:tcPr>
          <w:p w14:paraId="26D0DCFD" w14:textId="77777777"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14:paraId="35BA92AE" w14:textId="77777777" w:rsidR="00C163C6" w:rsidRPr="00250410" w:rsidRDefault="00C163C6" w:rsidP="00900B59">
            <w:pPr>
              <w:pStyle w:val="Text"/>
              <w:spacing w:before="60" w:after="60" w:line="240" w:lineRule="auto"/>
              <w:rPr>
                <w:rFonts w:ascii="Arial" w:hAnsi="Arial" w:cs="Arial"/>
                <w:sz w:val="20"/>
                <w:szCs w:val="20"/>
              </w:rPr>
            </w:pPr>
            <w:r w:rsidRPr="00900B59">
              <w:rPr>
                <w:rFonts w:cs="Arial"/>
                <w:sz w:val="20"/>
                <w:szCs w:val="20"/>
              </w:rPr>
              <w:fldChar w:fldCharType="begin"/>
            </w:r>
            <w:r w:rsidRPr="00250410">
              <w:rPr>
                <w:rFonts w:ascii="Arial" w:hAnsi="Arial" w:cs="Arial"/>
                <w:sz w:val="20"/>
                <w:szCs w:val="20"/>
              </w:rPr>
              <w:instrText xml:space="preserve"> =PRODUCT(b2;b3;d2;d3) \# "0" </w:instrText>
            </w:r>
            <w:r w:rsidRPr="00900B59">
              <w:rPr>
                <w:rFonts w:cs="Arial"/>
                <w:sz w:val="20"/>
                <w:szCs w:val="20"/>
              </w:rPr>
              <w:fldChar w:fldCharType="separate"/>
            </w:r>
            <w:r w:rsidR="00010129" w:rsidRPr="00900B59">
              <w:rPr>
                <w:rFonts w:ascii="Arial" w:hAnsi="Arial" w:cs="Arial"/>
                <w:sz w:val="20"/>
                <w:szCs w:val="20"/>
              </w:rPr>
              <w:t>5</w:t>
            </w:r>
            <w:r w:rsidRPr="00900B59">
              <w:rPr>
                <w:rFonts w:cs="Arial"/>
                <w:sz w:val="20"/>
                <w:szCs w:val="20"/>
              </w:rPr>
              <w:fldChar w:fldCharType="end"/>
            </w:r>
          </w:p>
        </w:tc>
        <w:tc>
          <w:tcPr>
            <w:tcW w:w="4961" w:type="dxa"/>
            <w:gridSpan w:val="2"/>
          </w:tcPr>
          <w:p w14:paraId="5199DC99" w14:textId="77777777"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sidR="00010129">
              <w:rPr>
                <w:rFonts w:ascii="Arial" w:hAnsi="Arial" w:cs="Arial"/>
                <w:b/>
                <w:sz w:val="20"/>
                <w:szCs w:val="20"/>
              </w:rPr>
              <w:t xml:space="preserve"> </w:t>
            </w:r>
            <w:r w:rsidR="00010129" w:rsidRPr="00010129">
              <w:rPr>
                <w:rFonts w:ascii="Arial" w:hAnsi="Arial" w:cs="Arial"/>
                <w:sz w:val="20"/>
                <w:szCs w:val="20"/>
              </w:rPr>
              <w:t>vernachlässigbar</w:t>
            </w:r>
          </w:p>
        </w:tc>
      </w:tr>
    </w:tbl>
    <w:p w14:paraId="17B71BAE" w14:textId="77777777" w:rsidR="00BF4734" w:rsidRDefault="00BF4734" w:rsidP="00B36786">
      <w:pPr>
        <w:jc w:val="left"/>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163C6" w:rsidRPr="00EF5CFA" w14:paraId="3ABAC1FE" w14:textId="77777777" w:rsidTr="00635437">
        <w:trPr>
          <w:jc w:val="center"/>
        </w:trPr>
        <w:tc>
          <w:tcPr>
            <w:tcW w:w="4531" w:type="dxa"/>
          </w:tcPr>
          <w:p w14:paraId="66AD9F47" w14:textId="77777777" w:rsidR="00C163C6" w:rsidRPr="00EF5CFA" w:rsidRDefault="00C163C6"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2DC4420F" w14:textId="77777777"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395446222"/>
                <w14:checkbox>
                  <w14:checked w14:val="1"/>
                  <w14:checkedState w14:val="2612" w14:font="MS Gothic"/>
                  <w14:uncheckedState w14:val="2610" w14:font="MS Gothic"/>
                </w14:checkbox>
              </w:sdtPr>
              <w:sdtEndPr/>
              <w:sdtContent>
                <w:r w:rsidR="00F130C2">
                  <w:rPr>
                    <w:rFonts w:ascii="MS Gothic" w:eastAsia="MS Gothic" w:hAnsi="MS Gothic" w:cs="Arial" w:hint="eastAsia"/>
                    <w:szCs w:val="20"/>
                  </w:rPr>
                  <w:t>☒</w:t>
                </w:r>
              </w:sdtContent>
            </w:sdt>
          </w:p>
        </w:tc>
        <w:tc>
          <w:tcPr>
            <w:tcW w:w="2403" w:type="dxa"/>
            <w:vAlign w:val="center"/>
          </w:tcPr>
          <w:p w14:paraId="5D26F611" w14:textId="77777777"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162315770"/>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29B1029E" w14:textId="77777777" w:rsidR="00BF4734" w:rsidRDefault="00BF4734" w:rsidP="00B36786">
      <w:pPr>
        <w:jc w:val="left"/>
        <w:rPr>
          <w:sz w:val="16"/>
          <w:szCs w:val="16"/>
        </w:rPr>
      </w:pPr>
    </w:p>
    <w:p w14:paraId="06BE3CF8" w14:textId="102AA4C7" w:rsidR="00BA60CB" w:rsidRDefault="00BA60CB" w:rsidP="00B36786">
      <w:pPr>
        <w:jc w:val="left"/>
        <w:rPr>
          <w:sz w:val="16"/>
          <w:szCs w:val="16"/>
        </w:rPr>
      </w:pPr>
    </w:p>
    <w:p w14:paraId="4F002E13" w14:textId="54F46931" w:rsidR="003F7A76" w:rsidRDefault="003F7A76" w:rsidP="00B36786">
      <w:pPr>
        <w:jc w:val="left"/>
        <w:rPr>
          <w:sz w:val="16"/>
          <w:szCs w:val="16"/>
        </w:rPr>
      </w:pPr>
    </w:p>
    <w:p w14:paraId="412B9887" w14:textId="4087502E" w:rsidR="003F7A76" w:rsidRDefault="003F7A76" w:rsidP="00B36786">
      <w:pPr>
        <w:jc w:val="left"/>
        <w:rPr>
          <w:sz w:val="16"/>
          <w:szCs w:val="16"/>
        </w:rPr>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1E5F9D" w:rsidRPr="00464C1E" w14:paraId="08B21387" w14:textId="77777777" w:rsidTr="00B61D4D">
        <w:trPr>
          <w:jc w:val="center"/>
        </w:trPr>
        <w:tc>
          <w:tcPr>
            <w:tcW w:w="7230" w:type="dxa"/>
            <w:gridSpan w:val="3"/>
            <w:shd w:val="pct20" w:color="auto" w:fill="auto"/>
          </w:tcPr>
          <w:p w14:paraId="0E4B1174" w14:textId="77777777" w:rsidR="001E5F9D" w:rsidRPr="00464C1E" w:rsidRDefault="001E5F9D" w:rsidP="00B61D4D">
            <w:pPr>
              <w:pStyle w:val="Text"/>
              <w:spacing w:before="60" w:after="60" w:line="240" w:lineRule="auto"/>
              <w:rPr>
                <w:rFonts w:ascii="Arial" w:hAnsi="Arial" w:cs="Arial"/>
                <w:b/>
                <w:sz w:val="20"/>
                <w:szCs w:val="20"/>
              </w:rPr>
            </w:pPr>
            <w:bookmarkStart w:id="1" w:name="_Hlk143071475"/>
            <w:r w:rsidRPr="00464C1E">
              <w:rPr>
                <w:rFonts w:ascii="Arial" w:hAnsi="Arial" w:cs="Arial"/>
                <w:b/>
                <w:sz w:val="20"/>
                <w:szCs w:val="20"/>
              </w:rPr>
              <w:t>Identifizierung der Gefährdung</w:t>
            </w:r>
          </w:p>
        </w:tc>
        <w:tc>
          <w:tcPr>
            <w:tcW w:w="1559" w:type="dxa"/>
            <w:shd w:val="pct20" w:color="auto" w:fill="auto"/>
          </w:tcPr>
          <w:p w14:paraId="70E9490F" w14:textId="77777777" w:rsidR="001E5F9D" w:rsidRPr="00464C1E" w:rsidRDefault="001E5F9D" w:rsidP="00B61D4D">
            <w:pPr>
              <w:pStyle w:val="Text"/>
              <w:spacing w:before="60" w:after="60" w:line="240" w:lineRule="auto"/>
              <w:rPr>
                <w:rFonts w:ascii="Arial" w:hAnsi="Arial" w:cs="Arial"/>
                <w:b/>
                <w:sz w:val="20"/>
                <w:szCs w:val="20"/>
              </w:rPr>
            </w:pPr>
            <w:proofErr w:type="spellStart"/>
            <w:r w:rsidRPr="00464C1E">
              <w:rPr>
                <w:rFonts w:ascii="Arial" w:hAnsi="Arial" w:cs="Arial"/>
                <w:b/>
                <w:sz w:val="20"/>
                <w:szCs w:val="20"/>
              </w:rPr>
              <w:t>Ref</w:t>
            </w:r>
            <w:proofErr w:type="spellEnd"/>
            <w:r w:rsidRPr="00464C1E">
              <w:rPr>
                <w:rFonts w:ascii="Arial" w:hAnsi="Arial" w:cs="Arial"/>
                <w:b/>
                <w:sz w:val="20"/>
                <w:szCs w:val="20"/>
              </w:rPr>
              <w:t>.-Nr.:</w:t>
            </w:r>
          </w:p>
        </w:tc>
        <w:tc>
          <w:tcPr>
            <w:tcW w:w="560" w:type="dxa"/>
            <w:shd w:val="pct20" w:color="auto" w:fill="auto"/>
          </w:tcPr>
          <w:p w14:paraId="40A4ADF3" w14:textId="3CC81E51" w:rsidR="001E5F9D" w:rsidRPr="00464C1E" w:rsidRDefault="001E5F9D" w:rsidP="00B61D4D">
            <w:pPr>
              <w:pStyle w:val="Text"/>
              <w:spacing w:before="60" w:after="60" w:line="240" w:lineRule="auto"/>
              <w:rPr>
                <w:rFonts w:ascii="Arial" w:hAnsi="Arial" w:cs="Arial"/>
                <w:b/>
                <w:sz w:val="20"/>
                <w:szCs w:val="20"/>
              </w:rPr>
            </w:pPr>
            <w:r w:rsidRPr="00464C1E">
              <w:rPr>
                <w:rFonts w:ascii="Arial" w:hAnsi="Arial" w:cs="Arial"/>
                <w:b/>
                <w:sz w:val="20"/>
                <w:szCs w:val="20"/>
              </w:rPr>
              <w:t>1.</w:t>
            </w:r>
            <w:r>
              <w:rPr>
                <w:rFonts w:ascii="Arial" w:hAnsi="Arial" w:cs="Arial"/>
                <w:b/>
                <w:sz w:val="20"/>
                <w:szCs w:val="20"/>
              </w:rPr>
              <w:t>3</w:t>
            </w:r>
          </w:p>
        </w:tc>
      </w:tr>
      <w:tr w:rsidR="001E5F9D" w:rsidRPr="00464C1E" w14:paraId="69F9233B" w14:textId="77777777" w:rsidTr="00B61D4D">
        <w:tblPrEx>
          <w:shd w:val="clear" w:color="auto" w:fill="auto"/>
        </w:tblPrEx>
        <w:trPr>
          <w:jc w:val="center"/>
        </w:trPr>
        <w:tc>
          <w:tcPr>
            <w:tcW w:w="2773" w:type="dxa"/>
          </w:tcPr>
          <w:p w14:paraId="32A3EA20" w14:textId="77777777" w:rsidR="001E5F9D" w:rsidRPr="00464C1E" w:rsidRDefault="001E5F9D" w:rsidP="00B61D4D">
            <w:pPr>
              <w:pStyle w:val="Text"/>
              <w:spacing w:before="60" w:after="60" w:line="240" w:lineRule="auto"/>
              <w:rPr>
                <w:rFonts w:ascii="Arial" w:hAnsi="Arial" w:cs="Arial"/>
                <w:b/>
                <w:sz w:val="20"/>
                <w:szCs w:val="20"/>
              </w:rPr>
            </w:pPr>
            <w:r w:rsidRPr="00464C1E">
              <w:rPr>
                <w:rFonts w:ascii="Arial" w:hAnsi="Arial" w:cs="Arial"/>
                <w:b/>
                <w:sz w:val="20"/>
                <w:szCs w:val="20"/>
              </w:rPr>
              <w:t>Gefährdungsbereich</w:t>
            </w:r>
          </w:p>
        </w:tc>
        <w:tc>
          <w:tcPr>
            <w:tcW w:w="6576" w:type="dxa"/>
            <w:gridSpan w:val="4"/>
          </w:tcPr>
          <w:p w14:paraId="55599D6C" w14:textId="0B70BD47" w:rsidR="001E5F9D" w:rsidRPr="00B56423" w:rsidRDefault="001E5F9D" w:rsidP="00B61D4D">
            <w:pPr>
              <w:spacing w:before="60" w:after="60" w:line="240" w:lineRule="auto"/>
              <w:jc w:val="left"/>
              <w:rPr>
                <w:rFonts w:ascii="Arial" w:hAnsi="Arial" w:cs="Arial"/>
                <w:sz w:val="20"/>
              </w:rPr>
            </w:pPr>
            <w:r w:rsidRPr="00C7555E">
              <w:rPr>
                <w:rFonts w:ascii="Arial" w:hAnsi="Arial" w:cs="Arial"/>
                <w:sz w:val="20"/>
              </w:rPr>
              <w:t xml:space="preserve">Extruderanlage – </w:t>
            </w:r>
            <w:r w:rsidR="00C7555E" w:rsidRPr="00C7555E">
              <w:rPr>
                <w:rFonts w:ascii="Arial" w:hAnsi="Arial" w:cs="Arial"/>
                <w:sz w:val="20"/>
              </w:rPr>
              <w:t>Schwenkrahmen / Zylinder (Schwenkbereich)</w:t>
            </w:r>
          </w:p>
        </w:tc>
      </w:tr>
      <w:tr w:rsidR="001E5F9D" w:rsidRPr="00464C1E" w14:paraId="5CB25CC8" w14:textId="77777777" w:rsidTr="00B61D4D">
        <w:tblPrEx>
          <w:shd w:val="clear" w:color="auto" w:fill="auto"/>
        </w:tblPrEx>
        <w:trPr>
          <w:jc w:val="center"/>
        </w:trPr>
        <w:tc>
          <w:tcPr>
            <w:tcW w:w="2773" w:type="dxa"/>
          </w:tcPr>
          <w:p w14:paraId="15C976F6" w14:textId="77777777" w:rsidR="001E5F9D" w:rsidRPr="00464C1E" w:rsidRDefault="001E5F9D" w:rsidP="00B61D4D">
            <w:pPr>
              <w:pStyle w:val="Text"/>
              <w:spacing w:before="60" w:after="60" w:line="240" w:lineRule="auto"/>
              <w:rPr>
                <w:rFonts w:ascii="Arial" w:hAnsi="Arial" w:cs="Arial"/>
                <w:b/>
                <w:sz w:val="20"/>
                <w:szCs w:val="20"/>
              </w:rPr>
            </w:pPr>
            <w:r w:rsidRPr="00464C1E">
              <w:rPr>
                <w:rFonts w:ascii="Arial" w:hAnsi="Arial" w:cs="Arial"/>
                <w:b/>
                <w:sz w:val="20"/>
                <w:szCs w:val="20"/>
              </w:rPr>
              <w:t>Gefährdung</w:t>
            </w:r>
          </w:p>
        </w:tc>
        <w:tc>
          <w:tcPr>
            <w:tcW w:w="2311" w:type="dxa"/>
          </w:tcPr>
          <w:p w14:paraId="6CE57DC0" w14:textId="77777777" w:rsidR="001E5F9D" w:rsidRPr="00464C1E" w:rsidRDefault="001E5F9D" w:rsidP="00B61D4D">
            <w:pPr>
              <w:spacing w:before="60" w:after="60" w:line="240" w:lineRule="auto"/>
              <w:jc w:val="left"/>
              <w:rPr>
                <w:rFonts w:ascii="Arial" w:hAnsi="Arial" w:cs="Arial"/>
                <w:sz w:val="20"/>
                <w:szCs w:val="20"/>
              </w:rPr>
            </w:pPr>
            <w:r w:rsidRPr="00464C1E">
              <w:rPr>
                <w:rFonts w:ascii="Arial" w:hAnsi="Arial" w:cs="Arial"/>
                <w:sz w:val="20"/>
              </w:rPr>
              <w:t>Mechanische Gefährdung</w:t>
            </w:r>
          </w:p>
        </w:tc>
        <w:tc>
          <w:tcPr>
            <w:tcW w:w="4265" w:type="dxa"/>
            <w:gridSpan w:val="3"/>
            <w:vMerge w:val="restart"/>
            <w:vAlign w:val="center"/>
          </w:tcPr>
          <w:p w14:paraId="5F5B1B3F" w14:textId="77777777" w:rsidR="001E5F9D" w:rsidRDefault="001E5F9D" w:rsidP="00B61D4D">
            <w:pPr>
              <w:pStyle w:val="Text"/>
              <w:spacing w:before="60" w:after="60" w:line="240" w:lineRule="auto"/>
              <w:jc w:val="center"/>
              <w:rPr>
                <w:rFonts w:ascii="Arial" w:hAnsi="Arial" w:cs="Arial"/>
                <w:sz w:val="20"/>
                <w:szCs w:val="20"/>
              </w:rPr>
            </w:pPr>
            <w:r w:rsidRPr="00464C1E">
              <w:rPr>
                <w:rFonts w:cs="Arial"/>
                <w:noProof/>
                <w:lang w:eastAsia="de-DE"/>
              </w:rPr>
              <w:drawing>
                <wp:inline distT="0" distB="0" distL="0" distR="0" wp14:anchorId="75800724" wp14:editId="7A68B7EE">
                  <wp:extent cx="1167300" cy="1393157"/>
                  <wp:effectExtent l="0" t="0" r="0" b="0"/>
                  <wp:docPr id="922182233" name="Grafik 92218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2233" name="Grafik 9221822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7300" cy="1393157"/>
                          </a:xfrm>
                          <a:prstGeom prst="rect">
                            <a:avLst/>
                          </a:prstGeom>
                        </pic:spPr>
                      </pic:pic>
                    </a:graphicData>
                  </a:graphic>
                </wp:inline>
              </w:drawing>
            </w:r>
          </w:p>
          <w:p w14:paraId="0AF380DF" w14:textId="77777777" w:rsidR="001E5F9D" w:rsidRDefault="001E5F9D" w:rsidP="00B61D4D">
            <w:pPr>
              <w:pStyle w:val="Text"/>
              <w:spacing w:before="60" w:after="60" w:line="240" w:lineRule="auto"/>
              <w:jc w:val="center"/>
              <w:rPr>
                <w:rFonts w:ascii="Arial" w:hAnsi="Arial" w:cs="Arial"/>
                <w:sz w:val="20"/>
                <w:szCs w:val="20"/>
              </w:rPr>
            </w:pPr>
          </w:p>
          <w:p w14:paraId="3B162C68" w14:textId="3AA39C51" w:rsidR="001E5F9D" w:rsidRPr="00464C1E" w:rsidRDefault="001E5F9D" w:rsidP="00B61D4D">
            <w:pPr>
              <w:pStyle w:val="Text"/>
              <w:spacing w:before="60" w:after="60" w:line="240" w:lineRule="auto"/>
              <w:jc w:val="center"/>
              <w:rPr>
                <w:rFonts w:ascii="Arial" w:hAnsi="Arial" w:cs="Arial"/>
                <w:sz w:val="20"/>
                <w:szCs w:val="20"/>
              </w:rPr>
            </w:pPr>
            <w:r w:rsidRPr="00464C1E">
              <w:rPr>
                <w:rFonts w:cs="Arial"/>
                <w:noProof/>
                <w:lang w:eastAsia="de-DE"/>
              </w:rPr>
              <w:drawing>
                <wp:inline distT="0" distB="0" distL="0" distR="0" wp14:anchorId="31B096D5" wp14:editId="2DE88007">
                  <wp:extent cx="1167300" cy="1267736"/>
                  <wp:effectExtent l="0" t="0" r="0" b="8890"/>
                  <wp:docPr id="1663541148" name="Grafik 166354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1148" name="Grafik 16635411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7300" cy="1267736"/>
                          </a:xfrm>
                          <a:prstGeom prst="rect">
                            <a:avLst/>
                          </a:prstGeom>
                        </pic:spPr>
                      </pic:pic>
                    </a:graphicData>
                  </a:graphic>
                </wp:inline>
              </w:drawing>
            </w:r>
          </w:p>
        </w:tc>
      </w:tr>
      <w:tr w:rsidR="00252A5F" w:rsidRPr="00464C1E" w14:paraId="78CBEFF8" w14:textId="77777777" w:rsidTr="00B61D4D">
        <w:tblPrEx>
          <w:shd w:val="clear" w:color="auto" w:fill="auto"/>
        </w:tblPrEx>
        <w:trPr>
          <w:jc w:val="center"/>
        </w:trPr>
        <w:tc>
          <w:tcPr>
            <w:tcW w:w="2773" w:type="dxa"/>
          </w:tcPr>
          <w:p w14:paraId="419E5E0A" w14:textId="77777777" w:rsidR="00252A5F" w:rsidRPr="00464C1E" w:rsidRDefault="00252A5F" w:rsidP="00252A5F">
            <w:pPr>
              <w:pStyle w:val="Text"/>
              <w:spacing w:before="60" w:after="60" w:line="240" w:lineRule="auto"/>
              <w:rPr>
                <w:rFonts w:ascii="Arial" w:hAnsi="Arial" w:cs="Arial"/>
                <w:b/>
                <w:sz w:val="20"/>
                <w:szCs w:val="20"/>
              </w:rPr>
            </w:pPr>
            <w:r w:rsidRPr="00464C1E">
              <w:rPr>
                <w:rFonts w:ascii="Arial" w:hAnsi="Arial" w:cs="Arial"/>
                <w:b/>
                <w:sz w:val="20"/>
                <w:szCs w:val="20"/>
              </w:rPr>
              <w:t>Lebensphase</w:t>
            </w:r>
          </w:p>
        </w:tc>
        <w:tc>
          <w:tcPr>
            <w:tcW w:w="2311" w:type="dxa"/>
          </w:tcPr>
          <w:p w14:paraId="2B45B5C0" w14:textId="77777777" w:rsidR="00252A5F" w:rsidRPr="00966483" w:rsidRDefault="00252A5F" w:rsidP="00252A5F">
            <w:pPr>
              <w:spacing w:before="60" w:after="60" w:line="240" w:lineRule="auto"/>
              <w:jc w:val="left"/>
              <w:rPr>
                <w:rFonts w:ascii="Arial" w:hAnsi="Arial" w:cs="Arial"/>
                <w:sz w:val="20"/>
              </w:rPr>
            </w:pPr>
            <w:r w:rsidRPr="00966483">
              <w:rPr>
                <w:rFonts w:ascii="Arial" w:hAnsi="Arial" w:cs="Arial"/>
                <w:sz w:val="20"/>
              </w:rPr>
              <w:t>Montage und Installation,</w:t>
            </w:r>
          </w:p>
          <w:p w14:paraId="2C5A6037" w14:textId="77777777" w:rsidR="00252A5F" w:rsidRPr="00966483" w:rsidRDefault="00252A5F" w:rsidP="00252A5F">
            <w:pPr>
              <w:spacing w:before="60" w:after="60" w:line="240" w:lineRule="auto"/>
              <w:jc w:val="left"/>
              <w:rPr>
                <w:rFonts w:ascii="Arial" w:hAnsi="Arial" w:cs="Arial"/>
                <w:sz w:val="20"/>
              </w:rPr>
            </w:pPr>
            <w:r w:rsidRPr="00966483">
              <w:rPr>
                <w:rFonts w:ascii="Arial" w:hAnsi="Arial" w:cs="Arial"/>
                <w:sz w:val="20"/>
              </w:rPr>
              <w:t>Inbetriebnahme, Normalbetrieb,</w:t>
            </w:r>
          </w:p>
          <w:p w14:paraId="2229F32D" w14:textId="77777777" w:rsidR="00252A5F" w:rsidRPr="00966483" w:rsidRDefault="00252A5F" w:rsidP="00252A5F">
            <w:pPr>
              <w:spacing w:before="60" w:after="60" w:line="240" w:lineRule="auto"/>
              <w:jc w:val="left"/>
              <w:rPr>
                <w:rFonts w:ascii="Arial" w:hAnsi="Arial" w:cs="Arial"/>
                <w:sz w:val="20"/>
              </w:rPr>
            </w:pPr>
            <w:r w:rsidRPr="00966483">
              <w:rPr>
                <w:rFonts w:ascii="Arial" w:hAnsi="Arial" w:cs="Arial"/>
                <w:sz w:val="20"/>
              </w:rPr>
              <w:t>Reparatur / Instandsetzung,</w:t>
            </w:r>
          </w:p>
          <w:p w14:paraId="3E62CCFB" w14:textId="77777777" w:rsidR="00252A5F" w:rsidRPr="00966483" w:rsidRDefault="00252A5F" w:rsidP="00252A5F">
            <w:pPr>
              <w:spacing w:before="60" w:after="60" w:line="240" w:lineRule="auto"/>
              <w:jc w:val="left"/>
              <w:rPr>
                <w:rFonts w:ascii="Arial" w:hAnsi="Arial" w:cs="Arial"/>
                <w:sz w:val="20"/>
              </w:rPr>
            </w:pPr>
            <w:r w:rsidRPr="00966483">
              <w:rPr>
                <w:rFonts w:ascii="Arial" w:hAnsi="Arial" w:cs="Arial"/>
                <w:sz w:val="20"/>
              </w:rPr>
              <w:t>Instandhaltung, Reinigung,</w:t>
            </w:r>
          </w:p>
          <w:p w14:paraId="6F5E8588" w14:textId="77777777" w:rsidR="00252A5F" w:rsidRPr="00966483" w:rsidRDefault="00252A5F" w:rsidP="00252A5F">
            <w:pPr>
              <w:spacing w:before="60" w:after="60" w:line="240" w:lineRule="auto"/>
              <w:jc w:val="left"/>
              <w:rPr>
                <w:rFonts w:ascii="Arial" w:hAnsi="Arial" w:cs="Arial"/>
                <w:sz w:val="20"/>
              </w:rPr>
            </w:pPr>
            <w:r w:rsidRPr="00966483">
              <w:rPr>
                <w:rFonts w:ascii="Arial" w:hAnsi="Arial" w:cs="Arial"/>
                <w:sz w:val="20"/>
              </w:rPr>
              <w:t xml:space="preserve">Fehlersuche und - </w:t>
            </w:r>
            <w:proofErr w:type="spellStart"/>
            <w:r w:rsidRPr="00966483">
              <w:rPr>
                <w:rFonts w:ascii="Arial" w:hAnsi="Arial" w:cs="Arial"/>
                <w:sz w:val="20"/>
              </w:rPr>
              <w:t>beseitigung</w:t>
            </w:r>
            <w:proofErr w:type="spellEnd"/>
            <w:r w:rsidRPr="00966483">
              <w:rPr>
                <w:rFonts w:ascii="Arial" w:hAnsi="Arial" w:cs="Arial"/>
                <w:sz w:val="20"/>
              </w:rPr>
              <w:t>,</w:t>
            </w:r>
          </w:p>
          <w:p w14:paraId="22449199" w14:textId="1835B622" w:rsidR="00252A5F" w:rsidRPr="00464C1E" w:rsidRDefault="00252A5F" w:rsidP="00252A5F">
            <w:pPr>
              <w:pStyle w:val="Text"/>
              <w:spacing w:before="60" w:after="60" w:line="240" w:lineRule="auto"/>
              <w:jc w:val="left"/>
              <w:rPr>
                <w:rFonts w:ascii="Arial" w:hAnsi="Arial" w:cs="Arial"/>
                <w:sz w:val="20"/>
                <w:szCs w:val="20"/>
              </w:rPr>
            </w:pPr>
            <w:r w:rsidRPr="00966483">
              <w:rPr>
                <w:rFonts w:ascii="Arial" w:hAnsi="Arial" w:cs="Arial"/>
                <w:sz w:val="20"/>
              </w:rPr>
              <w:t>Demontage, außer Betrieb nehmen</w:t>
            </w:r>
          </w:p>
        </w:tc>
        <w:tc>
          <w:tcPr>
            <w:tcW w:w="4265" w:type="dxa"/>
            <w:gridSpan w:val="3"/>
            <w:vMerge/>
          </w:tcPr>
          <w:p w14:paraId="3B925B78" w14:textId="77777777" w:rsidR="00252A5F" w:rsidRPr="00464C1E" w:rsidRDefault="00252A5F" w:rsidP="00252A5F">
            <w:pPr>
              <w:pStyle w:val="Text"/>
              <w:spacing w:before="60" w:after="60" w:line="240" w:lineRule="auto"/>
              <w:rPr>
                <w:rFonts w:ascii="Arial" w:hAnsi="Arial" w:cs="Arial"/>
                <w:sz w:val="20"/>
                <w:szCs w:val="20"/>
              </w:rPr>
            </w:pPr>
          </w:p>
        </w:tc>
      </w:tr>
      <w:tr w:rsidR="00252A5F" w:rsidRPr="00464C1E" w14:paraId="425F7B81" w14:textId="77777777" w:rsidTr="00B61D4D">
        <w:tblPrEx>
          <w:shd w:val="clear" w:color="auto" w:fill="auto"/>
        </w:tblPrEx>
        <w:trPr>
          <w:jc w:val="center"/>
        </w:trPr>
        <w:tc>
          <w:tcPr>
            <w:tcW w:w="2773" w:type="dxa"/>
          </w:tcPr>
          <w:p w14:paraId="42C1F414" w14:textId="77777777" w:rsidR="00252A5F" w:rsidRPr="00464C1E" w:rsidRDefault="00252A5F" w:rsidP="00252A5F">
            <w:pPr>
              <w:pStyle w:val="Text"/>
              <w:spacing w:before="60" w:after="60" w:line="240" w:lineRule="auto"/>
              <w:rPr>
                <w:rFonts w:ascii="Arial" w:hAnsi="Arial" w:cs="Arial"/>
                <w:b/>
                <w:sz w:val="20"/>
                <w:szCs w:val="20"/>
              </w:rPr>
            </w:pPr>
            <w:r w:rsidRPr="00464C1E">
              <w:rPr>
                <w:rFonts w:ascii="Arial" w:hAnsi="Arial" w:cs="Arial"/>
                <w:b/>
                <w:sz w:val="20"/>
                <w:szCs w:val="20"/>
              </w:rPr>
              <w:t>Aufgabe</w:t>
            </w:r>
          </w:p>
        </w:tc>
        <w:tc>
          <w:tcPr>
            <w:tcW w:w="2311" w:type="dxa"/>
          </w:tcPr>
          <w:p w14:paraId="6DD6336E" w14:textId="1D92075C" w:rsidR="00252A5F" w:rsidRPr="00045C8E" w:rsidRDefault="00252A5F" w:rsidP="00252A5F">
            <w:pPr>
              <w:spacing w:before="60" w:after="60" w:line="240" w:lineRule="auto"/>
              <w:jc w:val="left"/>
              <w:rPr>
                <w:rFonts w:ascii="Arial" w:hAnsi="Arial" w:cs="Arial"/>
                <w:sz w:val="20"/>
              </w:rPr>
            </w:pPr>
            <w:r w:rsidRPr="00572EF3">
              <w:rPr>
                <w:rFonts w:ascii="Arial" w:hAnsi="Arial" w:cs="Arial"/>
                <w:sz w:val="20"/>
              </w:rPr>
              <w:t>Schwenken Zylinder</w:t>
            </w:r>
          </w:p>
        </w:tc>
        <w:tc>
          <w:tcPr>
            <w:tcW w:w="4265" w:type="dxa"/>
            <w:gridSpan w:val="3"/>
            <w:vMerge/>
          </w:tcPr>
          <w:p w14:paraId="4D7FFED1" w14:textId="77777777" w:rsidR="00252A5F" w:rsidRPr="00464C1E" w:rsidRDefault="00252A5F" w:rsidP="00252A5F">
            <w:pPr>
              <w:pStyle w:val="Text"/>
              <w:spacing w:before="60" w:after="60" w:line="240" w:lineRule="auto"/>
              <w:rPr>
                <w:rFonts w:ascii="Arial" w:hAnsi="Arial" w:cs="Arial"/>
                <w:sz w:val="20"/>
                <w:szCs w:val="20"/>
              </w:rPr>
            </w:pPr>
          </w:p>
        </w:tc>
      </w:tr>
      <w:tr w:rsidR="00252A5F" w:rsidRPr="00464C1E" w14:paraId="0F3369B0" w14:textId="77777777" w:rsidTr="00B61D4D">
        <w:tblPrEx>
          <w:shd w:val="clear" w:color="auto" w:fill="auto"/>
        </w:tblPrEx>
        <w:trPr>
          <w:jc w:val="center"/>
        </w:trPr>
        <w:tc>
          <w:tcPr>
            <w:tcW w:w="2773" w:type="dxa"/>
          </w:tcPr>
          <w:p w14:paraId="6411ED10" w14:textId="77777777" w:rsidR="00252A5F" w:rsidRPr="00464C1E" w:rsidRDefault="00252A5F" w:rsidP="00252A5F">
            <w:pPr>
              <w:pStyle w:val="Text"/>
              <w:spacing w:before="60" w:after="60" w:line="240" w:lineRule="auto"/>
              <w:rPr>
                <w:rFonts w:ascii="Arial" w:hAnsi="Arial" w:cs="Arial"/>
                <w:b/>
                <w:sz w:val="20"/>
                <w:szCs w:val="20"/>
              </w:rPr>
            </w:pPr>
            <w:r w:rsidRPr="00464C1E">
              <w:rPr>
                <w:rFonts w:ascii="Arial" w:hAnsi="Arial" w:cs="Arial"/>
                <w:b/>
                <w:sz w:val="20"/>
                <w:szCs w:val="20"/>
              </w:rPr>
              <w:t>Gefährdungssituation</w:t>
            </w:r>
          </w:p>
        </w:tc>
        <w:tc>
          <w:tcPr>
            <w:tcW w:w="2311" w:type="dxa"/>
          </w:tcPr>
          <w:p w14:paraId="1EC0598E" w14:textId="708569CB" w:rsidR="00252A5F" w:rsidRPr="00464C1E" w:rsidRDefault="00252A5F" w:rsidP="00252A5F">
            <w:pPr>
              <w:pStyle w:val="Text"/>
              <w:spacing w:before="60" w:after="60" w:line="240" w:lineRule="auto"/>
              <w:jc w:val="left"/>
              <w:rPr>
                <w:rFonts w:ascii="Arial" w:hAnsi="Arial" w:cs="Arial"/>
                <w:sz w:val="20"/>
                <w:szCs w:val="20"/>
              </w:rPr>
            </w:pPr>
            <w:r w:rsidRPr="00AA143C">
              <w:rPr>
                <w:rFonts w:ascii="Arial" w:hAnsi="Arial" w:cs="Arial"/>
                <w:sz w:val="20"/>
              </w:rPr>
              <w:t>Arbeiten an der Maschine</w:t>
            </w:r>
          </w:p>
        </w:tc>
        <w:tc>
          <w:tcPr>
            <w:tcW w:w="4265" w:type="dxa"/>
            <w:gridSpan w:val="3"/>
            <w:vMerge/>
          </w:tcPr>
          <w:p w14:paraId="54384EC9" w14:textId="77777777" w:rsidR="00252A5F" w:rsidRPr="00464C1E" w:rsidRDefault="00252A5F" w:rsidP="00252A5F">
            <w:pPr>
              <w:pStyle w:val="Text"/>
              <w:spacing w:before="60" w:after="60" w:line="240" w:lineRule="auto"/>
              <w:rPr>
                <w:rFonts w:ascii="Arial" w:hAnsi="Arial" w:cs="Arial"/>
                <w:sz w:val="20"/>
                <w:szCs w:val="20"/>
              </w:rPr>
            </w:pPr>
          </w:p>
        </w:tc>
      </w:tr>
      <w:tr w:rsidR="00252A5F" w:rsidRPr="00464C1E" w14:paraId="5C5F628E" w14:textId="77777777" w:rsidTr="00B61D4D">
        <w:tblPrEx>
          <w:shd w:val="clear" w:color="auto" w:fill="auto"/>
        </w:tblPrEx>
        <w:trPr>
          <w:jc w:val="center"/>
        </w:trPr>
        <w:tc>
          <w:tcPr>
            <w:tcW w:w="2773" w:type="dxa"/>
          </w:tcPr>
          <w:p w14:paraId="426A314C" w14:textId="77777777" w:rsidR="00252A5F" w:rsidRPr="00464C1E" w:rsidRDefault="00252A5F" w:rsidP="00252A5F">
            <w:pPr>
              <w:pStyle w:val="Text"/>
              <w:spacing w:before="60" w:after="60" w:line="240" w:lineRule="auto"/>
              <w:rPr>
                <w:rFonts w:ascii="Arial" w:hAnsi="Arial" w:cs="Arial"/>
                <w:b/>
                <w:sz w:val="20"/>
                <w:szCs w:val="20"/>
              </w:rPr>
            </w:pPr>
            <w:r w:rsidRPr="00464C1E">
              <w:rPr>
                <w:rFonts w:ascii="Arial" w:hAnsi="Arial" w:cs="Arial"/>
                <w:b/>
                <w:sz w:val="20"/>
                <w:szCs w:val="20"/>
              </w:rPr>
              <w:t>Gefährdungsereignis</w:t>
            </w:r>
          </w:p>
        </w:tc>
        <w:tc>
          <w:tcPr>
            <w:tcW w:w="2311" w:type="dxa"/>
          </w:tcPr>
          <w:p w14:paraId="7EF1F876" w14:textId="63A304F5" w:rsidR="00252A5F" w:rsidRPr="00464C1E" w:rsidRDefault="00252A5F" w:rsidP="00252A5F">
            <w:pPr>
              <w:pStyle w:val="Text"/>
              <w:spacing w:before="60" w:after="60" w:line="240" w:lineRule="auto"/>
              <w:jc w:val="left"/>
              <w:rPr>
                <w:rFonts w:ascii="Arial" w:hAnsi="Arial" w:cs="Arial"/>
                <w:sz w:val="20"/>
                <w:szCs w:val="20"/>
              </w:rPr>
            </w:pPr>
            <w:r w:rsidRPr="00AA143C">
              <w:rPr>
                <w:rFonts w:ascii="Arial" w:hAnsi="Arial" w:cs="Arial"/>
                <w:sz w:val="20"/>
              </w:rPr>
              <w:t>Zugang zu/Kontakt mit beweglichen Teilen</w:t>
            </w:r>
          </w:p>
        </w:tc>
        <w:tc>
          <w:tcPr>
            <w:tcW w:w="4265" w:type="dxa"/>
            <w:gridSpan w:val="3"/>
            <w:vMerge/>
          </w:tcPr>
          <w:p w14:paraId="23D5CE7D" w14:textId="77777777" w:rsidR="00252A5F" w:rsidRPr="00464C1E" w:rsidRDefault="00252A5F" w:rsidP="00252A5F">
            <w:pPr>
              <w:pStyle w:val="Text"/>
              <w:spacing w:before="60" w:after="60" w:line="240" w:lineRule="auto"/>
              <w:rPr>
                <w:rFonts w:ascii="Arial" w:hAnsi="Arial" w:cs="Arial"/>
                <w:sz w:val="20"/>
                <w:szCs w:val="20"/>
              </w:rPr>
            </w:pPr>
          </w:p>
        </w:tc>
      </w:tr>
      <w:tr w:rsidR="00F0453A" w:rsidRPr="00464C1E" w14:paraId="16FFFC55" w14:textId="77777777" w:rsidTr="00B61D4D">
        <w:tblPrEx>
          <w:shd w:val="clear" w:color="auto" w:fill="auto"/>
        </w:tblPrEx>
        <w:trPr>
          <w:jc w:val="center"/>
        </w:trPr>
        <w:tc>
          <w:tcPr>
            <w:tcW w:w="2773" w:type="dxa"/>
          </w:tcPr>
          <w:p w14:paraId="5254D6EC" w14:textId="77777777" w:rsidR="00F0453A" w:rsidRPr="00464C1E" w:rsidRDefault="00F0453A" w:rsidP="00F0453A">
            <w:pPr>
              <w:pStyle w:val="Text"/>
              <w:spacing w:before="60" w:after="60" w:line="240" w:lineRule="auto"/>
              <w:rPr>
                <w:rFonts w:ascii="Arial" w:hAnsi="Arial" w:cs="Arial"/>
                <w:b/>
                <w:sz w:val="20"/>
                <w:szCs w:val="20"/>
              </w:rPr>
            </w:pPr>
            <w:r w:rsidRPr="00464C1E">
              <w:rPr>
                <w:rFonts w:ascii="Arial" w:hAnsi="Arial" w:cs="Arial"/>
                <w:b/>
                <w:sz w:val="20"/>
                <w:szCs w:val="20"/>
              </w:rPr>
              <w:t>Gefährdungsbeschreibung</w:t>
            </w:r>
          </w:p>
        </w:tc>
        <w:tc>
          <w:tcPr>
            <w:tcW w:w="6576" w:type="dxa"/>
            <w:gridSpan w:val="4"/>
          </w:tcPr>
          <w:p w14:paraId="1BC606CF" w14:textId="2B61A453" w:rsidR="00F0453A" w:rsidRPr="00F0453A" w:rsidRDefault="00F0453A" w:rsidP="00F0453A">
            <w:pPr>
              <w:pStyle w:val="Text"/>
              <w:spacing w:before="60" w:after="60" w:line="240" w:lineRule="auto"/>
              <w:jc w:val="left"/>
              <w:rPr>
                <w:rFonts w:ascii="Arial" w:hAnsi="Arial" w:cs="Arial"/>
                <w:sz w:val="20"/>
              </w:rPr>
            </w:pPr>
            <w:r w:rsidRPr="00252A5F">
              <w:rPr>
                <w:rFonts w:ascii="Arial" w:hAnsi="Arial" w:cs="Arial"/>
                <w:sz w:val="20"/>
                <w:szCs w:val="20"/>
              </w:rPr>
              <w:t>Gefährdung durch Quetschen beim Schwenken des Zylinders</w:t>
            </w:r>
          </w:p>
        </w:tc>
      </w:tr>
      <w:bookmarkEnd w:id="1"/>
    </w:tbl>
    <w:p w14:paraId="61E5BE7F" w14:textId="77777777" w:rsidR="00F329B8" w:rsidRDefault="00F329B8" w:rsidP="00B36786">
      <w:pPr>
        <w:jc w:val="left"/>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F329B8" w:rsidRPr="00F97399" w14:paraId="4EA65D9B" w14:textId="77777777" w:rsidTr="00B61D4D">
        <w:trPr>
          <w:jc w:val="center"/>
        </w:trPr>
        <w:tc>
          <w:tcPr>
            <w:tcW w:w="9351" w:type="dxa"/>
            <w:gridSpan w:val="4"/>
            <w:shd w:val="pct20" w:color="auto" w:fill="auto"/>
          </w:tcPr>
          <w:p w14:paraId="044B0FB6"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b/>
                <w:sz w:val="20"/>
                <w:szCs w:val="20"/>
              </w:rPr>
              <w:t>Risikoeinschätzung und Risikobewertung (IN – vor der Maßnahme)</w:t>
            </w:r>
          </w:p>
        </w:tc>
      </w:tr>
      <w:tr w:rsidR="00F329B8" w:rsidRPr="00F97399" w14:paraId="3C99D883" w14:textId="77777777" w:rsidTr="00B61D4D">
        <w:trPr>
          <w:jc w:val="center"/>
        </w:trPr>
        <w:tc>
          <w:tcPr>
            <w:tcW w:w="3397" w:type="dxa"/>
          </w:tcPr>
          <w:p w14:paraId="5F61EEC1"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Schwere der möglichen Verletzung</w:t>
            </w:r>
          </w:p>
        </w:tc>
        <w:tc>
          <w:tcPr>
            <w:tcW w:w="993" w:type="dxa"/>
          </w:tcPr>
          <w:p w14:paraId="4B114E16"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14:paraId="71ED7203"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Eintrittswahrscheinlichkeit des Schadens</w:t>
            </w:r>
          </w:p>
        </w:tc>
        <w:tc>
          <w:tcPr>
            <w:tcW w:w="1134" w:type="dxa"/>
          </w:tcPr>
          <w:p w14:paraId="3D3BDCFE"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2,5</w:t>
            </w:r>
          </w:p>
        </w:tc>
      </w:tr>
      <w:tr w:rsidR="00F329B8" w:rsidRPr="00F97399" w14:paraId="50C940C0" w14:textId="77777777" w:rsidTr="00B61D4D">
        <w:trPr>
          <w:jc w:val="center"/>
        </w:trPr>
        <w:tc>
          <w:tcPr>
            <w:tcW w:w="3397" w:type="dxa"/>
          </w:tcPr>
          <w:p w14:paraId="7513E411"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Möglichkeit zur Vermeidung</w:t>
            </w:r>
          </w:p>
        </w:tc>
        <w:tc>
          <w:tcPr>
            <w:tcW w:w="993" w:type="dxa"/>
          </w:tcPr>
          <w:p w14:paraId="17214F26"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14:paraId="73E618BA"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Häufigkeit der Gefährdungsexposition</w:t>
            </w:r>
          </w:p>
        </w:tc>
        <w:tc>
          <w:tcPr>
            <w:tcW w:w="1134" w:type="dxa"/>
          </w:tcPr>
          <w:p w14:paraId="5D4F930D" w14:textId="77777777" w:rsidR="00F329B8" w:rsidRPr="00F97399" w:rsidRDefault="00F329B8" w:rsidP="00B61D4D">
            <w:pPr>
              <w:pStyle w:val="Text"/>
              <w:spacing w:before="60" w:after="60" w:line="240" w:lineRule="auto"/>
              <w:rPr>
                <w:rFonts w:ascii="Arial" w:hAnsi="Arial" w:cs="Arial"/>
                <w:sz w:val="20"/>
                <w:szCs w:val="20"/>
              </w:rPr>
            </w:pPr>
            <w:r w:rsidRPr="00F97399">
              <w:rPr>
                <w:rFonts w:ascii="Arial" w:hAnsi="Arial" w:cs="Arial"/>
                <w:sz w:val="20"/>
                <w:szCs w:val="20"/>
              </w:rPr>
              <w:t>1</w:t>
            </w:r>
          </w:p>
        </w:tc>
      </w:tr>
      <w:tr w:rsidR="00F329B8" w:rsidRPr="00F97399" w14:paraId="50EA6834" w14:textId="77777777" w:rsidTr="00B61D4D">
        <w:trPr>
          <w:jc w:val="center"/>
        </w:trPr>
        <w:tc>
          <w:tcPr>
            <w:tcW w:w="3397" w:type="dxa"/>
          </w:tcPr>
          <w:p w14:paraId="53C5D639" w14:textId="77777777" w:rsidR="00F329B8" w:rsidRPr="00F97399" w:rsidRDefault="00F329B8" w:rsidP="00B61D4D">
            <w:pPr>
              <w:pStyle w:val="Text"/>
              <w:spacing w:before="60" w:after="60" w:line="240" w:lineRule="auto"/>
              <w:jc w:val="left"/>
              <w:rPr>
                <w:rFonts w:ascii="Arial" w:hAnsi="Arial" w:cs="Arial"/>
                <w:sz w:val="20"/>
                <w:szCs w:val="20"/>
              </w:rPr>
            </w:pPr>
            <w:r w:rsidRPr="00F97399">
              <w:rPr>
                <w:rFonts w:ascii="Arial" w:hAnsi="Arial" w:cs="Arial"/>
                <w:b/>
                <w:sz w:val="20"/>
                <w:szCs w:val="20"/>
              </w:rPr>
              <w:t>HRN:</w:t>
            </w:r>
          </w:p>
        </w:tc>
        <w:tc>
          <w:tcPr>
            <w:tcW w:w="993" w:type="dxa"/>
          </w:tcPr>
          <w:p w14:paraId="67B825B1" w14:textId="77777777" w:rsidR="00F329B8" w:rsidRPr="00F97399" w:rsidRDefault="00F329B8" w:rsidP="00B61D4D">
            <w:pPr>
              <w:pStyle w:val="Text"/>
              <w:spacing w:before="60" w:after="60" w:line="240" w:lineRule="auto"/>
              <w:jc w:val="left"/>
              <w:rPr>
                <w:rFonts w:ascii="Arial" w:hAnsi="Arial" w:cs="Arial"/>
                <w:sz w:val="20"/>
                <w:szCs w:val="20"/>
              </w:rPr>
            </w:pPr>
            <w:r w:rsidRPr="00F97399">
              <w:rPr>
                <w:rFonts w:cs="Arial"/>
                <w:sz w:val="20"/>
                <w:szCs w:val="20"/>
              </w:rPr>
              <w:fldChar w:fldCharType="begin"/>
            </w:r>
            <w:r w:rsidRPr="00F97399">
              <w:rPr>
                <w:rFonts w:ascii="Arial" w:hAnsi="Arial" w:cs="Arial"/>
                <w:sz w:val="20"/>
                <w:szCs w:val="20"/>
              </w:rPr>
              <w:instrText xml:space="preserve"> =PRODUCT(b2;b3;d2;d3) \# "0" </w:instrText>
            </w:r>
            <w:r w:rsidRPr="00F97399">
              <w:rPr>
                <w:rFonts w:cs="Arial"/>
                <w:sz w:val="20"/>
                <w:szCs w:val="20"/>
              </w:rPr>
              <w:fldChar w:fldCharType="separate"/>
            </w:r>
            <w:r w:rsidRPr="00F97399">
              <w:rPr>
                <w:rFonts w:ascii="Arial" w:hAnsi="Arial" w:cs="Arial"/>
                <w:noProof/>
                <w:sz w:val="20"/>
                <w:szCs w:val="20"/>
              </w:rPr>
              <w:t>156</w:t>
            </w:r>
            <w:r w:rsidRPr="00F97399">
              <w:rPr>
                <w:rFonts w:cs="Arial"/>
                <w:sz w:val="20"/>
                <w:szCs w:val="20"/>
              </w:rPr>
              <w:fldChar w:fldCharType="end"/>
            </w:r>
          </w:p>
        </w:tc>
        <w:tc>
          <w:tcPr>
            <w:tcW w:w="4961" w:type="dxa"/>
            <w:gridSpan w:val="2"/>
          </w:tcPr>
          <w:p w14:paraId="1E8AE11A" w14:textId="77777777" w:rsidR="00F329B8" w:rsidRPr="00F97399" w:rsidRDefault="00F329B8" w:rsidP="00B61D4D">
            <w:pPr>
              <w:pStyle w:val="Text"/>
              <w:spacing w:before="60" w:after="60" w:line="240" w:lineRule="auto"/>
              <w:jc w:val="left"/>
              <w:rPr>
                <w:rFonts w:ascii="Arial" w:hAnsi="Arial" w:cs="Arial"/>
                <w:sz w:val="20"/>
                <w:szCs w:val="20"/>
              </w:rPr>
            </w:pPr>
            <w:r w:rsidRPr="00F97399">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hoch</w:t>
            </w:r>
          </w:p>
        </w:tc>
      </w:tr>
    </w:tbl>
    <w:p w14:paraId="78EBACA4" w14:textId="77777777" w:rsidR="00F329B8" w:rsidRDefault="00F329B8" w:rsidP="00B36786">
      <w:pPr>
        <w:jc w:val="left"/>
        <w:rPr>
          <w:sz w:val="16"/>
          <w:szCs w:val="16"/>
        </w:rPr>
      </w:pPr>
    </w:p>
    <w:tbl>
      <w:tblPr>
        <w:tblStyle w:val="Tabellenraster"/>
        <w:tblW w:w="0" w:type="auto"/>
        <w:jc w:val="center"/>
        <w:tblLook w:val="04A0" w:firstRow="1" w:lastRow="0" w:firstColumn="1" w:lastColumn="0" w:noHBand="0" w:noVBand="1"/>
      </w:tblPr>
      <w:tblGrid>
        <w:gridCol w:w="7508"/>
        <w:gridCol w:w="1836"/>
      </w:tblGrid>
      <w:tr w:rsidR="00F329B8" w:rsidRPr="00237707" w14:paraId="2E79EE6D" w14:textId="77777777" w:rsidTr="00B61D4D">
        <w:trPr>
          <w:jc w:val="center"/>
        </w:trPr>
        <w:tc>
          <w:tcPr>
            <w:tcW w:w="7508" w:type="dxa"/>
            <w:shd w:val="pct20" w:color="auto" w:fill="auto"/>
          </w:tcPr>
          <w:p w14:paraId="634F793F" w14:textId="77777777" w:rsidR="00F329B8" w:rsidRPr="00237707" w:rsidRDefault="00F329B8" w:rsidP="00B61D4D">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836" w:type="dxa"/>
            <w:shd w:val="pct20" w:color="auto" w:fill="auto"/>
          </w:tcPr>
          <w:p w14:paraId="7AEB4318" w14:textId="77777777" w:rsidR="00F329B8" w:rsidRPr="00237707" w:rsidRDefault="00F329B8" w:rsidP="00B61D4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F329B8" w:rsidRPr="00237707" w14:paraId="0E99EC0D" w14:textId="77777777" w:rsidTr="00B61D4D">
        <w:trPr>
          <w:jc w:val="center"/>
        </w:trPr>
        <w:tc>
          <w:tcPr>
            <w:tcW w:w="7508" w:type="dxa"/>
          </w:tcPr>
          <w:p w14:paraId="16BC8512" w14:textId="77777777" w:rsidR="00F329B8" w:rsidRPr="00687D0C" w:rsidRDefault="00F329B8" w:rsidP="00B61D4D">
            <w:pPr>
              <w:pStyle w:val="Text"/>
              <w:spacing w:before="60" w:after="60" w:line="240" w:lineRule="auto"/>
              <w:jc w:val="left"/>
              <w:rPr>
                <w:rFonts w:ascii="Arial" w:hAnsi="Arial" w:cs="Arial"/>
                <w:sz w:val="20"/>
                <w:szCs w:val="20"/>
                <w:u w:val="single"/>
              </w:rPr>
            </w:pPr>
            <w:r w:rsidRPr="00687D0C">
              <w:rPr>
                <w:rFonts w:ascii="Arial" w:hAnsi="Arial" w:cs="Arial"/>
                <w:sz w:val="20"/>
                <w:szCs w:val="20"/>
                <w:u w:val="single"/>
              </w:rPr>
              <w:t>Inhärent sichere Konstruktion:</w:t>
            </w:r>
          </w:p>
          <w:p w14:paraId="5949C33A" w14:textId="77777777" w:rsidR="00F329B8" w:rsidRPr="00687D0C" w:rsidRDefault="00F329B8" w:rsidP="00B61D4D">
            <w:pPr>
              <w:pStyle w:val="Text"/>
              <w:spacing w:before="60" w:after="60" w:line="240" w:lineRule="auto"/>
              <w:jc w:val="left"/>
              <w:rPr>
                <w:rFonts w:ascii="Arial" w:hAnsi="Arial" w:cs="Arial"/>
                <w:sz w:val="20"/>
                <w:szCs w:val="20"/>
              </w:rPr>
            </w:pPr>
            <w:r w:rsidRPr="00687D0C">
              <w:rPr>
                <w:rFonts w:ascii="Arial" w:hAnsi="Arial" w:cs="Arial"/>
                <w:sz w:val="20"/>
                <w:szCs w:val="20"/>
              </w:rPr>
              <w:t>Risikominimierung durch geeignete konstruktive Maßnahmen</w:t>
            </w:r>
          </w:p>
          <w:p w14:paraId="33A49F32" w14:textId="77777777" w:rsidR="00F329B8" w:rsidRPr="00687D0C" w:rsidRDefault="00F329B8" w:rsidP="00B61D4D">
            <w:pPr>
              <w:pStyle w:val="Text"/>
              <w:spacing w:before="60" w:after="60" w:line="240" w:lineRule="auto"/>
              <w:ind w:left="720"/>
              <w:jc w:val="left"/>
              <w:rPr>
                <w:rFonts w:ascii="Arial" w:hAnsi="Arial" w:cs="Arial"/>
                <w:sz w:val="20"/>
                <w:szCs w:val="20"/>
              </w:rPr>
            </w:pPr>
          </w:p>
          <w:p w14:paraId="1DFEEF4F" w14:textId="77777777" w:rsidR="004409D6" w:rsidRPr="00687D0C" w:rsidRDefault="004409D6" w:rsidP="004409D6">
            <w:pPr>
              <w:autoSpaceDE w:val="0"/>
              <w:autoSpaceDN w:val="0"/>
              <w:adjustRightInd w:val="0"/>
              <w:snapToGrid w:val="0"/>
              <w:spacing w:after="0" w:line="240" w:lineRule="auto"/>
              <w:jc w:val="left"/>
              <w:rPr>
                <w:rFonts w:ascii="Arial" w:eastAsia="Times New Roman" w:hAnsi="Arial" w:cs="Arial"/>
                <w:color w:val="000000"/>
                <w:sz w:val="20"/>
                <w:szCs w:val="24"/>
                <w:lang w:val="x-none" w:eastAsia="de-DE"/>
              </w:rPr>
            </w:pPr>
            <w:r w:rsidRPr="00687D0C">
              <w:rPr>
                <w:rFonts w:ascii="Arial" w:eastAsia="Times New Roman" w:hAnsi="Arial" w:cs="Arial"/>
                <w:color w:val="000000"/>
                <w:sz w:val="20"/>
                <w:szCs w:val="24"/>
                <w:lang w:val="x-none" w:eastAsia="de-DE"/>
              </w:rPr>
              <w:t>Diese Faktoren umfassen die folgenden Punkte:</w:t>
            </w:r>
          </w:p>
          <w:p w14:paraId="582F7500" w14:textId="5693E95F" w:rsidR="004409D6" w:rsidRPr="00687D0C" w:rsidRDefault="004409D6" w:rsidP="00433F3D">
            <w:pPr>
              <w:pStyle w:val="Text"/>
              <w:numPr>
                <w:ilvl w:val="0"/>
                <w:numId w:val="30"/>
              </w:numPr>
              <w:spacing w:before="60" w:after="60" w:line="240" w:lineRule="auto"/>
              <w:ind w:left="714" w:hanging="357"/>
              <w:jc w:val="left"/>
              <w:rPr>
                <w:rFonts w:ascii="Arial" w:hAnsi="Arial" w:cs="Arial"/>
                <w:sz w:val="20"/>
                <w:szCs w:val="20"/>
              </w:rPr>
            </w:pPr>
            <w:r w:rsidRPr="00687D0C">
              <w:rPr>
                <w:rFonts w:ascii="Arial" w:hAnsi="Arial" w:cs="Arial"/>
                <w:sz w:val="20"/>
                <w:szCs w:val="20"/>
              </w:rPr>
              <w:t>Die äußere Gestaltung der Maschine ist derart, dass vom Steuerstand aus</w:t>
            </w:r>
            <w:r w:rsidR="00433F3D" w:rsidRPr="00687D0C">
              <w:rPr>
                <w:rFonts w:ascii="Arial" w:hAnsi="Arial" w:cs="Arial"/>
                <w:sz w:val="20"/>
                <w:szCs w:val="20"/>
              </w:rPr>
              <w:t xml:space="preserve"> </w:t>
            </w:r>
            <w:r w:rsidRPr="00687D0C">
              <w:rPr>
                <w:rFonts w:ascii="Arial" w:hAnsi="Arial" w:cs="Arial"/>
                <w:sz w:val="20"/>
                <w:szCs w:val="20"/>
              </w:rPr>
              <w:t>eine größtmögliche direkte Einsehbarkeit der Arbeits- und Gefährdungsbereiche erreicht wird — indem nicht einsehbare Stellen verringert werden — und, sofern erforderlich, Einrichtungen für die indirekte Sicht (Spiegel usw.) unter Berücksichtigung des menschlichen Sehvermögens ausgewählt und angeordnet werden; dies gilt besonders dann, wenn der sichere Betrieb eine ständige direkte Kontrolle durch die Bedienperson erforderlich macht, zum Beispiel:</w:t>
            </w:r>
          </w:p>
          <w:p w14:paraId="2FA86FE5" w14:textId="75929708" w:rsidR="004409D6" w:rsidRPr="00687D0C" w:rsidRDefault="004409D6" w:rsidP="004228D7">
            <w:pPr>
              <w:pStyle w:val="Text"/>
              <w:numPr>
                <w:ilvl w:val="0"/>
                <w:numId w:val="7"/>
              </w:numPr>
              <w:spacing w:before="60" w:after="60" w:line="240" w:lineRule="auto"/>
              <w:jc w:val="left"/>
              <w:rPr>
                <w:rFonts w:ascii="Arial" w:hAnsi="Arial" w:cs="Arial"/>
                <w:sz w:val="20"/>
                <w:szCs w:val="20"/>
              </w:rPr>
            </w:pPr>
            <w:r w:rsidRPr="00687D0C">
              <w:rPr>
                <w:rFonts w:ascii="Arial" w:hAnsi="Arial" w:cs="Arial"/>
                <w:sz w:val="20"/>
                <w:szCs w:val="20"/>
              </w:rPr>
              <w:t>im Bewegungs- und Arbeitsbereich von fahrbaren Maschinen;</w:t>
            </w:r>
          </w:p>
          <w:p w14:paraId="6BD9776F" w14:textId="3A797B49" w:rsidR="004409D6" w:rsidRPr="00687D0C" w:rsidRDefault="004409D6" w:rsidP="004228D7">
            <w:pPr>
              <w:pStyle w:val="Text"/>
              <w:numPr>
                <w:ilvl w:val="0"/>
                <w:numId w:val="7"/>
              </w:numPr>
              <w:spacing w:before="60" w:after="60" w:line="240" w:lineRule="auto"/>
              <w:jc w:val="left"/>
              <w:rPr>
                <w:rFonts w:ascii="Arial" w:hAnsi="Arial" w:cs="Arial"/>
                <w:sz w:val="20"/>
                <w:szCs w:val="20"/>
              </w:rPr>
            </w:pPr>
            <w:r w:rsidRPr="00687D0C">
              <w:rPr>
                <w:rFonts w:ascii="Arial" w:hAnsi="Arial" w:cs="Arial"/>
                <w:sz w:val="20"/>
                <w:szCs w:val="20"/>
              </w:rPr>
              <w:t>in Bewegungszonen von angehobenen Lasten oder von Fahrkörben/Arbeitsbühnen von Personenhebezeugen;</w:t>
            </w:r>
          </w:p>
          <w:p w14:paraId="10C7D5F6" w14:textId="5841F7B9" w:rsidR="004409D6" w:rsidRPr="00687D0C" w:rsidRDefault="004409D6" w:rsidP="004228D7">
            <w:pPr>
              <w:pStyle w:val="Text"/>
              <w:numPr>
                <w:ilvl w:val="0"/>
                <w:numId w:val="7"/>
              </w:numPr>
              <w:spacing w:before="60" w:after="60" w:line="240" w:lineRule="auto"/>
              <w:jc w:val="left"/>
              <w:rPr>
                <w:rFonts w:ascii="Arial" w:hAnsi="Arial" w:cs="Arial"/>
                <w:sz w:val="20"/>
                <w:szCs w:val="20"/>
              </w:rPr>
            </w:pPr>
            <w:r w:rsidRPr="00687D0C">
              <w:rPr>
                <w:rFonts w:ascii="Arial" w:hAnsi="Arial" w:cs="Arial"/>
                <w:sz w:val="20"/>
                <w:szCs w:val="20"/>
              </w:rPr>
              <w:t>im Kontaktbereich des Werkzeugs von Hand gehaltenen oder Hand geführten Maschinen mit dem zu bearbeitenden Material.</w:t>
            </w:r>
          </w:p>
          <w:p w14:paraId="5D6802ED" w14:textId="77777777" w:rsidR="004409D6" w:rsidRPr="00687D0C" w:rsidRDefault="004409D6" w:rsidP="00687D0C">
            <w:pPr>
              <w:pStyle w:val="Text"/>
              <w:spacing w:before="60" w:after="60" w:line="240" w:lineRule="auto"/>
              <w:ind w:left="714"/>
              <w:jc w:val="left"/>
              <w:rPr>
                <w:rFonts w:ascii="Arial" w:hAnsi="Arial" w:cs="Arial"/>
                <w:sz w:val="20"/>
                <w:szCs w:val="20"/>
              </w:rPr>
            </w:pPr>
            <w:r w:rsidRPr="00687D0C">
              <w:rPr>
                <w:rFonts w:ascii="Arial" w:hAnsi="Arial" w:cs="Arial"/>
                <w:sz w:val="20"/>
                <w:szCs w:val="20"/>
              </w:rPr>
              <w:t>Die Konstruktion der Maschine muss der Bedienperson ermöglichen, vom Hauptsteuerstand aus sicherzustellen, dass sich in den Gefährdungsbereichen keine gefährdeten Personen aufhalten.</w:t>
            </w:r>
          </w:p>
          <w:p w14:paraId="37834E78" w14:textId="77777777" w:rsidR="00687D0C" w:rsidRPr="00687D0C" w:rsidRDefault="00687D0C" w:rsidP="00687D0C">
            <w:pPr>
              <w:pStyle w:val="Text"/>
              <w:spacing w:before="60" w:after="60" w:line="240" w:lineRule="auto"/>
              <w:ind w:left="714"/>
              <w:jc w:val="left"/>
              <w:rPr>
                <w:rFonts w:ascii="Arial" w:hAnsi="Arial" w:cs="Arial"/>
                <w:sz w:val="20"/>
                <w:szCs w:val="20"/>
              </w:rPr>
            </w:pPr>
          </w:p>
          <w:p w14:paraId="42AB46D7" w14:textId="77777777" w:rsidR="00687D0C" w:rsidRPr="00687D0C" w:rsidRDefault="00687D0C" w:rsidP="00687D0C">
            <w:pPr>
              <w:pStyle w:val="Text"/>
              <w:spacing w:before="60" w:after="60" w:line="240" w:lineRule="auto"/>
              <w:ind w:left="714"/>
              <w:jc w:val="left"/>
              <w:rPr>
                <w:rFonts w:ascii="Arial" w:hAnsi="Arial" w:cs="Arial"/>
                <w:sz w:val="20"/>
                <w:szCs w:val="20"/>
              </w:rPr>
            </w:pPr>
          </w:p>
          <w:p w14:paraId="2F9D3FD4" w14:textId="77777777" w:rsidR="00687D0C" w:rsidRPr="00687D0C" w:rsidRDefault="00687D0C" w:rsidP="00687D0C">
            <w:pPr>
              <w:pStyle w:val="Text"/>
              <w:spacing w:before="60" w:after="60" w:line="240" w:lineRule="auto"/>
              <w:ind w:left="714"/>
              <w:jc w:val="left"/>
              <w:rPr>
                <w:rFonts w:ascii="Arial" w:hAnsi="Arial" w:cs="Arial"/>
                <w:sz w:val="20"/>
                <w:szCs w:val="20"/>
              </w:rPr>
            </w:pPr>
          </w:p>
          <w:p w14:paraId="7A451FA7" w14:textId="505638D8" w:rsidR="004409D6" w:rsidRPr="00687D0C" w:rsidRDefault="004409D6" w:rsidP="00687D0C">
            <w:pPr>
              <w:pStyle w:val="Text"/>
              <w:numPr>
                <w:ilvl w:val="0"/>
                <w:numId w:val="30"/>
              </w:numPr>
              <w:spacing w:before="60" w:after="60" w:line="240" w:lineRule="auto"/>
              <w:ind w:left="714" w:hanging="357"/>
              <w:jc w:val="left"/>
              <w:rPr>
                <w:rFonts w:ascii="Arial" w:hAnsi="Arial" w:cs="Arial"/>
                <w:sz w:val="20"/>
                <w:szCs w:val="20"/>
              </w:rPr>
            </w:pPr>
            <w:r w:rsidRPr="00687D0C">
              <w:rPr>
                <w:rFonts w:ascii="Arial" w:hAnsi="Arial" w:cs="Arial"/>
                <w:sz w:val="20"/>
                <w:szCs w:val="20"/>
              </w:rPr>
              <w:lastRenderedPageBreak/>
              <w:t>die Gestaltung und Anordnung der mechanischen Bauteile; Gefährdungen durch Quetschen und Scheren werden z. B. dadurch vermieden, dass der Mindestabstand zwischen den sich bewegenden Teilen so vergrößert wird, dass das betreffende Körperteil sicher in den Zwischenraum gelangen kann, oder indem der Zwischenraum so verkleinert wird, dass kein Körperteil hineingelangen kann (siehe ISO 13854 und ISO 13857);</w:t>
            </w:r>
          </w:p>
          <w:p w14:paraId="48DC368A" w14:textId="30A28AAA" w:rsidR="004409D6" w:rsidRPr="003871E1" w:rsidRDefault="004409D6" w:rsidP="003871E1">
            <w:pPr>
              <w:pStyle w:val="Text"/>
              <w:numPr>
                <w:ilvl w:val="0"/>
                <w:numId w:val="30"/>
              </w:numPr>
              <w:spacing w:before="60" w:after="60" w:line="240" w:lineRule="auto"/>
              <w:ind w:left="714" w:hanging="357"/>
              <w:jc w:val="left"/>
              <w:rPr>
                <w:rFonts w:ascii="Arial" w:hAnsi="Arial" w:cs="Arial"/>
                <w:sz w:val="20"/>
                <w:szCs w:val="20"/>
              </w:rPr>
            </w:pPr>
            <w:r w:rsidRPr="003871E1">
              <w:rPr>
                <w:rFonts w:ascii="Arial" w:hAnsi="Arial" w:cs="Arial"/>
                <w:sz w:val="20"/>
                <w:szCs w:val="20"/>
              </w:rPr>
              <w:t>Vermeidung scharfer Kanten und Ecken, vorstehender Teile; soweit der Verwendungszweck es zulässt, dürfen zugängliche Teile von Maschinen keine scharfen Kanten, spitzen Winkel, rauen Oberflächen oder vorstehenden Teile haben, die Verletzungen verursachen können, sowie keine Öffnungen, in denen sich Körperteile oder Kleidungsstücke „fangen“ können; besonders bei Blechen müssen Kanten entgratet, gebördelt oder geformt werden und offene Enden von Rohren, die eine „Falle“ darstellen können, müssen verschlossen werden;</w:t>
            </w:r>
          </w:p>
          <w:p w14:paraId="43252320" w14:textId="712CDD7A" w:rsidR="004409D6" w:rsidRPr="003871E1" w:rsidRDefault="004409D6" w:rsidP="003871E1">
            <w:pPr>
              <w:pStyle w:val="Text"/>
              <w:numPr>
                <w:ilvl w:val="0"/>
                <w:numId w:val="30"/>
              </w:numPr>
              <w:spacing w:before="60" w:after="60" w:line="240" w:lineRule="auto"/>
              <w:ind w:left="714" w:hanging="357"/>
              <w:jc w:val="left"/>
              <w:rPr>
                <w:rFonts w:ascii="Arial" w:hAnsi="Arial" w:cs="Arial"/>
                <w:sz w:val="20"/>
                <w:szCs w:val="20"/>
              </w:rPr>
            </w:pPr>
            <w:r w:rsidRPr="003871E1">
              <w:rPr>
                <w:rFonts w:ascii="Arial" w:hAnsi="Arial" w:cs="Arial"/>
                <w:sz w:val="20"/>
                <w:szCs w:val="20"/>
              </w:rPr>
              <w:t xml:space="preserve">Die äußere Gestaltung der Maschine ist derart, dass eine angemessene Arbeitsposition erreicht und zugängliche Stellteile (Bedienteile) </w:t>
            </w:r>
            <w:proofErr w:type="spellStart"/>
            <w:proofErr w:type="gramStart"/>
            <w:r w:rsidRPr="003871E1">
              <w:rPr>
                <w:rFonts w:ascii="Arial" w:hAnsi="Arial" w:cs="Arial"/>
                <w:sz w:val="20"/>
                <w:szCs w:val="20"/>
              </w:rPr>
              <w:t>bereit gestellt</w:t>
            </w:r>
            <w:proofErr w:type="spellEnd"/>
            <w:proofErr w:type="gramEnd"/>
            <w:r w:rsidRPr="003871E1">
              <w:rPr>
                <w:rFonts w:ascii="Arial" w:hAnsi="Arial" w:cs="Arial"/>
                <w:sz w:val="20"/>
                <w:szCs w:val="20"/>
              </w:rPr>
              <w:t xml:space="preserve"> werden.</w:t>
            </w:r>
          </w:p>
          <w:p w14:paraId="59E10CBB" w14:textId="77777777" w:rsidR="004409D6" w:rsidRPr="00687D0C" w:rsidRDefault="004409D6" w:rsidP="00B61D4D">
            <w:pPr>
              <w:pStyle w:val="Text"/>
              <w:spacing w:before="60" w:after="60" w:line="240" w:lineRule="auto"/>
              <w:ind w:left="720"/>
              <w:jc w:val="left"/>
              <w:rPr>
                <w:rFonts w:ascii="Arial" w:hAnsi="Arial" w:cs="Arial"/>
                <w:sz w:val="20"/>
                <w:szCs w:val="20"/>
              </w:rPr>
            </w:pPr>
          </w:p>
          <w:p w14:paraId="4D7BFFBB" w14:textId="77777777" w:rsidR="00F329B8" w:rsidRPr="00687D0C" w:rsidRDefault="00F329B8" w:rsidP="00B61D4D">
            <w:pPr>
              <w:pStyle w:val="Text"/>
              <w:spacing w:before="60" w:after="60" w:line="240" w:lineRule="auto"/>
              <w:jc w:val="left"/>
              <w:rPr>
                <w:rFonts w:ascii="Arial" w:hAnsi="Arial" w:cs="Arial"/>
                <w:sz w:val="20"/>
                <w:szCs w:val="20"/>
                <w:u w:val="single"/>
              </w:rPr>
            </w:pPr>
            <w:r w:rsidRPr="00687D0C">
              <w:rPr>
                <w:rFonts w:ascii="Arial" w:hAnsi="Arial" w:cs="Arial"/>
                <w:sz w:val="20"/>
                <w:szCs w:val="20"/>
                <w:u w:val="single"/>
              </w:rPr>
              <w:t>Technische und ergänzende Schutzmaßnahmen:</w:t>
            </w:r>
          </w:p>
          <w:p w14:paraId="3885F79C" w14:textId="15239E76" w:rsidR="00F64862" w:rsidRPr="00687D0C" w:rsidRDefault="00F64862" w:rsidP="00F64862">
            <w:pPr>
              <w:pStyle w:val="Text"/>
              <w:spacing w:before="60" w:after="60" w:line="240" w:lineRule="auto"/>
              <w:jc w:val="left"/>
              <w:rPr>
                <w:rFonts w:ascii="Arial" w:hAnsi="Arial" w:cs="Arial"/>
                <w:sz w:val="20"/>
                <w:szCs w:val="20"/>
              </w:rPr>
            </w:pPr>
            <w:r w:rsidRPr="00F8717D">
              <w:rPr>
                <w:rFonts w:ascii="Arial" w:hAnsi="Arial" w:cs="Arial"/>
                <w:sz w:val="20"/>
                <w:szCs w:val="20"/>
              </w:rPr>
              <w:t>Risikominimierung durch geeignete</w:t>
            </w:r>
            <w:r w:rsidR="00010747" w:rsidRPr="00F8717D">
              <w:rPr>
                <w:rFonts w:ascii="Arial" w:hAnsi="Arial" w:cs="Arial"/>
                <w:sz w:val="20"/>
                <w:szCs w:val="20"/>
              </w:rPr>
              <w:t xml:space="preserve"> technische und ergänzende Maßnahmen</w:t>
            </w:r>
            <w:r w:rsidRPr="00687D0C">
              <w:rPr>
                <w:rFonts w:ascii="Arial" w:hAnsi="Arial" w:cs="Arial"/>
                <w:sz w:val="20"/>
                <w:szCs w:val="20"/>
              </w:rPr>
              <w:t xml:space="preserve"> </w:t>
            </w:r>
          </w:p>
          <w:p w14:paraId="4AF1903F" w14:textId="77777777" w:rsidR="00685F80" w:rsidRPr="00687D0C" w:rsidRDefault="00685F80" w:rsidP="00B61D4D">
            <w:pPr>
              <w:pStyle w:val="Text"/>
              <w:spacing w:before="60" w:after="60" w:line="240" w:lineRule="auto"/>
              <w:ind w:left="720"/>
              <w:jc w:val="left"/>
              <w:rPr>
                <w:rFonts w:ascii="Arial" w:hAnsi="Arial" w:cs="Arial"/>
                <w:sz w:val="20"/>
                <w:szCs w:val="20"/>
              </w:rPr>
            </w:pPr>
          </w:p>
          <w:p w14:paraId="6C0380CF" w14:textId="77777777" w:rsidR="00F329B8" w:rsidRDefault="00F329B8" w:rsidP="00B61D4D">
            <w:pPr>
              <w:pStyle w:val="Text"/>
              <w:spacing w:before="60" w:after="60" w:line="240" w:lineRule="auto"/>
              <w:jc w:val="left"/>
              <w:rPr>
                <w:rFonts w:ascii="Arial" w:hAnsi="Arial" w:cs="Arial"/>
                <w:sz w:val="20"/>
                <w:szCs w:val="20"/>
                <w:u w:val="single"/>
              </w:rPr>
            </w:pPr>
            <w:r w:rsidRPr="00687D0C">
              <w:rPr>
                <w:rFonts w:ascii="Arial" w:hAnsi="Arial" w:cs="Arial"/>
                <w:sz w:val="20"/>
                <w:szCs w:val="20"/>
                <w:u w:val="single"/>
              </w:rPr>
              <w:t>Benutzerinformation:</w:t>
            </w:r>
          </w:p>
          <w:p w14:paraId="5D718733" w14:textId="77777777" w:rsidR="00F329B8" w:rsidRPr="00687D0C" w:rsidRDefault="00F329B8" w:rsidP="00B61D4D">
            <w:pPr>
              <w:pStyle w:val="Text"/>
              <w:numPr>
                <w:ilvl w:val="0"/>
                <w:numId w:val="1"/>
              </w:numPr>
              <w:spacing w:before="60" w:after="60" w:line="240" w:lineRule="auto"/>
              <w:jc w:val="left"/>
              <w:rPr>
                <w:rFonts w:ascii="Arial" w:hAnsi="Arial" w:cs="Arial"/>
                <w:sz w:val="20"/>
                <w:szCs w:val="20"/>
              </w:rPr>
            </w:pPr>
            <w:r w:rsidRPr="00687D0C">
              <w:rPr>
                <w:rFonts w:ascii="Arial" w:hAnsi="Arial" w:cs="Arial"/>
                <w:sz w:val="20"/>
                <w:szCs w:val="20"/>
              </w:rPr>
              <w:t>Angaben zum Transport als Bestandteil der Betriebsanleitung;</w:t>
            </w:r>
          </w:p>
          <w:p w14:paraId="675C8F0F" w14:textId="77777777" w:rsidR="00F329B8" w:rsidRPr="00687D0C" w:rsidRDefault="00F329B8" w:rsidP="00B61D4D">
            <w:pPr>
              <w:pStyle w:val="Text"/>
              <w:numPr>
                <w:ilvl w:val="0"/>
                <w:numId w:val="1"/>
              </w:numPr>
              <w:spacing w:before="60" w:after="60" w:line="240" w:lineRule="auto"/>
              <w:jc w:val="left"/>
              <w:rPr>
                <w:rFonts w:ascii="Arial" w:hAnsi="Arial" w:cs="Arial"/>
                <w:sz w:val="20"/>
                <w:szCs w:val="20"/>
              </w:rPr>
            </w:pPr>
            <w:r w:rsidRPr="00687D0C">
              <w:rPr>
                <w:rFonts w:ascii="Arial" w:hAnsi="Arial" w:cs="Arial"/>
                <w:sz w:val="20"/>
                <w:szCs w:val="20"/>
              </w:rPr>
              <w:t>Ggf. Sicherheitskennzeichen anbringen;</w:t>
            </w:r>
          </w:p>
          <w:p w14:paraId="1D0BA3C4" w14:textId="0BA3A5B8" w:rsidR="00912444" w:rsidRPr="00912444" w:rsidRDefault="00F329B8" w:rsidP="00A52E15">
            <w:pPr>
              <w:pStyle w:val="Text"/>
              <w:numPr>
                <w:ilvl w:val="0"/>
                <w:numId w:val="1"/>
              </w:numPr>
              <w:spacing w:before="60" w:after="60" w:line="240" w:lineRule="auto"/>
              <w:jc w:val="left"/>
              <w:rPr>
                <w:rFonts w:ascii="Arial" w:hAnsi="Arial" w:cs="Arial"/>
                <w:sz w:val="20"/>
                <w:szCs w:val="20"/>
              </w:rPr>
            </w:pPr>
            <w:r w:rsidRPr="00912444">
              <w:rPr>
                <w:rFonts w:ascii="Arial" w:hAnsi="Arial" w:cs="Arial"/>
                <w:sz w:val="20"/>
                <w:szCs w:val="20"/>
              </w:rPr>
              <w:t>Restgefahren als Bestandteil der Betriebsanleitung;</w:t>
            </w:r>
          </w:p>
          <w:p w14:paraId="5EF03D5E" w14:textId="77777777" w:rsidR="00F329B8" w:rsidRPr="00687D0C" w:rsidRDefault="00F329B8" w:rsidP="00B61D4D">
            <w:pPr>
              <w:pStyle w:val="Text"/>
              <w:numPr>
                <w:ilvl w:val="0"/>
                <w:numId w:val="1"/>
              </w:numPr>
              <w:spacing w:before="60" w:after="60" w:line="240" w:lineRule="auto"/>
              <w:jc w:val="left"/>
              <w:rPr>
                <w:rFonts w:ascii="Arial" w:hAnsi="Arial" w:cs="Arial"/>
                <w:sz w:val="20"/>
                <w:szCs w:val="20"/>
              </w:rPr>
            </w:pPr>
            <w:r w:rsidRPr="00687D0C">
              <w:rPr>
                <w:rFonts w:ascii="Arial" w:hAnsi="Arial" w:cs="Arial"/>
                <w:sz w:val="20"/>
                <w:szCs w:val="20"/>
              </w:rPr>
              <w:t>Unterweisung des jeweiligen Fachpersonals (Verwendung von PSA).</w:t>
            </w:r>
          </w:p>
        </w:tc>
        <w:tc>
          <w:tcPr>
            <w:tcW w:w="1836" w:type="dxa"/>
          </w:tcPr>
          <w:p w14:paraId="416F29D9" w14:textId="377255E9" w:rsidR="00F329B8" w:rsidRPr="00160CE7" w:rsidRDefault="00F329B8" w:rsidP="00B61D4D">
            <w:pPr>
              <w:pStyle w:val="Text"/>
              <w:spacing w:before="60" w:after="60" w:line="240" w:lineRule="auto"/>
              <w:jc w:val="left"/>
              <w:rPr>
                <w:rFonts w:ascii="Arial" w:hAnsi="Arial" w:cs="Arial"/>
                <w:sz w:val="20"/>
                <w:szCs w:val="20"/>
              </w:rPr>
            </w:pPr>
            <w:r w:rsidRPr="00160CE7">
              <w:rPr>
                <w:rFonts w:ascii="Arial" w:hAnsi="Arial" w:cs="Arial"/>
                <w:sz w:val="20"/>
                <w:szCs w:val="20"/>
              </w:rPr>
              <w:lastRenderedPageBreak/>
              <w:t>MRL 2006/42/EG Anhang I, 1.3.</w:t>
            </w:r>
            <w:r w:rsidR="00530AEE" w:rsidRPr="00160CE7">
              <w:rPr>
                <w:rFonts w:ascii="Arial" w:hAnsi="Arial" w:cs="Arial"/>
                <w:sz w:val="20"/>
                <w:szCs w:val="20"/>
              </w:rPr>
              <w:t>7</w:t>
            </w:r>
            <w:r w:rsidRPr="00160CE7">
              <w:rPr>
                <w:rFonts w:ascii="Arial" w:hAnsi="Arial" w:cs="Arial"/>
                <w:sz w:val="20"/>
                <w:szCs w:val="20"/>
              </w:rPr>
              <w:t>.</w:t>
            </w:r>
          </w:p>
          <w:p w14:paraId="60A5367B" w14:textId="63059757" w:rsidR="00F329B8" w:rsidRPr="00160CE7" w:rsidRDefault="001161B9" w:rsidP="00B61D4D">
            <w:pPr>
              <w:pStyle w:val="Text"/>
              <w:spacing w:before="60" w:after="60" w:line="240" w:lineRule="auto"/>
              <w:rPr>
                <w:rFonts w:ascii="Arial" w:hAnsi="Arial" w:cs="Arial"/>
                <w:sz w:val="20"/>
                <w:szCs w:val="20"/>
              </w:rPr>
            </w:pPr>
            <w:r w:rsidRPr="00160CE7">
              <w:rPr>
                <w:rFonts w:ascii="Arial" w:hAnsi="Arial" w:cs="Arial"/>
                <w:sz w:val="20"/>
                <w:szCs w:val="20"/>
              </w:rPr>
              <w:t>1.3.8.,1.3.8.1, 1.3.8.2</w:t>
            </w:r>
          </w:p>
          <w:p w14:paraId="58F574F5" w14:textId="77777777" w:rsidR="001161B9" w:rsidRPr="00160CE7" w:rsidRDefault="001161B9" w:rsidP="00B61D4D">
            <w:pPr>
              <w:pStyle w:val="Text"/>
              <w:spacing w:before="60" w:after="60" w:line="240" w:lineRule="auto"/>
              <w:rPr>
                <w:rFonts w:ascii="Arial" w:hAnsi="Arial" w:cs="Arial"/>
                <w:sz w:val="20"/>
                <w:szCs w:val="20"/>
              </w:rPr>
            </w:pPr>
          </w:p>
          <w:p w14:paraId="3D2805EB" w14:textId="77777777" w:rsidR="00F329B8" w:rsidRPr="00160CE7" w:rsidRDefault="00F329B8" w:rsidP="00B61D4D">
            <w:pPr>
              <w:pStyle w:val="Text"/>
              <w:spacing w:before="60" w:after="60" w:line="240" w:lineRule="auto"/>
              <w:jc w:val="left"/>
              <w:rPr>
                <w:rFonts w:ascii="Arial" w:hAnsi="Arial" w:cs="Arial"/>
                <w:sz w:val="20"/>
                <w:szCs w:val="20"/>
              </w:rPr>
            </w:pPr>
            <w:r w:rsidRPr="00160CE7">
              <w:rPr>
                <w:rFonts w:ascii="Arial" w:hAnsi="Arial" w:cs="Arial"/>
                <w:sz w:val="20"/>
                <w:szCs w:val="20"/>
              </w:rPr>
              <w:t>EN ISO 12100:2010</w:t>
            </w:r>
          </w:p>
          <w:p w14:paraId="4377DE2A" w14:textId="5982503F" w:rsidR="00F329B8" w:rsidRPr="00160CE7" w:rsidRDefault="00F329B8" w:rsidP="00B61D4D">
            <w:pPr>
              <w:pStyle w:val="Text"/>
              <w:spacing w:before="60" w:after="60" w:line="240" w:lineRule="auto"/>
              <w:jc w:val="left"/>
              <w:rPr>
                <w:rFonts w:ascii="Arial" w:hAnsi="Arial" w:cs="Arial"/>
                <w:sz w:val="20"/>
                <w:szCs w:val="20"/>
              </w:rPr>
            </w:pPr>
            <w:r w:rsidRPr="00160CE7">
              <w:rPr>
                <w:rFonts w:ascii="Arial" w:hAnsi="Arial" w:cs="Arial"/>
                <w:sz w:val="20"/>
                <w:szCs w:val="20"/>
              </w:rPr>
              <w:t>Pkt. 6.</w:t>
            </w:r>
            <w:r w:rsidR="001161B9" w:rsidRPr="00160CE7">
              <w:rPr>
                <w:rFonts w:ascii="Arial" w:hAnsi="Arial" w:cs="Arial"/>
                <w:sz w:val="20"/>
                <w:szCs w:val="20"/>
              </w:rPr>
              <w:t>2.2</w:t>
            </w:r>
          </w:p>
          <w:p w14:paraId="6892CA45" w14:textId="77777777" w:rsidR="00F329B8" w:rsidRPr="00160CE7" w:rsidRDefault="00F329B8" w:rsidP="00B61D4D">
            <w:pPr>
              <w:pStyle w:val="Text"/>
              <w:spacing w:before="60" w:after="60" w:line="240" w:lineRule="auto"/>
              <w:jc w:val="left"/>
              <w:rPr>
                <w:rFonts w:ascii="Arial" w:hAnsi="Arial" w:cs="Arial"/>
                <w:sz w:val="20"/>
                <w:szCs w:val="20"/>
              </w:rPr>
            </w:pPr>
          </w:p>
          <w:p w14:paraId="7D0A48DB" w14:textId="77777777" w:rsidR="00F329B8" w:rsidRPr="00160CE7" w:rsidRDefault="00F329B8" w:rsidP="00B61D4D">
            <w:pPr>
              <w:pStyle w:val="Text"/>
              <w:spacing w:before="60" w:after="60" w:line="240" w:lineRule="auto"/>
              <w:jc w:val="left"/>
              <w:rPr>
                <w:rFonts w:ascii="Arial" w:hAnsi="Arial" w:cs="Arial"/>
                <w:sz w:val="20"/>
                <w:szCs w:val="20"/>
              </w:rPr>
            </w:pPr>
            <w:r w:rsidRPr="00160CE7">
              <w:rPr>
                <w:rFonts w:ascii="Arial" w:hAnsi="Arial" w:cs="Arial"/>
                <w:sz w:val="20"/>
                <w:szCs w:val="20"/>
              </w:rPr>
              <w:t>EN ISO 7010:2020</w:t>
            </w:r>
          </w:p>
        </w:tc>
      </w:tr>
    </w:tbl>
    <w:p w14:paraId="72291896" w14:textId="77777777" w:rsidR="001E5F9D" w:rsidRDefault="001E5F9D"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17"/>
        <w:gridCol w:w="1834"/>
      </w:tblGrid>
      <w:tr w:rsidR="00F329B8" w:rsidRPr="00492AD5" w14:paraId="383EAF2F" w14:textId="77777777" w:rsidTr="00B61D4D">
        <w:trPr>
          <w:jc w:val="center"/>
        </w:trPr>
        <w:tc>
          <w:tcPr>
            <w:tcW w:w="7508" w:type="dxa"/>
            <w:shd w:val="pct20" w:color="auto" w:fill="auto"/>
          </w:tcPr>
          <w:p w14:paraId="1E25AA30" w14:textId="77777777" w:rsidR="00F329B8" w:rsidRPr="00492AD5" w:rsidRDefault="00F329B8" w:rsidP="00B61D4D">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25FEBA52" w14:textId="77777777" w:rsidR="00F329B8" w:rsidRPr="00492AD5" w:rsidRDefault="00F329B8" w:rsidP="00B61D4D">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F329B8" w:rsidRPr="00492AD5" w14:paraId="0AD3FCF4" w14:textId="77777777" w:rsidTr="00B61D4D">
        <w:trPr>
          <w:jc w:val="center"/>
        </w:trPr>
        <w:tc>
          <w:tcPr>
            <w:tcW w:w="7508" w:type="dxa"/>
          </w:tcPr>
          <w:p w14:paraId="57D37E48" w14:textId="77777777" w:rsidR="00F329B8" w:rsidRDefault="00F329B8" w:rsidP="00B61D4D">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6A21606" w14:textId="3132A4CD" w:rsidR="00F8717D" w:rsidRPr="00F8717D" w:rsidRDefault="009077E7" w:rsidP="00F8717D">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Elektrozylinder</w:t>
            </w:r>
            <w:r w:rsidR="00C91D95">
              <w:rPr>
                <w:rFonts w:ascii="Arial" w:hAnsi="Arial" w:cs="Arial"/>
                <w:sz w:val="20"/>
                <w:szCs w:val="20"/>
              </w:rPr>
              <w:t xml:space="preserve"> zum Schwenken des Zylinders</w:t>
            </w:r>
          </w:p>
          <w:p w14:paraId="6E3D5209" w14:textId="77777777" w:rsidR="00654C8A" w:rsidRDefault="00654C8A" w:rsidP="00B61D4D">
            <w:pPr>
              <w:pStyle w:val="Text"/>
              <w:spacing w:before="60" w:after="60" w:line="240" w:lineRule="auto"/>
              <w:jc w:val="left"/>
              <w:rPr>
                <w:rFonts w:ascii="Arial" w:hAnsi="Arial" w:cs="Arial"/>
                <w:sz w:val="20"/>
                <w:szCs w:val="20"/>
                <w:u w:val="single"/>
              </w:rPr>
            </w:pPr>
          </w:p>
          <w:p w14:paraId="29320468" w14:textId="77777777" w:rsidR="00F329B8" w:rsidRDefault="00F329B8" w:rsidP="00B61D4D">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11DCA2F8" w14:textId="5B52F7A2" w:rsidR="00FB7BE4" w:rsidRPr="00F8717D" w:rsidRDefault="00FB7BE4" w:rsidP="00FB7BE4">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Keine weiteren technischen und ergänzenden Schutzmaßnahmen angewendet.</w:t>
            </w:r>
          </w:p>
          <w:p w14:paraId="335DAB4D" w14:textId="77777777" w:rsidR="00F329B8" w:rsidRDefault="00F329B8" w:rsidP="00B61D4D">
            <w:pPr>
              <w:pStyle w:val="Text"/>
              <w:spacing w:before="60" w:after="60" w:line="240" w:lineRule="auto"/>
              <w:jc w:val="left"/>
              <w:rPr>
                <w:rFonts w:ascii="Arial" w:hAnsi="Arial" w:cs="Arial"/>
                <w:sz w:val="20"/>
                <w:szCs w:val="20"/>
              </w:rPr>
            </w:pPr>
          </w:p>
          <w:p w14:paraId="2B818403" w14:textId="77777777" w:rsidR="00F329B8" w:rsidRPr="00473A4D" w:rsidRDefault="00F329B8" w:rsidP="00B61D4D">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6F988E2A" w14:textId="5DF29FEF" w:rsidR="00F64862" w:rsidRPr="00DD7C21" w:rsidRDefault="00F64862" w:rsidP="00F64862">
            <w:pPr>
              <w:pStyle w:val="Text"/>
              <w:numPr>
                <w:ilvl w:val="0"/>
                <w:numId w:val="1"/>
              </w:numPr>
              <w:spacing w:before="60" w:after="60" w:line="240" w:lineRule="auto"/>
              <w:jc w:val="left"/>
              <w:rPr>
                <w:rFonts w:cs="Arial"/>
                <w:sz w:val="20"/>
                <w:szCs w:val="20"/>
                <w:u w:val="single"/>
              </w:rPr>
            </w:pPr>
            <w:r w:rsidRPr="00DD7C21">
              <w:rPr>
                <w:rFonts w:ascii="Arial" w:hAnsi="Arial" w:cs="Arial"/>
                <w:sz w:val="20"/>
                <w:szCs w:val="20"/>
              </w:rPr>
              <w:t>Sicherheitskennzeichen</w:t>
            </w:r>
            <w:r>
              <w:rPr>
                <w:rFonts w:ascii="Arial" w:hAnsi="Arial" w:cs="Arial"/>
                <w:sz w:val="20"/>
                <w:szCs w:val="20"/>
              </w:rPr>
              <w:t xml:space="preserve"> am </w:t>
            </w:r>
            <w:r w:rsidR="0086004E">
              <w:rPr>
                <w:rFonts w:ascii="Arial" w:hAnsi="Arial" w:cs="Arial"/>
                <w:sz w:val="20"/>
                <w:szCs w:val="20"/>
              </w:rPr>
              <w:t>Schwenkrahmen</w:t>
            </w:r>
            <w:r w:rsidRPr="00DD7C21">
              <w:rPr>
                <w:rFonts w:ascii="Arial" w:hAnsi="Arial" w:cs="Arial"/>
                <w:sz w:val="20"/>
                <w:szCs w:val="20"/>
              </w:rPr>
              <w:t xml:space="preserve"> gemäß EN ISO 7010:20</w:t>
            </w:r>
            <w:r>
              <w:rPr>
                <w:rFonts w:ascii="Arial" w:hAnsi="Arial" w:cs="Arial"/>
                <w:sz w:val="20"/>
                <w:szCs w:val="20"/>
              </w:rPr>
              <w:t>20</w:t>
            </w:r>
            <w:r w:rsidRPr="00DD7C21">
              <w:rPr>
                <w:rFonts w:ascii="Arial" w:hAnsi="Arial" w:cs="Arial"/>
                <w:sz w:val="20"/>
                <w:szCs w:val="20"/>
              </w:rPr>
              <w:t>, W0</w:t>
            </w:r>
            <w:r>
              <w:rPr>
                <w:rFonts w:ascii="Arial" w:hAnsi="Arial" w:cs="Arial"/>
                <w:sz w:val="20"/>
                <w:szCs w:val="20"/>
              </w:rPr>
              <w:t>25</w:t>
            </w:r>
          </w:p>
          <w:tbl>
            <w:tblPr>
              <w:tblStyle w:val="Tabellenraster"/>
              <w:tblW w:w="0" w:type="auto"/>
              <w:tblInd w:w="720" w:type="dxa"/>
              <w:tblLook w:val="04A0" w:firstRow="1" w:lastRow="0" w:firstColumn="1" w:lastColumn="0" w:noHBand="0" w:noVBand="1"/>
            </w:tblPr>
            <w:tblGrid>
              <w:gridCol w:w="6420"/>
            </w:tblGrid>
            <w:tr w:rsidR="00F64862" w:rsidRPr="00F373B1" w14:paraId="7E566F67" w14:textId="77777777" w:rsidTr="00953BB4">
              <w:tc>
                <w:tcPr>
                  <w:tcW w:w="6420" w:type="dxa"/>
                </w:tcPr>
                <w:p w14:paraId="4A92D732" w14:textId="389F2173" w:rsidR="00F64862" w:rsidRPr="00F373B1" w:rsidRDefault="00F64862" w:rsidP="00F64862">
                  <w:pPr>
                    <w:pStyle w:val="Text"/>
                    <w:spacing w:before="60" w:after="60"/>
                    <w:rPr>
                      <w:rFonts w:ascii="Arial" w:hAnsi="Arial" w:cs="Arial"/>
                      <w:sz w:val="20"/>
                      <w:szCs w:val="20"/>
                    </w:rPr>
                  </w:pPr>
                  <w:r w:rsidRPr="00F373B1">
                    <w:rPr>
                      <w:rFonts w:ascii="Arial" w:hAnsi="Arial" w:cs="Arial"/>
                      <w:sz w:val="20"/>
                      <w:szCs w:val="20"/>
                    </w:rPr>
                    <w:t xml:space="preserve">„Warnung vor </w:t>
                  </w:r>
                  <w:r w:rsidR="0086004E">
                    <w:rPr>
                      <w:rFonts w:ascii="Arial" w:hAnsi="Arial" w:cs="Arial"/>
                      <w:sz w:val="20"/>
                      <w:szCs w:val="20"/>
                    </w:rPr>
                    <w:t>Handverletzungen</w:t>
                  </w:r>
                  <w:r w:rsidRPr="00F373B1">
                    <w:rPr>
                      <w:rFonts w:ascii="Arial" w:hAnsi="Arial" w:cs="Arial"/>
                      <w:sz w:val="20"/>
                      <w:szCs w:val="20"/>
                    </w:rPr>
                    <w:t>“ (EN ISO 7010</w:t>
                  </w:r>
                  <w:r>
                    <w:rPr>
                      <w:rFonts w:ascii="Arial" w:hAnsi="Arial" w:cs="Arial"/>
                      <w:sz w:val="20"/>
                      <w:szCs w:val="20"/>
                    </w:rPr>
                    <w:t>:2012</w:t>
                  </w:r>
                  <w:r w:rsidRPr="00F373B1">
                    <w:rPr>
                      <w:rFonts w:ascii="Arial" w:hAnsi="Arial" w:cs="Arial"/>
                      <w:sz w:val="20"/>
                      <w:szCs w:val="20"/>
                    </w:rPr>
                    <w:t>, W0</w:t>
                  </w:r>
                  <w:r>
                    <w:rPr>
                      <w:rFonts w:ascii="Arial" w:hAnsi="Arial" w:cs="Arial"/>
                      <w:sz w:val="20"/>
                      <w:szCs w:val="20"/>
                    </w:rPr>
                    <w:t>2</w:t>
                  </w:r>
                  <w:r w:rsidR="0086004E">
                    <w:rPr>
                      <w:rFonts w:ascii="Arial" w:hAnsi="Arial" w:cs="Arial"/>
                      <w:sz w:val="20"/>
                      <w:szCs w:val="20"/>
                    </w:rPr>
                    <w:t>4</w:t>
                  </w:r>
                  <w:r w:rsidRPr="00F373B1">
                    <w:rPr>
                      <w:rFonts w:ascii="Arial" w:hAnsi="Arial" w:cs="Arial"/>
                      <w:sz w:val="20"/>
                      <w:szCs w:val="20"/>
                    </w:rPr>
                    <w:t>)</w:t>
                  </w:r>
                </w:p>
              </w:tc>
            </w:tr>
            <w:tr w:rsidR="00F64862" w:rsidRPr="00F373B1" w14:paraId="0027BB10" w14:textId="77777777" w:rsidTr="00953BB4">
              <w:tc>
                <w:tcPr>
                  <w:tcW w:w="6420" w:type="dxa"/>
                </w:tcPr>
                <w:p w14:paraId="54FCC53E" w14:textId="77777777" w:rsidR="00F64862" w:rsidRPr="00F373B1" w:rsidRDefault="00F64862" w:rsidP="00F64862">
                  <w:pPr>
                    <w:pStyle w:val="Text"/>
                    <w:spacing w:before="60" w:after="60"/>
                    <w:jc w:val="center"/>
                    <w:rPr>
                      <w:rFonts w:ascii="Arial" w:hAnsi="Arial" w:cs="Arial"/>
                      <w:sz w:val="20"/>
                      <w:szCs w:val="20"/>
                    </w:rPr>
                  </w:pPr>
                  <w:r w:rsidRPr="00A03A1F">
                    <w:rPr>
                      <w:noProof/>
                      <w:lang w:eastAsia="de-DE"/>
                    </w:rPr>
                    <w:drawing>
                      <wp:inline distT="0" distB="0" distL="0" distR="0" wp14:anchorId="24320B96" wp14:editId="251F8D7F">
                        <wp:extent cx="602334" cy="524529"/>
                        <wp:effectExtent l="0" t="0" r="7620" b="8890"/>
                        <wp:docPr id="1535115012" name="Grafik 153511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15012" name="Grafik 15351150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2334" cy="524529"/>
                                </a:xfrm>
                                <a:prstGeom prst="rect">
                                  <a:avLst/>
                                </a:prstGeom>
                                <a:noFill/>
                                <a:ln>
                                  <a:noFill/>
                                </a:ln>
                              </pic:spPr>
                            </pic:pic>
                          </a:graphicData>
                        </a:graphic>
                      </wp:inline>
                    </w:drawing>
                  </w:r>
                </w:p>
              </w:tc>
            </w:tr>
          </w:tbl>
          <w:p w14:paraId="11940CD7" w14:textId="6C7B5499" w:rsidR="00644C1F" w:rsidRPr="00654C8A" w:rsidRDefault="00F329B8" w:rsidP="00BB670B">
            <w:pPr>
              <w:pStyle w:val="Text"/>
              <w:numPr>
                <w:ilvl w:val="0"/>
                <w:numId w:val="1"/>
              </w:numPr>
              <w:spacing w:before="60" w:after="60" w:line="240" w:lineRule="auto"/>
              <w:jc w:val="left"/>
              <w:rPr>
                <w:rFonts w:ascii="Arial" w:hAnsi="Arial" w:cs="Arial"/>
                <w:sz w:val="20"/>
                <w:szCs w:val="20"/>
              </w:rPr>
            </w:pPr>
            <w:r w:rsidRPr="00654C8A">
              <w:rPr>
                <w:rFonts w:ascii="Arial" w:hAnsi="Arial" w:cs="Arial"/>
                <w:sz w:val="20"/>
                <w:szCs w:val="20"/>
              </w:rPr>
              <w:t>Warnhinweis:</w:t>
            </w:r>
          </w:p>
          <w:tbl>
            <w:tblPr>
              <w:tblW w:w="6521" w:type="dxa"/>
              <w:tblInd w:w="7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644C1F" w:rsidRPr="00A836A0" w14:paraId="74B85667" w14:textId="77777777" w:rsidTr="00644C1F">
              <w:trPr>
                <w:trHeight w:hRule="exact" w:val="227"/>
              </w:trPr>
              <w:tc>
                <w:tcPr>
                  <w:tcW w:w="1559" w:type="dxa"/>
                  <w:vMerge w:val="restart"/>
                </w:tcPr>
                <w:p w14:paraId="56918A8A" w14:textId="77777777" w:rsidR="00644C1F" w:rsidRPr="00A836A0" w:rsidRDefault="00644C1F" w:rsidP="00644C1F">
                  <w:pPr>
                    <w:pStyle w:val="73Gefahrensymbol"/>
                    <w:spacing w:before="0"/>
                    <w:jc w:val="center"/>
                    <w:rPr>
                      <w:noProof/>
                      <w:sz w:val="20"/>
                      <w:szCs w:val="20"/>
                      <w:lang w:eastAsia="de-DE"/>
                    </w:rPr>
                  </w:pPr>
                </w:p>
                <w:p w14:paraId="287CA1BB" w14:textId="77777777" w:rsidR="00644C1F" w:rsidRPr="00A836A0" w:rsidRDefault="00644C1F" w:rsidP="00644C1F">
                  <w:pPr>
                    <w:pStyle w:val="73Gefahrensymbol"/>
                    <w:jc w:val="center"/>
                    <w:rPr>
                      <w:noProof/>
                      <w:sz w:val="20"/>
                      <w:szCs w:val="20"/>
                      <w:lang w:eastAsia="de-DE"/>
                    </w:rPr>
                  </w:pPr>
                  <w:r>
                    <w:rPr>
                      <w:noProof/>
                      <w:lang w:eastAsia="de-DE"/>
                    </w:rPr>
                    <w:drawing>
                      <wp:inline distT="0" distB="0" distL="0" distR="0" wp14:anchorId="7650ECD0" wp14:editId="1999EC1D">
                        <wp:extent cx="560019" cy="487680"/>
                        <wp:effectExtent l="0" t="0" r="0" b="7620"/>
                        <wp:docPr id="1172335746" name="Grafik 117233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35746" name="Grafik 117233574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c>
                <w:tcPr>
                  <w:tcW w:w="4962" w:type="dxa"/>
                  <w:tcBorders>
                    <w:bottom w:val="nil"/>
                  </w:tcBorders>
                </w:tcPr>
                <w:p w14:paraId="5055555B" w14:textId="77777777" w:rsidR="00644C1F" w:rsidRPr="00A836A0" w:rsidRDefault="00644C1F" w:rsidP="00644C1F">
                  <w:pPr>
                    <w:pStyle w:val="70Gefahrengrad"/>
                    <w:spacing w:line="336" w:lineRule="auto"/>
                    <w:rPr>
                      <w:sz w:val="20"/>
                      <w:szCs w:val="20"/>
                    </w:rPr>
                  </w:pPr>
                </w:p>
              </w:tc>
            </w:tr>
            <w:tr w:rsidR="00644C1F" w:rsidRPr="00A836A0" w14:paraId="09EB2C90" w14:textId="77777777" w:rsidTr="00644C1F">
              <w:tc>
                <w:tcPr>
                  <w:tcW w:w="1559" w:type="dxa"/>
                  <w:vMerge/>
                </w:tcPr>
                <w:p w14:paraId="5ED79F28" w14:textId="77777777" w:rsidR="00644C1F" w:rsidRPr="00A836A0" w:rsidRDefault="00644C1F" w:rsidP="00644C1F">
                  <w:pPr>
                    <w:pStyle w:val="73Gefahrensymbol"/>
                    <w:spacing w:line="336" w:lineRule="auto"/>
                    <w:rPr>
                      <w:sz w:val="20"/>
                      <w:szCs w:val="20"/>
                    </w:rPr>
                  </w:pPr>
                </w:p>
              </w:tc>
              <w:tc>
                <w:tcPr>
                  <w:tcW w:w="4962" w:type="dxa"/>
                  <w:tcBorders>
                    <w:top w:val="nil"/>
                    <w:bottom w:val="nil"/>
                  </w:tcBorders>
                  <w:shd w:val="clear" w:color="auto" w:fill="FFA500"/>
                  <w:vAlign w:val="center"/>
                </w:tcPr>
                <w:p w14:paraId="1101B78C" w14:textId="77777777" w:rsidR="00644C1F" w:rsidRPr="00FC7762" w:rsidRDefault="00644C1F" w:rsidP="00644C1F">
                  <w:pPr>
                    <w:pStyle w:val="70Gefahrengrad"/>
                    <w:spacing w:line="240" w:lineRule="auto"/>
                    <w:rPr>
                      <w:color w:val="auto"/>
                      <w:sz w:val="20"/>
                      <w:szCs w:val="20"/>
                    </w:rPr>
                  </w:pPr>
                  <w:r>
                    <w:rPr>
                      <w:color w:val="auto"/>
                      <w:sz w:val="20"/>
                      <w:szCs w:val="20"/>
                    </w:rPr>
                    <w:t>Warnung</w:t>
                  </w:r>
                </w:p>
              </w:tc>
            </w:tr>
            <w:tr w:rsidR="00644C1F" w:rsidRPr="00A836A0" w14:paraId="59B6D4C6" w14:textId="77777777" w:rsidTr="00644C1F">
              <w:tc>
                <w:tcPr>
                  <w:tcW w:w="1559" w:type="dxa"/>
                  <w:vMerge/>
                </w:tcPr>
                <w:p w14:paraId="1E19345B" w14:textId="77777777" w:rsidR="00644C1F" w:rsidRPr="00A836A0" w:rsidRDefault="00644C1F" w:rsidP="00644C1F">
                  <w:pPr>
                    <w:pStyle w:val="10Grundtext"/>
                    <w:spacing w:line="336" w:lineRule="auto"/>
                    <w:rPr>
                      <w:sz w:val="20"/>
                      <w:szCs w:val="20"/>
                    </w:rPr>
                  </w:pPr>
                </w:p>
              </w:tc>
              <w:tc>
                <w:tcPr>
                  <w:tcW w:w="4962" w:type="dxa"/>
                </w:tcPr>
                <w:p w14:paraId="47FA48B2" w14:textId="77777777" w:rsidR="00644C1F" w:rsidRPr="00044892" w:rsidRDefault="00644C1F" w:rsidP="00644C1F">
                  <w:pPr>
                    <w:pStyle w:val="72Gefahrenfolgen"/>
                    <w:spacing w:after="120" w:line="240" w:lineRule="auto"/>
                    <w:rPr>
                      <w:b/>
                      <w:bCs/>
                      <w:sz w:val="20"/>
                      <w:szCs w:val="20"/>
                    </w:rPr>
                  </w:pPr>
                  <w:r w:rsidRPr="00044892">
                    <w:rPr>
                      <w:b/>
                      <w:bCs/>
                      <w:sz w:val="20"/>
                      <w:szCs w:val="20"/>
                    </w:rPr>
                    <w:t>Quetschgefahr</w:t>
                  </w:r>
                </w:p>
                <w:p w14:paraId="67C3B2FF" w14:textId="77777777" w:rsidR="00644C1F" w:rsidRPr="00044892" w:rsidRDefault="00644C1F" w:rsidP="00644C1F">
                  <w:pPr>
                    <w:pStyle w:val="72Gefahrenfolgen"/>
                    <w:spacing w:after="120" w:line="240" w:lineRule="auto"/>
                    <w:rPr>
                      <w:sz w:val="20"/>
                      <w:szCs w:val="20"/>
                    </w:rPr>
                  </w:pPr>
                  <w:r w:rsidRPr="00044892">
                    <w:rPr>
                      <w:sz w:val="20"/>
                      <w:szCs w:val="20"/>
                    </w:rPr>
                    <w:t>Die Schwenkvorrichtung kann Finger- und Handverletzungen verursachen.</w:t>
                  </w:r>
                </w:p>
              </w:tc>
            </w:tr>
            <w:tr w:rsidR="00644C1F" w:rsidRPr="00A836A0" w14:paraId="489E2727" w14:textId="77777777" w:rsidTr="00644C1F">
              <w:tc>
                <w:tcPr>
                  <w:tcW w:w="1559" w:type="dxa"/>
                  <w:vMerge/>
                </w:tcPr>
                <w:p w14:paraId="560D9E99" w14:textId="77777777" w:rsidR="00644C1F" w:rsidRPr="00A836A0" w:rsidRDefault="00644C1F" w:rsidP="00644C1F">
                  <w:pPr>
                    <w:pStyle w:val="10Grundtext"/>
                    <w:spacing w:line="336" w:lineRule="auto"/>
                    <w:rPr>
                      <w:sz w:val="20"/>
                      <w:szCs w:val="20"/>
                    </w:rPr>
                  </w:pPr>
                </w:p>
              </w:tc>
              <w:tc>
                <w:tcPr>
                  <w:tcW w:w="4962" w:type="dxa"/>
                </w:tcPr>
                <w:p w14:paraId="638A3849" w14:textId="77777777" w:rsidR="00644C1F" w:rsidRPr="00044892" w:rsidRDefault="00644C1F" w:rsidP="00644C1F">
                  <w:pPr>
                    <w:pStyle w:val="30Handlungsanweisung"/>
                    <w:numPr>
                      <w:ilvl w:val="0"/>
                      <w:numId w:val="0"/>
                    </w:numPr>
                    <w:spacing w:line="240" w:lineRule="auto"/>
                    <w:rPr>
                      <w:sz w:val="20"/>
                      <w:szCs w:val="20"/>
                    </w:rPr>
                  </w:pPr>
                  <w:r w:rsidRPr="00044892">
                    <w:rPr>
                      <w:sz w:val="20"/>
                      <w:szCs w:val="20"/>
                    </w:rPr>
                    <w:t>► Der Eingriff in den Schwenkbereich ist verboten.</w:t>
                  </w:r>
                  <w:r w:rsidRPr="00044892">
                    <w:rPr>
                      <w:rFonts w:cs="Arial"/>
                    </w:rPr>
                    <w:t xml:space="preserve">  </w:t>
                  </w:r>
                </w:p>
              </w:tc>
            </w:tr>
          </w:tbl>
          <w:p w14:paraId="5D5016CA" w14:textId="77777777" w:rsidR="00F329B8" w:rsidRDefault="00F329B8" w:rsidP="00B61D4D">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6487198C" w14:textId="77777777" w:rsidR="00F329B8" w:rsidRPr="003B67D9" w:rsidRDefault="00F329B8" w:rsidP="00B61D4D">
            <w:pPr>
              <w:pStyle w:val="Text"/>
              <w:numPr>
                <w:ilvl w:val="0"/>
                <w:numId w:val="1"/>
              </w:numPr>
              <w:spacing w:before="60" w:after="60" w:line="240" w:lineRule="auto"/>
              <w:jc w:val="left"/>
              <w:rPr>
                <w:rFonts w:ascii="Arial" w:hAnsi="Arial" w:cs="Arial"/>
                <w:sz w:val="20"/>
                <w:szCs w:val="20"/>
              </w:rPr>
            </w:pPr>
            <w:r w:rsidRPr="00037628">
              <w:rPr>
                <w:rFonts w:ascii="Arial" w:hAnsi="Arial" w:cs="Arial"/>
                <w:sz w:val="20"/>
                <w:szCs w:val="20"/>
              </w:rPr>
              <w:t>Bereitstellung und Verwendung der erforderlichen PSA</w:t>
            </w:r>
            <w:r>
              <w:rPr>
                <w:rFonts w:ascii="Arial" w:hAnsi="Arial" w:cs="Arial"/>
                <w:sz w:val="20"/>
                <w:szCs w:val="20"/>
              </w:rPr>
              <w:t xml:space="preserve"> durch den Betreiber.</w:t>
            </w:r>
          </w:p>
        </w:tc>
        <w:tc>
          <w:tcPr>
            <w:tcW w:w="1843" w:type="dxa"/>
          </w:tcPr>
          <w:p w14:paraId="2DEC0BB8" w14:textId="77777777" w:rsidR="00F329B8" w:rsidRPr="00530AEE" w:rsidRDefault="00F329B8" w:rsidP="00B61D4D">
            <w:pPr>
              <w:pStyle w:val="Text"/>
              <w:spacing w:before="60" w:after="60" w:line="240" w:lineRule="auto"/>
              <w:jc w:val="left"/>
              <w:rPr>
                <w:rFonts w:ascii="Arial" w:hAnsi="Arial" w:cs="Arial"/>
                <w:sz w:val="20"/>
                <w:szCs w:val="20"/>
              </w:rPr>
            </w:pPr>
            <w:r w:rsidRPr="00530AEE">
              <w:rPr>
                <w:rFonts w:ascii="Arial" w:hAnsi="Arial" w:cs="Arial"/>
                <w:sz w:val="20"/>
                <w:szCs w:val="20"/>
              </w:rPr>
              <w:t>EN ISO 12100:2010</w:t>
            </w:r>
          </w:p>
          <w:p w14:paraId="538A4EFC" w14:textId="5685F14B" w:rsidR="00F329B8" w:rsidRPr="00530AEE" w:rsidRDefault="00F329B8" w:rsidP="00B61D4D">
            <w:pPr>
              <w:pStyle w:val="Text"/>
              <w:spacing w:before="60" w:after="60" w:line="240" w:lineRule="auto"/>
              <w:jc w:val="left"/>
              <w:rPr>
                <w:rFonts w:ascii="Arial" w:hAnsi="Arial" w:cs="Arial"/>
                <w:sz w:val="20"/>
                <w:szCs w:val="20"/>
              </w:rPr>
            </w:pPr>
            <w:r w:rsidRPr="00530AEE">
              <w:rPr>
                <w:rFonts w:ascii="Arial" w:hAnsi="Arial" w:cs="Arial"/>
                <w:sz w:val="20"/>
                <w:szCs w:val="20"/>
              </w:rPr>
              <w:t>Pkt. 6.</w:t>
            </w:r>
            <w:r w:rsidR="00530AEE" w:rsidRPr="00530AEE">
              <w:rPr>
                <w:rFonts w:ascii="Arial" w:hAnsi="Arial" w:cs="Arial"/>
                <w:sz w:val="20"/>
                <w:szCs w:val="20"/>
              </w:rPr>
              <w:t>2.2</w:t>
            </w:r>
          </w:p>
          <w:p w14:paraId="22131083" w14:textId="77777777" w:rsidR="00F329B8" w:rsidRPr="00644C1F" w:rsidRDefault="00F329B8" w:rsidP="00B61D4D">
            <w:pPr>
              <w:pStyle w:val="Text"/>
              <w:spacing w:before="60" w:after="60" w:line="240" w:lineRule="auto"/>
              <w:rPr>
                <w:rFonts w:ascii="Arial" w:hAnsi="Arial" w:cs="Arial"/>
                <w:sz w:val="20"/>
                <w:szCs w:val="20"/>
                <w:highlight w:val="yellow"/>
              </w:rPr>
            </w:pPr>
          </w:p>
          <w:p w14:paraId="506D2AFC" w14:textId="77777777" w:rsidR="00F329B8" w:rsidRPr="00F0453A" w:rsidRDefault="00F329B8" w:rsidP="00B61D4D">
            <w:pPr>
              <w:pStyle w:val="Text"/>
              <w:spacing w:before="60" w:after="60" w:line="240" w:lineRule="auto"/>
              <w:jc w:val="left"/>
              <w:rPr>
                <w:rFonts w:ascii="Arial" w:hAnsi="Arial" w:cs="Arial"/>
                <w:sz w:val="20"/>
                <w:szCs w:val="20"/>
                <w:u w:val="single"/>
              </w:rPr>
            </w:pPr>
            <w:r w:rsidRPr="00F0453A">
              <w:rPr>
                <w:rFonts w:ascii="Arial" w:hAnsi="Arial" w:cs="Arial"/>
                <w:sz w:val="20"/>
                <w:szCs w:val="20"/>
              </w:rPr>
              <w:t>EN ISO 7010:2020</w:t>
            </w:r>
          </w:p>
          <w:p w14:paraId="0716E4A2" w14:textId="77777777" w:rsidR="00F329B8" w:rsidRPr="00644C1F" w:rsidRDefault="00F329B8" w:rsidP="00B61D4D">
            <w:pPr>
              <w:pStyle w:val="Text"/>
              <w:spacing w:before="60" w:after="60" w:line="240" w:lineRule="auto"/>
              <w:rPr>
                <w:rFonts w:ascii="Arial" w:hAnsi="Arial" w:cs="Arial"/>
                <w:sz w:val="20"/>
                <w:szCs w:val="20"/>
                <w:highlight w:val="yellow"/>
              </w:rPr>
            </w:pPr>
          </w:p>
          <w:p w14:paraId="144DE196" w14:textId="77777777" w:rsidR="00F329B8" w:rsidRPr="00644C1F" w:rsidRDefault="00F329B8" w:rsidP="00B61D4D">
            <w:pPr>
              <w:pStyle w:val="Text"/>
              <w:spacing w:before="60" w:after="60" w:line="240" w:lineRule="auto"/>
              <w:jc w:val="left"/>
              <w:rPr>
                <w:rFonts w:ascii="Arial" w:hAnsi="Arial" w:cs="Arial"/>
                <w:sz w:val="20"/>
                <w:szCs w:val="20"/>
                <w:highlight w:val="yellow"/>
              </w:rPr>
            </w:pPr>
          </w:p>
        </w:tc>
      </w:tr>
    </w:tbl>
    <w:p w14:paraId="18FAECD4" w14:textId="77777777" w:rsidR="001E5F9D" w:rsidRDefault="001E5F9D" w:rsidP="00BD3C9B">
      <w:pPr>
        <w:tabs>
          <w:tab w:val="left" w:pos="1452"/>
        </w:tabs>
        <w:spacing w:after="0" w:line="240" w:lineRule="auto"/>
      </w:pPr>
    </w:p>
    <w:p w14:paraId="086D13E2" w14:textId="77777777" w:rsidR="001E5F9D" w:rsidRDefault="001E5F9D"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C7555E" w:rsidRPr="00492AD5" w14:paraId="06BBA6EE" w14:textId="77777777" w:rsidTr="00B61D4D">
        <w:trPr>
          <w:jc w:val="center"/>
        </w:trPr>
        <w:tc>
          <w:tcPr>
            <w:tcW w:w="9351" w:type="dxa"/>
            <w:gridSpan w:val="4"/>
            <w:shd w:val="pct20" w:color="auto" w:fill="auto"/>
          </w:tcPr>
          <w:p w14:paraId="1DE8CAE0"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b/>
                <w:sz w:val="20"/>
                <w:szCs w:val="20"/>
              </w:rPr>
              <w:t>Risikoeinschätzung und Risikobewertung (OUT – nach der Maßnahme)</w:t>
            </w:r>
          </w:p>
        </w:tc>
      </w:tr>
      <w:tr w:rsidR="00C7555E" w:rsidRPr="00492AD5" w14:paraId="722FC7BB" w14:textId="77777777" w:rsidTr="00B61D4D">
        <w:trPr>
          <w:jc w:val="center"/>
        </w:trPr>
        <w:tc>
          <w:tcPr>
            <w:tcW w:w="3397" w:type="dxa"/>
          </w:tcPr>
          <w:p w14:paraId="67FFAABC"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Schwere der möglichen Verletzung</w:t>
            </w:r>
          </w:p>
        </w:tc>
        <w:tc>
          <w:tcPr>
            <w:tcW w:w="993" w:type="dxa"/>
          </w:tcPr>
          <w:p w14:paraId="5645E9ED"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25</w:t>
            </w:r>
          </w:p>
        </w:tc>
        <w:tc>
          <w:tcPr>
            <w:tcW w:w="3827" w:type="dxa"/>
          </w:tcPr>
          <w:p w14:paraId="532C1E0F"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Eintrittswahrscheinlichkeit des Schadens</w:t>
            </w:r>
          </w:p>
        </w:tc>
        <w:tc>
          <w:tcPr>
            <w:tcW w:w="1134" w:type="dxa"/>
          </w:tcPr>
          <w:p w14:paraId="5E8A140B" w14:textId="38081188" w:rsidR="00C7555E" w:rsidRPr="00492AD5" w:rsidRDefault="00084FAD" w:rsidP="00B61D4D">
            <w:pPr>
              <w:pStyle w:val="Text"/>
              <w:spacing w:before="60" w:after="60" w:line="240" w:lineRule="auto"/>
              <w:rPr>
                <w:rFonts w:ascii="Arial" w:hAnsi="Arial" w:cs="Arial"/>
                <w:sz w:val="20"/>
                <w:szCs w:val="20"/>
              </w:rPr>
            </w:pPr>
            <w:r>
              <w:rPr>
                <w:rFonts w:ascii="Arial" w:hAnsi="Arial" w:cs="Arial"/>
                <w:sz w:val="20"/>
                <w:szCs w:val="20"/>
              </w:rPr>
              <w:t>1,25</w:t>
            </w:r>
          </w:p>
        </w:tc>
      </w:tr>
      <w:tr w:rsidR="00C7555E" w:rsidRPr="00492AD5" w14:paraId="543D617A" w14:textId="77777777" w:rsidTr="00B61D4D">
        <w:trPr>
          <w:jc w:val="center"/>
        </w:trPr>
        <w:tc>
          <w:tcPr>
            <w:tcW w:w="3397" w:type="dxa"/>
          </w:tcPr>
          <w:p w14:paraId="2E0E33B1"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Möglichkeit zur Vermeidung</w:t>
            </w:r>
          </w:p>
        </w:tc>
        <w:tc>
          <w:tcPr>
            <w:tcW w:w="993" w:type="dxa"/>
          </w:tcPr>
          <w:p w14:paraId="71E1D05C"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0,75</w:t>
            </w:r>
          </w:p>
        </w:tc>
        <w:tc>
          <w:tcPr>
            <w:tcW w:w="3827" w:type="dxa"/>
          </w:tcPr>
          <w:p w14:paraId="7F034910"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Häufigkeit der Gefährdungsexposition</w:t>
            </w:r>
          </w:p>
        </w:tc>
        <w:tc>
          <w:tcPr>
            <w:tcW w:w="1134" w:type="dxa"/>
          </w:tcPr>
          <w:p w14:paraId="3C16DD87" w14:textId="77777777" w:rsidR="00C7555E" w:rsidRPr="00492AD5" w:rsidRDefault="00C7555E" w:rsidP="00B61D4D">
            <w:pPr>
              <w:pStyle w:val="Text"/>
              <w:spacing w:before="60" w:after="60" w:line="240" w:lineRule="auto"/>
              <w:rPr>
                <w:rFonts w:ascii="Arial" w:hAnsi="Arial" w:cs="Arial"/>
                <w:sz w:val="20"/>
                <w:szCs w:val="20"/>
              </w:rPr>
            </w:pPr>
            <w:r w:rsidRPr="00492AD5">
              <w:rPr>
                <w:rFonts w:ascii="Arial" w:hAnsi="Arial" w:cs="Arial"/>
                <w:sz w:val="20"/>
                <w:szCs w:val="20"/>
              </w:rPr>
              <w:t>1</w:t>
            </w:r>
          </w:p>
        </w:tc>
      </w:tr>
      <w:tr w:rsidR="00C7555E" w:rsidRPr="00492AD5" w14:paraId="329C43EB" w14:textId="77777777" w:rsidTr="00B61D4D">
        <w:trPr>
          <w:jc w:val="center"/>
        </w:trPr>
        <w:tc>
          <w:tcPr>
            <w:tcW w:w="3397" w:type="dxa"/>
          </w:tcPr>
          <w:p w14:paraId="51D17291" w14:textId="77777777" w:rsidR="00C7555E" w:rsidRPr="00492AD5" w:rsidRDefault="00C7555E" w:rsidP="00B61D4D">
            <w:pPr>
              <w:pStyle w:val="Text"/>
              <w:spacing w:before="60" w:after="60" w:line="240" w:lineRule="auto"/>
              <w:jc w:val="left"/>
              <w:rPr>
                <w:rFonts w:ascii="Arial" w:hAnsi="Arial" w:cs="Arial"/>
                <w:sz w:val="20"/>
                <w:szCs w:val="20"/>
              </w:rPr>
            </w:pPr>
            <w:r w:rsidRPr="00492AD5">
              <w:rPr>
                <w:rFonts w:ascii="Arial" w:hAnsi="Arial" w:cs="Arial"/>
                <w:b/>
                <w:sz w:val="20"/>
                <w:szCs w:val="20"/>
              </w:rPr>
              <w:t>HRN:</w:t>
            </w:r>
          </w:p>
        </w:tc>
        <w:tc>
          <w:tcPr>
            <w:tcW w:w="993" w:type="dxa"/>
          </w:tcPr>
          <w:p w14:paraId="6B24F812" w14:textId="1B9E7558" w:rsidR="00C7555E" w:rsidRPr="00084FAD" w:rsidRDefault="00C7555E" w:rsidP="00B61D4D">
            <w:pPr>
              <w:pStyle w:val="Text"/>
              <w:spacing w:before="60" w:after="60" w:line="240" w:lineRule="auto"/>
              <w:jc w:val="left"/>
              <w:rPr>
                <w:rFonts w:ascii="Arial" w:hAnsi="Arial" w:cs="Arial"/>
                <w:sz w:val="20"/>
                <w:szCs w:val="20"/>
              </w:rPr>
            </w:pPr>
            <w:r w:rsidRPr="00084FAD">
              <w:rPr>
                <w:rFonts w:ascii="Arial" w:hAnsi="Arial" w:cs="Arial"/>
                <w:sz w:val="20"/>
                <w:szCs w:val="20"/>
              </w:rPr>
              <w:fldChar w:fldCharType="begin"/>
            </w:r>
            <w:r w:rsidRPr="00084FAD">
              <w:rPr>
                <w:rFonts w:ascii="Arial" w:hAnsi="Arial" w:cs="Arial"/>
                <w:sz w:val="20"/>
                <w:szCs w:val="20"/>
              </w:rPr>
              <w:instrText xml:space="preserve"> =PRODUCT(b2;b3;d2;d3) \# "0" </w:instrText>
            </w:r>
            <w:r w:rsidRPr="00084FAD">
              <w:rPr>
                <w:rFonts w:ascii="Arial" w:hAnsi="Arial" w:cs="Arial"/>
                <w:sz w:val="20"/>
                <w:szCs w:val="20"/>
              </w:rPr>
              <w:fldChar w:fldCharType="separate"/>
            </w:r>
            <w:r w:rsidR="00084FAD" w:rsidRPr="00084FAD">
              <w:rPr>
                <w:rFonts w:ascii="Arial" w:hAnsi="Arial" w:cs="Arial"/>
                <w:noProof/>
                <w:sz w:val="20"/>
                <w:szCs w:val="20"/>
              </w:rPr>
              <w:t>23</w:t>
            </w:r>
            <w:r w:rsidRPr="00084FAD">
              <w:rPr>
                <w:rFonts w:ascii="Arial" w:hAnsi="Arial" w:cs="Arial"/>
                <w:sz w:val="20"/>
                <w:szCs w:val="20"/>
              </w:rPr>
              <w:fldChar w:fldCharType="end"/>
            </w:r>
          </w:p>
        </w:tc>
        <w:tc>
          <w:tcPr>
            <w:tcW w:w="4961" w:type="dxa"/>
            <w:gridSpan w:val="2"/>
          </w:tcPr>
          <w:p w14:paraId="044DAAC0" w14:textId="77777777" w:rsidR="00C7555E" w:rsidRPr="00492AD5" w:rsidRDefault="00C7555E" w:rsidP="00B61D4D">
            <w:pPr>
              <w:pStyle w:val="Text"/>
              <w:spacing w:before="60" w:after="60" w:line="240" w:lineRule="auto"/>
              <w:jc w:val="left"/>
              <w:rPr>
                <w:rFonts w:ascii="Arial" w:hAnsi="Arial" w:cs="Arial"/>
                <w:sz w:val="20"/>
                <w:szCs w:val="20"/>
              </w:rPr>
            </w:pPr>
            <w:r w:rsidRPr="00492AD5">
              <w:rPr>
                <w:rFonts w:ascii="Arial" w:hAnsi="Arial" w:cs="Arial"/>
                <w:b/>
                <w:sz w:val="20"/>
                <w:szCs w:val="20"/>
              </w:rPr>
              <w:t>Risikohöhe:</w:t>
            </w:r>
            <w:r>
              <w:rPr>
                <w:rFonts w:ascii="Arial" w:hAnsi="Arial" w:cs="Arial"/>
                <w:b/>
                <w:sz w:val="20"/>
                <w:szCs w:val="20"/>
              </w:rPr>
              <w:t xml:space="preserve"> </w:t>
            </w:r>
            <w:r w:rsidRPr="00010129">
              <w:rPr>
                <w:rFonts w:ascii="Arial" w:hAnsi="Arial" w:cs="Arial"/>
                <w:sz w:val="20"/>
                <w:szCs w:val="20"/>
              </w:rPr>
              <w:t>vernachlässigbar</w:t>
            </w:r>
          </w:p>
        </w:tc>
      </w:tr>
    </w:tbl>
    <w:p w14:paraId="38D3B9B1" w14:textId="77777777" w:rsidR="001E5F9D" w:rsidRDefault="001E5F9D" w:rsidP="00BD3C9B">
      <w:pPr>
        <w:tabs>
          <w:tab w:val="left" w:pos="1452"/>
        </w:tabs>
        <w:spacing w:after="0" w:line="240" w:lineRule="auto"/>
      </w:pPr>
    </w:p>
    <w:p w14:paraId="470F4520" w14:textId="77777777" w:rsidR="001E5F9D" w:rsidRDefault="001E5F9D" w:rsidP="00BD3C9B">
      <w:pPr>
        <w:tabs>
          <w:tab w:val="left" w:pos="1452"/>
        </w:tabs>
        <w:spacing w:after="0" w:line="240" w:lineRule="auto"/>
      </w:pPr>
    </w:p>
    <w:tbl>
      <w:tblPr>
        <w:tblStyle w:val="Tabellenraster"/>
        <w:tblW w:w="0" w:type="auto"/>
        <w:jc w:val="center"/>
        <w:tblLook w:val="04A0" w:firstRow="1" w:lastRow="0" w:firstColumn="1" w:lastColumn="0" w:noHBand="0" w:noVBand="1"/>
      </w:tblPr>
      <w:tblGrid>
        <w:gridCol w:w="4531"/>
        <w:gridCol w:w="2410"/>
        <w:gridCol w:w="2403"/>
      </w:tblGrid>
      <w:tr w:rsidR="00C7555E" w:rsidRPr="00EF5CFA" w14:paraId="39BEE5F5" w14:textId="77777777" w:rsidTr="00B61D4D">
        <w:trPr>
          <w:jc w:val="center"/>
        </w:trPr>
        <w:tc>
          <w:tcPr>
            <w:tcW w:w="4531" w:type="dxa"/>
          </w:tcPr>
          <w:p w14:paraId="2AC2DC2E" w14:textId="77777777" w:rsidR="00C7555E" w:rsidRPr="00EF5CFA" w:rsidRDefault="00C7555E" w:rsidP="00B61D4D">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10858B75" w14:textId="77777777" w:rsidR="00C7555E" w:rsidRPr="00EF5CFA" w:rsidRDefault="00C7555E" w:rsidP="00B61D4D">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42062753"/>
                <w14:checkbox>
                  <w14:checked w14:val="1"/>
                  <w14:checkedState w14:val="2612" w14:font="MS Gothic"/>
                  <w14:uncheckedState w14:val="2610" w14:font="MS Gothic"/>
                </w14:checkbox>
              </w:sdtPr>
              <w:sdtEndPr/>
              <w:sdtContent>
                <w:r>
                  <w:rPr>
                    <w:rFonts w:ascii="MS Gothic" w:eastAsia="MS Gothic" w:hAnsi="MS Gothic" w:cs="Arial" w:hint="eastAsia"/>
                    <w:szCs w:val="20"/>
                  </w:rPr>
                  <w:t>☒</w:t>
                </w:r>
              </w:sdtContent>
            </w:sdt>
          </w:p>
        </w:tc>
        <w:tc>
          <w:tcPr>
            <w:tcW w:w="2403" w:type="dxa"/>
            <w:vAlign w:val="center"/>
          </w:tcPr>
          <w:p w14:paraId="6E43CA90" w14:textId="77777777" w:rsidR="00C7555E" w:rsidRPr="00EF5CFA" w:rsidRDefault="00C7555E" w:rsidP="00B61D4D">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2128688877"/>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641F6F81" w14:textId="77777777" w:rsidR="001E5F9D" w:rsidRDefault="001E5F9D" w:rsidP="00BD3C9B">
      <w:pPr>
        <w:tabs>
          <w:tab w:val="left" w:pos="1452"/>
        </w:tabs>
        <w:spacing w:after="0" w:line="240" w:lineRule="auto"/>
      </w:pPr>
    </w:p>
    <w:p w14:paraId="767BE46B" w14:textId="0C25622D" w:rsidR="00644C1F" w:rsidRDefault="00644C1F">
      <w:pPr>
        <w:spacing w:after="0" w:line="240" w:lineRule="auto"/>
        <w:jc w:val="left"/>
      </w:pPr>
      <w:r>
        <w:br w:type="page"/>
      </w:r>
    </w:p>
    <w:p w14:paraId="7B919F57" w14:textId="77777777" w:rsidR="001E5F9D" w:rsidRDefault="001E5F9D" w:rsidP="00BD3C9B">
      <w:pPr>
        <w:tabs>
          <w:tab w:val="left" w:pos="1452"/>
        </w:tabs>
        <w:spacing w:after="0" w:line="240" w:lineRule="auto"/>
      </w:pPr>
    </w:p>
    <w:p w14:paraId="77402F15" w14:textId="77777777" w:rsidR="001E5F9D" w:rsidRDefault="001E5F9D" w:rsidP="00BD3C9B">
      <w:pPr>
        <w:tabs>
          <w:tab w:val="left" w:pos="1452"/>
        </w:tabs>
        <w:spacing w:after="0" w:line="240" w:lineRule="auto"/>
      </w:pPr>
    </w:p>
    <w:p w14:paraId="68AECB92" w14:textId="77777777" w:rsidR="001E5F9D" w:rsidRPr="00BD3C9B" w:rsidRDefault="001E5F9D" w:rsidP="00BD3C9B">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BF4734" w:rsidRPr="008D7BCE" w14:paraId="134F0DAA" w14:textId="77777777" w:rsidTr="00635437">
        <w:trPr>
          <w:jc w:val="center"/>
        </w:trPr>
        <w:tc>
          <w:tcPr>
            <w:tcW w:w="7230" w:type="dxa"/>
            <w:gridSpan w:val="3"/>
            <w:shd w:val="pct20" w:color="auto" w:fill="auto"/>
          </w:tcPr>
          <w:p w14:paraId="30927ED4" w14:textId="77777777"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Identifizierung der Gefährdung</w:t>
            </w:r>
          </w:p>
        </w:tc>
        <w:tc>
          <w:tcPr>
            <w:tcW w:w="1559" w:type="dxa"/>
            <w:shd w:val="pct20" w:color="auto" w:fill="auto"/>
          </w:tcPr>
          <w:p w14:paraId="7F185F88" w14:textId="77777777" w:rsidR="00BF4734" w:rsidRPr="008D7BCE" w:rsidRDefault="00BF4734" w:rsidP="00635437">
            <w:pPr>
              <w:pStyle w:val="Text"/>
              <w:spacing w:before="60" w:after="60" w:line="240" w:lineRule="auto"/>
              <w:rPr>
                <w:rFonts w:ascii="Arial" w:hAnsi="Arial" w:cs="Arial"/>
                <w:b/>
                <w:sz w:val="20"/>
                <w:szCs w:val="20"/>
              </w:rPr>
            </w:pPr>
            <w:proofErr w:type="spellStart"/>
            <w:r w:rsidRPr="008D7BCE">
              <w:rPr>
                <w:rFonts w:ascii="Arial" w:hAnsi="Arial" w:cs="Arial"/>
                <w:b/>
                <w:sz w:val="20"/>
                <w:szCs w:val="20"/>
              </w:rPr>
              <w:t>Ref</w:t>
            </w:r>
            <w:proofErr w:type="spellEnd"/>
            <w:r w:rsidRPr="008D7BCE">
              <w:rPr>
                <w:rFonts w:ascii="Arial" w:hAnsi="Arial" w:cs="Arial"/>
                <w:b/>
                <w:sz w:val="20"/>
                <w:szCs w:val="20"/>
              </w:rPr>
              <w:t>.-Nr.:</w:t>
            </w:r>
          </w:p>
        </w:tc>
        <w:tc>
          <w:tcPr>
            <w:tcW w:w="560" w:type="dxa"/>
            <w:shd w:val="pct20" w:color="auto" w:fill="auto"/>
          </w:tcPr>
          <w:p w14:paraId="6515E069" w14:textId="49BA02FA" w:rsidR="00BF4734" w:rsidRPr="000F3D16" w:rsidRDefault="00BF4734" w:rsidP="00635437">
            <w:pPr>
              <w:pStyle w:val="Text"/>
              <w:spacing w:before="60" w:after="60" w:line="240" w:lineRule="auto"/>
              <w:rPr>
                <w:rFonts w:ascii="Arial" w:hAnsi="Arial" w:cs="Arial"/>
                <w:b/>
                <w:sz w:val="20"/>
                <w:szCs w:val="20"/>
              </w:rPr>
            </w:pPr>
            <w:r w:rsidRPr="000F3D16">
              <w:rPr>
                <w:rFonts w:ascii="Arial" w:hAnsi="Arial" w:cs="Arial"/>
                <w:b/>
                <w:sz w:val="20"/>
                <w:szCs w:val="20"/>
              </w:rPr>
              <w:t>1</w:t>
            </w:r>
            <w:r w:rsidR="007809BF" w:rsidRPr="000F3D16">
              <w:rPr>
                <w:rFonts w:ascii="Arial" w:hAnsi="Arial" w:cs="Arial"/>
                <w:b/>
                <w:sz w:val="20"/>
                <w:szCs w:val="20"/>
              </w:rPr>
              <w:t>.</w:t>
            </w:r>
            <w:r w:rsidR="000F3D16" w:rsidRPr="000F3D16">
              <w:rPr>
                <w:rFonts w:ascii="Arial" w:hAnsi="Arial" w:cs="Arial"/>
                <w:b/>
                <w:sz w:val="20"/>
                <w:szCs w:val="20"/>
              </w:rPr>
              <w:t>4</w:t>
            </w:r>
          </w:p>
        </w:tc>
      </w:tr>
      <w:tr w:rsidR="00BF4734" w:rsidRPr="008D7BCE" w14:paraId="07CBE99A" w14:textId="77777777" w:rsidTr="00635437">
        <w:tblPrEx>
          <w:shd w:val="clear" w:color="auto" w:fill="auto"/>
        </w:tblPrEx>
        <w:trPr>
          <w:jc w:val="center"/>
        </w:trPr>
        <w:tc>
          <w:tcPr>
            <w:tcW w:w="2773" w:type="dxa"/>
          </w:tcPr>
          <w:p w14:paraId="5ACBED5A" w14:textId="77777777"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Gefährdungsbereich</w:t>
            </w:r>
          </w:p>
        </w:tc>
        <w:tc>
          <w:tcPr>
            <w:tcW w:w="6576" w:type="dxa"/>
            <w:gridSpan w:val="4"/>
          </w:tcPr>
          <w:p w14:paraId="5C5D712E" w14:textId="77777777" w:rsidR="00BF4734" w:rsidRPr="008D7BCE" w:rsidRDefault="008D7BCE" w:rsidP="0018140D">
            <w:pPr>
              <w:pStyle w:val="Text"/>
              <w:spacing w:before="60" w:after="60" w:line="240" w:lineRule="auto"/>
              <w:jc w:val="left"/>
              <w:rPr>
                <w:rFonts w:ascii="Arial" w:hAnsi="Arial" w:cs="Arial"/>
                <w:sz w:val="20"/>
                <w:szCs w:val="20"/>
              </w:rPr>
            </w:pPr>
            <w:r w:rsidRPr="008D7BCE">
              <w:rPr>
                <w:rFonts w:ascii="Arial" w:hAnsi="Arial" w:cs="Arial"/>
                <w:sz w:val="20"/>
                <w:szCs w:val="20"/>
              </w:rPr>
              <w:t>Extruderanlage</w:t>
            </w:r>
            <w:r w:rsidRPr="008D7BCE">
              <w:rPr>
                <w:rFonts w:ascii="Arial" w:hAnsi="Arial" w:cs="Arial"/>
                <w:sz w:val="20"/>
              </w:rPr>
              <w:t xml:space="preserve"> – Elektrische Ausrüstung</w:t>
            </w:r>
          </w:p>
        </w:tc>
      </w:tr>
      <w:tr w:rsidR="00BF4734" w:rsidRPr="008D7BCE" w14:paraId="4EAC92C7" w14:textId="77777777" w:rsidTr="00635437">
        <w:tblPrEx>
          <w:shd w:val="clear" w:color="auto" w:fill="auto"/>
        </w:tblPrEx>
        <w:trPr>
          <w:jc w:val="center"/>
        </w:trPr>
        <w:tc>
          <w:tcPr>
            <w:tcW w:w="2773" w:type="dxa"/>
          </w:tcPr>
          <w:p w14:paraId="34CD5E09" w14:textId="77777777"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Gefährdung</w:t>
            </w:r>
          </w:p>
        </w:tc>
        <w:tc>
          <w:tcPr>
            <w:tcW w:w="2311" w:type="dxa"/>
          </w:tcPr>
          <w:p w14:paraId="459D55BD" w14:textId="77777777" w:rsidR="00BF4734" w:rsidRPr="008D7BCE" w:rsidRDefault="00A37930" w:rsidP="00DD2F81">
            <w:pPr>
              <w:pStyle w:val="Text"/>
              <w:spacing w:before="60" w:after="60" w:line="240" w:lineRule="auto"/>
              <w:jc w:val="left"/>
              <w:rPr>
                <w:rFonts w:ascii="Arial" w:hAnsi="Arial" w:cs="Arial"/>
                <w:sz w:val="20"/>
                <w:szCs w:val="20"/>
              </w:rPr>
            </w:pPr>
            <w:r w:rsidRPr="008D7BCE">
              <w:rPr>
                <w:rFonts w:ascii="Arial" w:hAnsi="Arial" w:cs="Arial"/>
                <w:sz w:val="20"/>
                <w:szCs w:val="20"/>
              </w:rPr>
              <w:t>Elektrische</w:t>
            </w:r>
            <w:r w:rsidR="00161F8C" w:rsidRPr="008D7BCE">
              <w:rPr>
                <w:rFonts w:ascii="Arial" w:hAnsi="Arial" w:cs="Arial"/>
                <w:sz w:val="20"/>
                <w:szCs w:val="20"/>
              </w:rPr>
              <w:t xml:space="preserve"> Gefährdung</w:t>
            </w:r>
          </w:p>
        </w:tc>
        <w:tc>
          <w:tcPr>
            <w:tcW w:w="4265" w:type="dxa"/>
            <w:gridSpan w:val="3"/>
            <w:vMerge w:val="restart"/>
            <w:vAlign w:val="center"/>
          </w:tcPr>
          <w:p w14:paraId="3FEEFEAA" w14:textId="77777777" w:rsidR="00BF4734" w:rsidRPr="008D7BCE" w:rsidRDefault="00BF4734" w:rsidP="00635437">
            <w:pPr>
              <w:pStyle w:val="Text"/>
              <w:spacing w:before="60" w:after="60" w:line="240" w:lineRule="auto"/>
              <w:jc w:val="center"/>
              <w:rPr>
                <w:rFonts w:ascii="Arial" w:hAnsi="Arial" w:cs="Arial"/>
                <w:sz w:val="20"/>
                <w:szCs w:val="20"/>
              </w:rPr>
            </w:pPr>
            <w:r w:rsidRPr="008D7BCE">
              <w:rPr>
                <w:rFonts w:cs="Arial"/>
                <w:noProof/>
                <w:lang w:eastAsia="de-DE"/>
              </w:rPr>
              <w:drawing>
                <wp:inline distT="0" distB="0" distL="0" distR="0" wp14:anchorId="7010FF22" wp14:editId="5718A66C">
                  <wp:extent cx="1441586" cy="1255372"/>
                  <wp:effectExtent l="0" t="0" r="635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1586" cy="1255372"/>
                          </a:xfrm>
                          <a:prstGeom prst="rect">
                            <a:avLst/>
                          </a:prstGeom>
                        </pic:spPr>
                      </pic:pic>
                    </a:graphicData>
                  </a:graphic>
                </wp:inline>
              </w:drawing>
            </w:r>
          </w:p>
        </w:tc>
      </w:tr>
      <w:tr w:rsidR="00161F8C" w:rsidRPr="008D7BCE" w14:paraId="687909C9" w14:textId="77777777" w:rsidTr="00635437">
        <w:tblPrEx>
          <w:shd w:val="clear" w:color="auto" w:fill="auto"/>
        </w:tblPrEx>
        <w:trPr>
          <w:jc w:val="center"/>
        </w:trPr>
        <w:tc>
          <w:tcPr>
            <w:tcW w:w="2773" w:type="dxa"/>
          </w:tcPr>
          <w:p w14:paraId="4D87C006" w14:textId="77777777" w:rsidR="00161F8C" w:rsidRPr="008D7BCE" w:rsidRDefault="00161F8C" w:rsidP="00161F8C">
            <w:pPr>
              <w:pStyle w:val="Text"/>
              <w:spacing w:before="60" w:after="60" w:line="240" w:lineRule="auto"/>
              <w:rPr>
                <w:rFonts w:ascii="Arial" w:hAnsi="Arial" w:cs="Arial"/>
                <w:b/>
                <w:sz w:val="20"/>
                <w:szCs w:val="20"/>
              </w:rPr>
            </w:pPr>
            <w:r w:rsidRPr="008D7BCE">
              <w:rPr>
                <w:rFonts w:ascii="Arial" w:hAnsi="Arial" w:cs="Arial"/>
                <w:b/>
                <w:sz w:val="20"/>
                <w:szCs w:val="20"/>
              </w:rPr>
              <w:t>Lebensphase</w:t>
            </w:r>
          </w:p>
        </w:tc>
        <w:tc>
          <w:tcPr>
            <w:tcW w:w="2311" w:type="dxa"/>
          </w:tcPr>
          <w:p w14:paraId="6BDE76F3" w14:textId="77777777"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Montage und Installation,</w:t>
            </w:r>
          </w:p>
          <w:p w14:paraId="50864123" w14:textId="77777777"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Inbetriebnahme, Normalbetrieb,</w:t>
            </w:r>
          </w:p>
          <w:p w14:paraId="497DB51B" w14:textId="77777777"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Reparatur / Instandsetzung,</w:t>
            </w:r>
          </w:p>
          <w:p w14:paraId="76999B08" w14:textId="77777777"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Instandhaltung, Reinigung,</w:t>
            </w:r>
          </w:p>
          <w:p w14:paraId="7DDD7405" w14:textId="77777777"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 xml:space="preserve">Fehlersuche und - </w:t>
            </w:r>
            <w:proofErr w:type="spellStart"/>
            <w:r w:rsidRPr="008D7BCE">
              <w:rPr>
                <w:rFonts w:ascii="Arial" w:hAnsi="Arial" w:cs="Arial"/>
                <w:sz w:val="20"/>
                <w:szCs w:val="20"/>
              </w:rPr>
              <w:t>beseitigung</w:t>
            </w:r>
            <w:proofErr w:type="spellEnd"/>
            <w:r w:rsidRPr="008D7BCE">
              <w:rPr>
                <w:rFonts w:ascii="Arial" w:hAnsi="Arial" w:cs="Arial"/>
                <w:sz w:val="20"/>
                <w:szCs w:val="20"/>
              </w:rPr>
              <w:t>,</w:t>
            </w:r>
          </w:p>
          <w:p w14:paraId="33B8D63C" w14:textId="77777777" w:rsidR="00161F8C"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Demontage, außer Betrieb nehmen</w:t>
            </w:r>
          </w:p>
        </w:tc>
        <w:tc>
          <w:tcPr>
            <w:tcW w:w="4265" w:type="dxa"/>
            <w:gridSpan w:val="3"/>
            <w:vMerge/>
          </w:tcPr>
          <w:p w14:paraId="54FF7D5C" w14:textId="77777777" w:rsidR="00161F8C" w:rsidRPr="008D7BCE" w:rsidRDefault="00161F8C" w:rsidP="00161F8C">
            <w:pPr>
              <w:pStyle w:val="Text"/>
              <w:spacing w:before="60" w:after="60" w:line="240" w:lineRule="auto"/>
              <w:rPr>
                <w:rFonts w:ascii="Arial" w:hAnsi="Arial" w:cs="Arial"/>
                <w:sz w:val="20"/>
                <w:szCs w:val="20"/>
              </w:rPr>
            </w:pPr>
          </w:p>
        </w:tc>
      </w:tr>
      <w:tr w:rsidR="00A83657" w:rsidRPr="008D7BCE" w14:paraId="363A834C" w14:textId="77777777" w:rsidTr="00635437">
        <w:tblPrEx>
          <w:shd w:val="clear" w:color="auto" w:fill="auto"/>
        </w:tblPrEx>
        <w:trPr>
          <w:jc w:val="center"/>
        </w:trPr>
        <w:tc>
          <w:tcPr>
            <w:tcW w:w="2773" w:type="dxa"/>
          </w:tcPr>
          <w:p w14:paraId="06795C49" w14:textId="77777777"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Aufgabe</w:t>
            </w:r>
          </w:p>
        </w:tc>
        <w:tc>
          <w:tcPr>
            <w:tcW w:w="2311" w:type="dxa"/>
          </w:tcPr>
          <w:p w14:paraId="78D5FE16" w14:textId="77777777" w:rsidR="00A83657" w:rsidRPr="008D7BCE" w:rsidRDefault="0018140D" w:rsidP="00A83657">
            <w:pPr>
              <w:pStyle w:val="Text"/>
              <w:spacing w:before="60" w:after="60" w:line="240" w:lineRule="auto"/>
              <w:jc w:val="left"/>
              <w:rPr>
                <w:rFonts w:ascii="Arial" w:hAnsi="Arial" w:cs="Arial"/>
                <w:sz w:val="20"/>
                <w:szCs w:val="20"/>
              </w:rPr>
            </w:pPr>
            <w:r w:rsidRPr="008D7BCE">
              <w:rPr>
                <w:rFonts w:ascii="Arial" w:hAnsi="Arial" w:cs="Arial"/>
                <w:sz w:val="20"/>
                <w:szCs w:val="20"/>
              </w:rPr>
              <w:t>Arbeiten an der Maschine</w:t>
            </w:r>
          </w:p>
        </w:tc>
        <w:tc>
          <w:tcPr>
            <w:tcW w:w="4265" w:type="dxa"/>
            <w:gridSpan w:val="3"/>
            <w:vMerge/>
          </w:tcPr>
          <w:p w14:paraId="44817A38" w14:textId="77777777" w:rsidR="00A83657" w:rsidRPr="008D7BCE" w:rsidRDefault="00A83657" w:rsidP="00A83657">
            <w:pPr>
              <w:pStyle w:val="Text"/>
              <w:spacing w:before="60" w:after="60" w:line="240" w:lineRule="auto"/>
              <w:rPr>
                <w:rFonts w:ascii="Arial" w:hAnsi="Arial" w:cs="Arial"/>
                <w:sz w:val="20"/>
                <w:szCs w:val="20"/>
              </w:rPr>
            </w:pPr>
          </w:p>
        </w:tc>
      </w:tr>
      <w:tr w:rsidR="00A83657" w:rsidRPr="008D7BCE" w14:paraId="07791A7A" w14:textId="77777777" w:rsidTr="00635437">
        <w:tblPrEx>
          <w:shd w:val="clear" w:color="auto" w:fill="auto"/>
        </w:tblPrEx>
        <w:trPr>
          <w:jc w:val="center"/>
        </w:trPr>
        <w:tc>
          <w:tcPr>
            <w:tcW w:w="2773" w:type="dxa"/>
          </w:tcPr>
          <w:p w14:paraId="7DCBC2FD" w14:textId="77777777"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Gefährdungssituation</w:t>
            </w:r>
          </w:p>
        </w:tc>
        <w:tc>
          <w:tcPr>
            <w:tcW w:w="2311" w:type="dxa"/>
          </w:tcPr>
          <w:p w14:paraId="0D044F96" w14:textId="77777777" w:rsidR="00A83657" w:rsidRPr="008D7BCE" w:rsidRDefault="0018140D" w:rsidP="00A83657">
            <w:pPr>
              <w:pStyle w:val="Text"/>
              <w:spacing w:before="60" w:after="60" w:line="240" w:lineRule="auto"/>
              <w:jc w:val="left"/>
              <w:rPr>
                <w:rFonts w:ascii="Arial" w:hAnsi="Arial" w:cs="Arial"/>
                <w:sz w:val="20"/>
                <w:szCs w:val="20"/>
              </w:rPr>
            </w:pPr>
            <w:r w:rsidRPr="008D7BCE">
              <w:rPr>
                <w:rFonts w:ascii="Arial" w:hAnsi="Arial" w:cs="Arial"/>
                <w:sz w:val="20"/>
                <w:szCs w:val="20"/>
              </w:rPr>
              <w:t>Arbeiten in der Nähe von elektrischen Ausrüstungen</w:t>
            </w:r>
          </w:p>
        </w:tc>
        <w:tc>
          <w:tcPr>
            <w:tcW w:w="4265" w:type="dxa"/>
            <w:gridSpan w:val="3"/>
            <w:vMerge/>
          </w:tcPr>
          <w:p w14:paraId="796DE1B7" w14:textId="77777777" w:rsidR="00A83657" w:rsidRPr="008D7BCE" w:rsidRDefault="00A83657" w:rsidP="00A83657">
            <w:pPr>
              <w:pStyle w:val="Text"/>
              <w:spacing w:before="60" w:after="60" w:line="240" w:lineRule="auto"/>
              <w:rPr>
                <w:rFonts w:ascii="Arial" w:hAnsi="Arial" w:cs="Arial"/>
                <w:sz w:val="20"/>
                <w:szCs w:val="20"/>
              </w:rPr>
            </w:pPr>
          </w:p>
        </w:tc>
      </w:tr>
      <w:tr w:rsidR="00A83657" w:rsidRPr="008D7BCE" w14:paraId="33CF7A5F" w14:textId="77777777" w:rsidTr="00635437">
        <w:tblPrEx>
          <w:shd w:val="clear" w:color="auto" w:fill="auto"/>
        </w:tblPrEx>
        <w:trPr>
          <w:jc w:val="center"/>
        </w:trPr>
        <w:tc>
          <w:tcPr>
            <w:tcW w:w="2773" w:type="dxa"/>
          </w:tcPr>
          <w:p w14:paraId="4BF96A80" w14:textId="77777777"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Gefährdungsereignis</w:t>
            </w:r>
          </w:p>
        </w:tc>
        <w:tc>
          <w:tcPr>
            <w:tcW w:w="2311" w:type="dxa"/>
          </w:tcPr>
          <w:p w14:paraId="3A778279" w14:textId="77777777"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Direkter Kontakt,</w:t>
            </w:r>
          </w:p>
          <w:p w14:paraId="15D52ADC" w14:textId="77777777"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Lichtbogen,</w:t>
            </w:r>
          </w:p>
          <w:p w14:paraId="2DD9F7AA" w14:textId="77777777"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indirekter Kontakt,</w:t>
            </w:r>
          </w:p>
          <w:p w14:paraId="1DFF0203" w14:textId="77777777" w:rsidR="00A83657"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Kurzschluss</w:t>
            </w:r>
          </w:p>
        </w:tc>
        <w:tc>
          <w:tcPr>
            <w:tcW w:w="4265" w:type="dxa"/>
            <w:gridSpan w:val="3"/>
            <w:vMerge/>
          </w:tcPr>
          <w:p w14:paraId="5AFCEAFB" w14:textId="77777777" w:rsidR="00A83657" w:rsidRPr="008D7BCE" w:rsidRDefault="00A83657" w:rsidP="00A83657">
            <w:pPr>
              <w:pStyle w:val="Text"/>
              <w:spacing w:before="60" w:after="60" w:line="240" w:lineRule="auto"/>
              <w:rPr>
                <w:rFonts w:ascii="Arial" w:hAnsi="Arial" w:cs="Arial"/>
                <w:sz w:val="20"/>
                <w:szCs w:val="20"/>
              </w:rPr>
            </w:pPr>
          </w:p>
        </w:tc>
      </w:tr>
      <w:tr w:rsidR="00A83657" w:rsidRPr="008D7BCE" w14:paraId="3316EC5E" w14:textId="77777777" w:rsidTr="00635437">
        <w:tblPrEx>
          <w:shd w:val="clear" w:color="auto" w:fill="auto"/>
        </w:tblPrEx>
        <w:trPr>
          <w:jc w:val="center"/>
        </w:trPr>
        <w:tc>
          <w:tcPr>
            <w:tcW w:w="2773" w:type="dxa"/>
          </w:tcPr>
          <w:p w14:paraId="39966A86" w14:textId="77777777"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Gefährdungsbeschreibung</w:t>
            </w:r>
          </w:p>
        </w:tc>
        <w:tc>
          <w:tcPr>
            <w:tcW w:w="6576" w:type="dxa"/>
            <w:gridSpan w:val="4"/>
          </w:tcPr>
          <w:p w14:paraId="5A81729E" w14:textId="77777777" w:rsidR="00A83657" w:rsidRPr="008D7BCE" w:rsidRDefault="00225099" w:rsidP="00F0453A">
            <w:pPr>
              <w:pStyle w:val="Text"/>
              <w:spacing w:before="60" w:after="60" w:line="240" w:lineRule="auto"/>
              <w:jc w:val="left"/>
              <w:rPr>
                <w:rFonts w:ascii="Arial" w:hAnsi="Arial" w:cs="Arial"/>
                <w:sz w:val="20"/>
                <w:szCs w:val="20"/>
              </w:rPr>
            </w:pPr>
            <w:r w:rsidRPr="008D7BCE">
              <w:rPr>
                <w:rFonts w:ascii="Arial" w:hAnsi="Arial" w:cs="Arial"/>
                <w:sz w:val="20"/>
                <w:szCs w:val="20"/>
              </w:rPr>
              <w:t>Tödlicher Stromschlag / elektrischer Schlag durch direktes</w:t>
            </w:r>
            <w:r w:rsidR="009645D1" w:rsidRPr="008D7BCE">
              <w:rPr>
                <w:rFonts w:ascii="Arial" w:hAnsi="Arial" w:cs="Arial"/>
                <w:sz w:val="20"/>
                <w:szCs w:val="20"/>
              </w:rPr>
              <w:t xml:space="preserve"> oder indirektes</w:t>
            </w:r>
            <w:r w:rsidRPr="008D7BCE">
              <w:rPr>
                <w:rFonts w:ascii="Arial" w:hAnsi="Arial" w:cs="Arial"/>
                <w:sz w:val="20"/>
                <w:szCs w:val="20"/>
              </w:rPr>
              <w:t xml:space="preserve"> Berühren von unter Spannung stehenden Teilen.</w:t>
            </w:r>
          </w:p>
        </w:tc>
      </w:tr>
    </w:tbl>
    <w:p w14:paraId="1176AB3E" w14:textId="77777777" w:rsidR="004850FC" w:rsidRDefault="004850FC"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BF4734" w:rsidRPr="005A5B31" w14:paraId="1CFE3C9D" w14:textId="77777777" w:rsidTr="00635437">
        <w:trPr>
          <w:jc w:val="center"/>
        </w:trPr>
        <w:tc>
          <w:tcPr>
            <w:tcW w:w="9351" w:type="dxa"/>
            <w:gridSpan w:val="4"/>
            <w:shd w:val="pct20" w:color="auto" w:fill="auto"/>
          </w:tcPr>
          <w:p w14:paraId="10941BE1" w14:textId="77777777"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BF4734" w:rsidRPr="005A5B31" w14:paraId="7CA29B00" w14:textId="77777777" w:rsidTr="00635437">
        <w:trPr>
          <w:jc w:val="center"/>
        </w:trPr>
        <w:tc>
          <w:tcPr>
            <w:tcW w:w="3397" w:type="dxa"/>
          </w:tcPr>
          <w:p w14:paraId="60681D83" w14:textId="77777777"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14:paraId="15411990" w14:textId="77777777"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7D7E5D29" w14:textId="77777777"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14:paraId="73C8E268" w14:textId="77777777"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2,5</w:t>
            </w:r>
          </w:p>
        </w:tc>
      </w:tr>
      <w:tr w:rsidR="00BF4734" w:rsidRPr="005A5B31" w14:paraId="2C91EB12" w14:textId="77777777" w:rsidTr="00635437">
        <w:trPr>
          <w:jc w:val="center"/>
        </w:trPr>
        <w:tc>
          <w:tcPr>
            <w:tcW w:w="3397" w:type="dxa"/>
          </w:tcPr>
          <w:p w14:paraId="05214C82" w14:textId="77777777"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14:paraId="6980D44A" w14:textId="77777777"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14:paraId="0E5D1C83" w14:textId="77777777"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14:paraId="251B8A35" w14:textId="77777777"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5</w:t>
            </w:r>
          </w:p>
        </w:tc>
      </w:tr>
      <w:tr w:rsidR="00BF4734" w:rsidRPr="005A5B31" w14:paraId="75EA9011" w14:textId="77777777" w:rsidTr="00635437">
        <w:trPr>
          <w:jc w:val="center"/>
        </w:trPr>
        <w:tc>
          <w:tcPr>
            <w:tcW w:w="3397" w:type="dxa"/>
          </w:tcPr>
          <w:p w14:paraId="74F3E6E1" w14:textId="77777777" w:rsidR="00BF4734" w:rsidRPr="005A5B31" w:rsidRDefault="00BF4734" w:rsidP="00635437">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14:paraId="4BED41AB" w14:textId="77777777" w:rsidR="00BF4734" w:rsidRPr="00225099" w:rsidRDefault="00BF4734" w:rsidP="00635437">
            <w:pPr>
              <w:pStyle w:val="Text"/>
              <w:spacing w:before="60" w:after="60" w:line="240" w:lineRule="auto"/>
              <w:jc w:val="left"/>
              <w:rPr>
                <w:rFonts w:ascii="Arial" w:hAnsi="Arial" w:cs="Arial"/>
                <w:sz w:val="20"/>
                <w:szCs w:val="20"/>
              </w:rPr>
            </w:pPr>
            <w:r w:rsidRPr="00225099">
              <w:rPr>
                <w:rFonts w:cs="Arial"/>
                <w:sz w:val="20"/>
                <w:szCs w:val="20"/>
              </w:rPr>
              <w:fldChar w:fldCharType="begin"/>
            </w:r>
            <w:r w:rsidRPr="00225099">
              <w:rPr>
                <w:rFonts w:ascii="Arial" w:hAnsi="Arial" w:cs="Arial"/>
                <w:sz w:val="20"/>
                <w:szCs w:val="20"/>
              </w:rPr>
              <w:instrText xml:space="preserve"> =PRODUCT(b2;b3;d2;d3) \# "0" </w:instrText>
            </w:r>
            <w:r w:rsidRPr="00225099">
              <w:rPr>
                <w:rFonts w:cs="Arial"/>
                <w:sz w:val="20"/>
                <w:szCs w:val="20"/>
              </w:rPr>
              <w:fldChar w:fldCharType="separate"/>
            </w:r>
            <w:r w:rsidR="00225099" w:rsidRPr="00225099">
              <w:rPr>
                <w:rFonts w:ascii="Arial" w:hAnsi="Arial" w:cs="Arial"/>
                <w:noProof/>
                <w:sz w:val="20"/>
                <w:szCs w:val="20"/>
              </w:rPr>
              <w:t>2500</w:t>
            </w:r>
            <w:r w:rsidRPr="00225099">
              <w:rPr>
                <w:rFonts w:cs="Arial"/>
                <w:sz w:val="20"/>
                <w:szCs w:val="20"/>
              </w:rPr>
              <w:fldChar w:fldCharType="end"/>
            </w:r>
          </w:p>
        </w:tc>
        <w:tc>
          <w:tcPr>
            <w:tcW w:w="4961" w:type="dxa"/>
            <w:gridSpan w:val="2"/>
          </w:tcPr>
          <w:p w14:paraId="67FD27BE" w14:textId="77777777" w:rsidR="00BF4734" w:rsidRPr="0086264E" w:rsidRDefault="00BF4734" w:rsidP="00635437">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sidR="0086264E">
              <w:rPr>
                <w:rFonts w:ascii="Arial" w:hAnsi="Arial" w:cs="Arial"/>
                <w:b/>
                <w:sz w:val="20"/>
                <w:szCs w:val="20"/>
              </w:rPr>
              <w:t xml:space="preserve"> </w:t>
            </w:r>
            <w:r w:rsidR="0086264E">
              <w:rPr>
                <w:rFonts w:ascii="Arial" w:hAnsi="Arial" w:cs="Arial"/>
                <w:sz w:val="20"/>
                <w:szCs w:val="20"/>
              </w:rPr>
              <w:t>unakzeptabel</w:t>
            </w:r>
          </w:p>
        </w:tc>
      </w:tr>
    </w:tbl>
    <w:p w14:paraId="42A5D988" w14:textId="6DB5F5BD" w:rsidR="00BF4734" w:rsidRDefault="00BF4734" w:rsidP="006306B6">
      <w:pPr>
        <w:rPr>
          <w:sz w:val="16"/>
          <w:szCs w:val="16"/>
        </w:rPr>
      </w:pPr>
    </w:p>
    <w:p w14:paraId="78A134EA" w14:textId="5B77EC84" w:rsidR="00B22B70" w:rsidRDefault="00B22B70" w:rsidP="006306B6">
      <w:pPr>
        <w:rPr>
          <w:sz w:val="16"/>
          <w:szCs w:val="16"/>
        </w:rPr>
      </w:pPr>
    </w:p>
    <w:p w14:paraId="22B9795E" w14:textId="4071D6D4" w:rsidR="00B22B70" w:rsidRDefault="00B22B70" w:rsidP="006306B6">
      <w:pPr>
        <w:rPr>
          <w:sz w:val="16"/>
          <w:szCs w:val="16"/>
        </w:rPr>
      </w:pPr>
    </w:p>
    <w:p w14:paraId="6A4B4806" w14:textId="6516F32E" w:rsidR="00B22B70" w:rsidRDefault="00B22B70" w:rsidP="006306B6">
      <w:pPr>
        <w:rPr>
          <w:sz w:val="16"/>
          <w:szCs w:val="16"/>
        </w:rPr>
      </w:pPr>
    </w:p>
    <w:p w14:paraId="3C7C2638" w14:textId="01D30B83" w:rsidR="00B22B70" w:rsidRDefault="00B22B70" w:rsidP="006306B6">
      <w:pPr>
        <w:rPr>
          <w:sz w:val="16"/>
          <w:szCs w:val="16"/>
        </w:rPr>
      </w:pPr>
    </w:p>
    <w:p w14:paraId="186D59EA" w14:textId="361F17C3" w:rsidR="00B22B70" w:rsidRDefault="00B22B70" w:rsidP="006306B6">
      <w:pPr>
        <w:rPr>
          <w:sz w:val="16"/>
          <w:szCs w:val="16"/>
        </w:rPr>
      </w:pPr>
    </w:p>
    <w:p w14:paraId="61DF75B2" w14:textId="54B3100B" w:rsidR="00B22B70" w:rsidRDefault="00B22B70" w:rsidP="006306B6">
      <w:pPr>
        <w:rPr>
          <w:sz w:val="16"/>
          <w:szCs w:val="16"/>
        </w:rPr>
      </w:pPr>
    </w:p>
    <w:p w14:paraId="747B62CA" w14:textId="3C89D5B2" w:rsidR="00B22B70" w:rsidRDefault="00B22B70" w:rsidP="006306B6">
      <w:pPr>
        <w:rPr>
          <w:sz w:val="16"/>
          <w:szCs w:val="16"/>
        </w:rPr>
      </w:pPr>
    </w:p>
    <w:p w14:paraId="0ED7E050" w14:textId="0AC51DF4" w:rsidR="00B22B70" w:rsidRDefault="00B22B70" w:rsidP="006306B6">
      <w:pPr>
        <w:rPr>
          <w:sz w:val="16"/>
          <w:szCs w:val="16"/>
        </w:rPr>
      </w:pPr>
    </w:p>
    <w:p w14:paraId="471AD8A8" w14:textId="6BF675A7" w:rsidR="00B22B70" w:rsidRDefault="00B22B70" w:rsidP="006306B6">
      <w:pPr>
        <w:rPr>
          <w:sz w:val="16"/>
          <w:szCs w:val="16"/>
        </w:rPr>
      </w:pPr>
    </w:p>
    <w:p w14:paraId="690C7297" w14:textId="60938F7B" w:rsidR="00B22B70" w:rsidRDefault="00B22B70" w:rsidP="006306B6">
      <w:pPr>
        <w:rPr>
          <w:sz w:val="16"/>
          <w:szCs w:val="16"/>
        </w:rPr>
      </w:pPr>
    </w:p>
    <w:p w14:paraId="17F4409F" w14:textId="105FCC90" w:rsidR="0044743F" w:rsidRDefault="0044743F" w:rsidP="006306B6">
      <w:pPr>
        <w:rPr>
          <w:sz w:val="16"/>
          <w:szCs w:val="16"/>
        </w:rPr>
      </w:pPr>
    </w:p>
    <w:p w14:paraId="6A77583D" w14:textId="3C353B79" w:rsidR="00B22B70" w:rsidRDefault="00B22B70" w:rsidP="00BD3C9B">
      <w:pPr>
        <w:tabs>
          <w:tab w:val="left" w:pos="1452"/>
        </w:tabs>
        <w:spacing w:after="0" w:line="240" w:lineRule="auto"/>
      </w:pPr>
    </w:p>
    <w:p w14:paraId="6137639A" w14:textId="77777777" w:rsidR="00BD3C9B" w:rsidRPr="00BD3C9B" w:rsidRDefault="00BD3C9B" w:rsidP="00BD3C9B">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D025B8" w:rsidRPr="00237707" w14:paraId="587BD3AE" w14:textId="77777777" w:rsidTr="00635437">
        <w:trPr>
          <w:jc w:val="center"/>
        </w:trPr>
        <w:tc>
          <w:tcPr>
            <w:tcW w:w="7366" w:type="dxa"/>
            <w:shd w:val="pct20" w:color="auto" w:fill="auto"/>
          </w:tcPr>
          <w:p w14:paraId="6F970BE6" w14:textId="77777777" w:rsidR="00D025B8" w:rsidRPr="00237707" w:rsidRDefault="00D025B8" w:rsidP="00D025B8">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978" w:type="dxa"/>
            <w:shd w:val="pct20" w:color="auto" w:fill="auto"/>
          </w:tcPr>
          <w:p w14:paraId="10B05A10" w14:textId="592ED649" w:rsidR="00D025B8" w:rsidRPr="00237707"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35F93" w:rsidRPr="00237707" w14:paraId="333340BE" w14:textId="77777777" w:rsidTr="00635437">
        <w:trPr>
          <w:jc w:val="center"/>
        </w:trPr>
        <w:tc>
          <w:tcPr>
            <w:tcW w:w="7366" w:type="dxa"/>
          </w:tcPr>
          <w:p w14:paraId="21749913" w14:textId="77777777" w:rsidR="00735F93" w:rsidRPr="006A016B" w:rsidRDefault="00735F93" w:rsidP="00735F93">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14:paraId="11211FBC" w14:textId="77777777" w:rsidR="00F209F7" w:rsidRPr="006F6422" w:rsidRDefault="00F209F7" w:rsidP="00F209F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14:paraId="3ECB1AC1" w14:textId="77777777" w:rsidR="00F209F7" w:rsidRPr="00F209F7" w:rsidRDefault="00F209F7" w:rsidP="00F209F7">
            <w:pPr>
              <w:pStyle w:val="Text"/>
              <w:spacing w:before="60" w:after="60" w:line="240" w:lineRule="auto"/>
              <w:jc w:val="left"/>
              <w:rPr>
                <w:rFonts w:ascii="Arial" w:hAnsi="Arial" w:cs="Arial"/>
                <w:sz w:val="20"/>
                <w:szCs w:val="20"/>
              </w:rPr>
            </w:pPr>
            <w:r>
              <w:rPr>
                <w:rFonts w:ascii="Arial" w:hAnsi="Arial" w:cs="Arial"/>
                <w:sz w:val="20"/>
                <w:szCs w:val="20"/>
              </w:rPr>
              <w:t>Für die Konstruktion elektrischer Ausrüstungen von Maschinen sind die allgemeinen Festlegungen gemäß en 60204-1 hinsichtlich des Trennens und Abschaltens von Stromkreisen sowie zum Schutz gegen elektrischen Schlag anzuwenden.</w:t>
            </w:r>
          </w:p>
          <w:p w14:paraId="10CE4571" w14:textId="77777777" w:rsidR="00735F93" w:rsidRPr="006A016B" w:rsidRDefault="00735F93" w:rsidP="00735F93">
            <w:pPr>
              <w:pStyle w:val="Text"/>
              <w:spacing w:before="60" w:after="60" w:line="240" w:lineRule="auto"/>
              <w:jc w:val="left"/>
              <w:rPr>
                <w:rFonts w:ascii="Arial" w:hAnsi="Arial" w:cs="Arial"/>
                <w:sz w:val="20"/>
                <w:szCs w:val="20"/>
              </w:rPr>
            </w:pPr>
          </w:p>
          <w:p w14:paraId="544AC608" w14:textId="77777777" w:rsidR="00735F93" w:rsidRDefault="00735F93" w:rsidP="00F209F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14:paraId="539C13C5" w14:textId="77777777" w:rsidR="00F209F7" w:rsidRDefault="00256587" w:rsidP="00F209F7">
            <w:pPr>
              <w:pStyle w:val="Text"/>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14:paraId="25AF57DE" w14:textId="77777777" w:rsidR="00256587" w:rsidRDefault="00256587" w:rsidP="00F209F7">
            <w:pPr>
              <w:pStyle w:val="Text"/>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14:paraId="52CA9752" w14:textId="77777777" w:rsidR="00BA4366" w:rsidRPr="00F209F7" w:rsidRDefault="00BA4366" w:rsidP="00F209F7">
            <w:pPr>
              <w:pStyle w:val="Text"/>
              <w:spacing w:before="60" w:after="60" w:line="240" w:lineRule="auto"/>
              <w:jc w:val="left"/>
              <w:rPr>
                <w:rFonts w:ascii="Arial" w:hAnsi="Arial" w:cs="Arial"/>
                <w:sz w:val="20"/>
                <w:szCs w:val="20"/>
              </w:rPr>
            </w:pPr>
          </w:p>
          <w:p w14:paraId="411BFD0E" w14:textId="77777777" w:rsidR="00735F93" w:rsidRDefault="00735F93" w:rsidP="00735F93">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14:paraId="69C7DAE0" w14:textId="09820DEF" w:rsidR="00256587" w:rsidRPr="00256587" w:rsidRDefault="00256587" w:rsidP="00735F93">
            <w:pPr>
              <w:pStyle w:val="Text"/>
              <w:spacing w:before="60" w:after="60" w:line="240" w:lineRule="auto"/>
              <w:jc w:val="left"/>
              <w:rPr>
                <w:rFonts w:ascii="Arial" w:hAnsi="Arial" w:cs="Arial"/>
                <w:sz w:val="20"/>
                <w:szCs w:val="20"/>
              </w:rPr>
            </w:pPr>
            <w:r>
              <w:rPr>
                <w:rFonts w:ascii="Arial" w:hAnsi="Arial" w:cs="Arial"/>
                <w:sz w:val="20"/>
                <w:szCs w:val="20"/>
              </w:rPr>
              <w:t>Die Benu</w:t>
            </w:r>
            <w:r w:rsidR="000C162E">
              <w:rPr>
                <w:rFonts w:ascii="Arial" w:hAnsi="Arial" w:cs="Arial"/>
                <w:sz w:val="20"/>
                <w:szCs w:val="20"/>
              </w:rPr>
              <w:t>tzerinformationen sind gemäß EN 60204-1 – Abschnitt 1</w:t>
            </w:r>
            <w:r w:rsidR="00925E0E">
              <w:rPr>
                <w:rFonts w:ascii="Arial" w:hAnsi="Arial" w:cs="Arial"/>
                <w:sz w:val="20"/>
                <w:szCs w:val="20"/>
              </w:rPr>
              <w:t>7</w:t>
            </w:r>
            <w:r w:rsidR="000C162E">
              <w:rPr>
                <w:rFonts w:ascii="Arial" w:hAnsi="Arial" w:cs="Arial"/>
                <w:sz w:val="20"/>
                <w:szCs w:val="20"/>
              </w:rPr>
              <w:t xml:space="preserve"> zur Verfügung zu stellen.</w:t>
            </w:r>
          </w:p>
          <w:p w14:paraId="3324A695" w14:textId="77777777" w:rsidR="00256587" w:rsidRDefault="00256587" w:rsidP="000C162E">
            <w:pPr>
              <w:pStyle w:val="Text"/>
              <w:spacing w:line="240" w:lineRule="auto"/>
              <w:jc w:val="left"/>
              <w:rPr>
                <w:rFonts w:ascii="Arial" w:hAnsi="Arial" w:cs="Arial"/>
                <w:sz w:val="20"/>
                <w:szCs w:val="20"/>
                <w:u w:val="single"/>
              </w:rPr>
            </w:pPr>
          </w:p>
          <w:p w14:paraId="2017687D" w14:textId="77777777" w:rsidR="00256587" w:rsidRPr="006A016B" w:rsidRDefault="00256587"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14:paraId="3D104C64" w14:textId="77777777" w:rsidR="00256587" w:rsidRDefault="00256587"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14:paraId="354F6F05" w14:textId="77777777" w:rsidR="00256587" w:rsidRPr="00256587" w:rsidRDefault="00256587" w:rsidP="00AD469B">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t>Unterweisung des jeweiligen Fachpersonals (Verwendung von PSA).</w:t>
            </w:r>
          </w:p>
          <w:p w14:paraId="4362F2BA" w14:textId="77777777" w:rsidR="00735F93" w:rsidRPr="006A016B" w:rsidRDefault="00735F93" w:rsidP="004E7A7D">
            <w:pPr>
              <w:pStyle w:val="Text"/>
              <w:spacing w:before="60" w:after="60" w:line="240" w:lineRule="auto"/>
              <w:jc w:val="left"/>
              <w:rPr>
                <w:rFonts w:ascii="Arial" w:hAnsi="Arial" w:cs="Arial"/>
                <w:sz w:val="20"/>
                <w:szCs w:val="20"/>
              </w:rPr>
            </w:pPr>
          </w:p>
        </w:tc>
        <w:tc>
          <w:tcPr>
            <w:tcW w:w="1978" w:type="dxa"/>
          </w:tcPr>
          <w:p w14:paraId="78CE1857" w14:textId="77777777" w:rsidR="00370CC7" w:rsidRDefault="00370CC7" w:rsidP="00B22B70">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1.5.1.</w:t>
            </w:r>
          </w:p>
          <w:p w14:paraId="615AF0A0" w14:textId="77777777" w:rsidR="00370CC7" w:rsidRDefault="00370CC7" w:rsidP="00B22B70">
            <w:pPr>
              <w:pStyle w:val="Text"/>
              <w:spacing w:before="60" w:after="60" w:line="240" w:lineRule="auto"/>
              <w:jc w:val="left"/>
              <w:rPr>
                <w:rFonts w:ascii="Arial" w:hAnsi="Arial" w:cs="Arial"/>
                <w:sz w:val="20"/>
                <w:szCs w:val="20"/>
              </w:rPr>
            </w:pPr>
          </w:p>
          <w:p w14:paraId="542F6365" w14:textId="77777777" w:rsidR="005D5FC8" w:rsidRDefault="00862B98"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sidR="00AD1031">
              <w:rPr>
                <w:rFonts w:ascii="Arial" w:hAnsi="Arial" w:cs="Arial"/>
                <w:sz w:val="20"/>
                <w:szCs w:val="20"/>
              </w:rPr>
              <w:t>1</w:t>
            </w:r>
            <w:r w:rsidRPr="006F6422">
              <w:rPr>
                <w:rFonts w:ascii="Arial" w:hAnsi="Arial" w:cs="Arial"/>
                <w:sz w:val="20"/>
                <w:szCs w:val="20"/>
              </w:rPr>
              <w:t>00</w:t>
            </w:r>
            <w:r w:rsidR="00B22B70">
              <w:rPr>
                <w:rFonts w:ascii="Arial" w:hAnsi="Arial" w:cs="Arial"/>
                <w:sz w:val="20"/>
                <w:szCs w:val="20"/>
              </w:rPr>
              <w:t>:2010</w:t>
            </w:r>
          </w:p>
          <w:p w14:paraId="4606903A" w14:textId="10669E68" w:rsidR="00862B98"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14:paraId="4BD7AF42" w14:textId="77777777" w:rsidR="005D5FC8" w:rsidRDefault="005D5FC8" w:rsidP="00B22B70">
            <w:pPr>
              <w:pStyle w:val="Text"/>
              <w:spacing w:before="60" w:after="60" w:line="240" w:lineRule="auto"/>
              <w:jc w:val="left"/>
              <w:rPr>
                <w:rFonts w:ascii="Arial" w:hAnsi="Arial" w:cs="Arial"/>
                <w:sz w:val="20"/>
                <w:szCs w:val="20"/>
              </w:rPr>
            </w:pPr>
          </w:p>
          <w:p w14:paraId="04D7E5ED" w14:textId="091A4286" w:rsidR="00862B98" w:rsidRDefault="00862B98" w:rsidP="00B22B70">
            <w:pPr>
              <w:pStyle w:val="Text"/>
              <w:spacing w:before="60" w:after="60" w:line="240" w:lineRule="auto"/>
              <w:jc w:val="left"/>
              <w:rPr>
                <w:rFonts w:ascii="Arial" w:hAnsi="Arial" w:cs="Arial"/>
                <w:sz w:val="20"/>
                <w:szCs w:val="20"/>
              </w:rPr>
            </w:pPr>
            <w:r>
              <w:rPr>
                <w:rFonts w:ascii="Arial" w:hAnsi="Arial" w:cs="Arial"/>
                <w:sz w:val="20"/>
                <w:szCs w:val="20"/>
              </w:rPr>
              <w:t>EN 60204-1</w:t>
            </w:r>
            <w:r w:rsidR="00B22B70">
              <w:rPr>
                <w:rFonts w:ascii="Arial" w:hAnsi="Arial" w:cs="Arial"/>
                <w:sz w:val="20"/>
                <w:szCs w:val="20"/>
              </w:rPr>
              <w:t>:2018</w:t>
            </w:r>
          </w:p>
          <w:p w14:paraId="4F76C800" w14:textId="77777777" w:rsidR="00B22B70" w:rsidRPr="006F6422" w:rsidRDefault="00B22B70" w:rsidP="00B22B70">
            <w:pPr>
              <w:pStyle w:val="Text"/>
              <w:spacing w:before="60" w:after="60" w:line="240" w:lineRule="auto"/>
              <w:jc w:val="left"/>
              <w:rPr>
                <w:rFonts w:ascii="Arial" w:hAnsi="Arial" w:cs="Arial"/>
                <w:sz w:val="20"/>
                <w:szCs w:val="20"/>
              </w:rPr>
            </w:pPr>
          </w:p>
          <w:p w14:paraId="699C7B4E" w14:textId="7FC8A72C" w:rsidR="00735F93" w:rsidRPr="006A016B"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14:paraId="504797F5" w14:textId="6547AF0D" w:rsidR="00BF4734" w:rsidRDefault="00BF4734" w:rsidP="003F7A76">
      <w:pPr>
        <w:ind w:firstLine="709"/>
        <w:rPr>
          <w:sz w:val="16"/>
          <w:szCs w:val="16"/>
        </w:rPr>
      </w:pPr>
    </w:p>
    <w:tbl>
      <w:tblPr>
        <w:tblStyle w:val="Tabellenraster"/>
        <w:tblW w:w="9351" w:type="dxa"/>
        <w:jc w:val="center"/>
        <w:tblLook w:val="04A0" w:firstRow="1" w:lastRow="0" w:firstColumn="1" w:lastColumn="0" w:noHBand="0" w:noVBand="1"/>
      </w:tblPr>
      <w:tblGrid>
        <w:gridCol w:w="7366"/>
        <w:gridCol w:w="1985"/>
      </w:tblGrid>
      <w:tr w:rsidR="003F7A76" w:rsidRPr="00492AD5" w14:paraId="52802D15" w14:textId="77777777" w:rsidTr="00637455">
        <w:trPr>
          <w:jc w:val="center"/>
        </w:trPr>
        <w:tc>
          <w:tcPr>
            <w:tcW w:w="7366" w:type="dxa"/>
            <w:shd w:val="pct20" w:color="auto" w:fill="auto"/>
          </w:tcPr>
          <w:p w14:paraId="51222B41" w14:textId="77777777" w:rsidR="003F7A76" w:rsidRPr="00492AD5" w:rsidRDefault="003F7A76" w:rsidP="002913DF">
            <w:pPr>
              <w:pStyle w:val="Text"/>
              <w:spacing w:before="60" w:after="60" w:line="240" w:lineRule="auto"/>
              <w:rPr>
                <w:rFonts w:cs="Arial"/>
                <w:sz w:val="20"/>
                <w:szCs w:val="20"/>
              </w:rPr>
            </w:pPr>
            <w:bookmarkStart w:id="2" w:name="_Hlk83362622"/>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26E24BBC" w14:textId="77777777" w:rsidR="003F7A76" w:rsidRPr="00492AD5" w:rsidRDefault="003F7A76"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B22B70" w:rsidRPr="00492AD5" w14:paraId="4ED1801C" w14:textId="77777777" w:rsidTr="00637455">
        <w:trPr>
          <w:jc w:val="center"/>
        </w:trPr>
        <w:tc>
          <w:tcPr>
            <w:tcW w:w="7366" w:type="dxa"/>
          </w:tcPr>
          <w:p w14:paraId="1A4E6AE7" w14:textId="77777777" w:rsidR="00B22B70"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334D7BFE"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14:paraId="3E9A92E5"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Ausführung der Netztrenneinrichtung gemäß EN 60204-1 Abschnitt 5.3. Die Netztrenneinrichtung muss abschließbar sein.</w:t>
            </w:r>
          </w:p>
          <w:p w14:paraId="4B0229F1"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Schutz der Ausrüstung gemäß EN 60204-1 Abschnitt 7, insbesondere gegen Überstrom, Überlast, Überspannung, Erdschluss.</w:t>
            </w:r>
          </w:p>
          <w:p w14:paraId="2D0FD8B8"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Der Mindestgrad an Berührungsschutz für Gehäuse, Steuereinrichtungen (insbesondere das Steuerpult des Bedieners) und an der Maschine montierte Bedienelemente muss mindestens IP 54 entsprechen (siehe EN 60529). Innerhalb von Einbaugefäßen muss ein Schutzgrad von mindestens IP 2X gewährleistet werden. Größere Bereiche können durch Abdeckungen aus Kunststoff mit Öffnungen zum Messen geschützt werden.</w:t>
            </w:r>
          </w:p>
          <w:p w14:paraId="53F9E056"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Anschluss- und Verteilerkästen im Bereich der Heizzonen müssen mindestens Schutzgrad IP 3X gemäß EN 60529 entsprechen.</w:t>
            </w:r>
          </w:p>
          <w:p w14:paraId="342026BF" w14:textId="7A600B77" w:rsidR="00B22B70"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Alle Körper einer elektrischen Ausrüstung und deren Maschine/Anlage müssen mit dem Schutzleitersystem gemäß EN 60204-1 Abschnitt 8.2 verbunden sein. Sollte ein Teil der elektrischen Ausrüstung (Schaltkasten, Deckel etc.) demontiert oder zu Wartungsarbeiten entfernt werden, so darf das Schutzleitersystem für die verbleibenden Teile nicht unterbrochen werden. Die Anschluss- und Verbindungspunkte des Schutzleiters müssen so beschaffen sein, dass ihre Strombelastbarkeit nicht durch mechanische, chemische oder elektrochemische Einflüsse beeinträchtigt wird. Der Schutzleiter muss nach EN 60204-1 Abschnitt 8.2.6 deutlich durch Anordnung, Kennzeichnung und Form zu erkennen sein.</w:t>
            </w:r>
          </w:p>
          <w:p w14:paraId="51A4C572" w14:textId="393791F0" w:rsidR="00925E0E" w:rsidRDefault="00925E0E" w:rsidP="00925E0E">
            <w:pPr>
              <w:pStyle w:val="Text"/>
              <w:spacing w:before="60" w:after="60" w:line="240" w:lineRule="auto"/>
              <w:jc w:val="left"/>
              <w:rPr>
                <w:rFonts w:ascii="Arial" w:hAnsi="Arial" w:cs="Arial"/>
                <w:sz w:val="20"/>
                <w:szCs w:val="20"/>
              </w:rPr>
            </w:pPr>
          </w:p>
          <w:p w14:paraId="23E670C4" w14:textId="5A80DB1B" w:rsidR="00925E0E" w:rsidRDefault="00925E0E" w:rsidP="00925E0E">
            <w:pPr>
              <w:pStyle w:val="Text"/>
              <w:spacing w:before="60" w:after="60" w:line="240" w:lineRule="auto"/>
              <w:jc w:val="left"/>
              <w:rPr>
                <w:rFonts w:ascii="Arial" w:hAnsi="Arial" w:cs="Arial"/>
                <w:sz w:val="20"/>
                <w:szCs w:val="20"/>
              </w:rPr>
            </w:pPr>
          </w:p>
          <w:p w14:paraId="1C6274BA" w14:textId="0824B5DA" w:rsidR="00925E0E" w:rsidRDefault="00925E0E" w:rsidP="00925E0E">
            <w:pPr>
              <w:pStyle w:val="Text"/>
              <w:spacing w:before="60" w:after="60" w:line="240" w:lineRule="auto"/>
              <w:jc w:val="left"/>
              <w:rPr>
                <w:rFonts w:ascii="Arial" w:hAnsi="Arial" w:cs="Arial"/>
                <w:sz w:val="20"/>
                <w:szCs w:val="20"/>
              </w:rPr>
            </w:pPr>
          </w:p>
          <w:p w14:paraId="03611B1B" w14:textId="7A82D52F" w:rsidR="00925E0E" w:rsidRDefault="00925E0E" w:rsidP="00925E0E">
            <w:pPr>
              <w:pStyle w:val="Text"/>
              <w:spacing w:before="60" w:after="60" w:line="240" w:lineRule="auto"/>
              <w:jc w:val="left"/>
              <w:rPr>
                <w:rFonts w:ascii="Arial" w:hAnsi="Arial" w:cs="Arial"/>
                <w:sz w:val="20"/>
                <w:szCs w:val="20"/>
              </w:rPr>
            </w:pPr>
          </w:p>
          <w:p w14:paraId="08395A26" w14:textId="77777777" w:rsidR="00217518" w:rsidRDefault="00217518" w:rsidP="00925E0E">
            <w:pPr>
              <w:pStyle w:val="Text"/>
              <w:spacing w:before="60" w:after="60" w:line="240" w:lineRule="auto"/>
              <w:jc w:val="left"/>
              <w:rPr>
                <w:rFonts w:ascii="Arial" w:hAnsi="Arial" w:cs="Arial"/>
                <w:sz w:val="20"/>
                <w:szCs w:val="20"/>
              </w:rPr>
            </w:pPr>
          </w:p>
          <w:p w14:paraId="68052B97" w14:textId="77777777" w:rsidR="00925E0E" w:rsidRPr="00F373B1" w:rsidRDefault="00925E0E" w:rsidP="00925E0E">
            <w:pPr>
              <w:pStyle w:val="Text"/>
              <w:spacing w:before="60" w:after="60" w:line="240" w:lineRule="auto"/>
              <w:jc w:val="left"/>
              <w:rPr>
                <w:rFonts w:ascii="Arial" w:hAnsi="Arial" w:cs="Arial"/>
                <w:sz w:val="20"/>
                <w:szCs w:val="20"/>
              </w:rPr>
            </w:pPr>
          </w:p>
          <w:tbl>
            <w:tblPr>
              <w:tblStyle w:val="Tabellenraster"/>
              <w:tblW w:w="0" w:type="auto"/>
              <w:tblInd w:w="720" w:type="dxa"/>
              <w:tblLook w:val="04A0" w:firstRow="1" w:lastRow="0" w:firstColumn="1" w:lastColumn="0" w:noHBand="0" w:noVBand="1"/>
            </w:tblPr>
            <w:tblGrid>
              <w:gridCol w:w="6420"/>
            </w:tblGrid>
            <w:tr w:rsidR="00B22B70" w:rsidRPr="00F373B1" w14:paraId="07291BE7" w14:textId="77777777" w:rsidTr="00C434B3">
              <w:tc>
                <w:tcPr>
                  <w:tcW w:w="6595" w:type="dxa"/>
                </w:tcPr>
                <w:p w14:paraId="6CC61BE5" w14:textId="77777777" w:rsidR="00B22B70" w:rsidRPr="00F373B1" w:rsidRDefault="00B22B70" w:rsidP="00B22B70">
                  <w:pPr>
                    <w:pStyle w:val="Text"/>
                    <w:spacing w:before="60" w:after="60"/>
                    <w:rPr>
                      <w:rFonts w:ascii="Arial" w:hAnsi="Arial" w:cs="Arial"/>
                      <w:sz w:val="20"/>
                      <w:szCs w:val="20"/>
                    </w:rPr>
                  </w:pPr>
                  <w:r w:rsidRPr="00F373B1">
                    <w:rPr>
                      <w:rFonts w:ascii="Arial" w:hAnsi="Arial" w:cs="Arial"/>
                      <w:sz w:val="20"/>
                      <w:szCs w:val="20"/>
                    </w:rPr>
                    <w:t>Kennzeichnung Schutzleiter (DIN EN 60445; VDE 0197)</w:t>
                  </w:r>
                </w:p>
              </w:tc>
            </w:tr>
            <w:tr w:rsidR="00B22B70" w:rsidRPr="00F373B1" w14:paraId="1DE69B9C" w14:textId="77777777" w:rsidTr="00C434B3">
              <w:tc>
                <w:tcPr>
                  <w:tcW w:w="6595" w:type="dxa"/>
                </w:tcPr>
                <w:p w14:paraId="4F201C32" w14:textId="77777777" w:rsidR="00B22B70" w:rsidRPr="00F373B1" w:rsidRDefault="00B22B70" w:rsidP="00B22B70">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32EC634C" wp14:editId="31AA3A38">
                        <wp:extent cx="487680" cy="487680"/>
                        <wp:effectExtent l="0" t="0" r="762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bl>
          <w:p w14:paraId="4D67E573" w14:textId="1603C0C3" w:rsidR="00B22B70" w:rsidRDefault="00B22B70" w:rsidP="00B22B70">
            <w:pPr>
              <w:pStyle w:val="Text"/>
              <w:spacing w:before="60" w:after="60" w:line="240" w:lineRule="auto"/>
              <w:jc w:val="left"/>
              <w:rPr>
                <w:rFonts w:ascii="Arial" w:hAnsi="Arial" w:cs="Arial"/>
                <w:sz w:val="20"/>
                <w:szCs w:val="20"/>
                <w:u w:val="single"/>
              </w:rPr>
            </w:pPr>
          </w:p>
          <w:p w14:paraId="03EA449D"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Zum Schutz gegen Eindringen von Feststoffen und Flüssigkeiten müssen Gehäuse für elektrische Ausrüstungen in Maschinennähe mindestens einen Schutz von IP 54 nach EN 60529 aufweisen.</w:t>
            </w:r>
          </w:p>
          <w:p w14:paraId="4D56EFDC"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Auswahl der Leiter, Kabel und Leitungen gemäß EN 60204-1 Abschnitt 12, insbesondere müssen diese so ausgewählt werden, dass sie für die Betriebsbedingungen (z.B. Strombelastbarkeit) und für äußere Einflüsse geeignet sind.</w:t>
            </w:r>
          </w:p>
          <w:p w14:paraId="1B3CA6F0"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Verdrahtungstechnik gemäß EN 60204-1 Abschnitt 13, insbesondere müssen Leiter eindeutig identifizierbar und außerhalb von Gehäusen in geeigneten Leitungskanälen verlaufen (geeignet geschützte Kabel und Leitungen sind ausgenommen).</w:t>
            </w:r>
          </w:p>
          <w:p w14:paraId="00DCFAC4"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Die Installationsrichtlinien der Hersteller der Betriebsmittel müssen beachtet und umgesetzt werden.</w:t>
            </w:r>
          </w:p>
          <w:p w14:paraId="388CDFCF"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Es sind die möglichen Restgefahren (z.B. gespeicherte Restenergien) und die erforderlichen Maßnahmen und Qualifikation des Personals in der Betriebsanleitung festzuhalten. Des Weiteren müssen die elektrischen Kenndaten angegeben werden.</w:t>
            </w:r>
          </w:p>
          <w:p w14:paraId="0F72E14B"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Kennzeichnung, Warnschilder und Referenzkennzeichnung gemäß EN 60204-1 Abschnitt 16, insbesondere müssen alle Gehäuse, Zubehörteile, Steuergeräte und Komponenten deutlich mit demselben Referenzkennzeichen, wie in der technischen Dokumentation dargestellt, identifizierbar sein.</w:t>
            </w:r>
          </w:p>
          <w:p w14:paraId="4539B810" w14:textId="77777777"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Bauteile die nach Abschaltung der Maschine bzw. im ausgeschalteten Zustand der Maschine spannungsführend sind, müssen mit entsprechendem Warnhinweis gekennzeichnet sein. Auch müssen Gehäuse und Komponenten, bei denen nicht eindeutig zu erkennen ist, dass sie elektrische Betriebsmittel enthalten, mit entsprechendem Warnhinweis (Blitzpfeil) gekennzeichnet sein.</w:t>
            </w:r>
          </w:p>
          <w:tbl>
            <w:tblPr>
              <w:tblStyle w:val="Tabellenraster"/>
              <w:tblW w:w="0" w:type="auto"/>
              <w:tblInd w:w="720" w:type="dxa"/>
              <w:tblLook w:val="04A0" w:firstRow="1" w:lastRow="0" w:firstColumn="1" w:lastColumn="0" w:noHBand="0" w:noVBand="1"/>
            </w:tblPr>
            <w:tblGrid>
              <w:gridCol w:w="6420"/>
            </w:tblGrid>
            <w:tr w:rsidR="00744729" w:rsidRPr="00F373B1" w14:paraId="39963A07" w14:textId="77777777" w:rsidTr="00C434B3">
              <w:tc>
                <w:tcPr>
                  <w:tcW w:w="6595" w:type="dxa"/>
                </w:tcPr>
                <w:p w14:paraId="72797BFB" w14:textId="1B5F3104" w:rsidR="00744729" w:rsidRPr="00F373B1" w:rsidRDefault="00744729" w:rsidP="00744729">
                  <w:pPr>
                    <w:pStyle w:val="Text"/>
                    <w:spacing w:before="60" w:after="60"/>
                    <w:rPr>
                      <w:rFonts w:ascii="Arial" w:hAnsi="Arial" w:cs="Arial"/>
                      <w:sz w:val="20"/>
                      <w:szCs w:val="20"/>
                    </w:rPr>
                  </w:pPr>
                  <w:r w:rsidRPr="00F373B1">
                    <w:rPr>
                      <w:rFonts w:ascii="Arial" w:hAnsi="Arial" w:cs="Arial"/>
                      <w:sz w:val="20"/>
                      <w:szCs w:val="20"/>
                    </w:rPr>
                    <w:t>„Warnung vor elektrischer Spannung“ (EN ISO 7010, W012)</w:t>
                  </w:r>
                </w:p>
              </w:tc>
            </w:tr>
            <w:tr w:rsidR="00744729" w:rsidRPr="00F373B1" w14:paraId="66BB0622" w14:textId="77777777" w:rsidTr="00C434B3">
              <w:tc>
                <w:tcPr>
                  <w:tcW w:w="6595" w:type="dxa"/>
                </w:tcPr>
                <w:p w14:paraId="533D0378" w14:textId="77777777" w:rsidR="00744729" w:rsidRPr="00F373B1" w:rsidRDefault="00744729" w:rsidP="00744729">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2FE723A3" wp14:editId="514F0386">
                        <wp:extent cx="560019" cy="487680"/>
                        <wp:effectExtent l="0" t="0" r="0" b="762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r>
          </w:tbl>
          <w:p w14:paraId="25DA5C33" w14:textId="77777777" w:rsidR="00B22B70" w:rsidRDefault="00B22B70" w:rsidP="00B22B70">
            <w:pPr>
              <w:pStyle w:val="Text"/>
              <w:spacing w:before="60" w:after="60" w:line="240" w:lineRule="auto"/>
              <w:jc w:val="left"/>
              <w:rPr>
                <w:rFonts w:ascii="Arial" w:hAnsi="Arial" w:cs="Arial"/>
                <w:sz w:val="20"/>
                <w:szCs w:val="20"/>
                <w:u w:val="single"/>
              </w:rPr>
            </w:pPr>
          </w:p>
          <w:p w14:paraId="450FC7D3" w14:textId="77777777" w:rsidR="00B22B70"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712D7320" w14:textId="77777777" w:rsidR="0097784C" w:rsidRDefault="0097784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14:paraId="77A69586" w14:textId="77777777" w:rsidR="0097784C" w:rsidRDefault="0097784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14:paraId="6CB04715" w14:textId="77777777" w:rsidR="00B22B70" w:rsidRDefault="00B22B70" w:rsidP="00B22B70">
            <w:pPr>
              <w:pStyle w:val="Text"/>
              <w:spacing w:before="60" w:after="60" w:line="240" w:lineRule="auto"/>
              <w:jc w:val="left"/>
              <w:rPr>
                <w:rFonts w:cs="Arial"/>
                <w:sz w:val="20"/>
                <w:szCs w:val="20"/>
                <w:u w:val="single"/>
              </w:rPr>
            </w:pPr>
          </w:p>
          <w:p w14:paraId="41A3D1F6" w14:textId="77777777" w:rsidR="00B22B70" w:rsidRPr="00473A4D"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57C48FF9" w14:textId="77F18FF5" w:rsidR="00925E0E" w:rsidRPr="005F00D0" w:rsidRDefault="00925E0E"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14:paraId="40E26ED2" w14:textId="11EC409B" w:rsidR="008A0DB7" w:rsidRDefault="008A0DB7"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2F7741A4" w14:textId="6AAE2FC0" w:rsidR="005F00D0" w:rsidRDefault="005F00D0"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Sicherheitskennzeichen</w:t>
            </w:r>
            <w:r>
              <w:rPr>
                <w:rFonts w:ascii="Arial" w:hAnsi="Arial" w:cs="Arial"/>
                <w:sz w:val="20"/>
                <w:szCs w:val="20"/>
              </w:rPr>
              <w:t xml:space="preserve"> gemäß EN ISO 7010:20</w:t>
            </w:r>
            <w:r w:rsidR="00D72F3B">
              <w:rPr>
                <w:rFonts w:ascii="Arial" w:hAnsi="Arial" w:cs="Arial"/>
                <w:sz w:val="20"/>
                <w:szCs w:val="20"/>
              </w:rPr>
              <w:t>20</w:t>
            </w:r>
            <w:r>
              <w:rPr>
                <w:rFonts w:ascii="Arial" w:hAnsi="Arial" w:cs="Arial"/>
                <w:sz w:val="20"/>
                <w:szCs w:val="20"/>
              </w:rPr>
              <w:t>, W012</w:t>
            </w:r>
            <w:r w:rsidRPr="006A016B">
              <w:rPr>
                <w:rFonts w:ascii="Arial" w:hAnsi="Arial" w:cs="Arial"/>
                <w:sz w:val="20"/>
                <w:szCs w:val="20"/>
              </w:rPr>
              <w:t>;</w:t>
            </w:r>
          </w:p>
          <w:p w14:paraId="376ACA58" w14:textId="08A93F73" w:rsidR="00510D25" w:rsidRPr="005F00D0" w:rsidRDefault="00510D25"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Kennzeichnung Schutzleiter </w:t>
            </w:r>
            <w:r w:rsidR="002C13CB">
              <w:rPr>
                <w:rFonts w:ascii="Arial" w:hAnsi="Arial" w:cs="Arial"/>
                <w:sz w:val="20"/>
                <w:szCs w:val="20"/>
              </w:rPr>
              <w:t>gemäß EN 60445:2010</w:t>
            </w:r>
          </w:p>
          <w:p w14:paraId="700A836B" w14:textId="77777777" w:rsidR="008A0DB7" w:rsidRDefault="008A0DB7"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44BAA268" w14:textId="6CA1AB36" w:rsidR="00B22B70" w:rsidRPr="00473A4D" w:rsidRDefault="0097784C"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21339914" w14:textId="77777777" w:rsidR="005D5FC8"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lastRenderedPageBreak/>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6277C3DC" w14:textId="6A78391A" w:rsidR="00B22B70"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14:paraId="27A1A983" w14:textId="77777777" w:rsidR="00B22B70" w:rsidRDefault="00B22B70" w:rsidP="00B22B70">
            <w:pPr>
              <w:pStyle w:val="Text"/>
              <w:spacing w:before="60" w:after="60" w:line="240" w:lineRule="auto"/>
              <w:jc w:val="left"/>
              <w:rPr>
                <w:rFonts w:ascii="Arial" w:hAnsi="Arial" w:cs="Arial"/>
                <w:sz w:val="20"/>
                <w:szCs w:val="20"/>
              </w:rPr>
            </w:pPr>
          </w:p>
          <w:p w14:paraId="7FF0D137" w14:textId="77777777" w:rsidR="00B22B70"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EN 60204-1:2018</w:t>
            </w:r>
          </w:p>
          <w:p w14:paraId="549727E3" w14:textId="77777777" w:rsidR="00B22B70" w:rsidRPr="006F6422" w:rsidRDefault="00B22B70" w:rsidP="00B22B70">
            <w:pPr>
              <w:pStyle w:val="Text"/>
              <w:spacing w:before="60" w:after="60" w:line="240" w:lineRule="auto"/>
              <w:jc w:val="left"/>
              <w:rPr>
                <w:rFonts w:ascii="Arial" w:hAnsi="Arial" w:cs="Arial"/>
                <w:sz w:val="20"/>
                <w:szCs w:val="20"/>
              </w:rPr>
            </w:pPr>
          </w:p>
          <w:p w14:paraId="02A353C6" w14:textId="714F436B" w:rsidR="00B22B70" w:rsidRPr="00492AD5"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637455">
              <w:rPr>
                <w:rFonts w:ascii="Arial" w:hAnsi="Arial" w:cs="Arial"/>
                <w:sz w:val="20"/>
                <w:szCs w:val="20"/>
              </w:rPr>
              <w:t>20</w:t>
            </w:r>
          </w:p>
        </w:tc>
      </w:tr>
      <w:bookmarkEnd w:id="2"/>
    </w:tbl>
    <w:p w14:paraId="113C4B51" w14:textId="52B65FCD" w:rsidR="003F7A76" w:rsidRDefault="003F7A76" w:rsidP="003F7A76">
      <w:pPr>
        <w:ind w:firstLine="709"/>
        <w:rPr>
          <w:sz w:val="16"/>
          <w:szCs w:val="16"/>
        </w:rPr>
      </w:pPr>
    </w:p>
    <w:p w14:paraId="0616E222" w14:textId="77777777" w:rsidR="00BD3C9B" w:rsidRPr="00BD3C9B" w:rsidRDefault="00BD3C9B"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C163C6" w:rsidRPr="00237707" w14:paraId="640B25F5" w14:textId="77777777" w:rsidTr="00635437">
        <w:trPr>
          <w:jc w:val="center"/>
        </w:trPr>
        <w:tc>
          <w:tcPr>
            <w:tcW w:w="9351" w:type="dxa"/>
            <w:gridSpan w:val="4"/>
            <w:shd w:val="pct20" w:color="auto" w:fill="auto"/>
          </w:tcPr>
          <w:p w14:paraId="659D7129"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C163C6" w:rsidRPr="00237707" w14:paraId="49CB5B4E" w14:textId="77777777" w:rsidTr="00635437">
        <w:trPr>
          <w:jc w:val="center"/>
        </w:trPr>
        <w:tc>
          <w:tcPr>
            <w:tcW w:w="3397" w:type="dxa"/>
          </w:tcPr>
          <w:p w14:paraId="1ABC0FB5"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14:paraId="3BB35537" w14:textId="77777777"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69D8FD3D" w14:textId="77777777" w:rsidR="00C163C6" w:rsidRPr="00237707" w:rsidRDefault="00C163C6" w:rsidP="00635437">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14:paraId="4477FA55" w14:textId="77777777"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0,05</w:t>
            </w:r>
          </w:p>
        </w:tc>
      </w:tr>
      <w:tr w:rsidR="00C163C6" w:rsidRPr="00237707" w14:paraId="55223F18" w14:textId="77777777" w:rsidTr="00635437">
        <w:trPr>
          <w:jc w:val="center"/>
        </w:trPr>
        <w:tc>
          <w:tcPr>
            <w:tcW w:w="3397" w:type="dxa"/>
          </w:tcPr>
          <w:p w14:paraId="197AA3AB"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14:paraId="10E592EB" w14:textId="77777777"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14:paraId="5241F2E6" w14:textId="77777777"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14:paraId="47103DDE" w14:textId="77777777"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5</w:t>
            </w:r>
          </w:p>
        </w:tc>
      </w:tr>
      <w:tr w:rsidR="00C163C6" w:rsidRPr="00237707" w14:paraId="6BD5BD6B" w14:textId="77777777" w:rsidTr="00635437">
        <w:trPr>
          <w:jc w:val="center"/>
        </w:trPr>
        <w:tc>
          <w:tcPr>
            <w:tcW w:w="3397" w:type="dxa"/>
          </w:tcPr>
          <w:p w14:paraId="1DDB6692" w14:textId="77777777"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14:paraId="04FAA345" w14:textId="77777777" w:rsidR="00C163C6" w:rsidRPr="00B079D7" w:rsidRDefault="00C163C6" w:rsidP="00635437">
            <w:pPr>
              <w:pStyle w:val="Text"/>
              <w:spacing w:before="60" w:after="60" w:line="240" w:lineRule="auto"/>
              <w:jc w:val="left"/>
              <w:rPr>
                <w:rFonts w:ascii="Arial" w:hAnsi="Arial" w:cs="Arial"/>
                <w:sz w:val="20"/>
                <w:szCs w:val="20"/>
              </w:rPr>
            </w:pPr>
            <w:r w:rsidRPr="00B079D7">
              <w:rPr>
                <w:rFonts w:cs="Arial"/>
                <w:sz w:val="20"/>
                <w:szCs w:val="20"/>
              </w:rPr>
              <w:fldChar w:fldCharType="begin"/>
            </w:r>
            <w:r w:rsidRPr="00B079D7">
              <w:rPr>
                <w:rFonts w:ascii="Arial" w:hAnsi="Arial" w:cs="Arial"/>
                <w:sz w:val="20"/>
                <w:szCs w:val="20"/>
              </w:rPr>
              <w:instrText xml:space="preserve"> =PRODUCT(b2;b3;d2;d3) \# "0" </w:instrText>
            </w:r>
            <w:r w:rsidRPr="00B079D7">
              <w:rPr>
                <w:rFonts w:cs="Arial"/>
                <w:sz w:val="20"/>
                <w:szCs w:val="20"/>
              </w:rPr>
              <w:fldChar w:fldCharType="separate"/>
            </w:r>
            <w:r w:rsidR="00B079D7" w:rsidRPr="00B079D7">
              <w:rPr>
                <w:rFonts w:ascii="Arial" w:hAnsi="Arial" w:cs="Arial"/>
                <w:noProof/>
                <w:sz w:val="20"/>
                <w:szCs w:val="20"/>
              </w:rPr>
              <w:t>8</w:t>
            </w:r>
            <w:r w:rsidRPr="00B079D7">
              <w:rPr>
                <w:rFonts w:cs="Arial"/>
                <w:sz w:val="20"/>
                <w:szCs w:val="20"/>
              </w:rPr>
              <w:fldChar w:fldCharType="end"/>
            </w:r>
          </w:p>
        </w:tc>
        <w:tc>
          <w:tcPr>
            <w:tcW w:w="4961" w:type="dxa"/>
            <w:gridSpan w:val="2"/>
          </w:tcPr>
          <w:p w14:paraId="1E563256" w14:textId="77777777" w:rsidR="00C163C6" w:rsidRPr="00B079D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sidR="00B079D7">
              <w:rPr>
                <w:rFonts w:ascii="Arial" w:hAnsi="Arial" w:cs="Arial"/>
                <w:b/>
                <w:sz w:val="20"/>
                <w:szCs w:val="20"/>
              </w:rPr>
              <w:t xml:space="preserve"> </w:t>
            </w:r>
            <w:r w:rsidR="00B079D7">
              <w:rPr>
                <w:rFonts w:ascii="Arial" w:hAnsi="Arial" w:cs="Arial"/>
                <w:sz w:val="20"/>
                <w:szCs w:val="20"/>
              </w:rPr>
              <w:t>gering</w:t>
            </w:r>
          </w:p>
        </w:tc>
      </w:tr>
    </w:tbl>
    <w:p w14:paraId="01D0AA36" w14:textId="77777777"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163C6" w:rsidRPr="00EF5CFA" w14:paraId="794E182A" w14:textId="77777777" w:rsidTr="00635437">
        <w:trPr>
          <w:jc w:val="center"/>
        </w:trPr>
        <w:tc>
          <w:tcPr>
            <w:tcW w:w="4531" w:type="dxa"/>
          </w:tcPr>
          <w:p w14:paraId="3D1E824E" w14:textId="77777777" w:rsidR="00C163C6" w:rsidRPr="00EF5CFA" w:rsidRDefault="00C163C6"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5679B604" w14:textId="77777777"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899679325"/>
                <w14:checkbox>
                  <w14:checked w14:val="1"/>
                  <w14:checkedState w14:val="2612" w14:font="MS Gothic"/>
                  <w14:uncheckedState w14:val="2610" w14:font="MS Gothic"/>
                </w14:checkbox>
              </w:sdtPr>
              <w:sdtEndPr/>
              <w:sdtContent>
                <w:r w:rsidR="00BD4011">
                  <w:rPr>
                    <w:rFonts w:ascii="MS Gothic" w:eastAsia="MS Gothic" w:hAnsi="MS Gothic" w:cs="Arial" w:hint="eastAsia"/>
                    <w:szCs w:val="20"/>
                  </w:rPr>
                  <w:t>☒</w:t>
                </w:r>
              </w:sdtContent>
            </w:sdt>
          </w:p>
        </w:tc>
        <w:tc>
          <w:tcPr>
            <w:tcW w:w="2403" w:type="dxa"/>
            <w:vAlign w:val="center"/>
          </w:tcPr>
          <w:p w14:paraId="16489378" w14:textId="77777777"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67653109"/>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4401FE97" w14:textId="77777777" w:rsidR="00BF4734" w:rsidRDefault="00BF4734" w:rsidP="006306B6">
      <w:pPr>
        <w:rPr>
          <w:sz w:val="16"/>
          <w:szCs w:val="16"/>
        </w:rPr>
      </w:pPr>
    </w:p>
    <w:p w14:paraId="1B90C019" w14:textId="77777777" w:rsidR="007743C7" w:rsidRDefault="007743C7" w:rsidP="006306B6">
      <w:pPr>
        <w:rPr>
          <w:sz w:val="16"/>
          <w:szCs w:val="16"/>
        </w:rPr>
      </w:pPr>
    </w:p>
    <w:p w14:paraId="1B263F60" w14:textId="77777777" w:rsidR="00C7350D" w:rsidRDefault="00C7350D" w:rsidP="006306B6">
      <w:pPr>
        <w:rPr>
          <w:sz w:val="16"/>
          <w:szCs w:val="16"/>
        </w:rPr>
      </w:pPr>
    </w:p>
    <w:p w14:paraId="2559F382" w14:textId="77777777" w:rsidR="00C7350D" w:rsidRDefault="00C7350D" w:rsidP="006306B6">
      <w:pPr>
        <w:rPr>
          <w:sz w:val="16"/>
          <w:szCs w:val="16"/>
        </w:rPr>
      </w:pPr>
    </w:p>
    <w:p w14:paraId="06DF8D75" w14:textId="305C8102" w:rsidR="00C7350D" w:rsidRDefault="00C7350D" w:rsidP="006306B6">
      <w:pPr>
        <w:rPr>
          <w:sz w:val="16"/>
          <w:szCs w:val="16"/>
        </w:rPr>
      </w:pPr>
    </w:p>
    <w:p w14:paraId="67CDE48B" w14:textId="60C598E3" w:rsidR="00C943B1" w:rsidRDefault="00C943B1" w:rsidP="006306B6">
      <w:pPr>
        <w:rPr>
          <w:sz w:val="16"/>
          <w:szCs w:val="16"/>
        </w:rPr>
      </w:pPr>
    </w:p>
    <w:p w14:paraId="178727FD" w14:textId="3715E17D" w:rsidR="00C943B1" w:rsidRDefault="00C943B1" w:rsidP="006306B6">
      <w:pPr>
        <w:rPr>
          <w:sz w:val="16"/>
          <w:szCs w:val="16"/>
        </w:rPr>
      </w:pPr>
    </w:p>
    <w:p w14:paraId="5D784450" w14:textId="69E18AF9" w:rsidR="00C943B1" w:rsidRDefault="00C943B1" w:rsidP="006306B6">
      <w:pPr>
        <w:rPr>
          <w:sz w:val="16"/>
          <w:szCs w:val="16"/>
        </w:rPr>
      </w:pPr>
    </w:p>
    <w:p w14:paraId="0C9D7177" w14:textId="0F169124" w:rsidR="00C943B1" w:rsidRDefault="00C943B1" w:rsidP="006306B6">
      <w:pPr>
        <w:rPr>
          <w:sz w:val="16"/>
          <w:szCs w:val="16"/>
        </w:rPr>
      </w:pPr>
    </w:p>
    <w:p w14:paraId="6FCABA50" w14:textId="4F5A7DA8" w:rsidR="00C943B1" w:rsidRDefault="00C943B1" w:rsidP="006306B6">
      <w:pPr>
        <w:rPr>
          <w:sz w:val="16"/>
          <w:szCs w:val="16"/>
        </w:rPr>
      </w:pPr>
    </w:p>
    <w:p w14:paraId="5D9373C4" w14:textId="7CCD08F5" w:rsidR="00C943B1" w:rsidRDefault="00C943B1" w:rsidP="006306B6">
      <w:pPr>
        <w:rPr>
          <w:sz w:val="16"/>
          <w:szCs w:val="16"/>
        </w:rPr>
      </w:pPr>
    </w:p>
    <w:p w14:paraId="60DD8847" w14:textId="2DC1ED93" w:rsidR="00C943B1" w:rsidRDefault="00C943B1" w:rsidP="006306B6">
      <w:pPr>
        <w:rPr>
          <w:sz w:val="16"/>
          <w:szCs w:val="16"/>
        </w:rPr>
      </w:pPr>
    </w:p>
    <w:p w14:paraId="03C3FBD2" w14:textId="10A04B7C" w:rsidR="00C943B1" w:rsidRDefault="00C943B1" w:rsidP="006306B6">
      <w:pPr>
        <w:rPr>
          <w:sz w:val="16"/>
          <w:szCs w:val="16"/>
        </w:rPr>
      </w:pPr>
    </w:p>
    <w:p w14:paraId="707C7D41" w14:textId="72DE2311" w:rsidR="00C943B1" w:rsidRDefault="00C943B1" w:rsidP="006306B6">
      <w:pPr>
        <w:rPr>
          <w:sz w:val="16"/>
          <w:szCs w:val="16"/>
        </w:rPr>
      </w:pPr>
    </w:p>
    <w:p w14:paraId="4EF43823" w14:textId="77777777" w:rsidR="00C943B1" w:rsidRDefault="00C943B1" w:rsidP="006306B6">
      <w:pPr>
        <w:rPr>
          <w:sz w:val="16"/>
          <w:szCs w:val="16"/>
        </w:rPr>
      </w:pPr>
    </w:p>
    <w:p w14:paraId="49428311" w14:textId="77777777" w:rsidR="00C7350D" w:rsidRDefault="00C7350D" w:rsidP="006306B6">
      <w:pPr>
        <w:rPr>
          <w:sz w:val="16"/>
          <w:szCs w:val="16"/>
        </w:rPr>
      </w:pPr>
    </w:p>
    <w:p w14:paraId="17AAFA8C" w14:textId="77777777" w:rsidR="00C7350D" w:rsidRDefault="00C7350D" w:rsidP="006306B6">
      <w:pPr>
        <w:rPr>
          <w:sz w:val="16"/>
          <w:szCs w:val="16"/>
        </w:rPr>
      </w:pPr>
    </w:p>
    <w:p w14:paraId="155A7865" w14:textId="77777777" w:rsidR="00C7350D" w:rsidRDefault="00C7350D" w:rsidP="006306B6">
      <w:pPr>
        <w:rPr>
          <w:sz w:val="16"/>
          <w:szCs w:val="16"/>
        </w:rPr>
      </w:pPr>
    </w:p>
    <w:p w14:paraId="4AC9829F" w14:textId="77777777" w:rsidR="00C7350D" w:rsidRDefault="00C7350D" w:rsidP="006306B6">
      <w:pPr>
        <w:rPr>
          <w:sz w:val="16"/>
          <w:szCs w:val="16"/>
        </w:rPr>
      </w:pPr>
    </w:p>
    <w:p w14:paraId="2FA4F5FD" w14:textId="0F162990" w:rsidR="00C7350D" w:rsidRDefault="00C7350D" w:rsidP="006306B6">
      <w:pPr>
        <w:rPr>
          <w:sz w:val="16"/>
          <w:szCs w:val="16"/>
        </w:rPr>
      </w:pPr>
    </w:p>
    <w:p w14:paraId="60453DA5" w14:textId="0B15692C" w:rsidR="003F7A76" w:rsidRDefault="003F7A76" w:rsidP="006306B6">
      <w:pPr>
        <w:rPr>
          <w:sz w:val="16"/>
          <w:szCs w:val="16"/>
        </w:rPr>
      </w:pPr>
    </w:p>
    <w:p w14:paraId="4F706FA3" w14:textId="277791F7" w:rsidR="003F7A76" w:rsidRDefault="003F7A76" w:rsidP="006306B6">
      <w:pPr>
        <w:rPr>
          <w:sz w:val="16"/>
          <w:szCs w:val="16"/>
        </w:rPr>
      </w:pPr>
    </w:p>
    <w:p w14:paraId="31276ABA" w14:textId="50362BAC" w:rsidR="003F7A76" w:rsidRDefault="003F7A76" w:rsidP="006306B6">
      <w:pPr>
        <w:rPr>
          <w:sz w:val="16"/>
          <w:szCs w:val="16"/>
        </w:rPr>
      </w:pPr>
    </w:p>
    <w:p w14:paraId="493657F9" w14:textId="44D9DA47" w:rsidR="003F7A76" w:rsidRDefault="003F7A76" w:rsidP="006306B6">
      <w:pPr>
        <w:rPr>
          <w:sz w:val="16"/>
          <w:szCs w:val="16"/>
        </w:rPr>
      </w:pPr>
    </w:p>
    <w:p w14:paraId="7497A211" w14:textId="77777777" w:rsidR="003F7A76" w:rsidRDefault="003F7A76" w:rsidP="006306B6">
      <w:pPr>
        <w:rPr>
          <w:sz w:val="16"/>
          <w:szCs w:val="16"/>
        </w:rPr>
      </w:pPr>
    </w:p>
    <w:p w14:paraId="667DB7C9" w14:textId="6C2401AD" w:rsidR="00C7350D" w:rsidRDefault="00C7350D" w:rsidP="006306B6">
      <w:pPr>
        <w:rPr>
          <w:sz w:val="16"/>
          <w:szCs w:val="16"/>
        </w:rPr>
      </w:pPr>
    </w:p>
    <w:p w14:paraId="3C613E49" w14:textId="799F5AD8" w:rsidR="00A75C67" w:rsidRDefault="00A75C67" w:rsidP="006306B6">
      <w:pPr>
        <w:rPr>
          <w:sz w:val="16"/>
          <w:szCs w:val="16"/>
        </w:rPr>
      </w:pPr>
    </w:p>
    <w:p w14:paraId="126A9555" w14:textId="1B4410D7" w:rsidR="00D8675C" w:rsidRDefault="00D8675C" w:rsidP="00BD3C9B">
      <w:pPr>
        <w:tabs>
          <w:tab w:val="left" w:pos="1452"/>
        </w:tabs>
        <w:spacing w:after="0" w:line="240" w:lineRule="auto"/>
      </w:pPr>
    </w:p>
    <w:p w14:paraId="1D46C1F4" w14:textId="77777777" w:rsidR="00217518" w:rsidRPr="00BD3C9B" w:rsidRDefault="00217518" w:rsidP="00BD3C9B">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3C365F" w:rsidRPr="00992220" w14:paraId="2B4D8028" w14:textId="77777777" w:rsidTr="00CA1E5D">
        <w:trPr>
          <w:jc w:val="center"/>
        </w:trPr>
        <w:tc>
          <w:tcPr>
            <w:tcW w:w="7230" w:type="dxa"/>
            <w:gridSpan w:val="3"/>
            <w:shd w:val="pct20" w:color="auto" w:fill="auto"/>
          </w:tcPr>
          <w:p w14:paraId="0805E047" w14:textId="77777777" w:rsidR="003C365F" w:rsidRPr="00992220" w:rsidRDefault="003C365F" w:rsidP="00CA1E5D">
            <w:pPr>
              <w:pStyle w:val="Text"/>
              <w:spacing w:before="60" w:after="60" w:line="240" w:lineRule="auto"/>
              <w:rPr>
                <w:rFonts w:ascii="Arial" w:hAnsi="Arial" w:cs="Arial"/>
                <w:b/>
                <w:sz w:val="20"/>
                <w:szCs w:val="20"/>
              </w:rPr>
            </w:pPr>
            <w:r w:rsidRPr="00992220">
              <w:rPr>
                <w:rFonts w:ascii="Arial" w:hAnsi="Arial" w:cs="Arial"/>
                <w:b/>
                <w:sz w:val="20"/>
                <w:szCs w:val="20"/>
              </w:rPr>
              <w:t>Identifizierung der Gefährdung</w:t>
            </w:r>
          </w:p>
        </w:tc>
        <w:tc>
          <w:tcPr>
            <w:tcW w:w="1559" w:type="dxa"/>
            <w:shd w:val="pct20" w:color="auto" w:fill="auto"/>
          </w:tcPr>
          <w:p w14:paraId="6479B265" w14:textId="77777777" w:rsidR="003C365F" w:rsidRPr="00992220" w:rsidRDefault="003C365F" w:rsidP="00CA1E5D">
            <w:pPr>
              <w:pStyle w:val="Text"/>
              <w:spacing w:before="60" w:after="60" w:line="240" w:lineRule="auto"/>
              <w:rPr>
                <w:rFonts w:ascii="Arial" w:hAnsi="Arial" w:cs="Arial"/>
                <w:b/>
                <w:sz w:val="20"/>
                <w:szCs w:val="20"/>
              </w:rPr>
            </w:pPr>
            <w:proofErr w:type="spellStart"/>
            <w:r w:rsidRPr="00992220">
              <w:rPr>
                <w:rFonts w:ascii="Arial" w:hAnsi="Arial" w:cs="Arial"/>
                <w:b/>
                <w:sz w:val="20"/>
                <w:szCs w:val="20"/>
              </w:rPr>
              <w:t>Ref</w:t>
            </w:r>
            <w:proofErr w:type="spellEnd"/>
            <w:r w:rsidRPr="00992220">
              <w:rPr>
                <w:rFonts w:ascii="Arial" w:hAnsi="Arial" w:cs="Arial"/>
                <w:b/>
                <w:sz w:val="20"/>
                <w:szCs w:val="20"/>
              </w:rPr>
              <w:t>.-Nr.:</w:t>
            </w:r>
          </w:p>
        </w:tc>
        <w:tc>
          <w:tcPr>
            <w:tcW w:w="560" w:type="dxa"/>
            <w:shd w:val="pct20" w:color="auto" w:fill="auto"/>
          </w:tcPr>
          <w:p w14:paraId="2BBDCC25" w14:textId="4A333492" w:rsidR="003C365F" w:rsidRPr="00992220" w:rsidRDefault="003C365F" w:rsidP="00CA1E5D">
            <w:pPr>
              <w:pStyle w:val="Text"/>
              <w:spacing w:before="60" w:after="60" w:line="240" w:lineRule="auto"/>
              <w:rPr>
                <w:rFonts w:ascii="Arial" w:hAnsi="Arial" w:cs="Arial"/>
                <w:b/>
                <w:sz w:val="20"/>
                <w:szCs w:val="20"/>
              </w:rPr>
            </w:pPr>
            <w:r w:rsidRPr="00992220">
              <w:rPr>
                <w:rFonts w:ascii="Arial" w:hAnsi="Arial" w:cs="Arial"/>
                <w:b/>
                <w:sz w:val="20"/>
                <w:szCs w:val="20"/>
              </w:rPr>
              <w:t>1.</w:t>
            </w:r>
            <w:r w:rsidR="009246A1">
              <w:rPr>
                <w:rFonts w:ascii="Arial" w:hAnsi="Arial" w:cs="Arial"/>
                <w:b/>
                <w:sz w:val="20"/>
                <w:szCs w:val="20"/>
              </w:rPr>
              <w:t>5</w:t>
            </w:r>
          </w:p>
        </w:tc>
      </w:tr>
      <w:tr w:rsidR="0050341C" w:rsidRPr="00992220" w14:paraId="78904EF6" w14:textId="77777777" w:rsidTr="00CA1E5D">
        <w:tblPrEx>
          <w:shd w:val="clear" w:color="auto" w:fill="auto"/>
        </w:tblPrEx>
        <w:trPr>
          <w:jc w:val="center"/>
        </w:trPr>
        <w:tc>
          <w:tcPr>
            <w:tcW w:w="2773" w:type="dxa"/>
          </w:tcPr>
          <w:p w14:paraId="573A5AC4"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Gefährdungsbereich</w:t>
            </w:r>
          </w:p>
        </w:tc>
        <w:tc>
          <w:tcPr>
            <w:tcW w:w="6576" w:type="dxa"/>
            <w:gridSpan w:val="4"/>
          </w:tcPr>
          <w:p w14:paraId="74B9020B" w14:textId="77777777" w:rsidR="0050341C" w:rsidRPr="00992220" w:rsidRDefault="00992220" w:rsidP="0050341C">
            <w:pPr>
              <w:pStyle w:val="Text"/>
              <w:spacing w:before="60" w:after="60" w:line="240" w:lineRule="auto"/>
              <w:jc w:val="left"/>
              <w:rPr>
                <w:rFonts w:ascii="Arial" w:hAnsi="Arial" w:cs="Arial"/>
                <w:sz w:val="20"/>
                <w:szCs w:val="20"/>
              </w:rPr>
            </w:pPr>
            <w:r w:rsidRPr="00992220">
              <w:rPr>
                <w:rFonts w:ascii="Arial" w:hAnsi="Arial" w:cs="Arial"/>
                <w:sz w:val="20"/>
                <w:szCs w:val="20"/>
              </w:rPr>
              <w:t>Extruderanlage</w:t>
            </w:r>
            <w:r w:rsidRPr="00992220">
              <w:rPr>
                <w:rFonts w:ascii="Arial" w:hAnsi="Arial" w:cs="Arial"/>
                <w:sz w:val="20"/>
              </w:rPr>
              <w:t xml:space="preserve"> – Elektrische Ausrüstung</w:t>
            </w:r>
          </w:p>
        </w:tc>
      </w:tr>
      <w:tr w:rsidR="0050341C" w:rsidRPr="00992220" w14:paraId="09D89890" w14:textId="77777777" w:rsidTr="00CA1E5D">
        <w:tblPrEx>
          <w:shd w:val="clear" w:color="auto" w:fill="auto"/>
        </w:tblPrEx>
        <w:trPr>
          <w:jc w:val="center"/>
        </w:trPr>
        <w:tc>
          <w:tcPr>
            <w:tcW w:w="2773" w:type="dxa"/>
          </w:tcPr>
          <w:p w14:paraId="53323405"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w:t>
            </w:r>
          </w:p>
        </w:tc>
        <w:tc>
          <w:tcPr>
            <w:tcW w:w="2311" w:type="dxa"/>
          </w:tcPr>
          <w:p w14:paraId="48027902"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Elektrische Gefährdung</w:t>
            </w:r>
          </w:p>
        </w:tc>
        <w:tc>
          <w:tcPr>
            <w:tcW w:w="4265" w:type="dxa"/>
            <w:gridSpan w:val="3"/>
            <w:vMerge w:val="restart"/>
            <w:vAlign w:val="center"/>
          </w:tcPr>
          <w:p w14:paraId="21E92FB9" w14:textId="77777777" w:rsidR="0050341C" w:rsidRPr="00992220" w:rsidRDefault="0050341C" w:rsidP="0050341C">
            <w:pPr>
              <w:pStyle w:val="Text"/>
              <w:spacing w:before="60" w:after="60" w:line="240" w:lineRule="auto"/>
              <w:jc w:val="center"/>
              <w:rPr>
                <w:rFonts w:ascii="Arial" w:hAnsi="Arial" w:cs="Arial"/>
                <w:sz w:val="20"/>
                <w:szCs w:val="20"/>
              </w:rPr>
            </w:pPr>
            <w:r w:rsidRPr="00992220">
              <w:rPr>
                <w:rFonts w:cs="Arial"/>
                <w:noProof/>
                <w:lang w:eastAsia="de-DE"/>
              </w:rPr>
              <w:drawing>
                <wp:inline distT="0" distB="0" distL="0" distR="0" wp14:anchorId="67B56CCD" wp14:editId="361BE012">
                  <wp:extent cx="1441585" cy="1255372"/>
                  <wp:effectExtent l="0" t="0" r="635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1585" cy="1255372"/>
                          </a:xfrm>
                          <a:prstGeom prst="rect">
                            <a:avLst/>
                          </a:prstGeom>
                        </pic:spPr>
                      </pic:pic>
                    </a:graphicData>
                  </a:graphic>
                </wp:inline>
              </w:drawing>
            </w:r>
          </w:p>
        </w:tc>
      </w:tr>
      <w:tr w:rsidR="0050341C" w:rsidRPr="00992220" w14:paraId="4076C2F6" w14:textId="77777777" w:rsidTr="00CA1E5D">
        <w:tblPrEx>
          <w:shd w:val="clear" w:color="auto" w:fill="auto"/>
        </w:tblPrEx>
        <w:trPr>
          <w:jc w:val="center"/>
        </w:trPr>
        <w:tc>
          <w:tcPr>
            <w:tcW w:w="2773" w:type="dxa"/>
          </w:tcPr>
          <w:p w14:paraId="5561834F"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Lebensphase</w:t>
            </w:r>
          </w:p>
        </w:tc>
        <w:tc>
          <w:tcPr>
            <w:tcW w:w="2311" w:type="dxa"/>
          </w:tcPr>
          <w:p w14:paraId="18F753FB"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Montage und Installation,</w:t>
            </w:r>
          </w:p>
          <w:p w14:paraId="635D7556"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Inbetriebnahme, Normalbetrieb,</w:t>
            </w:r>
          </w:p>
          <w:p w14:paraId="136B4414"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Reparatur / Instandsetzung,</w:t>
            </w:r>
          </w:p>
          <w:p w14:paraId="151F72F5"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Instandhaltung, Reinigung,</w:t>
            </w:r>
          </w:p>
          <w:p w14:paraId="7289E39D"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 xml:space="preserve">Fehlersuche und - </w:t>
            </w:r>
            <w:proofErr w:type="spellStart"/>
            <w:r w:rsidRPr="00992220">
              <w:rPr>
                <w:rFonts w:ascii="Arial" w:hAnsi="Arial" w:cs="Arial"/>
                <w:sz w:val="20"/>
                <w:szCs w:val="20"/>
              </w:rPr>
              <w:t>beseitigung</w:t>
            </w:r>
            <w:proofErr w:type="spellEnd"/>
            <w:r w:rsidRPr="00992220">
              <w:rPr>
                <w:rFonts w:ascii="Arial" w:hAnsi="Arial" w:cs="Arial"/>
                <w:sz w:val="20"/>
                <w:szCs w:val="20"/>
              </w:rPr>
              <w:t>,</w:t>
            </w:r>
          </w:p>
          <w:p w14:paraId="2EEDEA3C"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Demontage, außer Betrieb nehmen</w:t>
            </w:r>
          </w:p>
        </w:tc>
        <w:tc>
          <w:tcPr>
            <w:tcW w:w="4265" w:type="dxa"/>
            <w:gridSpan w:val="3"/>
            <w:vMerge/>
          </w:tcPr>
          <w:p w14:paraId="783FBE5C" w14:textId="77777777" w:rsidR="0050341C" w:rsidRPr="00992220" w:rsidRDefault="0050341C" w:rsidP="0050341C">
            <w:pPr>
              <w:pStyle w:val="Text"/>
              <w:spacing w:before="60" w:after="60" w:line="240" w:lineRule="auto"/>
              <w:rPr>
                <w:rFonts w:ascii="Arial" w:hAnsi="Arial" w:cs="Arial"/>
                <w:sz w:val="20"/>
                <w:szCs w:val="20"/>
              </w:rPr>
            </w:pPr>
          </w:p>
        </w:tc>
      </w:tr>
      <w:tr w:rsidR="0050341C" w:rsidRPr="00992220" w14:paraId="7947A35D" w14:textId="77777777" w:rsidTr="00CA1E5D">
        <w:tblPrEx>
          <w:shd w:val="clear" w:color="auto" w:fill="auto"/>
        </w:tblPrEx>
        <w:trPr>
          <w:jc w:val="center"/>
        </w:trPr>
        <w:tc>
          <w:tcPr>
            <w:tcW w:w="2773" w:type="dxa"/>
          </w:tcPr>
          <w:p w14:paraId="272234CE"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Aufgabe</w:t>
            </w:r>
          </w:p>
        </w:tc>
        <w:tc>
          <w:tcPr>
            <w:tcW w:w="2311" w:type="dxa"/>
          </w:tcPr>
          <w:p w14:paraId="665089B7"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Arbeiten an der Maschine</w:t>
            </w:r>
          </w:p>
        </w:tc>
        <w:tc>
          <w:tcPr>
            <w:tcW w:w="4265" w:type="dxa"/>
            <w:gridSpan w:val="3"/>
            <w:vMerge/>
          </w:tcPr>
          <w:p w14:paraId="3AC02B3D" w14:textId="77777777" w:rsidR="0050341C" w:rsidRPr="00992220" w:rsidRDefault="0050341C" w:rsidP="0050341C">
            <w:pPr>
              <w:pStyle w:val="Text"/>
              <w:spacing w:before="60" w:after="60" w:line="240" w:lineRule="auto"/>
              <w:rPr>
                <w:rFonts w:ascii="Arial" w:hAnsi="Arial" w:cs="Arial"/>
                <w:sz w:val="20"/>
                <w:szCs w:val="20"/>
              </w:rPr>
            </w:pPr>
          </w:p>
        </w:tc>
      </w:tr>
      <w:tr w:rsidR="0050341C" w:rsidRPr="00992220" w14:paraId="35A467F4" w14:textId="77777777" w:rsidTr="00CA1E5D">
        <w:tblPrEx>
          <w:shd w:val="clear" w:color="auto" w:fill="auto"/>
        </w:tblPrEx>
        <w:trPr>
          <w:jc w:val="center"/>
        </w:trPr>
        <w:tc>
          <w:tcPr>
            <w:tcW w:w="2773" w:type="dxa"/>
          </w:tcPr>
          <w:p w14:paraId="4C532FAE"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Gefährdungssituation</w:t>
            </w:r>
          </w:p>
        </w:tc>
        <w:tc>
          <w:tcPr>
            <w:tcW w:w="2311" w:type="dxa"/>
          </w:tcPr>
          <w:p w14:paraId="2E58FAA8"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Arbeiten in der Nähe von elektrischen Ausrüstungen</w:t>
            </w:r>
          </w:p>
        </w:tc>
        <w:tc>
          <w:tcPr>
            <w:tcW w:w="4265" w:type="dxa"/>
            <w:gridSpan w:val="3"/>
            <w:vMerge/>
          </w:tcPr>
          <w:p w14:paraId="2694CDB5" w14:textId="77777777" w:rsidR="0050341C" w:rsidRPr="00992220" w:rsidRDefault="0050341C" w:rsidP="0050341C">
            <w:pPr>
              <w:pStyle w:val="Text"/>
              <w:spacing w:before="60" w:after="60" w:line="240" w:lineRule="auto"/>
              <w:rPr>
                <w:rFonts w:ascii="Arial" w:hAnsi="Arial" w:cs="Arial"/>
                <w:sz w:val="20"/>
                <w:szCs w:val="20"/>
              </w:rPr>
            </w:pPr>
          </w:p>
        </w:tc>
      </w:tr>
      <w:tr w:rsidR="0050341C" w:rsidRPr="00992220" w14:paraId="477C6E44" w14:textId="77777777" w:rsidTr="00CA1E5D">
        <w:tblPrEx>
          <w:shd w:val="clear" w:color="auto" w:fill="auto"/>
        </w:tblPrEx>
        <w:trPr>
          <w:jc w:val="center"/>
        </w:trPr>
        <w:tc>
          <w:tcPr>
            <w:tcW w:w="2773" w:type="dxa"/>
          </w:tcPr>
          <w:p w14:paraId="7F34D540"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Gefährdungsereignis</w:t>
            </w:r>
          </w:p>
        </w:tc>
        <w:tc>
          <w:tcPr>
            <w:tcW w:w="2311" w:type="dxa"/>
          </w:tcPr>
          <w:p w14:paraId="28E601BF" w14:textId="77777777"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Einfluss auf medizinische Implantate</w:t>
            </w:r>
          </w:p>
        </w:tc>
        <w:tc>
          <w:tcPr>
            <w:tcW w:w="4265" w:type="dxa"/>
            <w:gridSpan w:val="3"/>
            <w:vMerge/>
          </w:tcPr>
          <w:p w14:paraId="1ADDBBDB" w14:textId="77777777" w:rsidR="0050341C" w:rsidRPr="00992220" w:rsidRDefault="0050341C" w:rsidP="0050341C">
            <w:pPr>
              <w:pStyle w:val="Text"/>
              <w:spacing w:before="60" w:after="60" w:line="240" w:lineRule="auto"/>
              <w:rPr>
                <w:rFonts w:ascii="Arial" w:hAnsi="Arial" w:cs="Arial"/>
                <w:sz w:val="20"/>
                <w:szCs w:val="20"/>
              </w:rPr>
            </w:pPr>
          </w:p>
        </w:tc>
      </w:tr>
      <w:tr w:rsidR="0050341C" w:rsidRPr="00992220" w14:paraId="07B9682B" w14:textId="77777777" w:rsidTr="00CA1E5D">
        <w:tblPrEx>
          <w:shd w:val="clear" w:color="auto" w:fill="auto"/>
        </w:tblPrEx>
        <w:trPr>
          <w:jc w:val="center"/>
        </w:trPr>
        <w:tc>
          <w:tcPr>
            <w:tcW w:w="2773" w:type="dxa"/>
          </w:tcPr>
          <w:p w14:paraId="0B9EF8E7" w14:textId="77777777"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Gefährdungsbeschreibung</w:t>
            </w:r>
          </w:p>
        </w:tc>
        <w:tc>
          <w:tcPr>
            <w:tcW w:w="6576" w:type="dxa"/>
            <w:gridSpan w:val="4"/>
          </w:tcPr>
          <w:p w14:paraId="6CBF735B" w14:textId="77777777" w:rsidR="0050341C" w:rsidRPr="00992220" w:rsidRDefault="0050341C" w:rsidP="0050341C">
            <w:pPr>
              <w:pStyle w:val="Text"/>
              <w:spacing w:before="60" w:after="60" w:line="240" w:lineRule="auto"/>
              <w:rPr>
                <w:rFonts w:ascii="Arial" w:hAnsi="Arial" w:cs="Arial"/>
                <w:sz w:val="20"/>
                <w:szCs w:val="20"/>
              </w:rPr>
            </w:pPr>
            <w:r w:rsidRPr="00992220">
              <w:rPr>
                <w:rFonts w:ascii="Arial" w:hAnsi="Arial" w:cs="Arial"/>
                <w:sz w:val="20"/>
                <w:szCs w:val="20"/>
              </w:rPr>
              <w:t>Gefährdung durch elektromagnetische Vorgänge im Bereich elektrischer Ausrüstungen.</w:t>
            </w:r>
          </w:p>
        </w:tc>
      </w:tr>
    </w:tbl>
    <w:p w14:paraId="6EDDE1B5" w14:textId="77777777" w:rsidR="007743C7" w:rsidRDefault="007743C7"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3C365F" w:rsidRPr="005A5B31" w14:paraId="22F74B46" w14:textId="77777777" w:rsidTr="00CA1E5D">
        <w:trPr>
          <w:jc w:val="center"/>
        </w:trPr>
        <w:tc>
          <w:tcPr>
            <w:tcW w:w="9351" w:type="dxa"/>
            <w:gridSpan w:val="4"/>
            <w:shd w:val="pct20" w:color="auto" w:fill="auto"/>
          </w:tcPr>
          <w:p w14:paraId="5128BD69" w14:textId="77777777"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3C365F" w:rsidRPr="005A5B31" w14:paraId="7B4D30F4" w14:textId="77777777" w:rsidTr="00CA1E5D">
        <w:trPr>
          <w:jc w:val="center"/>
        </w:trPr>
        <w:tc>
          <w:tcPr>
            <w:tcW w:w="3397" w:type="dxa"/>
          </w:tcPr>
          <w:p w14:paraId="040F8603" w14:textId="77777777"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14:paraId="6294E2CD" w14:textId="77777777"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04CDB7C8" w14:textId="77777777"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14:paraId="631016F2" w14:textId="77777777"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2,5</w:t>
            </w:r>
          </w:p>
        </w:tc>
      </w:tr>
      <w:tr w:rsidR="003C365F" w:rsidRPr="005A5B31" w14:paraId="0EA6A969" w14:textId="77777777" w:rsidTr="00CA1E5D">
        <w:trPr>
          <w:jc w:val="center"/>
        </w:trPr>
        <w:tc>
          <w:tcPr>
            <w:tcW w:w="3397" w:type="dxa"/>
          </w:tcPr>
          <w:p w14:paraId="5B5C082F" w14:textId="77777777"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14:paraId="74B2E38A" w14:textId="77777777"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14:paraId="0DD017A0" w14:textId="77777777"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14:paraId="03271D96" w14:textId="77777777"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r>
      <w:tr w:rsidR="003C365F" w:rsidRPr="005A5B31" w14:paraId="53C62DD0" w14:textId="77777777" w:rsidTr="00CA1E5D">
        <w:trPr>
          <w:jc w:val="center"/>
        </w:trPr>
        <w:tc>
          <w:tcPr>
            <w:tcW w:w="3397" w:type="dxa"/>
          </w:tcPr>
          <w:p w14:paraId="2ABDD12D" w14:textId="77777777" w:rsidR="003C365F" w:rsidRPr="005A5B31" w:rsidRDefault="003C365F"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14:paraId="4F0E8663" w14:textId="77777777" w:rsidR="003C365F" w:rsidRPr="00225099" w:rsidRDefault="003C365F" w:rsidP="00CA1E5D">
            <w:pPr>
              <w:pStyle w:val="Text"/>
              <w:spacing w:before="60" w:after="60" w:line="240" w:lineRule="auto"/>
              <w:jc w:val="left"/>
              <w:rPr>
                <w:rFonts w:ascii="Arial" w:hAnsi="Arial" w:cs="Arial"/>
                <w:sz w:val="20"/>
                <w:szCs w:val="20"/>
              </w:rPr>
            </w:pPr>
            <w:r w:rsidRPr="00225099">
              <w:rPr>
                <w:rFonts w:cs="Arial"/>
                <w:sz w:val="20"/>
                <w:szCs w:val="20"/>
              </w:rPr>
              <w:fldChar w:fldCharType="begin"/>
            </w:r>
            <w:r w:rsidRPr="00225099">
              <w:rPr>
                <w:rFonts w:ascii="Arial" w:hAnsi="Arial" w:cs="Arial"/>
                <w:sz w:val="20"/>
                <w:szCs w:val="20"/>
              </w:rPr>
              <w:instrText xml:space="preserve"> =PRODUCT(b2;b3;d2;d3) \# "0" </w:instrText>
            </w:r>
            <w:r w:rsidRPr="00225099">
              <w:rPr>
                <w:rFonts w:cs="Arial"/>
                <w:sz w:val="20"/>
                <w:szCs w:val="20"/>
              </w:rPr>
              <w:fldChar w:fldCharType="separate"/>
            </w:r>
            <w:r w:rsidRPr="00225099">
              <w:rPr>
                <w:rFonts w:ascii="Arial" w:hAnsi="Arial" w:cs="Arial"/>
                <w:noProof/>
                <w:sz w:val="20"/>
                <w:szCs w:val="20"/>
              </w:rPr>
              <w:t>2500</w:t>
            </w:r>
            <w:r w:rsidRPr="00225099">
              <w:rPr>
                <w:rFonts w:cs="Arial"/>
                <w:sz w:val="20"/>
                <w:szCs w:val="20"/>
              </w:rPr>
              <w:fldChar w:fldCharType="end"/>
            </w:r>
          </w:p>
        </w:tc>
        <w:tc>
          <w:tcPr>
            <w:tcW w:w="4961" w:type="dxa"/>
            <w:gridSpan w:val="2"/>
          </w:tcPr>
          <w:p w14:paraId="7B465209" w14:textId="77777777" w:rsidR="003C365F" w:rsidRPr="0086264E" w:rsidRDefault="003C365F"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unakzeptabel</w:t>
            </w:r>
          </w:p>
        </w:tc>
      </w:tr>
    </w:tbl>
    <w:p w14:paraId="74D858DB" w14:textId="77777777" w:rsidR="007743C7" w:rsidRDefault="007743C7" w:rsidP="006306B6">
      <w:pPr>
        <w:rPr>
          <w:sz w:val="16"/>
          <w:szCs w:val="16"/>
        </w:rPr>
      </w:pPr>
    </w:p>
    <w:tbl>
      <w:tblPr>
        <w:tblStyle w:val="Tabellenraster"/>
        <w:tblW w:w="0" w:type="auto"/>
        <w:jc w:val="center"/>
        <w:tblLook w:val="04A0" w:firstRow="1" w:lastRow="0" w:firstColumn="1" w:lastColumn="0" w:noHBand="0" w:noVBand="1"/>
      </w:tblPr>
      <w:tblGrid>
        <w:gridCol w:w="7366"/>
        <w:gridCol w:w="1978"/>
      </w:tblGrid>
      <w:tr w:rsidR="003C365F" w:rsidRPr="00237707" w14:paraId="56FD5C9B" w14:textId="77777777" w:rsidTr="00CA1E5D">
        <w:trPr>
          <w:jc w:val="center"/>
        </w:trPr>
        <w:tc>
          <w:tcPr>
            <w:tcW w:w="7366" w:type="dxa"/>
            <w:shd w:val="pct20" w:color="auto" w:fill="auto"/>
          </w:tcPr>
          <w:p w14:paraId="2AD5B0A9" w14:textId="77777777" w:rsidR="003C365F" w:rsidRPr="00237707" w:rsidRDefault="003C365F" w:rsidP="00CA1E5D">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978" w:type="dxa"/>
            <w:shd w:val="pct20" w:color="auto" w:fill="auto"/>
          </w:tcPr>
          <w:p w14:paraId="62E71AD6" w14:textId="3C157AF6" w:rsidR="003C365F" w:rsidRPr="00237707" w:rsidRDefault="007025DA" w:rsidP="00CA1E5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3C365F" w:rsidRPr="00237707" w14:paraId="449FE54E" w14:textId="77777777" w:rsidTr="00CA1E5D">
        <w:trPr>
          <w:jc w:val="center"/>
        </w:trPr>
        <w:tc>
          <w:tcPr>
            <w:tcW w:w="7366" w:type="dxa"/>
          </w:tcPr>
          <w:p w14:paraId="50D6907B" w14:textId="77777777" w:rsidR="003C365F" w:rsidRPr="006A016B"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14:paraId="5271A748" w14:textId="77777777" w:rsidR="003C365F" w:rsidRPr="006F6422" w:rsidRDefault="003C365F" w:rsidP="00CA1E5D">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14:paraId="6D2B64DF" w14:textId="513527AF" w:rsidR="003C365F" w:rsidRDefault="003C365F" w:rsidP="00CA1E5D">
            <w:pPr>
              <w:pStyle w:val="Text"/>
              <w:spacing w:before="60" w:after="60" w:line="240" w:lineRule="auto"/>
              <w:jc w:val="left"/>
              <w:rPr>
                <w:rFonts w:ascii="Arial" w:hAnsi="Arial" w:cs="Arial"/>
                <w:sz w:val="20"/>
                <w:szCs w:val="20"/>
              </w:rPr>
            </w:pPr>
            <w:r>
              <w:rPr>
                <w:rFonts w:ascii="Arial" w:hAnsi="Arial" w:cs="Arial"/>
                <w:sz w:val="20"/>
                <w:szCs w:val="20"/>
              </w:rPr>
              <w:t xml:space="preserve">Für die Konstruktion elektrischer Ausrüstungen von Maschinen sind die allgemeinen Festlegungen gemäß en 60204-1 </w:t>
            </w:r>
            <w:r w:rsidR="00F70C72">
              <w:rPr>
                <w:rFonts w:ascii="Arial" w:hAnsi="Arial" w:cs="Arial"/>
                <w:sz w:val="20"/>
                <w:szCs w:val="20"/>
              </w:rPr>
              <w:t>hinsichtlich elektromagnetischer Verträglichkeit</w:t>
            </w:r>
            <w:r>
              <w:rPr>
                <w:rFonts w:ascii="Arial" w:hAnsi="Arial" w:cs="Arial"/>
                <w:sz w:val="20"/>
                <w:szCs w:val="20"/>
              </w:rPr>
              <w:t xml:space="preserve"> anzuwenden.</w:t>
            </w:r>
          </w:p>
          <w:p w14:paraId="7F403664" w14:textId="5D73A804" w:rsidR="00210464" w:rsidRDefault="00210464" w:rsidP="00CA1E5D">
            <w:pPr>
              <w:pStyle w:val="Text"/>
              <w:spacing w:before="60" w:after="60" w:line="240" w:lineRule="auto"/>
              <w:jc w:val="left"/>
              <w:rPr>
                <w:rFonts w:ascii="Arial" w:hAnsi="Arial" w:cs="Arial"/>
                <w:sz w:val="20"/>
                <w:szCs w:val="20"/>
              </w:rPr>
            </w:pPr>
          </w:p>
          <w:p w14:paraId="39018DE0" w14:textId="463A5D53" w:rsidR="00210464" w:rsidRPr="00F209F7" w:rsidRDefault="00210464" w:rsidP="00CA1E5D">
            <w:pPr>
              <w:pStyle w:val="Text"/>
              <w:spacing w:before="60" w:after="60" w:line="240" w:lineRule="auto"/>
              <w:jc w:val="left"/>
              <w:rPr>
                <w:rFonts w:ascii="Arial" w:hAnsi="Arial" w:cs="Arial"/>
                <w:sz w:val="20"/>
                <w:szCs w:val="20"/>
              </w:rPr>
            </w:pPr>
            <w:r>
              <w:rPr>
                <w:rFonts w:ascii="Arial" w:hAnsi="Arial" w:cs="Arial"/>
                <w:sz w:val="20"/>
                <w:szCs w:val="20"/>
              </w:rPr>
              <w:t>Die elektrische Ausrüstung darf keine elektromagnetischen Störungen oberhalb des für die vorgesehene betriebliche Umgebung zulässigen Niveaus erzeugen. Zusätzlich muss die elektrische Ausrüstung eine ausreichende Störfestigkeit gegen elektromagnetische Störungen haben, sodass sie in ihrer vorgesehenen Umgebung einwandfrei arbeitet.</w:t>
            </w:r>
          </w:p>
          <w:p w14:paraId="34C9B88C" w14:textId="77777777" w:rsidR="003C365F" w:rsidRPr="006A016B" w:rsidRDefault="003C365F" w:rsidP="00CA1E5D">
            <w:pPr>
              <w:pStyle w:val="Text"/>
              <w:spacing w:before="60" w:after="60" w:line="240" w:lineRule="auto"/>
              <w:jc w:val="left"/>
              <w:rPr>
                <w:rFonts w:ascii="Arial" w:hAnsi="Arial" w:cs="Arial"/>
                <w:sz w:val="20"/>
                <w:szCs w:val="20"/>
              </w:rPr>
            </w:pPr>
          </w:p>
          <w:p w14:paraId="39B99E50" w14:textId="77777777" w:rsidR="003C365F"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14:paraId="20FB3988" w14:textId="77777777" w:rsidR="003C365F" w:rsidRDefault="003C365F" w:rsidP="00CA1E5D">
            <w:pPr>
              <w:pStyle w:val="Text"/>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w:t>
            </w:r>
            <w:r w:rsidR="00AB0F4B">
              <w:rPr>
                <w:rFonts w:ascii="Arial" w:hAnsi="Arial" w:cs="Arial"/>
                <w:sz w:val="20"/>
                <w:szCs w:val="20"/>
              </w:rPr>
              <w:t xml:space="preserve"> – Abschnitt 4.4.2</w:t>
            </w:r>
            <w:r>
              <w:rPr>
                <w:rFonts w:ascii="Arial" w:hAnsi="Arial" w:cs="Arial"/>
                <w:sz w:val="20"/>
                <w:szCs w:val="20"/>
              </w:rPr>
              <w:t xml:space="preserve"> sind anzuwenden.</w:t>
            </w:r>
          </w:p>
          <w:p w14:paraId="60DAE168" w14:textId="77777777" w:rsidR="003469C7" w:rsidRPr="00F209F7" w:rsidRDefault="003469C7" w:rsidP="00CA1E5D">
            <w:pPr>
              <w:pStyle w:val="Text"/>
              <w:spacing w:before="60" w:after="60" w:line="240" w:lineRule="auto"/>
              <w:jc w:val="left"/>
              <w:rPr>
                <w:rFonts w:ascii="Arial" w:hAnsi="Arial" w:cs="Arial"/>
                <w:sz w:val="20"/>
                <w:szCs w:val="20"/>
              </w:rPr>
            </w:pPr>
          </w:p>
          <w:p w14:paraId="48064C2A" w14:textId="77777777" w:rsidR="003C365F"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14:paraId="34A4CAFD" w14:textId="77777777" w:rsidR="003C365F" w:rsidRPr="006A016B" w:rsidRDefault="003C365F"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14:paraId="310C1CAF" w14:textId="77777777" w:rsidR="003C365F" w:rsidRDefault="003C365F"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14:paraId="1B34E3DB" w14:textId="6D838338" w:rsidR="003C365F" w:rsidRPr="006A016B" w:rsidRDefault="003C365F" w:rsidP="00AD469B">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lastRenderedPageBreak/>
              <w:t>Unterweisung des jeweiligen Fachpersonals (Verwendung von PSA).</w:t>
            </w:r>
          </w:p>
        </w:tc>
        <w:tc>
          <w:tcPr>
            <w:tcW w:w="1978" w:type="dxa"/>
          </w:tcPr>
          <w:p w14:paraId="6C10B4CA" w14:textId="77777777" w:rsidR="007025DA" w:rsidRDefault="007025DA" w:rsidP="007025DA">
            <w:pPr>
              <w:pStyle w:val="Text"/>
              <w:spacing w:before="60" w:after="60" w:line="240" w:lineRule="auto"/>
              <w:jc w:val="left"/>
              <w:rPr>
                <w:rFonts w:ascii="Arial" w:hAnsi="Arial" w:cs="Arial"/>
                <w:sz w:val="20"/>
                <w:szCs w:val="20"/>
              </w:rPr>
            </w:pPr>
            <w:r w:rsidRPr="00DD72DD">
              <w:rPr>
                <w:rFonts w:ascii="Arial" w:hAnsi="Arial" w:cs="Arial"/>
                <w:sz w:val="20"/>
                <w:szCs w:val="20"/>
              </w:rPr>
              <w:lastRenderedPageBreak/>
              <w:t>MRL 2006/42/EG Anhang I, 1.5.1.</w:t>
            </w:r>
          </w:p>
          <w:p w14:paraId="2FABC77C" w14:textId="77777777" w:rsidR="007025DA" w:rsidRDefault="007025DA" w:rsidP="00CA1E5D">
            <w:pPr>
              <w:pStyle w:val="Text"/>
              <w:spacing w:before="60" w:after="60" w:line="240" w:lineRule="auto"/>
              <w:rPr>
                <w:rFonts w:ascii="Arial" w:hAnsi="Arial" w:cs="Arial"/>
                <w:sz w:val="20"/>
                <w:szCs w:val="20"/>
              </w:rPr>
            </w:pPr>
          </w:p>
          <w:p w14:paraId="4C6DBA08" w14:textId="77777777" w:rsidR="005D5FC8" w:rsidRDefault="005D5FC8" w:rsidP="005D5FC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2886A3EB" w14:textId="77777777" w:rsidR="005D5FC8" w:rsidRDefault="005D5FC8" w:rsidP="005D5FC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14:paraId="504B2E22" w14:textId="77777777" w:rsidR="005D5FC8" w:rsidRDefault="005D5FC8" w:rsidP="005D5FC8">
            <w:pPr>
              <w:pStyle w:val="Text"/>
              <w:spacing w:before="60" w:after="60" w:line="240" w:lineRule="auto"/>
              <w:jc w:val="left"/>
              <w:rPr>
                <w:rFonts w:ascii="Arial" w:hAnsi="Arial" w:cs="Arial"/>
                <w:sz w:val="20"/>
                <w:szCs w:val="20"/>
              </w:rPr>
            </w:pPr>
          </w:p>
          <w:p w14:paraId="6F35BE4B" w14:textId="77777777" w:rsidR="005D5FC8" w:rsidRDefault="005D5FC8" w:rsidP="005D5FC8">
            <w:pPr>
              <w:pStyle w:val="Text"/>
              <w:spacing w:before="60" w:after="60" w:line="240" w:lineRule="auto"/>
              <w:jc w:val="left"/>
              <w:rPr>
                <w:rFonts w:ascii="Arial" w:hAnsi="Arial" w:cs="Arial"/>
                <w:sz w:val="20"/>
                <w:szCs w:val="20"/>
              </w:rPr>
            </w:pPr>
            <w:r>
              <w:rPr>
                <w:rFonts w:ascii="Arial" w:hAnsi="Arial" w:cs="Arial"/>
                <w:sz w:val="20"/>
                <w:szCs w:val="20"/>
              </w:rPr>
              <w:t>EN 60204-1:2018</w:t>
            </w:r>
          </w:p>
          <w:p w14:paraId="119ACC4C" w14:textId="77777777" w:rsidR="00C35AF0" w:rsidRDefault="00C35AF0" w:rsidP="00C35AF0">
            <w:pPr>
              <w:pStyle w:val="Text"/>
              <w:spacing w:before="60" w:after="60" w:line="240" w:lineRule="auto"/>
              <w:jc w:val="left"/>
              <w:rPr>
                <w:rFonts w:ascii="Arial" w:hAnsi="Arial" w:cs="Arial"/>
                <w:sz w:val="20"/>
                <w:szCs w:val="20"/>
              </w:rPr>
            </w:pPr>
            <w:r>
              <w:rPr>
                <w:rFonts w:ascii="Arial" w:hAnsi="Arial" w:cs="Arial"/>
                <w:sz w:val="20"/>
                <w:szCs w:val="20"/>
              </w:rPr>
              <w:t>Pkt. 4.2.2</w:t>
            </w:r>
          </w:p>
          <w:p w14:paraId="65192B30" w14:textId="77777777" w:rsidR="00C35AF0" w:rsidRPr="006F6422" w:rsidRDefault="00C35AF0" w:rsidP="005D5FC8">
            <w:pPr>
              <w:pStyle w:val="Text"/>
              <w:spacing w:before="60" w:after="60" w:line="240" w:lineRule="auto"/>
              <w:jc w:val="left"/>
              <w:rPr>
                <w:rFonts w:ascii="Arial" w:hAnsi="Arial" w:cs="Arial"/>
                <w:sz w:val="20"/>
                <w:szCs w:val="20"/>
              </w:rPr>
            </w:pPr>
          </w:p>
          <w:p w14:paraId="617E4813" w14:textId="7CE1574C" w:rsidR="003C365F" w:rsidRPr="006A016B" w:rsidRDefault="005D5FC8" w:rsidP="005D5FC8">
            <w:pPr>
              <w:pStyle w:val="Text"/>
              <w:spacing w:before="60" w:after="60" w:line="240" w:lineRule="auto"/>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14:paraId="452CCA76" w14:textId="3E8B69CF" w:rsidR="00BF4734" w:rsidRDefault="00BF4734"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2528C1" w:rsidRPr="00492AD5" w14:paraId="4C36F596" w14:textId="77777777" w:rsidTr="002913DF">
        <w:trPr>
          <w:jc w:val="center"/>
        </w:trPr>
        <w:tc>
          <w:tcPr>
            <w:tcW w:w="7508" w:type="dxa"/>
            <w:shd w:val="pct20" w:color="auto" w:fill="auto"/>
          </w:tcPr>
          <w:p w14:paraId="39866B0A" w14:textId="77777777" w:rsidR="002528C1" w:rsidRPr="00492AD5" w:rsidRDefault="002528C1"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74C532B3" w14:textId="77777777" w:rsidR="002528C1" w:rsidRPr="00492AD5" w:rsidRDefault="002528C1"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14:paraId="00501DF4" w14:textId="77777777" w:rsidTr="002913DF">
        <w:trPr>
          <w:jc w:val="center"/>
        </w:trPr>
        <w:tc>
          <w:tcPr>
            <w:tcW w:w="7508" w:type="dxa"/>
          </w:tcPr>
          <w:p w14:paraId="73785F5E"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08F7CA9E" w14:textId="77777777" w:rsidR="00A42E0B" w:rsidRPr="00F373B1" w:rsidRDefault="00A42E0B"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14:paraId="6295BAF6" w14:textId="77777777" w:rsidR="002528C1" w:rsidRDefault="002528C1" w:rsidP="002913DF">
            <w:pPr>
              <w:pStyle w:val="Text"/>
              <w:spacing w:before="60" w:after="60" w:line="240" w:lineRule="auto"/>
              <w:jc w:val="left"/>
              <w:rPr>
                <w:rFonts w:ascii="Arial" w:hAnsi="Arial" w:cs="Arial"/>
                <w:sz w:val="20"/>
                <w:szCs w:val="20"/>
                <w:u w:val="single"/>
              </w:rPr>
            </w:pPr>
          </w:p>
          <w:p w14:paraId="25324982"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70CD91D0" w14:textId="77777777" w:rsidR="006D6CE6" w:rsidRDefault="006D6CE6"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14:paraId="195FD0D3" w14:textId="77777777" w:rsidR="006D6CE6" w:rsidRDefault="006D6CE6"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14:paraId="0B00D00E" w14:textId="77777777" w:rsidR="002528C1" w:rsidRDefault="002528C1" w:rsidP="002913DF">
            <w:pPr>
              <w:pStyle w:val="Text"/>
              <w:spacing w:before="60" w:after="60" w:line="240" w:lineRule="auto"/>
              <w:jc w:val="left"/>
              <w:rPr>
                <w:rFonts w:cs="Arial"/>
                <w:sz w:val="20"/>
                <w:szCs w:val="20"/>
                <w:u w:val="single"/>
              </w:rPr>
            </w:pPr>
          </w:p>
          <w:p w14:paraId="393A5272" w14:textId="77777777" w:rsidR="002528C1" w:rsidRPr="00473A4D"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55960FBC" w14:textId="77777777" w:rsidR="00662D50" w:rsidRPr="005F00D0" w:rsidRDefault="00662D50"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14:paraId="78E671F1" w14:textId="77777777" w:rsidR="00662D50" w:rsidRDefault="00662D5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1FEDCB01" w14:textId="77777777" w:rsidR="00662D50" w:rsidRDefault="00662D50"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0D79C372" w14:textId="00919D90" w:rsidR="002528C1" w:rsidRPr="00473A4D" w:rsidRDefault="00662D50"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14:paraId="21E4F920" w14:textId="77777777" w:rsidR="001D31E5" w:rsidRDefault="001D31E5" w:rsidP="008E464F">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6835F84B" w14:textId="77777777" w:rsidR="001D31E5" w:rsidRDefault="001D31E5" w:rsidP="008E464F">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14:paraId="798353DF" w14:textId="77777777" w:rsidR="001D31E5" w:rsidRDefault="001D31E5" w:rsidP="008E464F">
            <w:pPr>
              <w:pStyle w:val="Text"/>
              <w:spacing w:before="60" w:after="60" w:line="240" w:lineRule="auto"/>
              <w:jc w:val="left"/>
              <w:rPr>
                <w:rFonts w:ascii="Arial" w:hAnsi="Arial" w:cs="Arial"/>
                <w:sz w:val="20"/>
                <w:szCs w:val="20"/>
              </w:rPr>
            </w:pPr>
          </w:p>
          <w:p w14:paraId="3E35912A" w14:textId="49DBDE69" w:rsidR="001D31E5" w:rsidRDefault="001D31E5" w:rsidP="008E464F">
            <w:pPr>
              <w:pStyle w:val="Text"/>
              <w:spacing w:before="60" w:after="60" w:line="240" w:lineRule="auto"/>
              <w:jc w:val="left"/>
              <w:rPr>
                <w:rFonts w:ascii="Arial" w:hAnsi="Arial" w:cs="Arial"/>
                <w:sz w:val="20"/>
                <w:szCs w:val="20"/>
              </w:rPr>
            </w:pPr>
            <w:r>
              <w:rPr>
                <w:rFonts w:ascii="Arial" w:hAnsi="Arial" w:cs="Arial"/>
                <w:sz w:val="20"/>
                <w:szCs w:val="20"/>
              </w:rPr>
              <w:t>EN 60204-1:2018</w:t>
            </w:r>
          </w:p>
          <w:p w14:paraId="25202562" w14:textId="77777777" w:rsidR="008E464F" w:rsidRDefault="008E464F" w:rsidP="008E464F">
            <w:pPr>
              <w:pStyle w:val="Text"/>
              <w:spacing w:before="60" w:after="60" w:line="240" w:lineRule="auto"/>
              <w:jc w:val="left"/>
              <w:rPr>
                <w:rFonts w:ascii="Arial" w:hAnsi="Arial" w:cs="Arial"/>
                <w:sz w:val="20"/>
                <w:szCs w:val="20"/>
              </w:rPr>
            </w:pPr>
            <w:r>
              <w:rPr>
                <w:rFonts w:ascii="Arial" w:hAnsi="Arial" w:cs="Arial"/>
                <w:sz w:val="20"/>
                <w:szCs w:val="20"/>
              </w:rPr>
              <w:t>Pkt. 4.2.2</w:t>
            </w:r>
          </w:p>
          <w:p w14:paraId="280EDB8A" w14:textId="77777777" w:rsidR="001D31E5" w:rsidRPr="006F6422" w:rsidRDefault="001D31E5" w:rsidP="008E464F">
            <w:pPr>
              <w:pStyle w:val="Text"/>
              <w:spacing w:before="60" w:after="60" w:line="240" w:lineRule="auto"/>
              <w:jc w:val="left"/>
              <w:rPr>
                <w:rFonts w:ascii="Arial" w:hAnsi="Arial" w:cs="Arial"/>
                <w:sz w:val="20"/>
                <w:szCs w:val="20"/>
              </w:rPr>
            </w:pPr>
          </w:p>
          <w:p w14:paraId="5A133F0A" w14:textId="1008363D" w:rsidR="002528C1" w:rsidRDefault="001D31E5" w:rsidP="008E464F">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p w14:paraId="2F663D72" w14:textId="77777777" w:rsidR="002528C1" w:rsidRPr="00492AD5" w:rsidRDefault="002528C1" w:rsidP="008E464F">
            <w:pPr>
              <w:pStyle w:val="Text"/>
              <w:spacing w:before="60" w:after="60" w:line="240" w:lineRule="auto"/>
              <w:jc w:val="left"/>
              <w:rPr>
                <w:rFonts w:ascii="Arial" w:hAnsi="Arial" w:cs="Arial"/>
                <w:sz w:val="20"/>
                <w:szCs w:val="20"/>
              </w:rPr>
            </w:pPr>
          </w:p>
        </w:tc>
      </w:tr>
    </w:tbl>
    <w:p w14:paraId="625FE4A3" w14:textId="77777777" w:rsidR="00C7350D" w:rsidRDefault="00C7350D" w:rsidP="006306B6">
      <w:pPr>
        <w:rPr>
          <w:sz w:val="16"/>
          <w:szCs w:val="16"/>
        </w:rPr>
      </w:pPr>
    </w:p>
    <w:p w14:paraId="13D31DE7" w14:textId="77777777" w:rsidR="006604ED" w:rsidRDefault="006604ED"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3C365F" w:rsidRPr="00237707" w14:paraId="1573D8B7" w14:textId="77777777" w:rsidTr="00CA1E5D">
        <w:trPr>
          <w:jc w:val="center"/>
        </w:trPr>
        <w:tc>
          <w:tcPr>
            <w:tcW w:w="9351" w:type="dxa"/>
            <w:gridSpan w:val="4"/>
            <w:shd w:val="pct20" w:color="auto" w:fill="auto"/>
          </w:tcPr>
          <w:p w14:paraId="252EF4D8" w14:textId="77777777"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3C365F" w:rsidRPr="00237707" w14:paraId="08EE62B6" w14:textId="77777777" w:rsidTr="00CA1E5D">
        <w:trPr>
          <w:jc w:val="center"/>
        </w:trPr>
        <w:tc>
          <w:tcPr>
            <w:tcW w:w="3397" w:type="dxa"/>
          </w:tcPr>
          <w:p w14:paraId="184D9A95" w14:textId="77777777"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14:paraId="742FFF25" w14:textId="77777777"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705C3768" w14:textId="77777777"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14:paraId="1CC6927C" w14:textId="77777777"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0,05</w:t>
            </w:r>
          </w:p>
        </w:tc>
      </w:tr>
      <w:tr w:rsidR="003C365F" w:rsidRPr="00237707" w14:paraId="59F536D9" w14:textId="77777777" w:rsidTr="00CA1E5D">
        <w:trPr>
          <w:jc w:val="center"/>
        </w:trPr>
        <w:tc>
          <w:tcPr>
            <w:tcW w:w="3397" w:type="dxa"/>
          </w:tcPr>
          <w:p w14:paraId="3C4D946B" w14:textId="77777777"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14:paraId="07439E79" w14:textId="77777777"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14:paraId="48233404" w14:textId="77777777"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14:paraId="098F4FCE" w14:textId="77777777"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r>
      <w:tr w:rsidR="003C365F" w:rsidRPr="00237707" w14:paraId="1332B6CC" w14:textId="77777777" w:rsidTr="00CA1E5D">
        <w:trPr>
          <w:jc w:val="center"/>
        </w:trPr>
        <w:tc>
          <w:tcPr>
            <w:tcW w:w="3397" w:type="dxa"/>
          </w:tcPr>
          <w:p w14:paraId="2F4618B2" w14:textId="77777777" w:rsidR="003C365F" w:rsidRPr="00237707" w:rsidRDefault="003C365F"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14:paraId="2F2E33CA" w14:textId="77777777" w:rsidR="003C365F" w:rsidRPr="00B079D7" w:rsidRDefault="003C365F" w:rsidP="00CA1E5D">
            <w:pPr>
              <w:pStyle w:val="Text"/>
              <w:spacing w:before="60" w:after="60" w:line="240" w:lineRule="auto"/>
              <w:jc w:val="left"/>
              <w:rPr>
                <w:rFonts w:ascii="Arial" w:hAnsi="Arial" w:cs="Arial"/>
                <w:sz w:val="20"/>
                <w:szCs w:val="20"/>
              </w:rPr>
            </w:pPr>
            <w:r w:rsidRPr="00B079D7">
              <w:rPr>
                <w:rFonts w:cs="Arial"/>
                <w:sz w:val="20"/>
                <w:szCs w:val="20"/>
              </w:rPr>
              <w:fldChar w:fldCharType="begin"/>
            </w:r>
            <w:r w:rsidRPr="00B079D7">
              <w:rPr>
                <w:rFonts w:ascii="Arial" w:hAnsi="Arial" w:cs="Arial"/>
                <w:sz w:val="20"/>
                <w:szCs w:val="20"/>
              </w:rPr>
              <w:instrText xml:space="preserve"> =PRODUCT(b2;b3;d2;d3) \# "0" </w:instrText>
            </w:r>
            <w:r w:rsidRPr="00B079D7">
              <w:rPr>
                <w:rFonts w:cs="Arial"/>
                <w:sz w:val="20"/>
                <w:szCs w:val="20"/>
              </w:rPr>
              <w:fldChar w:fldCharType="separate"/>
            </w:r>
            <w:r w:rsidRPr="00B079D7">
              <w:rPr>
                <w:rFonts w:ascii="Arial" w:hAnsi="Arial" w:cs="Arial"/>
                <w:noProof/>
                <w:sz w:val="20"/>
                <w:szCs w:val="20"/>
              </w:rPr>
              <w:t>8</w:t>
            </w:r>
            <w:r w:rsidRPr="00B079D7">
              <w:rPr>
                <w:rFonts w:cs="Arial"/>
                <w:sz w:val="20"/>
                <w:szCs w:val="20"/>
              </w:rPr>
              <w:fldChar w:fldCharType="end"/>
            </w:r>
          </w:p>
        </w:tc>
        <w:tc>
          <w:tcPr>
            <w:tcW w:w="4961" w:type="dxa"/>
            <w:gridSpan w:val="2"/>
          </w:tcPr>
          <w:p w14:paraId="1A859F08" w14:textId="77777777" w:rsidR="003C365F" w:rsidRPr="00B079D7" w:rsidRDefault="003C365F"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gering</w:t>
            </w:r>
          </w:p>
        </w:tc>
      </w:tr>
    </w:tbl>
    <w:p w14:paraId="1B9B6F20" w14:textId="77777777"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3C365F" w:rsidRPr="00EF5CFA" w14:paraId="79C384FB" w14:textId="77777777" w:rsidTr="00CA1E5D">
        <w:trPr>
          <w:jc w:val="center"/>
        </w:trPr>
        <w:tc>
          <w:tcPr>
            <w:tcW w:w="4531" w:type="dxa"/>
          </w:tcPr>
          <w:p w14:paraId="3502EF40" w14:textId="77777777" w:rsidR="003C365F" w:rsidRPr="00EF5CFA" w:rsidRDefault="003C365F" w:rsidP="00CA1E5D">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4CA12ECF" w14:textId="77777777" w:rsidR="003C365F" w:rsidRPr="00EF5CFA" w:rsidRDefault="003C365F" w:rsidP="00CA1E5D">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508372674"/>
                <w14:checkbox>
                  <w14:checked w14:val="1"/>
                  <w14:checkedState w14:val="2612" w14:font="MS Gothic"/>
                  <w14:uncheckedState w14:val="2610" w14:font="MS Gothic"/>
                </w14:checkbox>
              </w:sdtPr>
              <w:sdtEndPr/>
              <w:sdtContent>
                <w:r>
                  <w:rPr>
                    <w:rFonts w:ascii="MS Gothic" w:eastAsia="MS Gothic" w:hAnsi="MS Gothic" w:cs="Arial" w:hint="eastAsia"/>
                    <w:szCs w:val="20"/>
                  </w:rPr>
                  <w:t>☒</w:t>
                </w:r>
              </w:sdtContent>
            </w:sdt>
          </w:p>
        </w:tc>
        <w:tc>
          <w:tcPr>
            <w:tcW w:w="2403" w:type="dxa"/>
            <w:vAlign w:val="center"/>
          </w:tcPr>
          <w:p w14:paraId="5E8D9CC1" w14:textId="77777777" w:rsidR="003C365F" w:rsidRPr="00EF5CFA" w:rsidRDefault="003C365F" w:rsidP="00CA1E5D">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1953538876"/>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5CD18E76" w14:textId="139D6D93" w:rsidR="00BF4734" w:rsidRDefault="00BF4734" w:rsidP="006306B6">
      <w:pPr>
        <w:rPr>
          <w:sz w:val="16"/>
          <w:szCs w:val="16"/>
        </w:rPr>
      </w:pPr>
    </w:p>
    <w:p w14:paraId="1981511C" w14:textId="11115533" w:rsidR="002528C1" w:rsidRDefault="002528C1" w:rsidP="006306B6">
      <w:pPr>
        <w:rPr>
          <w:sz w:val="16"/>
          <w:szCs w:val="16"/>
        </w:rPr>
      </w:pPr>
    </w:p>
    <w:p w14:paraId="60FE3794" w14:textId="13A70F7F" w:rsidR="002528C1" w:rsidRDefault="002528C1" w:rsidP="006306B6">
      <w:pPr>
        <w:rPr>
          <w:sz w:val="16"/>
          <w:szCs w:val="16"/>
        </w:rPr>
      </w:pPr>
    </w:p>
    <w:p w14:paraId="0B0A2FBD" w14:textId="20D62CC5" w:rsidR="002528C1" w:rsidRDefault="002528C1" w:rsidP="006306B6">
      <w:pPr>
        <w:rPr>
          <w:sz w:val="16"/>
          <w:szCs w:val="16"/>
        </w:rPr>
      </w:pPr>
    </w:p>
    <w:p w14:paraId="53804381" w14:textId="7AAA7FB4" w:rsidR="002528C1" w:rsidRDefault="002528C1" w:rsidP="006306B6">
      <w:pPr>
        <w:rPr>
          <w:sz w:val="16"/>
          <w:szCs w:val="16"/>
        </w:rPr>
      </w:pPr>
    </w:p>
    <w:p w14:paraId="79F22668" w14:textId="59B85419" w:rsidR="002528C1" w:rsidRDefault="002528C1" w:rsidP="006306B6">
      <w:pPr>
        <w:rPr>
          <w:sz w:val="16"/>
          <w:szCs w:val="16"/>
        </w:rPr>
      </w:pPr>
    </w:p>
    <w:p w14:paraId="0F7F27B7" w14:textId="1C2348C9" w:rsidR="002528C1" w:rsidRDefault="002528C1" w:rsidP="006306B6">
      <w:pPr>
        <w:rPr>
          <w:sz w:val="16"/>
          <w:szCs w:val="16"/>
        </w:rPr>
      </w:pPr>
    </w:p>
    <w:p w14:paraId="10AC0E6E" w14:textId="33B24969" w:rsidR="002528C1" w:rsidRDefault="002528C1" w:rsidP="006306B6">
      <w:pPr>
        <w:rPr>
          <w:sz w:val="16"/>
          <w:szCs w:val="16"/>
        </w:rPr>
      </w:pPr>
    </w:p>
    <w:p w14:paraId="59B70481" w14:textId="5D34AE04" w:rsidR="002528C1" w:rsidRDefault="002528C1" w:rsidP="006306B6">
      <w:pPr>
        <w:rPr>
          <w:sz w:val="16"/>
          <w:szCs w:val="16"/>
        </w:rPr>
      </w:pPr>
    </w:p>
    <w:p w14:paraId="4904B189" w14:textId="541BA5B1" w:rsidR="002528C1" w:rsidRDefault="002528C1" w:rsidP="006306B6">
      <w:pPr>
        <w:rPr>
          <w:sz w:val="16"/>
          <w:szCs w:val="16"/>
        </w:rPr>
      </w:pPr>
    </w:p>
    <w:p w14:paraId="43B057BC" w14:textId="5F22985E" w:rsidR="002528C1" w:rsidRDefault="002528C1" w:rsidP="006306B6">
      <w:pPr>
        <w:rPr>
          <w:sz w:val="16"/>
          <w:szCs w:val="16"/>
        </w:rPr>
      </w:pPr>
    </w:p>
    <w:p w14:paraId="4D3C3C84" w14:textId="1AEA8326" w:rsidR="002528C1" w:rsidRDefault="002528C1" w:rsidP="006306B6">
      <w:pPr>
        <w:rPr>
          <w:sz w:val="16"/>
          <w:szCs w:val="16"/>
        </w:rPr>
      </w:pPr>
    </w:p>
    <w:p w14:paraId="31B61190" w14:textId="30CC831A" w:rsidR="002528C1" w:rsidRDefault="002528C1" w:rsidP="006306B6">
      <w:pPr>
        <w:rPr>
          <w:sz w:val="16"/>
          <w:szCs w:val="16"/>
        </w:rPr>
      </w:pPr>
    </w:p>
    <w:p w14:paraId="30CE425B" w14:textId="73D46297" w:rsidR="002528C1" w:rsidRDefault="002528C1" w:rsidP="006306B6">
      <w:pPr>
        <w:rPr>
          <w:sz w:val="16"/>
          <w:szCs w:val="16"/>
        </w:rPr>
      </w:pPr>
    </w:p>
    <w:p w14:paraId="37392B11" w14:textId="3CE13A45" w:rsidR="002528C1" w:rsidRPr="00217518" w:rsidRDefault="002528C1"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AA03D7" w:rsidRPr="001F5122" w14:paraId="5C4FC5DF" w14:textId="77777777" w:rsidTr="00CA1E5D">
        <w:trPr>
          <w:jc w:val="center"/>
        </w:trPr>
        <w:tc>
          <w:tcPr>
            <w:tcW w:w="7230" w:type="dxa"/>
            <w:gridSpan w:val="3"/>
            <w:shd w:val="pct20" w:color="auto" w:fill="auto"/>
          </w:tcPr>
          <w:p w14:paraId="6E5339AE" w14:textId="77777777" w:rsidR="00AA03D7" w:rsidRPr="001F5122" w:rsidRDefault="00AA03D7" w:rsidP="00CA1E5D">
            <w:pPr>
              <w:pStyle w:val="Text"/>
              <w:spacing w:before="60" w:after="60" w:line="240" w:lineRule="auto"/>
              <w:rPr>
                <w:rFonts w:ascii="Arial" w:hAnsi="Arial" w:cs="Arial"/>
                <w:b/>
                <w:sz w:val="20"/>
                <w:szCs w:val="20"/>
              </w:rPr>
            </w:pPr>
            <w:r w:rsidRPr="001F5122">
              <w:rPr>
                <w:rFonts w:ascii="Arial" w:hAnsi="Arial" w:cs="Arial"/>
                <w:b/>
                <w:sz w:val="20"/>
                <w:szCs w:val="20"/>
              </w:rPr>
              <w:t>Identifizierung der Gefährdung</w:t>
            </w:r>
          </w:p>
        </w:tc>
        <w:tc>
          <w:tcPr>
            <w:tcW w:w="1559" w:type="dxa"/>
            <w:shd w:val="pct20" w:color="auto" w:fill="auto"/>
          </w:tcPr>
          <w:p w14:paraId="09D8A8DF" w14:textId="77777777" w:rsidR="00AA03D7" w:rsidRPr="001F5122" w:rsidRDefault="00AA03D7" w:rsidP="00CA1E5D">
            <w:pPr>
              <w:pStyle w:val="Text"/>
              <w:spacing w:before="60" w:after="60" w:line="240" w:lineRule="auto"/>
              <w:rPr>
                <w:rFonts w:ascii="Arial" w:hAnsi="Arial" w:cs="Arial"/>
                <w:b/>
                <w:sz w:val="20"/>
                <w:szCs w:val="20"/>
              </w:rPr>
            </w:pPr>
            <w:proofErr w:type="spellStart"/>
            <w:r w:rsidRPr="001F5122">
              <w:rPr>
                <w:rFonts w:ascii="Arial" w:hAnsi="Arial" w:cs="Arial"/>
                <w:b/>
                <w:sz w:val="20"/>
                <w:szCs w:val="20"/>
              </w:rPr>
              <w:t>Ref</w:t>
            </w:r>
            <w:proofErr w:type="spellEnd"/>
            <w:r w:rsidRPr="001F5122">
              <w:rPr>
                <w:rFonts w:ascii="Arial" w:hAnsi="Arial" w:cs="Arial"/>
                <w:b/>
                <w:sz w:val="20"/>
                <w:szCs w:val="20"/>
              </w:rPr>
              <w:t>.-Nr.:</w:t>
            </w:r>
          </w:p>
        </w:tc>
        <w:tc>
          <w:tcPr>
            <w:tcW w:w="560" w:type="dxa"/>
            <w:shd w:val="pct20" w:color="auto" w:fill="auto"/>
          </w:tcPr>
          <w:p w14:paraId="57D332C6" w14:textId="788FFFF6" w:rsidR="00AA03D7" w:rsidRPr="001F5122" w:rsidRDefault="00AA03D7" w:rsidP="00CA1E5D">
            <w:pPr>
              <w:pStyle w:val="Text"/>
              <w:spacing w:before="60" w:after="60" w:line="240" w:lineRule="auto"/>
              <w:rPr>
                <w:rFonts w:ascii="Arial" w:hAnsi="Arial" w:cs="Arial"/>
                <w:b/>
                <w:sz w:val="20"/>
                <w:szCs w:val="20"/>
              </w:rPr>
            </w:pPr>
            <w:r w:rsidRPr="00A37930">
              <w:rPr>
                <w:rFonts w:ascii="Arial" w:hAnsi="Arial" w:cs="Arial"/>
                <w:b/>
                <w:sz w:val="20"/>
                <w:szCs w:val="20"/>
              </w:rPr>
              <w:t>1.</w:t>
            </w:r>
            <w:r w:rsidR="009246A1">
              <w:rPr>
                <w:rFonts w:ascii="Arial" w:hAnsi="Arial" w:cs="Arial"/>
                <w:b/>
                <w:sz w:val="20"/>
                <w:szCs w:val="20"/>
              </w:rPr>
              <w:t>6</w:t>
            </w:r>
          </w:p>
        </w:tc>
      </w:tr>
      <w:tr w:rsidR="00B54A6B" w:rsidRPr="001F5122" w14:paraId="4D5CFE43" w14:textId="77777777" w:rsidTr="00CA1E5D">
        <w:tblPrEx>
          <w:shd w:val="clear" w:color="auto" w:fill="auto"/>
        </w:tblPrEx>
        <w:trPr>
          <w:jc w:val="center"/>
        </w:trPr>
        <w:tc>
          <w:tcPr>
            <w:tcW w:w="2773" w:type="dxa"/>
          </w:tcPr>
          <w:p w14:paraId="7B66E415" w14:textId="77777777" w:rsidR="00B54A6B" w:rsidRPr="001F5122" w:rsidRDefault="00B54A6B" w:rsidP="00B54A6B">
            <w:pPr>
              <w:pStyle w:val="Text"/>
              <w:spacing w:before="60" w:after="60" w:line="240" w:lineRule="auto"/>
              <w:rPr>
                <w:rFonts w:ascii="Arial" w:hAnsi="Arial" w:cs="Arial"/>
                <w:b/>
                <w:sz w:val="20"/>
                <w:szCs w:val="20"/>
              </w:rPr>
            </w:pPr>
            <w:r w:rsidRPr="001F5122">
              <w:rPr>
                <w:rFonts w:ascii="Arial" w:hAnsi="Arial" w:cs="Arial"/>
                <w:b/>
                <w:sz w:val="20"/>
                <w:szCs w:val="20"/>
              </w:rPr>
              <w:t>Gefährdungsbereich</w:t>
            </w:r>
          </w:p>
        </w:tc>
        <w:tc>
          <w:tcPr>
            <w:tcW w:w="6576" w:type="dxa"/>
            <w:gridSpan w:val="4"/>
          </w:tcPr>
          <w:p w14:paraId="3549054C" w14:textId="7B799FFC" w:rsidR="00B54A6B" w:rsidRPr="001F5122" w:rsidRDefault="00B54A6B" w:rsidP="00B54A6B">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Pr>
                <w:rFonts w:ascii="Arial" w:hAnsi="Arial" w:cs="Arial"/>
                <w:sz w:val="20"/>
                <w:szCs w:val="20"/>
              </w:rPr>
              <w:t xml:space="preserve"> – Bewegliche Ausrüstung</w:t>
            </w:r>
          </w:p>
        </w:tc>
      </w:tr>
      <w:tr w:rsidR="0050341C" w:rsidRPr="001F5122" w14:paraId="7247A7E1" w14:textId="77777777" w:rsidTr="00CA1E5D">
        <w:tblPrEx>
          <w:shd w:val="clear" w:color="auto" w:fill="auto"/>
        </w:tblPrEx>
        <w:trPr>
          <w:jc w:val="center"/>
        </w:trPr>
        <w:tc>
          <w:tcPr>
            <w:tcW w:w="2773" w:type="dxa"/>
          </w:tcPr>
          <w:p w14:paraId="03933F63"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w:t>
            </w:r>
          </w:p>
        </w:tc>
        <w:tc>
          <w:tcPr>
            <w:tcW w:w="2311" w:type="dxa"/>
          </w:tcPr>
          <w:p w14:paraId="42F373C9" w14:textId="77777777" w:rsidR="0050341C" w:rsidRPr="001F5122"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Gefährdung durch Vibration</w:t>
            </w:r>
          </w:p>
        </w:tc>
        <w:tc>
          <w:tcPr>
            <w:tcW w:w="4265" w:type="dxa"/>
            <w:gridSpan w:val="3"/>
            <w:vMerge w:val="restart"/>
            <w:vAlign w:val="center"/>
          </w:tcPr>
          <w:p w14:paraId="10ADB00D" w14:textId="77777777" w:rsidR="0050341C" w:rsidRPr="001F5122" w:rsidRDefault="0050341C" w:rsidP="0050341C">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666FE615" wp14:editId="6DDAA1C5">
                  <wp:extent cx="1441585" cy="1253552"/>
                  <wp:effectExtent l="0" t="0" r="635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1585" cy="1253552"/>
                          </a:xfrm>
                          <a:prstGeom prst="rect">
                            <a:avLst/>
                          </a:prstGeom>
                        </pic:spPr>
                      </pic:pic>
                    </a:graphicData>
                  </a:graphic>
                </wp:inline>
              </w:drawing>
            </w:r>
          </w:p>
        </w:tc>
      </w:tr>
      <w:tr w:rsidR="0050341C" w:rsidRPr="001F5122" w14:paraId="04539B19" w14:textId="77777777" w:rsidTr="00CA1E5D">
        <w:tblPrEx>
          <w:shd w:val="clear" w:color="auto" w:fill="auto"/>
        </w:tblPrEx>
        <w:trPr>
          <w:jc w:val="center"/>
        </w:trPr>
        <w:tc>
          <w:tcPr>
            <w:tcW w:w="2773" w:type="dxa"/>
          </w:tcPr>
          <w:p w14:paraId="420055AE"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Lebensphase</w:t>
            </w:r>
          </w:p>
        </w:tc>
        <w:tc>
          <w:tcPr>
            <w:tcW w:w="2311" w:type="dxa"/>
          </w:tcPr>
          <w:p w14:paraId="21E3C044" w14:textId="77777777"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Montage und Installation,</w:t>
            </w:r>
          </w:p>
          <w:p w14:paraId="3953B231" w14:textId="77777777"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Inbetriebnahme, Normalbetrieb,</w:t>
            </w:r>
          </w:p>
          <w:p w14:paraId="5AE7D233" w14:textId="77777777"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Reparatur / Instandsetzung,</w:t>
            </w:r>
          </w:p>
          <w:p w14:paraId="0A77C48C" w14:textId="77777777"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Instandhaltung, Reinigung,</w:t>
            </w:r>
          </w:p>
          <w:p w14:paraId="2FBBF66B" w14:textId="77777777" w:rsidR="0050341C" w:rsidRPr="004017E6"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Fehlersuche und -beseitigung</w:t>
            </w:r>
          </w:p>
        </w:tc>
        <w:tc>
          <w:tcPr>
            <w:tcW w:w="4265" w:type="dxa"/>
            <w:gridSpan w:val="3"/>
            <w:vMerge/>
          </w:tcPr>
          <w:p w14:paraId="58E92C41" w14:textId="77777777" w:rsidR="0050341C" w:rsidRPr="001F5122" w:rsidRDefault="0050341C" w:rsidP="0050341C">
            <w:pPr>
              <w:pStyle w:val="Text"/>
              <w:spacing w:before="60" w:after="60" w:line="240" w:lineRule="auto"/>
              <w:rPr>
                <w:rFonts w:ascii="Arial" w:hAnsi="Arial" w:cs="Arial"/>
                <w:sz w:val="20"/>
                <w:szCs w:val="20"/>
              </w:rPr>
            </w:pPr>
          </w:p>
        </w:tc>
      </w:tr>
      <w:tr w:rsidR="0050341C" w:rsidRPr="001F5122" w14:paraId="75792C09" w14:textId="77777777" w:rsidTr="00CA1E5D">
        <w:tblPrEx>
          <w:shd w:val="clear" w:color="auto" w:fill="auto"/>
        </w:tblPrEx>
        <w:trPr>
          <w:jc w:val="center"/>
        </w:trPr>
        <w:tc>
          <w:tcPr>
            <w:tcW w:w="2773" w:type="dxa"/>
          </w:tcPr>
          <w:p w14:paraId="1671CDA0"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Aufgabe</w:t>
            </w:r>
          </w:p>
        </w:tc>
        <w:tc>
          <w:tcPr>
            <w:tcW w:w="2311" w:type="dxa"/>
          </w:tcPr>
          <w:p w14:paraId="26EA27CD" w14:textId="77777777" w:rsidR="0050341C" w:rsidRPr="001F5122" w:rsidRDefault="0050341C" w:rsidP="0050341C">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14:paraId="0005B18D" w14:textId="77777777" w:rsidR="0050341C" w:rsidRPr="001F5122" w:rsidRDefault="0050341C" w:rsidP="0050341C">
            <w:pPr>
              <w:pStyle w:val="Text"/>
              <w:spacing w:before="60" w:after="60" w:line="240" w:lineRule="auto"/>
              <w:rPr>
                <w:rFonts w:ascii="Arial" w:hAnsi="Arial" w:cs="Arial"/>
                <w:sz w:val="20"/>
                <w:szCs w:val="20"/>
              </w:rPr>
            </w:pPr>
          </w:p>
        </w:tc>
      </w:tr>
      <w:tr w:rsidR="0050341C" w:rsidRPr="001F5122" w14:paraId="4E84DF6B" w14:textId="77777777" w:rsidTr="00CA1E5D">
        <w:tblPrEx>
          <w:shd w:val="clear" w:color="auto" w:fill="auto"/>
        </w:tblPrEx>
        <w:trPr>
          <w:jc w:val="center"/>
        </w:trPr>
        <w:tc>
          <w:tcPr>
            <w:tcW w:w="2773" w:type="dxa"/>
          </w:tcPr>
          <w:p w14:paraId="449B4FDB"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Gefährdungssituation</w:t>
            </w:r>
          </w:p>
        </w:tc>
        <w:tc>
          <w:tcPr>
            <w:tcW w:w="2311" w:type="dxa"/>
          </w:tcPr>
          <w:p w14:paraId="15534C45" w14:textId="77777777" w:rsidR="0050341C" w:rsidRPr="001F5122" w:rsidRDefault="0050341C" w:rsidP="0050341C">
            <w:pPr>
              <w:pStyle w:val="Text"/>
              <w:spacing w:before="60" w:after="60" w:line="240" w:lineRule="auto"/>
              <w:jc w:val="left"/>
              <w:rPr>
                <w:rFonts w:ascii="Arial" w:hAnsi="Arial" w:cs="Arial"/>
                <w:sz w:val="20"/>
                <w:szCs w:val="20"/>
              </w:rPr>
            </w:pPr>
            <w:r w:rsidRPr="00956B10">
              <w:rPr>
                <w:rFonts w:ascii="Arial" w:hAnsi="Arial" w:cs="Arial"/>
                <w:sz w:val="20"/>
                <w:szCs w:val="20"/>
              </w:rPr>
              <w:t>Arbeiten an der Maschine</w:t>
            </w:r>
          </w:p>
        </w:tc>
        <w:tc>
          <w:tcPr>
            <w:tcW w:w="4265" w:type="dxa"/>
            <w:gridSpan w:val="3"/>
            <w:vMerge/>
          </w:tcPr>
          <w:p w14:paraId="37A1A006" w14:textId="77777777" w:rsidR="0050341C" w:rsidRPr="001F5122" w:rsidRDefault="0050341C" w:rsidP="0050341C">
            <w:pPr>
              <w:pStyle w:val="Text"/>
              <w:spacing w:before="60" w:after="60" w:line="240" w:lineRule="auto"/>
              <w:rPr>
                <w:rFonts w:ascii="Arial" w:hAnsi="Arial" w:cs="Arial"/>
                <w:sz w:val="20"/>
                <w:szCs w:val="20"/>
              </w:rPr>
            </w:pPr>
          </w:p>
        </w:tc>
      </w:tr>
      <w:tr w:rsidR="0050341C" w:rsidRPr="001F5122" w14:paraId="770A7AD3" w14:textId="77777777" w:rsidTr="00CA1E5D">
        <w:tblPrEx>
          <w:shd w:val="clear" w:color="auto" w:fill="auto"/>
        </w:tblPrEx>
        <w:trPr>
          <w:jc w:val="center"/>
        </w:trPr>
        <w:tc>
          <w:tcPr>
            <w:tcW w:w="2773" w:type="dxa"/>
          </w:tcPr>
          <w:p w14:paraId="5A7BF286"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Gefährdungsereignis</w:t>
            </w:r>
          </w:p>
        </w:tc>
        <w:tc>
          <w:tcPr>
            <w:tcW w:w="2311" w:type="dxa"/>
          </w:tcPr>
          <w:p w14:paraId="6013D2AC" w14:textId="77777777" w:rsidR="0050341C" w:rsidRPr="001F5122"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Emission eines Schwingungspegels, der gefährdend sein kann</w:t>
            </w:r>
          </w:p>
        </w:tc>
        <w:tc>
          <w:tcPr>
            <w:tcW w:w="4265" w:type="dxa"/>
            <w:gridSpan w:val="3"/>
            <w:vMerge/>
          </w:tcPr>
          <w:p w14:paraId="73860213" w14:textId="77777777" w:rsidR="0050341C" w:rsidRPr="001F5122" w:rsidRDefault="0050341C" w:rsidP="0050341C">
            <w:pPr>
              <w:pStyle w:val="Text"/>
              <w:spacing w:before="60" w:after="60" w:line="240" w:lineRule="auto"/>
              <w:rPr>
                <w:rFonts w:ascii="Arial" w:hAnsi="Arial" w:cs="Arial"/>
                <w:sz w:val="20"/>
                <w:szCs w:val="20"/>
              </w:rPr>
            </w:pPr>
          </w:p>
        </w:tc>
      </w:tr>
      <w:tr w:rsidR="0050341C" w:rsidRPr="001F5122" w14:paraId="3143FB32" w14:textId="77777777" w:rsidTr="00CA1E5D">
        <w:tblPrEx>
          <w:shd w:val="clear" w:color="auto" w:fill="auto"/>
        </w:tblPrEx>
        <w:trPr>
          <w:jc w:val="center"/>
        </w:trPr>
        <w:tc>
          <w:tcPr>
            <w:tcW w:w="2773" w:type="dxa"/>
          </w:tcPr>
          <w:p w14:paraId="6816EE74" w14:textId="77777777"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Gefährdungsbeschreibung</w:t>
            </w:r>
          </w:p>
        </w:tc>
        <w:tc>
          <w:tcPr>
            <w:tcW w:w="6576" w:type="dxa"/>
            <w:gridSpan w:val="4"/>
          </w:tcPr>
          <w:p w14:paraId="52C6D771" w14:textId="77777777" w:rsidR="0050341C" w:rsidRPr="001F5122" w:rsidRDefault="0050341C" w:rsidP="0050341C">
            <w:pPr>
              <w:pStyle w:val="Text"/>
              <w:spacing w:before="60" w:after="60" w:line="240" w:lineRule="auto"/>
              <w:jc w:val="left"/>
              <w:rPr>
                <w:rFonts w:ascii="Arial" w:hAnsi="Arial" w:cs="Arial"/>
                <w:sz w:val="20"/>
                <w:szCs w:val="20"/>
              </w:rPr>
            </w:pPr>
            <w:r>
              <w:rPr>
                <w:rFonts w:ascii="Arial" w:hAnsi="Arial" w:cs="Arial"/>
                <w:sz w:val="20"/>
                <w:szCs w:val="20"/>
              </w:rPr>
              <w:t>Gefährdung durch Vibration in Folge beweglicher Ausrüstung der Maschine</w:t>
            </w:r>
            <w:r w:rsidR="006604ED">
              <w:rPr>
                <w:rFonts w:ascii="Arial" w:hAnsi="Arial" w:cs="Arial"/>
                <w:sz w:val="20"/>
                <w:szCs w:val="20"/>
              </w:rPr>
              <w:t>.</w:t>
            </w:r>
          </w:p>
        </w:tc>
      </w:tr>
    </w:tbl>
    <w:p w14:paraId="18086B48" w14:textId="77777777" w:rsidR="00BF4734" w:rsidRDefault="00BF4734"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03D7" w:rsidRPr="005A5B31" w14:paraId="5D2C3E1D" w14:textId="77777777" w:rsidTr="00CA1E5D">
        <w:trPr>
          <w:jc w:val="center"/>
        </w:trPr>
        <w:tc>
          <w:tcPr>
            <w:tcW w:w="9351" w:type="dxa"/>
            <w:gridSpan w:val="4"/>
            <w:shd w:val="pct20" w:color="auto" w:fill="auto"/>
          </w:tcPr>
          <w:p w14:paraId="160872E3" w14:textId="77777777"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AA03D7" w:rsidRPr="005A5B31" w14:paraId="2124A1F1" w14:textId="77777777" w:rsidTr="00CA1E5D">
        <w:trPr>
          <w:jc w:val="center"/>
        </w:trPr>
        <w:tc>
          <w:tcPr>
            <w:tcW w:w="3397" w:type="dxa"/>
          </w:tcPr>
          <w:p w14:paraId="0557BB9A" w14:textId="77777777"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14:paraId="11C4A6FD" w14:textId="77777777" w:rsidR="00AA03D7" w:rsidRPr="005A5B31" w:rsidRDefault="009F51FE" w:rsidP="00CA1E5D">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14:paraId="4046F98C" w14:textId="77777777"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14:paraId="7DE04E31" w14:textId="77777777" w:rsidR="00AA03D7" w:rsidRPr="005A5B31" w:rsidRDefault="00F062F6" w:rsidP="00CA1E5D">
            <w:pPr>
              <w:pStyle w:val="Text"/>
              <w:spacing w:before="60" w:after="60" w:line="240" w:lineRule="auto"/>
              <w:rPr>
                <w:rFonts w:ascii="Arial" w:hAnsi="Arial" w:cs="Arial"/>
                <w:sz w:val="20"/>
                <w:szCs w:val="20"/>
              </w:rPr>
            </w:pPr>
            <w:r>
              <w:rPr>
                <w:rFonts w:ascii="Arial" w:hAnsi="Arial" w:cs="Arial"/>
                <w:sz w:val="20"/>
                <w:szCs w:val="20"/>
              </w:rPr>
              <w:t>2,5</w:t>
            </w:r>
          </w:p>
        </w:tc>
      </w:tr>
      <w:tr w:rsidR="00AA03D7" w:rsidRPr="005A5B31" w14:paraId="06BC429B" w14:textId="77777777" w:rsidTr="00CA1E5D">
        <w:trPr>
          <w:jc w:val="center"/>
        </w:trPr>
        <w:tc>
          <w:tcPr>
            <w:tcW w:w="3397" w:type="dxa"/>
          </w:tcPr>
          <w:p w14:paraId="15656302" w14:textId="77777777"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14:paraId="6D941000" w14:textId="77777777" w:rsidR="00AA03D7" w:rsidRPr="005A5B31"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14:paraId="6436CCC1" w14:textId="77777777"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14:paraId="2559F297" w14:textId="77777777" w:rsidR="00AA03D7" w:rsidRPr="005A5B31"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r>
      <w:tr w:rsidR="00AA03D7" w:rsidRPr="005A5B31" w14:paraId="440D18DE" w14:textId="77777777" w:rsidTr="00CA1E5D">
        <w:trPr>
          <w:jc w:val="center"/>
        </w:trPr>
        <w:tc>
          <w:tcPr>
            <w:tcW w:w="3397" w:type="dxa"/>
          </w:tcPr>
          <w:p w14:paraId="7F53ED2D" w14:textId="77777777" w:rsidR="00AA03D7" w:rsidRPr="005A5B31" w:rsidRDefault="00AA03D7"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14:paraId="51BED261" w14:textId="77777777" w:rsidR="00AA03D7" w:rsidRPr="00F062F6" w:rsidRDefault="00AA03D7" w:rsidP="00CA1E5D">
            <w:pPr>
              <w:pStyle w:val="Text"/>
              <w:spacing w:before="60" w:after="60" w:line="240" w:lineRule="auto"/>
              <w:jc w:val="left"/>
              <w:rPr>
                <w:rFonts w:ascii="Arial" w:hAnsi="Arial" w:cs="Arial"/>
                <w:sz w:val="20"/>
                <w:szCs w:val="20"/>
              </w:rPr>
            </w:pPr>
            <w:r w:rsidRPr="00F062F6">
              <w:rPr>
                <w:rFonts w:cs="Arial"/>
                <w:sz w:val="20"/>
                <w:szCs w:val="20"/>
              </w:rPr>
              <w:fldChar w:fldCharType="begin"/>
            </w:r>
            <w:r w:rsidRPr="00F062F6">
              <w:rPr>
                <w:rFonts w:ascii="Arial" w:hAnsi="Arial" w:cs="Arial"/>
                <w:sz w:val="20"/>
                <w:szCs w:val="20"/>
              </w:rPr>
              <w:instrText xml:space="preserve"> =PRODUCT(b2;b3;d2;d3) \# "0" </w:instrText>
            </w:r>
            <w:r w:rsidRPr="00F062F6">
              <w:rPr>
                <w:rFonts w:cs="Arial"/>
                <w:sz w:val="20"/>
                <w:szCs w:val="20"/>
              </w:rPr>
              <w:fldChar w:fldCharType="separate"/>
            </w:r>
            <w:r w:rsidR="00F062F6" w:rsidRPr="00F062F6">
              <w:rPr>
                <w:rFonts w:ascii="Arial" w:hAnsi="Arial" w:cs="Arial"/>
                <w:noProof/>
                <w:sz w:val="20"/>
                <w:szCs w:val="20"/>
              </w:rPr>
              <w:t>31</w:t>
            </w:r>
            <w:r w:rsidRPr="00F062F6">
              <w:rPr>
                <w:rFonts w:cs="Arial"/>
                <w:sz w:val="20"/>
                <w:szCs w:val="20"/>
              </w:rPr>
              <w:fldChar w:fldCharType="end"/>
            </w:r>
          </w:p>
        </w:tc>
        <w:tc>
          <w:tcPr>
            <w:tcW w:w="4961" w:type="dxa"/>
            <w:gridSpan w:val="2"/>
          </w:tcPr>
          <w:p w14:paraId="2099B6F8" w14:textId="77777777" w:rsidR="00AA03D7" w:rsidRPr="0086264E" w:rsidRDefault="00AA03D7"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Pr>
                <w:rFonts w:ascii="Arial" w:hAnsi="Arial" w:cs="Arial"/>
                <w:b/>
                <w:sz w:val="20"/>
                <w:szCs w:val="20"/>
              </w:rPr>
              <w:t xml:space="preserve"> </w:t>
            </w:r>
            <w:r w:rsidR="00B14192" w:rsidRPr="00B14192">
              <w:rPr>
                <w:rFonts w:ascii="Arial" w:hAnsi="Arial" w:cs="Arial"/>
                <w:sz w:val="20"/>
                <w:szCs w:val="20"/>
              </w:rPr>
              <w:t>gering</w:t>
            </w:r>
          </w:p>
        </w:tc>
      </w:tr>
    </w:tbl>
    <w:p w14:paraId="457FCF25" w14:textId="018B7BC5" w:rsidR="00BF4734" w:rsidRDefault="00BF4734" w:rsidP="006306B6">
      <w:pPr>
        <w:rPr>
          <w:sz w:val="16"/>
          <w:szCs w:val="16"/>
        </w:rPr>
      </w:pPr>
    </w:p>
    <w:p w14:paraId="5F17F71A" w14:textId="356F85AD" w:rsidR="00D8675C" w:rsidRDefault="00D8675C" w:rsidP="006306B6">
      <w:pPr>
        <w:rPr>
          <w:sz w:val="16"/>
          <w:szCs w:val="16"/>
        </w:rPr>
      </w:pPr>
    </w:p>
    <w:p w14:paraId="12680C00" w14:textId="3CA120C9" w:rsidR="00D8675C" w:rsidRDefault="00D8675C" w:rsidP="006306B6">
      <w:pPr>
        <w:rPr>
          <w:sz w:val="16"/>
          <w:szCs w:val="16"/>
        </w:rPr>
      </w:pPr>
    </w:p>
    <w:p w14:paraId="0C738F1F" w14:textId="48465268" w:rsidR="00D8675C" w:rsidRDefault="00D8675C" w:rsidP="006306B6">
      <w:pPr>
        <w:rPr>
          <w:sz w:val="16"/>
          <w:szCs w:val="16"/>
        </w:rPr>
      </w:pPr>
    </w:p>
    <w:p w14:paraId="4CD437D2" w14:textId="046E5D8B" w:rsidR="00D8675C" w:rsidRDefault="00D8675C" w:rsidP="006306B6">
      <w:pPr>
        <w:rPr>
          <w:sz w:val="16"/>
          <w:szCs w:val="16"/>
        </w:rPr>
      </w:pPr>
    </w:p>
    <w:p w14:paraId="19074057" w14:textId="463C0ED7" w:rsidR="00D8675C" w:rsidRDefault="00D8675C" w:rsidP="006306B6">
      <w:pPr>
        <w:rPr>
          <w:sz w:val="16"/>
          <w:szCs w:val="16"/>
        </w:rPr>
      </w:pPr>
    </w:p>
    <w:p w14:paraId="091221A7" w14:textId="17A1CB74" w:rsidR="00D8675C" w:rsidRDefault="00D8675C" w:rsidP="006306B6">
      <w:pPr>
        <w:rPr>
          <w:sz w:val="16"/>
          <w:szCs w:val="16"/>
        </w:rPr>
      </w:pPr>
    </w:p>
    <w:p w14:paraId="3506D511" w14:textId="6228C24B" w:rsidR="00D8675C" w:rsidRDefault="00D8675C" w:rsidP="006306B6">
      <w:pPr>
        <w:rPr>
          <w:sz w:val="16"/>
          <w:szCs w:val="16"/>
        </w:rPr>
      </w:pPr>
    </w:p>
    <w:p w14:paraId="50B29E46" w14:textId="6F6EB3E6" w:rsidR="00D8675C" w:rsidRDefault="00D8675C" w:rsidP="006306B6">
      <w:pPr>
        <w:rPr>
          <w:sz w:val="16"/>
          <w:szCs w:val="16"/>
        </w:rPr>
      </w:pPr>
    </w:p>
    <w:p w14:paraId="04F881E8" w14:textId="4C9C64CB" w:rsidR="00D8675C" w:rsidRDefault="00D8675C" w:rsidP="006306B6">
      <w:pPr>
        <w:rPr>
          <w:sz w:val="16"/>
          <w:szCs w:val="16"/>
        </w:rPr>
      </w:pPr>
    </w:p>
    <w:p w14:paraId="26D38C79" w14:textId="1CC0D7CC" w:rsidR="00D8675C" w:rsidRDefault="00D8675C" w:rsidP="006306B6">
      <w:pPr>
        <w:rPr>
          <w:sz w:val="16"/>
          <w:szCs w:val="16"/>
        </w:rPr>
      </w:pPr>
    </w:p>
    <w:p w14:paraId="38A03F08" w14:textId="3D2323B5" w:rsidR="00D8675C" w:rsidRDefault="00D8675C" w:rsidP="006306B6">
      <w:pPr>
        <w:rPr>
          <w:sz w:val="16"/>
          <w:szCs w:val="16"/>
        </w:rPr>
      </w:pPr>
    </w:p>
    <w:p w14:paraId="081DB7B7" w14:textId="771D9C9A" w:rsidR="00217518" w:rsidRDefault="00217518" w:rsidP="006306B6">
      <w:pPr>
        <w:rPr>
          <w:sz w:val="16"/>
          <w:szCs w:val="16"/>
        </w:rPr>
      </w:pPr>
    </w:p>
    <w:p w14:paraId="460DB7D5" w14:textId="175231D6" w:rsidR="00217518" w:rsidRDefault="00217518" w:rsidP="006306B6">
      <w:pPr>
        <w:rPr>
          <w:sz w:val="16"/>
          <w:szCs w:val="16"/>
        </w:rPr>
      </w:pPr>
    </w:p>
    <w:p w14:paraId="474E8ED9" w14:textId="77777777" w:rsidR="00217518" w:rsidRPr="00217518" w:rsidRDefault="00217518"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AA03D7" w:rsidRPr="00237707" w14:paraId="730E602B" w14:textId="77777777" w:rsidTr="00CA1E5D">
        <w:trPr>
          <w:jc w:val="center"/>
        </w:trPr>
        <w:tc>
          <w:tcPr>
            <w:tcW w:w="7366" w:type="dxa"/>
            <w:shd w:val="pct20" w:color="auto" w:fill="auto"/>
          </w:tcPr>
          <w:p w14:paraId="533A97C1" w14:textId="77777777" w:rsidR="00AA03D7" w:rsidRPr="00237707" w:rsidRDefault="00AA03D7" w:rsidP="00CA1E5D">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978" w:type="dxa"/>
            <w:shd w:val="pct20" w:color="auto" w:fill="auto"/>
          </w:tcPr>
          <w:p w14:paraId="09DCB4BD" w14:textId="136F37E8" w:rsidR="00AA03D7" w:rsidRPr="00237707" w:rsidRDefault="007025DA" w:rsidP="00CA1E5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95B17" w:rsidRPr="00237707" w14:paraId="1735F0FF" w14:textId="77777777" w:rsidTr="00CA1E5D">
        <w:trPr>
          <w:jc w:val="center"/>
        </w:trPr>
        <w:tc>
          <w:tcPr>
            <w:tcW w:w="7366" w:type="dxa"/>
          </w:tcPr>
          <w:p w14:paraId="098C4397" w14:textId="77777777" w:rsidR="00795B17" w:rsidRPr="006A016B"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14:paraId="6509B5F8" w14:textId="77777777" w:rsidR="00795B17" w:rsidRDefault="00795B17" w:rsidP="00795B1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14:paraId="4096DB30" w14:textId="77777777" w:rsidR="00795B17" w:rsidRPr="006F6422"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Vibration ist soweit wie möglich zu vermeiden</w:t>
            </w:r>
          </w:p>
          <w:p w14:paraId="76639015" w14:textId="77777777" w:rsidR="00795B17" w:rsidRDefault="00795B17" w:rsidP="00795B17">
            <w:pPr>
              <w:pStyle w:val="Text"/>
              <w:spacing w:before="60" w:after="60" w:line="240" w:lineRule="auto"/>
              <w:jc w:val="left"/>
              <w:rPr>
                <w:rFonts w:ascii="Arial" w:hAnsi="Arial" w:cs="Arial"/>
                <w:sz w:val="20"/>
                <w:szCs w:val="20"/>
              </w:rPr>
            </w:pPr>
          </w:p>
          <w:p w14:paraId="649B790D" w14:textId="77777777" w:rsidR="00795B17"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Folgendes ist zu berücksichtigen:</w:t>
            </w:r>
          </w:p>
          <w:p w14:paraId="3B7FD8A4" w14:textId="77777777"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Berücksichtigung des allg. techn. Wissens zur Konstruktion von Maschinen (mech. Beanspruchung, Werkstoffe und deren Eigenschaften, Emissionswerte)</w:t>
            </w:r>
            <w:r>
              <w:rPr>
                <w:rFonts w:ascii="Arial" w:hAnsi="Arial" w:cs="Arial"/>
                <w:sz w:val="20"/>
                <w:szCs w:val="20"/>
              </w:rPr>
              <w:t>;</w:t>
            </w:r>
          </w:p>
          <w:p w14:paraId="32A6DB27" w14:textId="77777777"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Vorkehrungen für die Standsicherheit</w:t>
            </w:r>
            <w:r>
              <w:rPr>
                <w:rFonts w:ascii="Arial" w:hAnsi="Arial" w:cs="Arial"/>
                <w:sz w:val="20"/>
                <w:szCs w:val="20"/>
              </w:rPr>
              <w:t>;</w:t>
            </w:r>
          </w:p>
          <w:p w14:paraId="46323D43" w14:textId="77777777"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Verwendung zuverlässiger Bauteile, um den Ausfall von Sicherheits</w:t>
            </w:r>
            <w:r>
              <w:rPr>
                <w:rFonts w:ascii="Arial" w:hAnsi="Arial" w:cs="Arial"/>
                <w:sz w:val="20"/>
                <w:szCs w:val="20"/>
              </w:rPr>
              <w:t>-</w:t>
            </w:r>
            <w:r w:rsidRPr="00CD668F">
              <w:rPr>
                <w:rFonts w:ascii="Arial" w:hAnsi="Arial" w:cs="Arial"/>
                <w:sz w:val="20"/>
                <w:szCs w:val="20"/>
              </w:rPr>
              <w:t>funktionen zu minimieren.</w:t>
            </w:r>
          </w:p>
          <w:p w14:paraId="106501DE" w14:textId="77777777" w:rsidR="00795B17" w:rsidRPr="006A016B" w:rsidRDefault="00795B17" w:rsidP="00795B17">
            <w:pPr>
              <w:pStyle w:val="Text"/>
              <w:spacing w:before="60" w:after="60" w:line="240" w:lineRule="auto"/>
              <w:jc w:val="left"/>
              <w:rPr>
                <w:rFonts w:ascii="Arial" w:hAnsi="Arial" w:cs="Arial"/>
                <w:sz w:val="20"/>
                <w:szCs w:val="20"/>
              </w:rPr>
            </w:pPr>
          </w:p>
          <w:p w14:paraId="0E0562EA" w14:textId="77777777" w:rsidR="00795B17"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14:paraId="7FB0667F" w14:textId="77777777"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Schwingungsisolierungen;</w:t>
            </w:r>
          </w:p>
          <w:p w14:paraId="2D591EE2" w14:textId="77777777"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Federnde Aufhängungen;</w:t>
            </w:r>
          </w:p>
          <w:p w14:paraId="4F028A9C" w14:textId="46833ABE"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Anwendung technischer und ergänzender Schutzmaßnahmen gemäß EN 1299:1997</w:t>
            </w:r>
          </w:p>
          <w:p w14:paraId="2F8C5997" w14:textId="77777777" w:rsidR="00795B17" w:rsidRPr="00F209F7" w:rsidRDefault="00795B17" w:rsidP="00795B17">
            <w:pPr>
              <w:pStyle w:val="Text"/>
              <w:spacing w:before="60" w:after="60" w:line="240" w:lineRule="auto"/>
              <w:jc w:val="left"/>
              <w:rPr>
                <w:rFonts w:ascii="Arial" w:hAnsi="Arial" w:cs="Arial"/>
                <w:sz w:val="20"/>
                <w:szCs w:val="20"/>
              </w:rPr>
            </w:pPr>
          </w:p>
          <w:p w14:paraId="3655C44E" w14:textId="77777777" w:rsidR="00795B17"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14:paraId="1358C4FF" w14:textId="77777777" w:rsidR="00795B17" w:rsidRPr="006A016B" w:rsidRDefault="00795B17" w:rsidP="00795B17">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14:paraId="4F8A2A40" w14:textId="77777777" w:rsidR="00795B17" w:rsidRDefault="00795B17" w:rsidP="00795B17">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14:paraId="12B39CEF" w14:textId="1088C3E6" w:rsidR="00795B17" w:rsidRPr="006A016B" w:rsidRDefault="00795B17" w:rsidP="00795B17">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t>Unterweisung des jeweiligen Fachpersonals (Verwendung von PSA).</w:t>
            </w:r>
          </w:p>
        </w:tc>
        <w:tc>
          <w:tcPr>
            <w:tcW w:w="1978" w:type="dxa"/>
          </w:tcPr>
          <w:p w14:paraId="7C0DBD50" w14:textId="77777777" w:rsidR="00795B17" w:rsidRPr="00221E7C" w:rsidRDefault="00795B17" w:rsidP="00795B17">
            <w:pPr>
              <w:pStyle w:val="Text"/>
              <w:spacing w:before="60" w:after="60" w:line="240" w:lineRule="auto"/>
              <w:jc w:val="left"/>
              <w:rPr>
                <w:rFonts w:ascii="Arial" w:hAnsi="Arial" w:cs="Arial"/>
                <w:sz w:val="20"/>
                <w:szCs w:val="20"/>
              </w:rPr>
            </w:pPr>
            <w:r w:rsidRPr="00221E7C">
              <w:rPr>
                <w:rFonts w:ascii="Arial" w:hAnsi="Arial" w:cs="Arial"/>
                <w:sz w:val="20"/>
                <w:szCs w:val="20"/>
              </w:rPr>
              <w:t>MRL 2006/42/EG Anhang I, 1.5.9.</w:t>
            </w:r>
          </w:p>
          <w:p w14:paraId="3624B088" w14:textId="77777777" w:rsidR="00795B17" w:rsidRPr="00221E7C" w:rsidRDefault="00795B17" w:rsidP="00795B17">
            <w:pPr>
              <w:pStyle w:val="Text"/>
              <w:spacing w:before="60" w:after="60" w:line="240" w:lineRule="auto"/>
              <w:rPr>
                <w:rFonts w:ascii="Arial" w:hAnsi="Arial" w:cs="Arial"/>
                <w:sz w:val="20"/>
                <w:szCs w:val="20"/>
              </w:rPr>
            </w:pPr>
          </w:p>
          <w:p w14:paraId="38951EA8" w14:textId="77777777" w:rsidR="00795B17" w:rsidRDefault="00795B17" w:rsidP="00795B17">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4BC5F749" w14:textId="77777777" w:rsidR="00795B17"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147EF7">
              <w:rPr>
                <w:rFonts w:ascii="Arial" w:hAnsi="Arial" w:cs="Arial"/>
                <w:sz w:val="20"/>
                <w:szCs w:val="20"/>
              </w:rPr>
              <w:t>6.2.3 c, 6.2.8 c, 6.3.4.3, 6.4.5.1 c</w:t>
            </w:r>
          </w:p>
          <w:p w14:paraId="04AC86B6" w14:textId="77777777" w:rsidR="00795B17" w:rsidRPr="00221E7C" w:rsidRDefault="00795B17" w:rsidP="00795B17">
            <w:pPr>
              <w:pStyle w:val="Text"/>
              <w:spacing w:before="60" w:after="60" w:line="240" w:lineRule="auto"/>
              <w:jc w:val="left"/>
              <w:rPr>
                <w:rFonts w:ascii="Arial" w:hAnsi="Arial" w:cs="Arial"/>
                <w:sz w:val="20"/>
                <w:szCs w:val="20"/>
              </w:rPr>
            </w:pPr>
          </w:p>
          <w:p w14:paraId="69B8A9C3" w14:textId="77777777" w:rsidR="00795B17" w:rsidRPr="00221E7C" w:rsidRDefault="00795B17" w:rsidP="00795B17">
            <w:pPr>
              <w:pStyle w:val="Text"/>
              <w:spacing w:before="60" w:after="60" w:line="240" w:lineRule="auto"/>
              <w:rPr>
                <w:rFonts w:ascii="Arial" w:hAnsi="Arial" w:cs="Arial"/>
                <w:sz w:val="20"/>
                <w:szCs w:val="20"/>
              </w:rPr>
            </w:pPr>
            <w:r w:rsidRPr="00221E7C">
              <w:rPr>
                <w:rFonts w:ascii="Arial" w:hAnsi="Arial" w:cs="Arial"/>
                <w:sz w:val="20"/>
                <w:szCs w:val="20"/>
              </w:rPr>
              <w:t>EN 1299</w:t>
            </w:r>
            <w:r>
              <w:rPr>
                <w:rFonts w:ascii="Arial" w:hAnsi="Arial" w:cs="Arial"/>
                <w:sz w:val="20"/>
                <w:szCs w:val="20"/>
              </w:rPr>
              <w:t>:1997</w:t>
            </w:r>
          </w:p>
          <w:p w14:paraId="6C55A023" w14:textId="77777777" w:rsidR="00795B17" w:rsidRPr="00221E7C" w:rsidRDefault="00795B17" w:rsidP="00795B17">
            <w:pPr>
              <w:pStyle w:val="Text"/>
              <w:spacing w:before="60" w:after="60" w:line="240" w:lineRule="auto"/>
              <w:rPr>
                <w:rFonts w:ascii="Arial" w:hAnsi="Arial" w:cs="Arial"/>
                <w:sz w:val="20"/>
                <w:szCs w:val="20"/>
              </w:rPr>
            </w:pPr>
          </w:p>
          <w:p w14:paraId="5E1CF027" w14:textId="4F8F28E0" w:rsidR="00795B17" w:rsidRPr="006A016B" w:rsidRDefault="00795B17" w:rsidP="00795B17">
            <w:pPr>
              <w:pStyle w:val="Text"/>
              <w:spacing w:before="60" w:after="60" w:line="240" w:lineRule="auto"/>
              <w:rPr>
                <w:rFonts w:ascii="Arial" w:hAnsi="Arial" w:cs="Arial"/>
                <w:sz w:val="20"/>
                <w:szCs w:val="20"/>
              </w:rPr>
            </w:pPr>
          </w:p>
        </w:tc>
      </w:tr>
    </w:tbl>
    <w:p w14:paraId="0B6B1E89" w14:textId="27360E4F" w:rsidR="00BF4734" w:rsidRDefault="00BF4734" w:rsidP="006306B6">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2528C1" w:rsidRPr="00492AD5" w14:paraId="4D4DD8CA" w14:textId="77777777" w:rsidTr="00BE54A8">
        <w:trPr>
          <w:jc w:val="center"/>
        </w:trPr>
        <w:tc>
          <w:tcPr>
            <w:tcW w:w="7366" w:type="dxa"/>
            <w:shd w:val="pct20" w:color="auto" w:fill="auto"/>
          </w:tcPr>
          <w:p w14:paraId="17DB54B9" w14:textId="77777777" w:rsidR="002528C1" w:rsidRPr="00492AD5" w:rsidRDefault="002528C1"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544DF21B" w14:textId="77777777" w:rsidR="002528C1" w:rsidRPr="00492AD5" w:rsidRDefault="002528C1"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14:paraId="20640606" w14:textId="77777777" w:rsidTr="00BE54A8">
        <w:trPr>
          <w:jc w:val="center"/>
        </w:trPr>
        <w:tc>
          <w:tcPr>
            <w:tcW w:w="7366" w:type="dxa"/>
          </w:tcPr>
          <w:p w14:paraId="3E829533"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0F0E8026" w14:textId="7DEFD69D" w:rsidR="005D73F3" w:rsidRDefault="005D73F3" w:rsidP="002913DF">
            <w:pPr>
              <w:pStyle w:val="Text"/>
              <w:spacing w:before="60" w:after="60" w:line="240" w:lineRule="auto"/>
              <w:jc w:val="left"/>
              <w:rPr>
                <w:rFonts w:ascii="Arial" w:hAnsi="Arial" w:cs="Arial"/>
                <w:sz w:val="20"/>
                <w:szCs w:val="20"/>
              </w:rPr>
            </w:pPr>
            <w:r>
              <w:rPr>
                <w:rFonts w:ascii="Arial" w:hAnsi="Arial" w:cs="Arial"/>
                <w:sz w:val="20"/>
                <w:szCs w:val="20"/>
              </w:rPr>
              <w:t>Die Maschinen ist so konstruiert und gestaltet, sodass sie unter den vorhersehbaren Betriebsbedingungen standfest ist.</w:t>
            </w:r>
          </w:p>
          <w:p w14:paraId="32A29ADF" w14:textId="52FEABB7" w:rsidR="002528C1" w:rsidRPr="005D73F3" w:rsidRDefault="005D73F3" w:rsidP="002913DF">
            <w:pPr>
              <w:pStyle w:val="Text"/>
              <w:spacing w:before="60" w:after="60" w:line="240" w:lineRule="auto"/>
              <w:jc w:val="left"/>
              <w:rPr>
                <w:rFonts w:ascii="Arial" w:hAnsi="Arial" w:cs="Arial"/>
                <w:sz w:val="20"/>
                <w:szCs w:val="20"/>
              </w:rPr>
            </w:pPr>
            <w:r w:rsidRPr="005D73F3">
              <w:rPr>
                <w:rFonts w:ascii="Arial" w:hAnsi="Arial" w:cs="Arial"/>
                <w:sz w:val="20"/>
                <w:szCs w:val="20"/>
              </w:rPr>
              <w:t>Konstruktive Auslegung der Maschine</w:t>
            </w:r>
            <w:r>
              <w:rPr>
                <w:rFonts w:ascii="Arial" w:hAnsi="Arial" w:cs="Arial"/>
                <w:sz w:val="20"/>
                <w:szCs w:val="20"/>
              </w:rPr>
              <w:t xml:space="preserve"> in Hinblick der vorhersehbaren Betriebsbedingungen</w:t>
            </w:r>
          </w:p>
          <w:p w14:paraId="231C3295" w14:textId="77777777" w:rsidR="002528C1" w:rsidRDefault="002528C1" w:rsidP="002913DF">
            <w:pPr>
              <w:pStyle w:val="Text"/>
              <w:spacing w:before="60" w:after="60" w:line="240" w:lineRule="auto"/>
              <w:jc w:val="left"/>
              <w:rPr>
                <w:rFonts w:ascii="Arial" w:hAnsi="Arial" w:cs="Arial"/>
                <w:sz w:val="20"/>
                <w:szCs w:val="20"/>
                <w:u w:val="single"/>
              </w:rPr>
            </w:pPr>
          </w:p>
          <w:p w14:paraId="0BCD423E"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418A10DF" w14:textId="77777777" w:rsidR="00BE54A8" w:rsidRDefault="00BE54A8" w:rsidP="00AD469B">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Anwendung technischer und ergänzender Schutzmaßnahmen gemäß EN 1299:1997</w:t>
            </w:r>
          </w:p>
          <w:p w14:paraId="4244C24D" w14:textId="77777777" w:rsidR="002528C1" w:rsidRDefault="002528C1" w:rsidP="002913DF">
            <w:pPr>
              <w:pStyle w:val="Text"/>
              <w:spacing w:before="60" w:after="60" w:line="240" w:lineRule="auto"/>
              <w:jc w:val="left"/>
              <w:rPr>
                <w:rFonts w:cs="Arial"/>
                <w:sz w:val="20"/>
                <w:szCs w:val="20"/>
                <w:u w:val="single"/>
              </w:rPr>
            </w:pPr>
          </w:p>
          <w:p w14:paraId="62DED8A4" w14:textId="77777777" w:rsidR="002528C1" w:rsidRPr="00473A4D"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0BA61032" w14:textId="77777777" w:rsidR="005D73F3" w:rsidRDefault="005D73F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7CC80E26" w14:textId="77777777" w:rsidR="005D73F3" w:rsidRDefault="005D73F3"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1A29EF29" w14:textId="21D3CCA8" w:rsidR="002528C1" w:rsidRPr="00473A4D" w:rsidRDefault="005D73F3"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545547CC" w14:textId="77777777" w:rsidR="00BE54A8" w:rsidRDefault="00BE54A8" w:rsidP="00BE54A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14:paraId="66B032FA" w14:textId="77777777" w:rsidR="00BE54A8" w:rsidRDefault="00BE54A8" w:rsidP="00BE54A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147EF7">
              <w:rPr>
                <w:rFonts w:ascii="Arial" w:hAnsi="Arial" w:cs="Arial"/>
                <w:sz w:val="20"/>
                <w:szCs w:val="20"/>
              </w:rPr>
              <w:t>6.2.3 c, 6.2.8 c, 6.3.4.3, 6.4.5.1 c</w:t>
            </w:r>
          </w:p>
          <w:p w14:paraId="10A080CF" w14:textId="77777777" w:rsidR="00BE54A8" w:rsidRPr="00221E7C" w:rsidRDefault="00BE54A8" w:rsidP="00BE54A8">
            <w:pPr>
              <w:pStyle w:val="Text"/>
              <w:spacing w:before="60" w:after="60" w:line="240" w:lineRule="auto"/>
              <w:jc w:val="left"/>
              <w:rPr>
                <w:rFonts w:ascii="Arial" w:hAnsi="Arial" w:cs="Arial"/>
                <w:sz w:val="20"/>
                <w:szCs w:val="20"/>
              </w:rPr>
            </w:pPr>
          </w:p>
          <w:p w14:paraId="787A2C75" w14:textId="77777777" w:rsidR="00BE54A8" w:rsidRPr="00221E7C" w:rsidRDefault="00BE54A8" w:rsidP="00BE54A8">
            <w:pPr>
              <w:pStyle w:val="Text"/>
              <w:spacing w:before="60" w:after="60" w:line="240" w:lineRule="auto"/>
              <w:rPr>
                <w:rFonts w:ascii="Arial" w:hAnsi="Arial" w:cs="Arial"/>
                <w:sz w:val="20"/>
                <w:szCs w:val="20"/>
              </w:rPr>
            </w:pPr>
            <w:r w:rsidRPr="00221E7C">
              <w:rPr>
                <w:rFonts w:ascii="Arial" w:hAnsi="Arial" w:cs="Arial"/>
                <w:sz w:val="20"/>
                <w:szCs w:val="20"/>
              </w:rPr>
              <w:t>EN 1299</w:t>
            </w:r>
            <w:r>
              <w:rPr>
                <w:rFonts w:ascii="Arial" w:hAnsi="Arial" w:cs="Arial"/>
                <w:sz w:val="20"/>
                <w:szCs w:val="20"/>
              </w:rPr>
              <w:t>:1997</w:t>
            </w:r>
          </w:p>
          <w:p w14:paraId="5C2C090C" w14:textId="77777777" w:rsidR="002528C1" w:rsidRPr="00492AD5" w:rsidRDefault="002528C1" w:rsidP="002913DF">
            <w:pPr>
              <w:pStyle w:val="Text"/>
              <w:spacing w:before="60" w:after="60" w:line="240" w:lineRule="auto"/>
              <w:jc w:val="left"/>
              <w:rPr>
                <w:rFonts w:ascii="Arial" w:hAnsi="Arial" w:cs="Arial"/>
                <w:sz w:val="20"/>
                <w:szCs w:val="20"/>
              </w:rPr>
            </w:pPr>
          </w:p>
        </w:tc>
      </w:tr>
    </w:tbl>
    <w:p w14:paraId="39694DD2" w14:textId="77777777"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03D7" w:rsidRPr="00237707" w14:paraId="5610DE31" w14:textId="77777777" w:rsidTr="00CA1E5D">
        <w:trPr>
          <w:jc w:val="center"/>
        </w:trPr>
        <w:tc>
          <w:tcPr>
            <w:tcW w:w="9351" w:type="dxa"/>
            <w:gridSpan w:val="4"/>
            <w:shd w:val="pct20" w:color="auto" w:fill="auto"/>
          </w:tcPr>
          <w:p w14:paraId="277F3494" w14:textId="77777777"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AA03D7" w:rsidRPr="00237707" w14:paraId="56E51F3F" w14:textId="77777777" w:rsidTr="00CA1E5D">
        <w:trPr>
          <w:jc w:val="center"/>
        </w:trPr>
        <w:tc>
          <w:tcPr>
            <w:tcW w:w="3397" w:type="dxa"/>
          </w:tcPr>
          <w:p w14:paraId="6028E221" w14:textId="77777777"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14:paraId="1B77EE26" w14:textId="77777777" w:rsidR="00AA03D7" w:rsidRPr="00237707" w:rsidRDefault="007F4B1A" w:rsidP="00CA1E5D">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14:paraId="62F7D955" w14:textId="77777777"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14:paraId="59596E30" w14:textId="77777777"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0,05</w:t>
            </w:r>
          </w:p>
        </w:tc>
      </w:tr>
      <w:tr w:rsidR="00AA03D7" w:rsidRPr="00237707" w14:paraId="0158D264" w14:textId="77777777" w:rsidTr="00CA1E5D">
        <w:trPr>
          <w:jc w:val="center"/>
        </w:trPr>
        <w:tc>
          <w:tcPr>
            <w:tcW w:w="3397" w:type="dxa"/>
          </w:tcPr>
          <w:p w14:paraId="2EEC9EBC" w14:textId="77777777"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14:paraId="46926CE3" w14:textId="77777777"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14:paraId="7A680B17" w14:textId="77777777"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14:paraId="047E6E44" w14:textId="77777777"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r>
      <w:tr w:rsidR="00AA03D7" w:rsidRPr="00237707" w14:paraId="76C73E16" w14:textId="77777777" w:rsidTr="00CA1E5D">
        <w:trPr>
          <w:jc w:val="center"/>
        </w:trPr>
        <w:tc>
          <w:tcPr>
            <w:tcW w:w="3397" w:type="dxa"/>
          </w:tcPr>
          <w:p w14:paraId="478BF5D5" w14:textId="77777777" w:rsidR="00AA03D7" w:rsidRPr="00237707" w:rsidRDefault="00AA03D7"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14:paraId="5F62CC5D" w14:textId="77777777" w:rsidR="00AA03D7" w:rsidRPr="00C6284C" w:rsidRDefault="00C6284C" w:rsidP="00CA1E5D">
            <w:pPr>
              <w:pStyle w:val="Text"/>
              <w:spacing w:before="60" w:after="60" w:line="240" w:lineRule="auto"/>
              <w:jc w:val="left"/>
              <w:rPr>
                <w:rFonts w:ascii="Arial" w:hAnsi="Arial" w:cs="Arial"/>
                <w:sz w:val="20"/>
                <w:szCs w:val="20"/>
              </w:rPr>
            </w:pPr>
            <w:r>
              <w:rPr>
                <w:rFonts w:ascii="Arial" w:hAnsi="Arial" w:cs="Arial"/>
                <w:sz w:val="20"/>
                <w:szCs w:val="20"/>
              </w:rPr>
              <w:t>1</w:t>
            </w:r>
          </w:p>
        </w:tc>
        <w:tc>
          <w:tcPr>
            <w:tcW w:w="4961" w:type="dxa"/>
            <w:gridSpan w:val="2"/>
          </w:tcPr>
          <w:p w14:paraId="6C46E4DF" w14:textId="77777777" w:rsidR="00AA03D7" w:rsidRPr="00B079D7" w:rsidRDefault="00AA03D7"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Pr>
                <w:rFonts w:ascii="Arial" w:hAnsi="Arial" w:cs="Arial"/>
                <w:b/>
                <w:sz w:val="20"/>
                <w:szCs w:val="20"/>
              </w:rPr>
              <w:t xml:space="preserve"> </w:t>
            </w:r>
            <w:r w:rsidR="00EC69A4" w:rsidRPr="00EC69A4">
              <w:rPr>
                <w:rFonts w:ascii="Arial" w:hAnsi="Arial" w:cs="Arial"/>
                <w:sz w:val="20"/>
                <w:szCs w:val="20"/>
              </w:rPr>
              <w:t>vernachlässigbar</w:t>
            </w:r>
          </w:p>
        </w:tc>
      </w:tr>
    </w:tbl>
    <w:p w14:paraId="54A5D497" w14:textId="77777777"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03D7" w:rsidRPr="00EF5CFA" w14:paraId="59F40345" w14:textId="77777777" w:rsidTr="00CA1E5D">
        <w:trPr>
          <w:jc w:val="center"/>
        </w:trPr>
        <w:tc>
          <w:tcPr>
            <w:tcW w:w="4531" w:type="dxa"/>
          </w:tcPr>
          <w:p w14:paraId="78D995C5" w14:textId="77777777" w:rsidR="00AA03D7" w:rsidRPr="00EF5CFA" w:rsidRDefault="00AA03D7" w:rsidP="00CA1E5D">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14:paraId="4E539C81" w14:textId="77777777" w:rsidR="00AA03D7" w:rsidRPr="00EF5CFA" w:rsidRDefault="00AA03D7" w:rsidP="00CA1E5D">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1235810030"/>
                <w14:checkbox>
                  <w14:checked w14:val="1"/>
                  <w14:checkedState w14:val="2612" w14:font="MS Gothic"/>
                  <w14:uncheckedState w14:val="2610" w14:font="MS Gothic"/>
                </w14:checkbox>
              </w:sdtPr>
              <w:sdtEndPr/>
              <w:sdtContent>
                <w:r>
                  <w:rPr>
                    <w:rFonts w:ascii="MS Gothic" w:eastAsia="MS Gothic" w:hAnsi="MS Gothic" w:cs="Arial" w:hint="eastAsia"/>
                    <w:szCs w:val="20"/>
                  </w:rPr>
                  <w:t>☒</w:t>
                </w:r>
              </w:sdtContent>
            </w:sdt>
          </w:p>
        </w:tc>
        <w:tc>
          <w:tcPr>
            <w:tcW w:w="2403" w:type="dxa"/>
            <w:vAlign w:val="center"/>
          </w:tcPr>
          <w:p w14:paraId="78A7D71A" w14:textId="77777777" w:rsidR="00AA03D7" w:rsidRPr="00EF5CFA" w:rsidRDefault="00AA03D7" w:rsidP="00CA1E5D">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2136756760"/>
                <w14:checkbox>
                  <w14:checked w14:val="0"/>
                  <w14:checkedState w14:val="2612" w14:font="MS Gothic"/>
                  <w14:uncheckedState w14:val="2610" w14:font="MS Gothic"/>
                </w14:checkbox>
              </w:sdtPr>
              <w:sdtEndPr/>
              <w:sdtContent>
                <w:r>
                  <w:rPr>
                    <w:rFonts w:ascii="MS Gothic" w:eastAsia="MS Gothic" w:hAnsi="MS Gothic" w:cs="Arial" w:hint="eastAsia"/>
                    <w:szCs w:val="20"/>
                  </w:rPr>
                  <w:t>☐</w:t>
                </w:r>
              </w:sdtContent>
            </w:sdt>
          </w:p>
        </w:tc>
      </w:tr>
    </w:tbl>
    <w:p w14:paraId="616EB41E" w14:textId="54C2EE68" w:rsidR="002528C1" w:rsidRDefault="002528C1" w:rsidP="006306B6">
      <w:pPr>
        <w:rPr>
          <w:sz w:val="16"/>
          <w:szCs w:val="16"/>
        </w:rPr>
      </w:pPr>
    </w:p>
    <w:p w14:paraId="5540DE93" w14:textId="77777777" w:rsidR="00217518" w:rsidRPr="00217518" w:rsidRDefault="00217518"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2"/>
        <w:gridCol w:w="2311"/>
        <w:gridCol w:w="2146"/>
        <w:gridCol w:w="1555"/>
        <w:gridCol w:w="567"/>
      </w:tblGrid>
      <w:tr w:rsidR="00CA1E5D" w:rsidRPr="00882D00" w14:paraId="20240CF3" w14:textId="77777777" w:rsidTr="00965083">
        <w:trPr>
          <w:jc w:val="center"/>
        </w:trPr>
        <w:tc>
          <w:tcPr>
            <w:tcW w:w="7229" w:type="dxa"/>
            <w:gridSpan w:val="3"/>
            <w:shd w:val="pct20" w:color="auto" w:fill="auto"/>
          </w:tcPr>
          <w:p w14:paraId="5940B9B8"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Identifizierung der Gefährdung</w:t>
            </w:r>
          </w:p>
        </w:tc>
        <w:tc>
          <w:tcPr>
            <w:tcW w:w="1555" w:type="dxa"/>
            <w:shd w:val="pct20" w:color="auto" w:fill="auto"/>
          </w:tcPr>
          <w:p w14:paraId="2321BE02" w14:textId="77777777" w:rsidR="00CA1E5D" w:rsidRPr="00882D00" w:rsidRDefault="00CA1E5D" w:rsidP="00CA1E5D">
            <w:pPr>
              <w:pStyle w:val="Text"/>
              <w:spacing w:before="60" w:after="60" w:line="240" w:lineRule="auto"/>
              <w:rPr>
                <w:rFonts w:ascii="Arial" w:hAnsi="Arial" w:cs="Arial"/>
                <w:b/>
                <w:sz w:val="20"/>
                <w:szCs w:val="20"/>
              </w:rPr>
            </w:pPr>
            <w:proofErr w:type="spellStart"/>
            <w:r w:rsidRPr="00882D00">
              <w:rPr>
                <w:rFonts w:ascii="Arial" w:hAnsi="Arial" w:cs="Arial"/>
                <w:b/>
                <w:sz w:val="20"/>
                <w:szCs w:val="20"/>
              </w:rPr>
              <w:t>Ref</w:t>
            </w:r>
            <w:proofErr w:type="spellEnd"/>
            <w:r w:rsidRPr="00882D00">
              <w:rPr>
                <w:rFonts w:ascii="Arial" w:hAnsi="Arial" w:cs="Arial"/>
                <w:b/>
                <w:sz w:val="20"/>
                <w:szCs w:val="20"/>
              </w:rPr>
              <w:t>.-Nr.:</w:t>
            </w:r>
          </w:p>
        </w:tc>
        <w:tc>
          <w:tcPr>
            <w:tcW w:w="567" w:type="dxa"/>
            <w:shd w:val="pct20" w:color="auto" w:fill="auto"/>
          </w:tcPr>
          <w:p w14:paraId="6083175C" w14:textId="1ADF041E" w:rsidR="00CA1E5D" w:rsidRPr="00882D00" w:rsidRDefault="00D90B97" w:rsidP="00CA1E5D">
            <w:pPr>
              <w:pStyle w:val="Text"/>
              <w:spacing w:before="60" w:after="60" w:line="240" w:lineRule="auto"/>
              <w:rPr>
                <w:rFonts w:ascii="Arial" w:hAnsi="Arial" w:cs="Arial"/>
                <w:b/>
                <w:sz w:val="20"/>
                <w:szCs w:val="20"/>
              </w:rPr>
            </w:pPr>
            <w:r w:rsidRPr="00882D00">
              <w:rPr>
                <w:rFonts w:ascii="Arial" w:hAnsi="Arial" w:cs="Arial"/>
                <w:b/>
                <w:sz w:val="20"/>
                <w:szCs w:val="20"/>
              </w:rPr>
              <w:t>1.</w:t>
            </w:r>
            <w:r w:rsidR="009246A1">
              <w:rPr>
                <w:rFonts w:ascii="Arial" w:hAnsi="Arial" w:cs="Arial"/>
                <w:b/>
                <w:sz w:val="20"/>
                <w:szCs w:val="20"/>
              </w:rPr>
              <w:t>7</w:t>
            </w:r>
          </w:p>
        </w:tc>
      </w:tr>
      <w:tr w:rsidR="00CA1E5D" w:rsidRPr="00882D00" w14:paraId="512BF2A6" w14:textId="77777777" w:rsidTr="00965083">
        <w:tblPrEx>
          <w:shd w:val="clear" w:color="auto" w:fill="auto"/>
        </w:tblPrEx>
        <w:trPr>
          <w:jc w:val="center"/>
        </w:trPr>
        <w:tc>
          <w:tcPr>
            <w:tcW w:w="2772" w:type="dxa"/>
          </w:tcPr>
          <w:p w14:paraId="221188AA"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Gefährdungsbereich</w:t>
            </w:r>
          </w:p>
        </w:tc>
        <w:tc>
          <w:tcPr>
            <w:tcW w:w="6579" w:type="dxa"/>
            <w:gridSpan w:val="4"/>
          </w:tcPr>
          <w:p w14:paraId="15B4B90D" w14:textId="77777777" w:rsidR="00CA1E5D" w:rsidRPr="00291775" w:rsidRDefault="00E25400" w:rsidP="00CA1E5D">
            <w:pPr>
              <w:pStyle w:val="Text"/>
              <w:spacing w:before="60" w:after="60" w:line="240" w:lineRule="auto"/>
              <w:jc w:val="left"/>
              <w:rPr>
                <w:rFonts w:cs="Arial"/>
                <w:sz w:val="20"/>
              </w:rPr>
            </w:pPr>
            <w:r w:rsidRPr="0050341C">
              <w:rPr>
                <w:rFonts w:ascii="Arial" w:hAnsi="Arial" w:cs="Arial"/>
                <w:sz w:val="20"/>
                <w:szCs w:val="20"/>
              </w:rPr>
              <w:t>Extruderanlage</w:t>
            </w:r>
            <w:r>
              <w:rPr>
                <w:rFonts w:cs="Arial"/>
                <w:sz w:val="20"/>
              </w:rPr>
              <w:t xml:space="preserve"> </w:t>
            </w:r>
            <w:r w:rsidR="00291775">
              <w:rPr>
                <w:rFonts w:cs="Arial"/>
                <w:sz w:val="20"/>
              </w:rPr>
              <w:t xml:space="preserve">– </w:t>
            </w:r>
            <w:r w:rsidRPr="00882D00">
              <w:rPr>
                <w:rFonts w:ascii="Arial" w:hAnsi="Arial" w:cs="Arial"/>
                <w:sz w:val="20"/>
                <w:szCs w:val="20"/>
              </w:rPr>
              <w:t>Bedienstand</w:t>
            </w:r>
            <w:r w:rsidR="00FF6788">
              <w:rPr>
                <w:rFonts w:ascii="Arial" w:hAnsi="Arial" w:cs="Arial"/>
                <w:sz w:val="20"/>
                <w:szCs w:val="20"/>
              </w:rPr>
              <w:t xml:space="preserve"> / Arbeitsbereich</w:t>
            </w:r>
          </w:p>
        </w:tc>
      </w:tr>
      <w:tr w:rsidR="00CA1E5D" w:rsidRPr="00882D00" w14:paraId="6CDB1AD4" w14:textId="77777777" w:rsidTr="00965083">
        <w:tblPrEx>
          <w:shd w:val="clear" w:color="auto" w:fill="auto"/>
        </w:tblPrEx>
        <w:trPr>
          <w:jc w:val="center"/>
        </w:trPr>
        <w:tc>
          <w:tcPr>
            <w:tcW w:w="2772" w:type="dxa"/>
          </w:tcPr>
          <w:p w14:paraId="1E08BCB9"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w:t>
            </w:r>
          </w:p>
        </w:tc>
        <w:tc>
          <w:tcPr>
            <w:tcW w:w="2311" w:type="dxa"/>
          </w:tcPr>
          <w:p w14:paraId="503CC6B2" w14:textId="77777777" w:rsidR="00CA1E5D" w:rsidRPr="00882D00" w:rsidRDefault="005E5E8D" w:rsidP="005E5E8D">
            <w:pPr>
              <w:pStyle w:val="Text"/>
              <w:spacing w:before="60" w:after="60" w:line="240" w:lineRule="auto"/>
              <w:jc w:val="left"/>
              <w:rPr>
                <w:rFonts w:ascii="Arial" w:hAnsi="Arial" w:cs="Arial"/>
                <w:sz w:val="20"/>
                <w:szCs w:val="20"/>
              </w:rPr>
            </w:pPr>
            <w:r w:rsidRPr="00882D00">
              <w:rPr>
                <w:rFonts w:ascii="Arial" w:hAnsi="Arial" w:cs="Arial"/>
                <w:sz w:val="20"/>
                <w:szCs w:val="20"/>
              </w:rPr>
              <w:t>Ergonomische Gefährdungen</w:t>
            </w:r>
          </w:p>
        </w:tc>
        <w:tc>
          <w:tcPr>
            <w:tcW w:w="4268" w:type="dxa"/>
            <w:gridSpan w:val="3"/>
            <w:vMerge w:val="restart"/>
            <w:vAlign w:val="center"/>
          </w:tcPr>
          <w:p w14:paraId="469F6B10" w14:textId="77777777" w:rsidR="00CA1E5D" w:rsidRPr="00882D00" w:rsidRDefault="00CA1E5D" w:rsidP="00CA1E5D">
            <w:pPr>
              <w:pStyle w:val="Text"/>
              <w:spacing w:before="60" w:after="60" w:line="240" w:lineRule="auto"/>
              <w:jc w:val="center"/>
              <w:rPr>
                <w:rFonts w:ascii="Arial" w:hAnsi="Arial" w:cs="Arial"/>
                <w:sz w:val="20"/>
                <w:szCs w:val="20"/>
              </w:rPr>
            </w:pPr>
            <w:r w:rsidRPr="00882D00">
              <w:rPr>
                <w:rFonts w:cs="Arial"/>
                <w:noProof/>
                <w:sz w:val="20"/>
                <w:szCs w:val="20"/>
                <w:lang w:eastAsia="de-DE"/>
              </w:rPr>
              <w:drawing>
                <wp:inline distT="0" distB="0" distL="0" distR="0" wp14:anchorId="777D0337" wp14:editId="3D9EF0FB">
                  <wp:extent cx="1891973" cy="1470281"/>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91973" cy="1470281"/>
                          </a:xfrm>
                          <a:prstGeom prst="rect">
                            <a:avLst/>
                          </a:prstGeom>
                        </pic:spPr>
                      </pic:pic>
                    </a:graphicData>
                  </a:graphic>
                </wp:inline>
              </w:drawing>
            </w:r>
          </w:p>
        </w:tc>
      </w:tr>
      <w:tr w:rsidR="00CA1E5D" w:rsidRPr="00882D00" w14:paraId="130264E6" w14:textId="77777777" w:rsidTr="00965083">
        <w:tblPrEx>
          <w:shd w:val="clear" w:color="auto" w:fill="auto"/>
        </w:tblPrEx>
        <w:trPr>
          <w:jc w:val="center"/>
        </w:trPr>
        <w:tc>
          <w:tcPr>
            <w:tcW w:w="2772" w:type="dxa"/>
          </w:tcPr>
          <w:p w14:paraId="2CA124F0"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Lebensphase</w:t>
            </w:r>
          </w:p>
        </w:tc>
        <w:tc>
          <w:tcPr>
            <w:tcW w:w="2311" w:type="dxa"/>
          </w:tcPr>
          <w:p w14:paraId="3D12D0A6"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Montage und Installation,</w:t>
            </w:r>
          </w:p>
          <w:p w14:paraId="15DB3265"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Inbetriebnahme, Normalbetrieb,</w:t>
            </w:r>
          </w:p>
          <w:p w14:paraId="1529081D"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Reparatur / Instandsetzung,</w:t>
            </w:r>
          </w:p>
          <w:p w14:paraId="6228F595"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Instandhaltung, Reinigung,</w:t>
            </w:r>
          </w:p>
          <w:p w14:paraId="5862460B"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Fehlersuche und - </w:t>
            </w:r>
            <w:proofErr w:type="spellStart"/>
            <w:r w:rsidRPr="00882D00">
              <w:rPr>
                <w:rFonts w:ascii="Arial" w:hAnsi="Arial" w:cs="Arial"/>
                <w:sz w:val="20"/>
                <w:szCs w:val="20"/>
              </w:rPr>
              <w:t>beseitigung</w:t>
            </w:r>
            <w:proofErr w:type="spellEnd"/>
            <w:r w:rsidRPr="00882D00">
              <w:rPr>
                <w:rFonts w:ascii="Arial" w:hAnsi="Arial" w:cs="Arial"/>
                <w:sz w:val="20"/>
                <w:szCs w:val="20"/>
              </w:rPr>
              <w:t>,</w:t>
            </w:r>
          </w:p>
          <w:p w14:paraId="4D2609EF"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Demontage, außer Betrieb nehmen</w:t>
            </w:r>
          </w:p>
        </w:tc>
        <w:tc>
          <w:tcPr>
            <w:tcW w:w="4268" w:type="dxa"/>
            <w:gridSpan w:val="3"/>
            <w:vMerge/>
          </w:tcPr>
          <w:p w14:paraId="4757EBEB" w14:textId="77777777" w:rsidR="00CA1E5D" w:rsidRPr="00882D00" w:rsidRDefault="00CA1E5D" w:rsidP="00CA1E5D">
            <w:pPr>
              <w:pStyle w:val="Text"/>
              <w:spacing w:before="60" w:after="60" w:line="240" w:lineRule="auto"/>
              <w:rPr>
                <w:rFonts w:ascii="Arial" w:hAnsi="Arial" w:cs="Arial"/>
                <w:sz w:val="20"/>
                <w:szCs w:val="20"/>
              </w:rPr>
            </w:pPr>
          </w:p>
        </w:tc>
      </w:tr>
      <w:tr w:rsidR="00CA1E5D" w:rsidRPr="00882D00" w14:paraId="69589C10" w14:textId="77777777" w:rsidTr="00965083">
        <w:tblPrEx>
          <w:shd w:val="clear" w:color="auto" w:fill="auto"/>
        </w:tblPrEx>
        <w:trPr>
          <w:jc w:val="center"/>
        </w:trPr>
        <w:tc>
          <w:tcPr>
            <w:tcW w:w="2772" w:type="dxa"/>
          </w:tcPr>
          <w:p w14:paraId="5DE58CD1"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Aufgabe</w:t>
            </w:r>
          </w:p>
        </w:tc>
        <w:tc>
          <w:tcPr>
            <w:tcW w:w="2311" w:type="dxa"/>
          </w:tcPr>
          <w:p w14:paraId="4A580FC8"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Arbeiten an der Maschine</w:t>
            </w:r>
          </w:p>
        </w:tc>
        <w:tc>
          <w:tcPr>
            <w:tcW w:w="4268" w:type="dxa"/>
            <w:gridSpan w:val="3"/>
            <w:vMerge/>
          </w:tcPr>
          <w:p w14:paraId="2F624E0A" w14:textId="77777777" w:rsidR="00CA1E5D" w:rsidRPr="00882D00" w:rsidRDefault="00CA1E5D" w:rsidP="00CA1E5D">
            <w:pPr>
              <w:pStyle w:val="Text"/>
              <w:spacing w:before="60" w:after="60" w:line="240" w:lineRule="auto"/>
              <w:rPr>
                <w:rFonts w:ascii="Arial" w:hAnsi="Arial" w:cs="Arial"/>
                <w:sz w:val="20"/>
                <w:szCs w:val="20"/>
              </w:rPr>
            </w:pPr>
          </w:p>
        </w:tc>
      </w:tr>
      <w:tr w:rsidR="00CA1E5D" w:rsidRPr="00882D00" w14:paraId="1F3B5AEA" w14:textId="77777777" w:rsidTr="00965083">
        <w:tblPrEx>
          <w:shd w:val="clear" w:color="auto" w:fill="auto"/>
        </w:tblPrEx>
        <w:trPr>
          <w:jc w:val="center"/>
        </w:trPr>
        <w:tc>
          <w:tcPr>
            <w:tcW w:w="2772" w:type="dxa"/>
          </w:tcPr>
          <w:p w14:paraId="07680821"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Gefährdungssituation</w:t>
            </w:r>
          </w:p>
        </w:tc>
        <w:tc>
          <w:tcPr>
            <w:tcW w:w="2311" w:type="dxa"/>
          </w:tcPr>
          <w:p w14:paraId="3D0C8632" w14:textId="77777777" w:rsidR="00CA1E5D" w:rsidRPr="00882D00" w:rsidRDefault="003D16D0" w:rsidP="00CA1E5D">
            <w:pPr>
              <w:pStyle w:val="Text"/>
              <w:spacing w:before="60" w:after="60" w:line="240" w:lineRule="auto"/>
              <w:jc w:val="left"/>
              <w:rPr>
                <w:rFonts w:ascii="Arial" w:hAnsi="Arial" w:cs="Arial"/>
                <w:sz w:val="20"/>
                <w:szCs w:val="20"/>
              </w:rPr>
            </w:pPr>
            <w:r w:rsidRPr="00882D00">
              <w:rPr>
                <w:rFonts w:ascii="Arial" w:hAnsi="Arial" w:cs="Arial"/>
                <w:sz w:val="20"/>
                <w:szCs w:val="20"/>
              </w:rPr>
              <w:t>Arbeiten im Bereich Arbeitsbühne / Bedienstand</w:t>
            </w:r>
          </w:p>
        </w:tc>
        <w:tc>
          <w:tcPr>
            <w:tcW w:w="4268" w:type="dxa"/>
            <w:gridSpan w:val="3"/>
            <w:vMerge/>
          </w:tcPr>
          <w:p w14:paraId="24850C73" w14:textId="77777777" w:rsidR="00CA1E5D" w:rsidRPr="00882D00" w:rsidRDefault="00CA1E5D" w:rsidP="00CA1E5D">
            <w:pPr>
              <w:pStyle w:val="Text"/>
              <w:spacing w:before="60" w:after="60" w:line="240" w:lineRule="auto"/>
              <w:rPr>
                <w:rFonts w:ascii="Arial" w:hAnsi="Arial" w:cs="Arial"/>
                <w:sz w:val="20"/>
                <w:szCs w:val="20"/>
              </w:rPr>
            </w:pPr>
          </w:p>
        </w:tc>
      </w:tr>
      <w:tr w:rsidR="00CA1E5D" w:rsidRPr="00882D00" w14:paraId="04F3B9E3" w14:textId="77777777" w:rsidTr="00965083">
        <w:tblPrEx>
          <w:shd w:val="clear" w:color="auto" w:fill="auto"/>
        </w:tblPrEx>
        <w:trPr>
          <w:jc w:val="center"/>
        </w:trPr>
        <w:tc>
          <w:tcPr>
            <w:tcW w:w="2772" w:type="dxa"/>
          </w:tcPr>
          <w:p w14:paraId="431B9342"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Gefährdungsereignis</w:t>
            </w:r>
          </w:p>
        </w:tc>
        <w:tc>
          <w:tcPr>
            <w:tcW w:w="2311" w:type="dxa"/>
          </w:tcPr>
          <w:p w14:paraId="13ED1310" w14:textId="77777777" w:rsidR="00CA1E5D" w:rsidRPr="00882D00" w:rsidRDefault="003D16D0" w:rsidP="00CA1E5D">
            <w:pPr>
              <w:pStyle w:val="Text"/>
              <w:spacing w:before="60" w:after="60" w:line="240" w:lineRule="auto"/>
              <w:jc w:val="left"/>
              <w:rPr>
                <w:rFonts w:ascii="Arial" w:hAnsi="Arial" w:cs="Arial"/>
                <w:sz w:val="20"/>
                <w:szCs w:val="20"/>
              </w:rPr>
            </w:pPr>
            <w:r w:rsidRPr="00882D00">
              <w:rPr>
                <w:rFonts w:ascii="Arial" w:hAnsi="Arial" w:cs="Arial"/>
                <w:sz w:val="20"/>
                <w:szCs w:val="20"/>
              </w:rPr>
              <w:t>Übermäßige Anstrengung</w:t>
            </w:r>
            <w:r w:rsidR="00997CCB" w:rsidRPr="00882D00">
              <w:rPr>
                <w:rFonts w:ascii="Arial" w:hAnsi="Arial" w:cs="Arial"/>
                <w:sz w:val="20"/>
                <w:szCs w:val="20"/>
              </w:rPr>
              <w:t xml:space="preserve"> / schmerzhafte und ermüdende Körperhaltung</w:t>
            </w:r>
          </w:p>
        </w:tc>
        <w:tc>
          <w:tcPr>
            <w:tcW w:w="4268" w:type="dxa"/>
            <w:gridSpan w:val="3"/>
            <w:vMerge/>
          </w:tcPr>
          <w:p w14:paraId="0900F640" w14:textId="77777777" w:rsidR="00CA1E5D" w:rsidRPr="00882D00" w:rsidRDefault="00CA1E5D" w:rsidP="00CA1E5D">
            <w:pPr>
              <w:pStyle w:val="Text"/>
              <w:spacing w:before="60" w:after="60" w:line="240" w:lineRule="auto"/>
              <w:rPr>
                <w:rFonts w:ascii="Arial" w:hAnsi="Arial" w:cs="Arial"/>
                <w:sz w:val="20"/>
                <w:szCs w:val="20"/>
              </w:rPr>
            </w:pPr>
          </w:p>
        </w:tc>
      </w:tr>
      <w:tr w:rsidR="00CA1E5D" w:rsidRPr="00882D00" w14:paraId="075295AC" w14:textId="77777777" w:rsidTr="00965083">
        <w:tblPrEx>
          <w:shd w:val="clear" w:color="auto" w:fill="auto"/>
        </w:tblPrEx>
        <w:trPr>
          <w:jc w:val="center"/>
        </w:trPr>
        <w:tc>
          <w:tcPr>
            <w:tcW w:w="2772" w:type="dxa"/>
          </w:tcPr>
          <w:p w14:paraId="152EFBA1" w14:textId="77777777"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Gefährdungsbeschreibung</w:t>
            </w:r>
          </w:p>
        </w:tc>
        <w:tc>
          <w:tcPr>
            <w:tcW w:w="6579" w:type="dxa"/>
            <w:gridSpan w:val="4"/>
          </w:tcPr>
          <w:p w14:paraId="467811E0" w14:textId="77777777" w:rsidR="00CA1E5D" w:rsidRPr="00882D00" w:rsidRDefault="0086709F" w:rsidP="00CA1E5D">
            <w:pPr>
              <w:pStyle w:val="Text"/>
              <w:spacing w:before="60" w:after="60" w:line="240" w:lineRule="auto"/>
              <w:rPr>
                <w:rFonts w:ascii="Arial" w:hAnsi="Arial" w:cs="Arial"/>
                <w:sz w:val="20"/>
                <w:szCs w:val="20"/>
              </w:rPr>
            </w:pPr>
            <w:r w:rsidRPr="00882D00">
              <w:rPr>
                <w:rFonts w:ascii="Arial" w:hAnsi="Arial" w:cs="Arial"/>
                <w:sz w:val="20"/>
                <w:szCs w:val="20"/>
              </w:rPr>
              <w:t>Ergonomische Gefährdungen</w:t>
            </w:r>
            <w:r w:rsidR="006E354F" w:rsidRPr="00882D00">
              <w:rPr>
                <w:rFonts w:ascii="Arial" w:hAnsi="Arial" w:cs="Arial"/>
                <w:sz w:val="20"/>
                <w:szCs w:val="20"/>
              </w:rPr>
              <w:t xml:space="preserve"> durch ungünstige Gestaltung von Zugängen zum </w:t>
            </w:r>
            <w:r w:rsidR="003F1A9B" w:rsidRPr="00882D00">
              <w:rPr>
                <w:rFonts w:ascii="Arial" w:hAnsi="Arial" w:cs="Arial"/>
                <w:sz w:val="20"/>
                <w:szCs w:val="20"/>
              </w:rPr>
              <w:t>Bedienstand</w:t>
            </w:r>
            <w:r w:rsidR="003F1A9B">
              <w:rPr>
                <w:rFonts w:ascii="Arial" w:hAnsi="Arial" w:cs="Arial"/>
                <w:sz w:val="20"/>
                <w:szCs w:val="20"/>
              </w:rPr>
              <w:t xml:space="preserve"> / Arbeitsbereich</w:t>
            </w:r>
            <w:r w:rsidR="00291775">
              <w:rPr>
                <w:rFonts w:ascii="Arial" w:hAnsi="Arial" w:cs="Arial"/>
                <w:sz w:val="20"/>
                <w:szCs w:val="20"/>
              </w:rPr>
              <w:t>.</w:t>
            </w:r>
          </w:p>
        </w:tc>
      </w:tr>
    </w:tbl>
    <w:p w14:paraId="1AE785C8" w14:textId="77777777" w:rsidR="00C7350D" w:rsidRDefault="00C7350D" w:rsidP="0086709F">
      <w:pPr>
        <w:pStyle w:val="Text"/>
        <w:spacing w:before="60" w:after="60" w:line="240" w:lineRule="auto"/>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CA1E5D" w:rsidRPr="00882D00" w14:paraId="1B68611B" w14:textId="77777777" w:rsidTr="00CA1E5D">
        <w:trPr>
          <w:jc w:val="center"/>
        </w:trPr>
        <w:tc>
          <w:tcPr>
            <w:tcW w:w="9351" w:type="dxa"/>
            <w:gridSpan w:val="4"/>
            <w:shd w:val="pct20" w:color="auto" w:fill="auto"/>
          </w:tcPr>
          <w:p w14:paraId="3F041A0E"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b/>
                <w:sz w:val="20"/>
                <w:szCs w:val="20"/>
              </w:rPr>
              <w:t>Risikoeinschätzung und Risikobewertung (IN – vor der Maßnahme)</w:t>
            </w:r>
          </w:p>
        </w:tc>
      </w:tr>
      <w:tr w:rsidR="00CA1E5D" w:rsidRPr="00882D00" w14:paraId="40D61C30" w14:textId="77777777" w:rsidTr="00CA1E5D">
        <w:trPr>
          <w:jc w:val="center"/>
        </w:trPr>
        <w:tc>
          <w:tcPr>
            <w:tcW w:w="3397" w:type="dxa"/>
          </w:tcPr>
          <w:p w14:paraId="0E62105E"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Schwere der möglichen Verletzung</w:t>
            </w:r>
          </w:p>
        </w:tc>
        <w:tc>
          <w:tcPr>
            <w:tcW w:w="993" w:type="dxa"/>
          </w:tcPr>
          <w:p w14:paraId="631AAB88" w14:textId="77777777"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c>
          <w:tcPr>
            <w:tcW w:w="3827" w:type="dxa"/>
          </w:tcPr>
          <w:p w14:paraId="113361E4"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Eintrittswahrscheinlichkeit des Schadens</w:t>
            </w:r>
          </w:p>
        </w:tc>
        <w:tc>
          <w:tcPr>
            <w:tcW w:w="1134" w:type="dxa"/>
          </w:tcPr>
          <w:p w14:paraId="7B3F275D"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r>
      <w:tr w:rsidR="00CA1E5D" w:rsidRPr="00882D00" w14:paraId="1DEC96E2" w14:textId="77777777" w:rsidTr="00CA1E5D">
        <w:trPr>
          <w:jc w:val="center"/>
        </w:trPr>
        <w:tc>
          <w:tcPr>
            <w:tcW w:w="3397" w:type="dxa"/>
          </w:tcPr>
          <w:p w14:paraId="71042B96"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Möglichkeit zur Vermeidung</w:t>
            </w:r>
          </w:p>
        </w:tc>
        <w:tc>
          <w:tcPr>
            <w:tcW w:w="993" w:type="dxa"/>
          </w:tcPr>
          <w:p w14:paraId="480904A4" w14:textId="77777777"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c>
          <w:tcPr>
            <w:tcW w:w="3827" w:type="dxa"/>
          </w:tcPr>
          <w:p w14:paraId="1D03D7D4" w14:textId="77777777"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Häufigkeit der Gefährdungsexposition</w:t>
            </w:r>
          </w:p>
        </w:tc>
        <w:tc>
          <w:tcPr>
            <w:tcW w:w="1134" w:type="dxa"/>
          </w:tcPr>
          <w:p w14:paraId="377BA819" w14:textId="77777777"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4</w:t>
            </w:r>
          </w:p>
        </w:tc>
      </w:tr>
      <w:tr w:rsidR="00CA1E5D" w:rsidRPr="00882D00" w14:paraId="7E91E812" w14:textId="77777777" w:rsidTr="00CA1E5D">
        <w:trPr>
          <w:jc w:val="center"/>
        </w:trPr>
        <w:tc>
          <w:tcPr>
            <w:tcW w:w="3397" w:type="dxa"/>
          </w:tcPr>
          <w:p w14:paraId="186520BD" w14:textId="77777777" w:rsidR="00CA1E5D" w:rsidRPr="00882D00" w:rsidRDefault="00CA1E5D" w:rsidP="00357128">
            <w:pPr>
              <w:pStyle w:val="Text"/>
              <w:spacing w:before="60" w:after="60" w:line="240" w:lineRule="auto"/>
              <w:rPr>
                <w:rFonts w:ascii="Arial" w:hAnsi="Arial" w:cs="Arial"/>
                <w:sz w:val="20"/>
                <w:szCs w:val="20"/>
              </w:rPr>
            </w:pPr>
            <w:r w:rsidRPr="00882D00">
              <w:rPr>
                <w:rFonts w:ascii="Arial" w:hAnsi="Arial" w:cs="Arial"/>
                <w:b/>
                <w:sz w:val="20"/>
                <w:szCs w:val="20"/>
              </w:rPr>
              <w:t>HRN:</w:t>
            </w:r>
          </w:p>
        </w:tc>
        <w:tc>
          <w:tcPr>
            <w:tcW w:w="993" w:type="dxa"/>
          </w:tcPr>
          <w:p w14:paraId="7AA5B4D2" w14:textId="77777777" w:rsidR="00CA1E5D" w:rsidRPr="00882D00" w:rsidRDefault="00CA1E5D" w:rsidP="00357128">
            <w:pPr>
              <w:pStyle w:val="Text"/>
              <w:spacing w:before="60" w:after="60" w:line="240" w:lineRule="auto"/>
              <w:rPr>
                <w:rFonts w:ascii="Arial" w:hAnsi="Arial" w:cs="Arial"/>
                <w:sz w:val="20"/>
                <w:szCs w:val="20"/>
              </w:rPr>
            </w:pPr>
            <w:r w:rsidRPr="00882D00">
              <w:rPr>
                <w:rFonts w:cs="Arial"/>
                <w:sz w:val="20"/>
                <w:szCs w:val="20"/>
              </w:rPr>
              <w:fldChar w:fldCharType="begin"/>
            </w:r>
            <w:r w:rsidRPr="00882D00">
              <w:rPr>
                <w:rFonts w:ascii="Arial" w:hAnsi="Arial" w:cs="Arial"/>
                <w:sz w:val="20"/>
                <w:szCs w:val="20"/>
              </w:rPr>
              <w:instrText xml:space="preserve"> =PRODUCT(b2;b3;d2;d3) \# "0" </w:instrText>
            </w:r>
            <w:r w:rsidRPr="00882D00">
              <w:rPr>
                <w:rFonts w:cs="Arial"/>
                <w:sz w:val="20"/>
                <w:szCs w:val="20"/>
              </w:rPr>
              <w:fldChar w:fldCharType="separate"/>
            </w:r>
            <w:r w:rsidR="00357128" w:rsidRPr="00882D00">
              <w:rPr>
                <w:rFonts w:ascii="Arial" w:hAnsi="Arial" w:cs="Arial"/>
                <w:noProof/>
                <w:sz w:val="20"/>
                <w:szCs w:val="20"/>
              </w:rPr>
              <w:t>625</w:t>
            </w:r>
            <w:r w:rsidRPr="00882D00">
              <w:rPr>
                <w:rFonts w:cs="Arial"/>
                <w:sz w:val="20"/>
                <w:szCs w:val="20"/>
              </w:rPr>
              <w:fldChar w:fldCharType="end"/>
            </w:r>
          </w:p>
        </w:tc>
        <w:tc>
          <w:tcPr>
            <w:tcW w:w="4961" w:type="dxa"/>
            <w:gridSpan w:val="2"/>
          </w:tcPr>
          <w:p w14:paraId="4216C50A" w14:textId="77777777" w:rsidR="00CA1E5D" w:rsidRPr="00882D00" w:rsidRDefault="00CA1E5D" w:rsidP="00357128">
            <w:pPr>
              <w:pStyle w:val="Text"/>
              <w:spacing w:before="60" w:after="60" w:line="240" w:lineRule="auto"/>
              <w:rPr>
                <w:rFonts w:ascii="Arial" w:hAnsi="Arial" w:cs="Arial"/>
                <w:sz w:val="20"/>
                <w:szCs w:val="20"/>
              </w:rPr>
            </w:pPr>
            <w:r w:rsidRPr="00882D00">
              <w:rPr>
                <w:rFonts w:ascii="Arial" w:hAnsi="Arial" w:cs="Arial"/>
                <w:b/>
                <w:sz w:val="20"/>
                <w:szCs w:val="20"/>
              </w:rPr>
              <w:t xml:space="preserve">Risikohöhe: </w:t>
            </w:r>
            <w:r w:rsidRPr="00882D00">
              <w:rPr>
                <w:rFonts w:ascii="Arial" w:hAnsi="Arial" w:cs="Arial"/>
                <w:sz w:val="20"/>
                <w:szCs w:val="20"/>
              </w:rPr>
              <w:t>unakzeptabel</w:t>
            </w:r>
          </w:p>
        </w:tc>
      </w:tr>
    </w:tbl>
    <w:p w14:paraId="3E80F9C5" w14:textId="4156A635" w:rsidR="00CA1E5D" w:rsidRDefault="00CA1E5D" w:rsidP="006306B6">
      <w:pPr>
        <w:rPr>
          <w:sz w:val="16"/>
          <w:szCs w:val="16"/>
        </w:rPr>
      </w:pPr>
    </w:p>
    <w:p w14:paraId="34331978" w14:textId="2764DEBF" w:rsidR="00DE3BAA" w:rsidRDefault="00DE3BAA" w:rsidP="006306B6">
      <w:pPr>
        <w:rPr>
          <w:sz w:val="16"/>
          <w:szCs w:val="16"/>
        </w:rPr>
      </w:pPr>
    </w:p>
    <w:p w14:paraId="63C20A2B" w14:textId="260D0A16" w:rsidR="00DE3BAA" w:rsidRDefault="00DE3BAA" w:rsidP="006306B6">
      <w:pPr>
        <w:rPr>
          <w:sz w:val="16"/>
          <w:szCs w:val="16"/>
        </w:rPr>
      </w:pPr>
    </w:p>
    <w:p w14:paraId="5D48A823" w14:textId="47671EC1" w:rsidR="00DE3BAA" w:rsidRDefault="00DE3BAA" w:rsidP="006306B6">
      <w:pPr>
        <w:rPr>
          <w:sz w:val="16"/>
          <w:szCs w:val="16"/>
        </w:rPr>
      </w:pPr>
    </w:p>
    <w:p w14:paraId="5A13BC5C" w14:textId="422E04FE" w:rsidR="00DE3BAA" w:rsidRDefault="00DE3BAA" w:rsidP="006306B6">
      <w:pPr>
        <w:rPr>
          <w:sz w:val="16"/>
          <w:szCs w:val="16"/>
        </w:rPr>
      </w:pPr>
    </w:p>
    <w:p w14:paraId="7A824981" w14:textId="734AD3C5" w:rsidR="00DE3BAA" w:rsidRDefault="00DE3BAA" w:rsidP="006306B6">
      <w:pPr>
        <w:rPr>
          <w:sz w:val="16"/>
          <w:szCs w:val="16"/>
        </w:rPr>
      </w:pPr>
    </w:p>
    <w:p w14:paraId="18AB1ACA" w14:textId="772F7259" w:rsidR="00DE3BAA" w:rsidRDefault="00DE3BAA" w:rsidP="006306B6">
      <w:pPr>
        <w:rPr>
          <w:sz w:val="16"/>
          <w:szCs w:val="16"/>
        </w:rPr>
      </w:pPr>
    </w:p>
    <w:p w14:paraId="7242BEA9" w14:textId="05993CD4" w:rsidR="00DE3BAA" w:rsidRDefault="00DE3BAA" w:rsidP="006306B6">
      <w:pPr>
        <w:rPr>
          <w:sz w:val="16"/>
          <w:szCs w:val="16"/>
        </w:rPr>
      </w:pPr>
    </w:p>
    <w:p w14:paraId="62BF45FD" w14:textId="5EECE4DB" w:rsidR="00DE3BAA" w:rsidRDefault="00DE3BAA" w:rsidP="006306B6">
      <w:pPr>
        <w:rPr>
          <w:sz w:val="16"/>
          <w:szCs w:val="16"/>
        </w:rPr>
      </w:pPr>
    </w:p>
    <w:p w14:paraId="41149F9E" w14:textId="4F3C461E" w:rsidR="00DE3BAA" w:rsidRDefault="00DE3BAA" w:rsidP="006306B6">
      <w:pPr>
        <w:rPr>
          <w:sz w:val="16"/>
          <w:szCs w:val="16"/>
        </w:rPr>
      </w:pPr>
    </w:p>
    <w:p w14:paraId="565ABEF2" w14:textId="725C1FC7" w:rsidR="00DE3BAA" w:rsidRDefault="00DE3BAA" w:rsidP="006306B6">
      <w:pPr>
        <w:rPr>
          <w:sz w:val="16"/>
          <w:szCs w:val="16"/>
        </w:rPr>
      </w:pPr>
    </w:p>
    <w:p w14:paraId="533C1BA3" w14:textId="43FD3047" w:rsidR="00DE3BAA" w:rsidRDefault="00DE3BAA" w:rsidP="006306B6">
      <w:pPr>
        <w:rPr>
          <w:sz w:val="16"/>
          <w:szCs w:val="16"/>
        </w:rPr>
      </w:pPr>
    </w:p>
    <w:p w14:paraId="6331FB7E" w14:textId="77777777" w:rsidR="00DE3BAA" w:rsidRPr="00217518" w:rsidRDefault="00DE3BAA"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B06C6" w:rsidRPr="00882D00" w14:paraId="16DD529C" w14:textId="77777777" w:rsidTr="00CA1E5D">
        <w:trPr>
          <w:jc w:val="center"/>
        </w:trPr>
        <w:tc>
          <w:tcPr>
            <w:tcW w:w="7366" w:type="dxa"/>
            <w:shd w:val="pct20" w:color="auto" w:fill="auto"/>
          </w:tcPr>
          <w:p w14:paraId="74FABE86" w14:textId="77777777" w:rsidR="002B06C6" w:rsidRPr="00882D00" w:rsidRDefault="002B06C6" w:rsidP="002B06C6">
            <w:pPr>
              <w:pStyle w:val="Text"/>
              <w:spacing w:before="60" w:after="60" w:line="240" w:lineRule="auto"/>
              <w:rPr>
                <w:rFonts w:ascii="Arial" w:hAnsi="Arial" w:cs="Arial"/>
                <w:b/>
                <w:sz w:val="20"/>
                <w:szCs w:val="20"/>
              </w:rPr>
            </w:pPr>
            <w:r w:rsidRPr="00882D00">
              <w:rPr>
                <w:rFonts w:ascii="Arial" w:hAnsi="Arial" w:cs="Arial"/>
                <w:b/>
                <w:sz w:val="20"/>
                <w:szCs w:val="20"/>
              </w:rPr>
              <w:t>Maßnahmen zur Risikominderung</w:t>
            </w:r>
          </w:p>
        </w:tc>
        <w:tc>
          <w:tcPr>
            <w:tcW w:w="1978" w:type="dxa"/>
            <w:shd w:val="pct20" w:color="auto" w:fill="auto"/>
          </w:tcPr>
          <w:p w14:paraId="526C1137" w14:textId="3EBCEC16" w:rsidR="002B06C6" w:rsidRPr="00882D00" w:rsidRDefault="002B06C6" w:rsidP="002B06C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A1E5D" w:rsidRPr="00882D00" w14:paraId="254923B0" w14:textId="77777777" w:rsidTr="00CA1E5D">
        <w:trPr>
          <w:jc w:val="center"/>
        </w:trPr>
        <w:tc>
          <w:tcPr>
            <w:tcW w:w="7366" w:type="dxa"/>
          </w:tcPr>
          <w:p w14:paraId="43B6E62A" w14:textId="77777777"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Inhärent sichere Konstruktion:</w:t>
            </w:r>
          </w:p>
          <w:p w14:paraId="5AA8BBA3"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Risikominimierung durch geeignete konstruktive Maßnahmen</w:t>
            </w:r>
          </w:p>
          <w:p w14:paraId="16334903" w14:textId="77777777" w:rsidR="00CA1E5D" w:rsidRPr="00882D00" w:rsidRDefault="00220E1C"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Berücksichtigung der </w:t>
            </w:r>
            <w:r w:rsidR="00D01614" w:rsidRPr="00882D00">
              <w:rPr>
                <w:rFonts w:ascii="Arial" w:hAnsi="Arial" w:cs="Arial"/>
                <w:sz w:val="20"/>
                <w:szCs w:val="20"/>
              </w:rPr>
              <w:t>ergonomischen Grundsätze gemäß EN 614-1</w:t>
            </w:r>
          </w:p>
          <w:p w14:paraId="4884C80A" w14:textId="77777777" w:rsidR="009D17E8" w:rsidRPr="00882D00" w:rsidRDefault="00D01614" w:rsidP="00CA1E5D">
            <w:pPr>
              <w:pStyle w:val="Text"/>
              <w:spacing w:before="60" w:after="60" w:line="240" w:lineRule="auto"/>
              <w:jc w:val="left"/>
              <w:rPr>
                <w:rFonts w:ascii="Arial" w:hAnsi="Arial" w:cs="Arial"/>
                <w:sz w:val="20"/>
                <w:szCs w:val="20"/>
              </w:rPr>
            </w:pPr>
            <w:r w:rsidRPr="00882D00">
              <w:rPr>
                <w:rFonts w:ascii="Arial" w:hAnsi="Arial" w:cs="Arial"/>
                <w:sz w:val="20"/>
                <w:szCs w:val="20"/>
              </w:rPr>
              <w:t>Folgende Punkte sind zu berücksichtigen:</w:t>
            </w:r>
          </w:p>
          <w:p w14:paraId="28FAFA35" w14:textId="77777777"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Körpermaße;</w:t>
            </w:r>
          </w:p>
          <w:p w14:paraId="3F5D7D2D" w14:textId="77777777"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Körperhaltung;</w:t>
            </w:r>
          </w:p>
          <w:p w14:paraId="0097EA7D" w14:textId="77777777"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Körperbewegungen;</w:t>
            </w:r>
          </w:p>
          <w:p w14:paraId="5F0B674B" w14:textId="77777777"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Körperkraft;</w:t>
            </w:r>
          </w:p>
          <w:p w14:paraId="538696B1" w14:textId="77777777"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Physische Fähigkeiten.</w:t>
            </w:r>
          </w:p>
          <w:p w14:paraId="6D4FDF90" w14:textId="77777777" w:rsidR="00A80A4C" w:rsidRPr="00882D00" w:rsidRDefault="00A80A4C" w:rsidP="00A80A4C">
            <w:pPr>
              <w:pStyle w:val="Text"/>
              <w:spacing w:before="60" w:after="60" w:line="240" w:lineRule="auto"/>
              <w:jc w:val="left"/>
              <w:rPr>
                <w:rFonts w:ascii="Arial" w:hAnsi="Arial" w:cs="Arial"/>
                <w:sz w:val="20"/>
                <w:szCs w:val="20"/>
              </w:rPr>
            </w:pPr>
          </w:p>
          <w:p w14:paraId="2C407A4B" w14:textId="77777777"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Technische und ergänzende Schutzmaßnahmen:</w:t>
            </w:r>
          </w:p>
          <w:p w14:paraId="40A06723"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Die technischen und ergänzenden Schutzmaßnahmen gemäß EN </w:t>
            </w:r>
            <w:r w:rsidR="00D01614" w:rsidRPr="00882D00">
              <w:rPr>
                <w:rFonts w:ascii="Arial" w:hAnsi="Arial" w:cs="Arial"/>
                <w:sz w:val="20"/>
                <w:szCs w:val="20"/>
              </w:rPr>
              <w:t>547</w:t>
            </w:r>
            <w:r w:rsidRPr="00882D00">
              <w:rPr>
                <w:rFonts w:ascii="Arial" w:hAnsi="Arial" w:cs="Arial"/>
                <w:sz w:val="20"/>
                <w:szCs w:val="20"/>
              </w:rPr>
              <w:t>-1 sind anzuwenden.</w:t>
            </w:r>
          </w:p>
          <w:p w14:paraId="64A18606" w14:textId="77777777" w:rsidR="00D01614" w:rsidRPr="00882D00" w:rsidRDefault="00D01614"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Durchgangsöffnungen sind </w:t>
            </w:r>
            <w:r w:rsidR="0031252A" w:rsidRPr="00882D00">
              <w:rPr>
                <w:rFonts w:ascii="Arial" w:hAnsi="Arial" w:cs="Arial"/>
                <w:sz w:val="20"/>
                <w:szCs w:val="20"/>
              </w:rPr>
              <w:t>gemäß EN 547-1 – Abschnitt 4 und Anhang A festzulegen.</w:t>
            </w:r>
          </w:p>
          <w:p w14:paraId="239F8BFE" w14:textId="77777777" w:rsidR="00CA1E5D" w:rsidRPr="00882D00" w:rsidRDefault="00CA1E5D" w:rsidP="00CA1E5D">
            <w:pPr>
              <w:pStyle w:val="Text"/>
              <w:spacing w:before="60" w:after="60" w:line="240" w:lineRule="auto"/>
              <w:jc w:val="left"/>
              <w:rPr>
                <w:rFonts w:ascii="Arial" w:hAnsi="Arial" w:cs="Arial"/>
                <w:sz w:val="20"/>
                <w:szCs w:val="20"/>
              </w:rPr>
            </w:pPr>
          </w:p>
          <w:p w14:paraId="3ACA53C2" w14:textId="77777777"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Benutzerinformation:</w:t>
            </w:r>
          </w:p>
          <w:p w14:paraId="7EFC1410" w14:textId="77777777"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Ggf. Sicherheitskennzeichen anbringen;</w:t>
            </w:r>
          </w:p>
          <w:p w14:paraId="279A9ACE" w14:textId="77777777"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Restgefahren als Bestandteil der Betriebsanleitung;</w:t>
            </w:r>
          </w:p>
          <w:p w14:paraId="7131A760" w14:textId="77777777"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Unterweisung des jeweiligen Fachpersonals (Verwendung von PSA).</w:t>
            </w:r>
          </w:p>
          <w:p w14:paraId="18EF0636" w14:textId="77777777" w:rsidR="00CA1E5D" w:rsidRPr="00882D00" w:rsidRDefault="00CA1E5D" w:rsidP="00CA1E5D">
            <w:pPr>
              <w:pStyle w:val="Text"/>
              <w:spacing w:before="60" w:after="60" w:line="240" w:lineRule="auto"/>
              <w:jc w:val="left"/>
              <w:rPr>
                <w:rFonts w:ascii="Arial" w:hAnsi="Arial" w:cs="Arial"/>
                <w:sz w:val="20"/>
                <w:szCs w:val="20"/>
              </w:rPr>
            </w:pPr>
          </w:p>
        </w:tc>
        <w:tc>
          <w:tcPr>
            <w:tcW w:w="1978" w:type="dxa"/>
          </w:tcPr>
          <w:p w14:paraId="7A6251CA" w14:textId="77777777" w:rsidR="002B06C6" w:rsidRDefault="002B06C6" w:rsidP="005A5D2B">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14:paraId="65DA14F1" w14:textId="77777777" w:rsidR="002B06C6" w:rsidRDefault="002B06C6" w:rsidP="005A5D2B">
            <w:pPr>
              <w:pStyle w:val="Text"/>
              <w:spacing w:before="60" w:after="60" w:line="240" w:lineRule="auto"/>
              <w:jc w:val="left"/>
              <w:rPr>
                <w:rFonts w:ascii="Arial" w:hAnsi="Arial" w:cs="Arial"/>
                <w:sz w:val="20"/>
                <w:szCs w:val="20"/>
              </w:rPr>
            </w:pPr>
          </w:p>
          <w:p w14:paraId="24CE14AB" w14:textId="71B84BDA" w:rsidR="00CA1E5D" w:rsidRDefault="00CA1E5D"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ISO 12</w:t>
            </w:r>
            <w:r w:rsidR="00AD1031">
              <w:rPr>
                <w:rFonts w:ascii="Arial" w:hAnsi="Arial" w:cs="Arial"/>
                <w:sz w:val="20"/>
                <w:szCs w:val="20"/>
              </w:rPr>
              <w:t>1</w:t>
            </w:r>
            <w:r w:rsidRPr="00882D00">
              <w:rPr>
                <w:rFonts w:ascii="Arial" w:hAnsi="Arial" w:cs="Arial"/>
                <w:sz w:val="20"/>
                <w:szCs w:val="20"/>
              </w:rPr>
              <w:t>00</w:t>
            </w:r>
            <w:r w:rsidR="005A5D2B">
              <w:rPr>
                <w:rFonts w:ascii="Arial" w:hAnsi="Arial" w:cs="Arial"/>
                <w:sz w:val="20"/>
                <w:szCs w:val="20"/>
              </w:rPr>
              <w:t>:2010</w:t>
            </w:r>
          </w:p>
          <w:p w14:paraId="0428EA74" w14:textId="715C47F0" w:rsidR="00BE54A8" w:rsidRDefault="00BE54A8" w:rsidP="005A5D2B">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E54A8">
              <w:rPr>
                <w:rFonts w:ascii="Arial" w:hAnsi="Arial" w:cs="Arial"/>
                <w:sz w:val="20"/>
                <w:szCs w:val="20"/>
              </w:rPr>
              <w:t>6.2.2.1, 6.2.8, 6.3.2.1</w:t>
            </w:r>
          </w:p>
          <w:p w14:paraId="6AD6A6FA" w14:textId="77777777" w:rsidR="00BE54A8" w:rsidRPr="00882D00" w:rsidRDefault="00BE54A8" w:rsidP="005A5D2B">
            <w:pPr>
              <w:pStyle w:val="Text"/>
              <w:spacing w:before="60" w:after="60" w:line="240" w:lineRule="auto"/>
              <w:jc w:val="left"/>
              <w:rPr>
                <w:rFonts w:ascii="Arial" w:hAnsi="Arial" w:cs="Arial"/>
                <w:sz w:val="20"/>
                <w:szCs w:val="20"/>
              </w:rPr>
            </w:pPr>
          </w:p>
          <w:p w14:paraId="10FBAFCD" w14:textId="7268EABF" w:rsidR="00542A3C" w:rsidRDefault="00542A3C"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614-1</w:t>
            </w:r>
            <w:r w:rsidR="00BE54A8">
              <w:rPr>
                <w:rFonts w:ascii="Arial" w:hAnsi="Arial" w:cs="Arial"/>
                <w:sz w:val="20"/>
                <w:szCs w:val="20"/>
              </w:rPr>
              <w:t>:2006</w:t>
            </w:r>
          </w:p>
          <w:p w14:paraId="3E02A32A" w14:textId="77777777" w:rsidR="00DB58C9" w:rsidRPr="00882D00" w:rsidRDefault="00DB58C9" w:rsidP="005A5D2B">
            <w:pPr>
              <w:pStyle w:val="Text"/>
              <w:spacing w:before="60" w:after="60" w:line="240" w:lineRule="auto"/>
              <w:jc w:val="left"/>
              <w:rPr>
                <w:rFonts w:ascii="Arial" w:hAnsi="Arial" w:cs="Arial"/>
                <w:sz w:val="20"/>
                <w:szCs w:val="20"/>
              </w:rPr>
            </w:pPr>
          </w:p>
          <w:p w14:paraId="2294107C" w14:textId="5693B185" w:rsidR="00CA1E5D" w:rsidRPr="00882D00" w:rsidRDefault="00542A3C"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547-1</w:t>
            </w:r>
            <w:r w:rsidR="00BE54A8">
              <w:rPr>
                <w:rFonts w:ascii="Arial" w:hAnsi="Arial" w:cs="Arial"/>
                <w:sz w:val="20"/>
                <w:szCs w:val="20"/>
              </w:rPr>
              <w:t>:1996</w:t>
            </w:r>
          </w:p>
        </w:tc>
      </w:tr>
    </w:tbl>
    <w:p w14:paraId="01EAEB16" w14:textId="4F59FB28" w:rsidR="00CA1E5D" w:rsidRDefault="00CA1E5D" w:rsidP="006306B6">
      <w:pPr>
        <w:rPr>
          <w:sz w:val="16"/>
          <w:szCs w:val="16"/>
        </w:rPr>
      </w:pPr>
    </w:p>
    <w:p w14:paraId="4A0504F9" w14:textId="3D9C9D53" w:rsidR="00DE3BAA" w:rsidRDefault="00DE3BAA" w:rsidP="006306B6">
      <w:pPr>
        <w:rPr>
          <w:sz w:val="16"/>
          <w:szCs w:val="16"/>
        </w:rPr>
      </w:pPr>
    </w:p>
    <w:p w14:paraId="3C4C3CF7" w14:textId="53CB91F7" w:rsidR="00DE3BAA" w:rsidRDefault="00DE3BAA" w:rsidP="006306B6">
      <w:pPr>
        <w:rPr>
          <w:sz w:val="16"/>
          <w:szCs w:val="16"/>
        </w:rPr>
      </w:pPr>
    </w:p>
    <w:p w14:paraId="43ABA073" w14:textId="2A372EF3" w:rsidR="00DE3BAA" w:rsidRDefault="00DE3BAA" w:rsidP="006306B6">
      <w:pPr>
        <w:rPr>
          <w:sz w:val="16"/>
          <w:szCs w:val="16"/>
        </w:rPr>
      </w:pPr>
    </w:p>
    <w:p w14:paraId="2210EB95" w14:textId="7E2A7BA8" w:rsidR="00DE3BAA" w:rsidRDefault="00DE3BAA" w:rsidP="006306B6">
      <w:pPr>
        <w:rPr>
          <w:sz w:val="16"/>
          <w:szCs w:val="16"/>
        </w:rPr>
      </w:pPr>
    </w:p>
    <w:p w14:paraId="3ED6D5A4" w14:textId="52CEC6EC" w:rsidR="00DE3BAA" w:rsidRDefault="00DE3BAA" w:rsidP="006306B6">
      <w:pPr>
        <w:rPr>
          <w:sz w:val="16"/>
          <w:szCs w:val="16"/>
        </w:rPr>
      </w:pPr>
    </w:p>
    <w:p w14:paraId="61B23D79" w14:textId="0DED40D3" w:rsidR="00DE3BAA" w:rsidRDefault="00DE3BAA" w:rsidP="006306B6">
      <w:pPr>
        <w:rPr>
          <w:sz w:val="16"/>
          <w:szCs w:val="16"/>
        </w:rPr>
      </w:pPr>
    </w:p>
    <w:p w14:paraId="61DC8769" w14:textId="6443C027" w:rsidR="00DE3BAA" w:rsidRDefault="00DE3BAA" w:rsidP="006306B6">
      <w:pPr>
        <w:rPr>
          <w:sz w:val="16"/>
          <w:szCs w:val="16"/>
        </w:rPr>
      </w:pPr>
    </w:p>
    <w:p w14:paraId="162F7F6C" w14:textId="37381140" w:rsidR="00DE3BAA" w:rsidRDefault="00DE3BAA" w:rsidP="006306B6">
      <w:pPr>
        <w:rPr>
          <w:sz w:val="16"/>
          <w:szCs w:val="16"/>
        </w:rPr>
      </w:pPr>
    </w:p>
    <w:p w14:paraId="7CFA94DF" w14:textId="342E19EF" w:rsidR="00DE3BAA" w:rsidRDefault="00DE3BAA" w:rsidP="006306B6">
      <w:pPr>
        <w:rPr>
          <w:sz w:val="16"/>
          <w:szCs w:val="16"/>
        </w:rPr>
      </w:pPr>
    </w:p>
    <w:p w14:paraId="67A5C774" w14:textId="5DE1A0FA" w:rsidR="00DE3BAA" w:rsidRDefault="00DE3BAA" w:rsidP="006306B6">
      <w:pPr>
        <w:rPr>
          <w:sz w:val="16"/>
          <w:szCs w:val="16"/>
        </w:rPr>
      </w:pPr>
    </w:p>
    <w:p w14:paraId="33E98FFB" w14:textId="22455F03" w:rsidR="00DE3BAA" w:rsidRDefault="00DE3BAA" w:rsidP="006306B6">
      <w:pPr>
        <w:rPr>
          <w:sz w:val="16"/>
          <w:szCs w:val="16"/>
        </w:rPr>
      </w:pPr>
    </w:p>
    <w:p w14:paraId="5A5AACDC" w14:textId="63A66BA8" w:rsidR="00DE3BAA" w:rsidRDefault="00DE3BAA" w:rsidP="006306B6">
      <w:pPr>
        <w:rPr>
          <w:sz w:val="16"/>
          <w:szCs w:val="16"/>
        </w:rPr>
      </w:pPr>
    </w:p>
    <w:p w14:paraId="027CEFEA" w14:textId="0E0C9C5B" w:rsidR="00DE3BAA" w:rsidRDefault="00DE3BAA" w:rsidP="006306B6">
      <w:pPr>
        <w:rPr>
          <w:sz w:val="16"/>
          <w:szCs w:val="16"/>
        </w:rPr>
      </w:pPr>
    </w:p>
    <w:p w14:paraId="14D71951" w14:textId="1AF30322" w:rsidR="00DE3BAA" w:rsidRDefault="00DE3BAA" w:rsidP="006306B6">
      <w:pPr>
        <w:rPr>
          <w:sz w:val="16"/>
          <w:szCs w:val="16"/>
        </w:rPr>
      </w:pPr>
    </w:p>
    <w:p w14:paraId="77CBE67F" w14:textId="64568A59" w:rsidR="00DE3BAA" w:rsidRDefault="00DE3BAA" w:rsidP="006306B6">
      <w:pPr>
        <w:rPr>
          <w:sz w:val="16"/>
          <w:szCs w:val="16"/>
        </w:rPr>
      </w:pPr>
    </w:p>
    <w:p w14:paraId="67066E0B" w14:textId="7CB8838B" w:rsidR="00DE3BAA" w:rsidRDefault="00DE3BAA" w:rsidP="006306B6">
      <w:pPr>
        <w:rPr>
          <w:sz w:val="16"/>
          <w:szCs w:val="16"/>
        </w:rPr>
      </w:pPr>
    </w:p>
    <w:p w14:paraId="7C845833" w14:textId="76199FE0" w:rsidR="00DE3BAA" w:rsidRDefault="00DE3BAA" w:rsidP="00217518">
      <w:pPr>
        <w:tabs>
          <w:tab w:val="left" w:pos="1452"/>
        </w:tabs>
        <w:spacing w:after="0" w:line="240" w:lineRule="auto"/>
        <w:rPr>
          <w:sz w:val="16"/>
          <w:szCs w:val="16"/>
        </w:rPr>
      </w:pPr>
    </w:p>
    <w:p w14:paraId="50174E35" w14:textId="29202E95" w:rsidR="00217518" w:rsidRDefault="00217518" w:rsidP="00217518">
      <w:pPr>
        <w:tabs>
          <w:tab w:val="left" w:pos="1452"/>
        </w:tabs>
        <w:spacing w:after="0" w:line="240" w:lineRule="auto"/>
        <w:rPr>
          <w:sz w:val="16"/>
          <w:szCs w:val="16"/>
        </w:rPr>
      </w:pPr>
    </w:p>
    <w:p w14:paraId="52A7D01C" w14:textId="0AE7B50A" w:rsidR="00217518" w:rsidRDefault="00217518" w:rsidP="00217518">
      <w:pPr>
        <w:tabs>
          <w:tab w:val="left" w:pos="1452"/>
        </w:tabs>
        <w:spacing w:after="0" w:line="240" w:lineRule="auto"/>
        <w:rPr>
          <w:sz w:val="16"/>
          <w:szCs w:val="16"/>
        </w:rPr>
      </w:pPr>
    </w:p>
    <w:p w14:paraId="76190590" w14:textId="38F769B6" w:rsidR="00217518" w:rsidRDefault="00217518" w:rsidP="00217518">
      <w:pPr>
        <w:tabs>
          <w:tab w:val="left" w:pos="1452"/>
        </w:tabs>
        <w:spacing w:after="0" w:line="240" w:lineRule="auto"/>
        <w:rPr>
          <w:sz w:val="16"/>
          <w:szCs w:val="16"/>
        </w:rPr>
      </w:pPr>
    </w:p>
    <w:p w14:paraId="069F4376" w14:textId="77777777" w:rsidR="00217518" w:rsidRPr="00217518" w:rsidRDefault="00217518"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2528C1" w:rsidRPr="00492AD5" w14:paraId="40731790" w14:textId="77777777" w:rsidTr="00DE3BAA">
        <w:trPr>
          <w:jc w:val="center"/>
        </w:trPr>
        <w:tc>
          <w:tcPr>
            <w:tcW w:w="7366" w:type="dxa"/>
            <w:shd w:val="pct20" w:color="auto" w:fill="auto"/>
          </w:tcPr>
          <w:p w14:paraId="738012FF" w14:textId="77777777" w:rsidR="002528C1" w:rsidRPr="00492AD5" w:rsidRDefault="002528C1"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1365B8E6" w14:textId="77777777" w:rsidR="002528C1" w:rsidRPr="00492AD5" w:rsidRDefault="002528C1"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14:paraId="70C08B81" w14:textId="77777777" w:rsidTr="00DE3BAA">
        <w:trPr>
          <w:jc w:val="center"/>
        </w:trPr>
        <w:tc>
          <w:tcPr>
            <w:tcW w:w="7366" w:type="dxa"/>
          </w:tcPr>
          <w:p w14:paraId="1A5BB825"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4BB42C32" w14:textId="1607572F" w:rsidR="002528C1" w:rsidRDefault="004954EA" w:rsidP="002913DF">
            <w:pPr>
              <w:pStyle w:val="Text"/>
              <w:spacing w:before="60" w:after="60" w:line="240" w:lineRule="auto"/>
              <w:jc w:val="left"/>
              <w:rPr>
                <w:rFonts w:ascii="Arial" w:hAnsi="Arial" w:cs="Arial"/>
                <w:sz w:val="20"/>
                <w:szCs w:val="20"/>
              </w:rPr>
            </w:pPr>
            <w:r>
              <w:rPr>
                <w:rFonts w:ascii="Arial" w:hAnsi="Arial" w:cs="Arial"/>
                <w:sz w:val="20"/>
                <w:szCs w:val="20"/>
              </w:rPr>
              <w:t>Die Maschinen ist unter Berücksichtigung der ergonomischen Grundsätze und der Körpermaße des Menschen konstruiert und gestaltet.</w:t>
            </w:r>
          </w:p>
          <w:p w14:paraId="32A85DF9" w14:textId="0029E045" w:rsidR="00B64A62" w:rsidRDefault="00B64A62" w:rsidP="002913DF">
            <w:pPr>
              <w:pStyle w:val="Text"/>
              <w:spacing w:before="60" w:after="60" w:line="240" w:lineRule="auto"/>
              <w:jc w:val="left"/>
              <w:rPr>
                <w:rFonts w:ascii="Arial" w:hAnsi="Arial" w:cs="Arial"/>
                <w:sz w:val="20"/>
                <w:szCs w:val="20"/>
              </w:rPr>
            </w:pPr>
          </w:p>
          <w:p w14:paraId="618D5D21" w14:textId="073A9F53" w:rsidR="00B64A62" w:rsidRDefault="00B64A62" w:rsidP="002913DF">
            <w:pPr>
              <w:pStyle w:val="Text"/>
              <w:spacing w:before="60" w:after="60" w:line="240" w:lineRule="auto"/>
              <w:jc w:val="left"/>
              <w:rPr>
                <w:rFonts w:ascii="Arial" w:hAnsi="Arial" w:cs="Arial"/>
                <w:sz w:val="20"/>
                <w:szCs w:val="20"/>
                <w:u w:val="single"/>
              </w:rPr>
            </w:pPr>
            <w:r w:rsidRPr="00DE24D4">
              <w:rPr>
                <w:rFonts w:ascii="Arial" w:hAnsi="Arial" w:cs="Arial"/>
                <w:sz w:val="20"/>
                <w:szCs w:val="20"/>
              </w:rPr>
              <w:t>Gestaltung der Maschine bzw. der Arbeitsplätze nach ergonomischen Gesichtspunkten (Siehe hierzu auch EN 614-1). Die Gestaltung der Bedienstellen muss ein für den Bediener angenehmes Arbeiten und Beobachten von Arbeitsabläufen ermöglichen. Im Maschinenbereich ist für eine ausreichende Beleuchtung und falls nötig Belüftung zu sorgen.</w:t>
            </w:r>
          </w:p>
          <w:p w14:paraId="5A106250" w14:textId="77777777" w:rsidR="002528C1" w:rsidRDefault="002528C1" w:rsidP="002913DF">
            <w:pPr>
              <w:pStyle w:val="Text"/>
              <w:spacing w:before="60" w:after="60" w:line="240" w:lineRule="auto"/>
              <w:jc w:val="left"/>
              <w:rPr>
                <w:rFonts w:ascii="Arial" w:hAnsi="Arial" w:cs="Arial"/>
                <w:sz w:val="20"/>
                <w:szCs w:val="20"/>
                <w:u w:val="single"/>
              </w:rPr>
            </w:pPr>
          </w:p>
          <w:p w14:paraId="41988356"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12F33FC7" w14:textId="620B0BC9" w:rsidR="002528C1" w:rsidRPr="004954EA" w:rsidRDefault="004954EA" w:rsidP="002913DF">
            <w:pPr>
              <w:pStyle w:val="Text"/>
              <w:spacing w:before="60" w:after="60" w:line="240" w:lineRule="auto"/>
              <w:jc w:val="left"/>
              <w:rPr>
                <w:rFonts w:ascii="Arial" w:hAnsi="Arial" w:cs="Arial"/>
                <w:sz w:val="20"/>
                <w:szCs w:val="20"/>
              </w:rPr>
            </w:pPr>
            <w:r w:rsidRPr="004954EA">
              <w:rPr>
                <w:rFonts w:ascii="Arial" w:hAnsi="Arial" w:cs="Arial"/>
                <w:sz w:val="20"/>
                <w:szCs w:val="20"/>
              </w:rPr>
              <w:t>Anwendung technischer und ergänzender Schutzmaßnahmen gemäß EN 547-1</w:t>
            </w:r>
            <w:r>
              <w:rPr>
                <w:rFonts w:ascii="Arial" w:hAnsi="Arial" w:cs="Arial"/>
                <w:sz w:val="20"/>
                <w:szCs w:val="20"/>
              </w:rPr>
              <w:t>.</w:t>
            </w:r>
          </w:p>
          <w:p w14:paraId="18E27E5A" w14:textId="77777777" w:rsidR="002528C1" w:rsidRDefault="002528C1" w:rsidP="002913DF">
            <w:pPr>
              <w:pStyle w:val="Text"/>
              <w:spacing w:before="60" w:after="60" w:line="240" w:lineRule="auto"/>
              <w:jc w:val="left"/>
              <w:rPr>
                <w:rFonts w:cs="Arial"/>
                <w:sz w:val="20"/>
                <w:szCs w:val="20"/>
                <w:u w:val="single"/>
              </w:rPr>
            </w:pPr>
          </w:p>
          <w:p w14:paraId="4415F9FE" w14:textId="77777777" w:rsidR="002528C1" w:rsidRPr="00473A4D"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61D8D05" w14:textId="77777777" w:rsidR="004954EA" w:rsidRDefault="004954E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66B7ED2E" w14:textId="77777777" w:rsidR="004954EA" w:rsidRDefault="004954EA"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1A246110" w14:textId="3912DAFF" w:rsidR="002528C1" w:rsidRPr="00473A4D" w:rsidRDefault="004954EA"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3AEDA5E8" w14:textId="7B74FF0E" w:rsidR="00DB58C9" w:rsidRDefault="00DB58C9" w:rsidP="00DB58C9">
            <w:pPr>
              <w:pStyle w:val="Text"/>
              <w:spacing w:before="60" w:after="60" w:line="240" w:lineRule="auto"/>
              <w:rPr>
                <w:rFonts w:ascii="Arial" w:hAnsi="Arial" w:cs="Arial"/>
                <w:sz w:val="20"/>
                <w:szCs w:val="20"/>
              </w:rPr>
            </w:pPr>
            <w:r w:rsidRPr="00882D00">
              <w:rPr>
                <w:rFonts w:ascii="Arial" w:hAnsi="Arial" w:cs="Arial"/>
                <w:sz w:val="20"/>
                <w:szCs w:val="20"/>
              </w:rPr>
              <w:t>EN ISO 12</w:t>
            </w:r>
            <w:r>
              <w:rPr>
                <w:rFonts w:ascii="Arial" w:hAnsi="Arial" w:cs="Arial"/>
                <w:sz w:val="20"/>
                <w:szCs w:val="20"/>
              </w:rPr>
              <w:t>1</w:t>
            </w:r>
            <w:r w:rsidRPr="00882D00">
              <w:rPr>
                <w:rFonts w:ascii="Arial" w:hAnsi="Arial" w:cs="Arial"/>
                <w:sz w:val="20"/>
                <w:szCs w:val="20"/>
              </w:rPr>
              <w:t>00</w:t>
            </w:r>
            <w:r w:rsidR="00985BAA">
              <w:rPr>
                <w:rFonts w:ascii="Arial" w:hAnsi="Arial" w:cs="Arial"/>
                <w:sz w:val="20"/>
                <w:szCs w:val="20"/>
              </w:rPr>
              <w:t>:2010</w:t>
            </w:r>
          </w:p>
          <w:p w14:paraId="4A028A1A" w14:textId="77777777" w:rsidR="00DB58C9" w:rsidRDefault="00DB58C9" w:rsidP="00DB58C9">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E54A8">
              <w:rPr>
                <w:rFonts w:ascii="Arial" w:hAnsi="Arial" w:cs="Arial"/>
                <w:sz w:val="20"/>
                <w:szCs w:val="20"/>
              </w:rPr>
              <w:t>6.2.2.1, 6.2.8, 6.3.2.1</w:t>
            </w:r>
          </w:p>
          <w:p w14:paraId="5E78D299" w14:textId="77777777" w:rsidR="00DB58C9" w:rsidRPr="00882D00" w:rsidRDefault="00DB58C9" w:rsidP="00DB58C9">
            <w:pPr>
              <w:pStyle w:val="Text"/>
              <w:spacing w:before="60" w:after="60" w:line="240" w:lineRule="auto"/>
              <w:rPr>
                <w:rFonts w:ascii="Arial" w:hAnsi="Arial" w:cs="Arial"/>
                <w:sz w:val="20"/>
                <w:szCs w:val="20"/>
              </w:rPr>
            </w:pPr>
          </w:p>
          <w:p w14:paraId="5C34188A" w14:textId="77777777" w:rsidR="00DB58C9" w:rsidRDefault="00DB58C9" w:rsidP="00DB58C9">
            <w:pPr>
              <w:pStyle w:val="Text"/>
              <w:spacing w:before="60" w:after="60" w:line="240" w:lineRule="auto"/>
              <w:rPr>
                <w:rFonts w:ascii="Arial" w:hAnsi="Arial" w:cs="Arial"/>
                <w:sz w:val="20"/>
                <w:szCs w:val="20"/>
              </w:rPr>
            </w:pPr>
            <w:r w:rsidRPr="00882D00">
              <w:rPr>
                <w:rFonts w:ascii="Arial" w:hAnsi="Arial" w:cs="Arial"/>
                <w:sz w:val="20"/>
                <w:szCs w:val="20"/>
              </w:rPr>
              <w:t>EN 614-1</w:t>
            </w:r>
            <w:r>
              <w:rPr>
                <w:rFonts w:ascii="Arial" w:hAnsi="Arial" w:cs="Arial"/>
                <w:sz w:val="20"/>
                <w:szCs w:val="20"/>
              </w:rPr>
              <w:t>:2006</w:t>
            </w:r>
          </w:p>
          <w:p w14:paraId="559E419F" w14:textId="77777777" w:rsidR="00DB58C9" w:rsidRPr="00882D00" w:rsidRDefault="00DB58C9" w:rsidP="00DB58C9">
            <w:pPr>
              <w:pStyle w:val="Text"/>
              <w:spacing w:before="60" w:after="60" w:line="240" w:lineRule="auto"/>
              <w:rPr>
                <w:rFonts w:ascii="Arial" w:hAnsi="Arial" w:cs="Arial"/>
                <w:sz w:val="20"/>
                <w:szCs w:val="20"/>
              </w:rPr>
            </w:pPr>
          </w:p>
          <w:p w14:paraId="00AC69D9" w14:textId="33484249" w:rsidR="002528C1" w:rsidRPr="00473A4D" w:rsidRDefault="00DB58C9" w:rsidP="00DB58C9">
            <w:pPr>
              <w:pStyle w:val="Text"/>
              <w:spacing w:before="60" w:after="60" w:line="240" w:lineRule="auto"/>
              <w:jc w:val="left"/>
              <w:rPr>
                <w:rFonts w:ascii="Arial" w:hAnsi="Arial" w:cs="Arial"/>
                <w:sz w:val="20"/>
                <w:szCs w:val="20"/>
                <w:u w:val="single"/>
              </w:rPr>
            </w:pPr>
            <w:r w:rsidRPr="00882D00">
              <w:rPr>
                <w:rFonts w:ascii="Arial" w:hAnsi="Arial" w:cs="Arial"/>
                <w:sz w:val="20"/>
                <w:szCs w:val="20"/>
              </w:rPr>
              <w:t>EN 547-1</w:t>
            </w:r>
            <w:r>
              <w:rPr>
                <w:rFonts w:ascii="Arial" w:hAnsi="Arial" w:cs="Arial"/>
                <w:sz w:val="20"/>
                <w:szCs w:val="20"/>
              </w:rPr>
              <w:t>:1996</w:t>
            </w:r>
          </w:p>
          <w:p w14:paraId="716564CC" w14:textId="77777777" w:rsidR="002528C1" w:rsidRDefault="002528C1" w:rsidP="002913DF">
            <w:pPr>
              <w:pStyle w:val="Text"/>
              <w:spacing w:before="60" w:after="60" w:line="240" w:lineRule="auto"/>
              <w:rPr>
                <w:rFonts w:ascii="Arial" w:hAnsi="Arial" w:cs="Arial"/>
                <w:sz w:val="20"/>
                <w:szCs w:val="20"/>
              </w:rPr>
            </w:pPr>
          </w:p>
          <w:p w14:paraId="59D8E470" w14:textId="77777777" w:rsidR="002528C1" w:rsidRPr="00492AD5" w:rsidRDefault="002528C1" w:rsidP="002913DF">
            <w:pPr>
              <w:pStyle w:val="Text"/>
              <w:spacing w:before="60" w:after="60" w:line="240" w:lineRule="auto"/>
              <w:jc w:val="left"/>
              <w:rPr>
                <w:rFonts w:ascii="Arial" w:hAnsi="Arial" w:cs="Arial"/>
                <w:sz w:val="20"/>
                <w:szCs w:val="20"/>
              </w:rPr>
            </w:pPr>
          </w:p>
        </w:tc>
      </w:tr>
    </w:tbl>
    <w:p w14:paraId="1024EC0B" w14:textId="77777777"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CA1E5D" w:rsidRPr="00882D00" w14:paraId="15A0146F" w14:textId="77777777" w:rsidTr="00CA1E5D">
        <w:trPr>
          <w:jc w:val="center"/>
        </w:trPr>
        <w:tc>
          <w:tcPr>
            <w:tcW w:w="9351" w:type="dxa"/>
            <w:gridSpan w:val="4"/>
            <w:shd w:val="pct20" w:color="auto" w:fill="auto"/>
          </w:tcPr>
          <w:p w14:paraId="2C495DCC"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b/>
                <w:sz w:val="20"/>
                <w:szCs w:val="20"/>
              </w:rPr>
              <w:t>Risikoeinschätzung und Risikobewertung (OUT – nach der Maßnahme)</w:t>
            </w:r>
          </w:p>
        </w:tc>
      </w:tr>
      <w:tr w:rsidR="00CA1E5D" w:rsidRPr="00882D00" w14:paraId="6F3E46DA" w14:textId="77777777" w:rsidTr="00CA1E5D">
        <w:trPr>
          <w:jc w:val="center"/>
        </w:trPr>
        <w:tc>
          <w:tcPr>
            <w:tcW w:w="3397" w:type="dxa"/>
          </w:tcPr>
          <w:p w14:paraId="393CAF15"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Schwere der möglichen Verletzung</w:t>
            </w:r>
          </w:p>
        </w:tc>
        <w:tc>
          <w:tcPr>
            <w:tcW w:w="993" w:type="dxa"/>
          </w:tcPr>
          <w:p w14:paraId="68157A6A" w14:textId="77777777" w:rsidR="00CA1E5D" w:rsidRPr="00882D00" w:rsidRDefault="009D17E8" w:rsidP="00CA1E5D">
            <w:pPr>
              <w:pStyle w:val="Text"/>
              <w:spacing w:before="60" w:after="60" w:line="240" w:lineRule="auto"/>
              <w:rPr>
                <w:rFonts w:ascii="Arial" w:hAnsi="Arial" w:cs="Arial"/>
                <w:sz w:val="20"/>
                <w:szCs w:val="20"/>
              </w:rPr>
            </w:pPr>
            <w:r w:rsidRPr="00882D00">
              <w:rPr>
                <w:rFonts w:ascii="Arial" w:hAnsi="Arial" w:cs="Arial"/>
                <w:sz w:val="20"/>
                <w:szCs w:val="20"/>
              </w:rPr>
              <w:t>25</w:t>
            </w:r>
          </w:p>
        </w:tc>
        <w:tc>
          <w:tcPr>
            <w:tcW w:w="3827" w:type="dxa"/>
          </w:tcPr>
          <w:p w14:paraId="1B0620C8"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Eintrittswahrscheinlichkeit des Schadens</w:t>
            </w:r>
          </w:p>
        </w:tc>
        <w:tc>
          <w:tcPr>
            <w:tcW w:w="1134" w:type="dxa"/>
          </w:tcPr>
          <w:p w14:paraId="55245E30"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0,05</w:t>
            </w:r>
          </w:p>
        </w:tc>
      </w:tr>
      <w:tr w:rsidR="00CA1E5D" w:rsidRPr="00882D00" w14:paraId="05059D33" w14:textId="77777777" w:rsidTr="00CA1E5D">
        <w:trPr>
          <w:jc w:val="center"/>
        </w:trPr>
        <w:tc>
          <w:tcPr>
            <w:tcW w:w="3397" w:type="dxa"/>
          </w:tcPr>
          <w:p w14:paraId="43311D38"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Möglichkeit zur Vermeidung</w:t>
            </w:r>
          </w:p>
        </w:tc>
        <w:tc>
          <w:tcPr>
            <w:tcW w:w="993" w:type="dxa"/>
          </w:tcPr>
          <w:p w14:paraId="4E3AC948"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0,75</w:t>
            </w:r>
          </w:p>
        </w:tc>
        <w:tc>
          <w:tcPr>
            <w:tcW w:w="3827" w:type="dxa"/>
          </w:tcPr>
          <w:p w14:paraId="4048A420" w14:textId="77777777"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Häufigkeit der Gefährdungsexposition</w:t>
            </w:r>
          </w:p>
        </w:tc>
        <w:tc>
          <w:tcPr>
            <w:tcW w:w="1134" w:type="dxa"/>
          </w:tcPr>
          <w:p w14:paraId="3DCD38B7" w14:textId="77777777" w:rsidR="00CA1E5D" w:rsidRPr="00882D00" w:rsidRDefault="009D17E8" w:rsidP="00CA1E5D">
            <w:pPr>
              <w:pStyle w:val="Text"/>
              <w:spacing w:before="60" w:after="60" w:line="240" w:lineRule="auto"/>
              <w:rPr>
                <w:rFonts w:ascii="Arial" w:hAnsi="Arial" w:cs="Arial"/>
                <w:sz w:val="20"/>
                <w:szCs w:val="20"/>
              </w:rPr>
            </w:pPr>
            <w:r w:rsidRPr="00882D00">
              <w:rPr>
                <w:rFonts w:ascii="Arial" w:hAnsi="Arial" w:cs="Arial"/>
                <w:sz w:val="20"/>
                <w:szCs w:val="20"/>
              </w:rPr>
              <w:t>4</w:t>
            </w:r>
          </w:p>
        </w:tc>
      </w:tr>
      <w:tr w:rsidR="00CA1E5D" w:rsidRPr="00882D00" w14:paraId="3C70EF1C" w14:textId="77777777" w:rsidTr="00CA1E5D">
        <w:trPr>
          <w:jc w:val="center"/>
        </w:trPr>
        <w:tc>
          <w:tcPr>
            <w:tcW w:w="3397" w:type="dxa"/>
          </w:tcPr>
          <w:p w14:paraId="436C6367"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b/>
                <w:sz w:val="20"/>
                <w:szCs w:val="20"/>
              </w:rPr>
              <w:t>HRN:</w:t>
            </w:r>
          </w:p>
        </w:tc>
        <w:tc>
          <w:tcPr>
            <w:tcW w:w="993" w:type="dxa"/>
          </w:tcPr>
          <w:p w14:paraId="302E30E6"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cs="Arial"/>
                <w:sz w:val="20"/>
                <w:szCs w:val="20"/>
              </w:rPr>
              <w:fldChar w:fldCharType="begin"/>
            </w:r>
            <w:r w:rsidRPr="00882D00">
              <w:rPr>
                <w:rFonts w:ascii="Arial" w:hAnsi="Arial" w:cs="Arial"/>
                <w:sz w:val="20"/>
                <w:szCs w:val="20"/>
              </w:rPr>
              <w:instrText xml:space="preserve"> =PRODUCT(b2;b3;d2;d3) \# "0" </w:instrText>
            </w:r>
            <w:r w:rsidRPr="00882D00">
              <w:rPr>
                <w:rFonts w:cs="Arial"/>
                <w:sz w:val="20"/>
                <w:szCs w:val="20"/>
              </w:rPr>
              <w:fldChar w:fldCharType="separate"/>
            </w:r>
            <w:r w:rsidR="009D17E8" w:rsidRPr="00882D00">
              <w:rPr>
                <w:rFonts w:ascii="Arial" w:hAnsi="Arial" w:cs="Arial"/>
                <w:noProof/>
                <w:sz w:val="20"/>
                <w:szCs w:val="20"/>
              </w:rPr>
              <w:t>4</w:t>
            </w:r>
            <w:r w:rsidRPr="00882D00">
              <w:rPr>
                <w:rFonts w:cs="Arial"/>
                <w:sz w:val="20"/>
                <w:szCs w:val="20"/>
              </w:rPr>
              <w:fldChar w:fldCharType="end"/>
            </w:r>
          </w:p>
        </w:tc>
        <w:tc>
          <w:tcPr>
            <w:tcW w:w="4961" w:type="dxa"/>
            <w:gridSpan w:val="2"/>
          </w:tcPr>
          <w:p w14:paraId="7716B028" w14:textId="77777777"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b/>
                <w:sz w:val="20"/>
                <w:szCs w:val="20"/>
              </w:rPr>
              <w:t xml:space="preserve">Risikohöhe: </w:t>
            </w:r>
            <w:r w:rsidR="009D17E8" w:rsidRPr="00882D00">
              <w:rPr>
                <w:rFonts w:ascii="Arial" w:hAnsi="Arial" w:cs="Arial"/>
                <w:sz w:val="20"/>
                <w:szCs w:val="20"/>
              </w:rPr>
              <w:t>vernachlässigbar</w:t>
            </w:r>
          </w:p>
        </w:tc>
      </w:tr>
    </w:tbl>
    <w:p w14:paraId="5391D352" w14:textId="77777777" w:rsidR="00CA1E5D" w:rsidRDefault="00CA1E5D"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A1E5D" w:rsidRPr="007A0350" w14:paraId="2B025796" w14:textId="77777777" w:rsidTr="00CA1E5D">
        <w:trPr>
          <w:jc w:val="center"/>
        </w:trPr>
        <w:tc>
          <w:tcPr>
            <w:tcW w:w="4531" w:type="dxa"/>
          </w:tcPr>
          <w:p w14:paraId="1C64DBF0" w14:textId="77777777" w:rsidR="00CA1E5D" w:rsidRPr="007A0350" w:rsidRDefault="00CA1E5D" w:rsidP="00CA1E5D">
            <w:pPr>
              <w:pStyle w:val="Text"/>
              <w:spacing w:before="60" w:after="60" w:line="240" w:lineRule="auto"/>
              <w:rPr>
                <w:rFonts w:ascii="Arial" w:hAnsi="Arial" w:cs="Arial"/>
                <w:sz w:val="20"/>
                <w:szCs w:val="20"/>
              </w:rPr>
            </w:pPr>
            <w:r w:rsidRPr="007A0350">
              <w:rPr>
                <w:rFonts w:ascii="Arial" w:hAnsi="Arial" w:cs="Arial"/>
                <w:b/>
                <w:sz w:val="20"/>
                <w:szCs w:val="20"/>
              </w:rPr>
              <w:t>Risiko hinreichend vermindert?</w:t>
            </w:r>
          </w:p>
        </w:tc>
        <w:tc>
          <w:tcPr>
            <w:tcW w:w="2410" w:type="dxa"/>
            <w:vAlign w:val="center"/>
          </w:tcPr>
          <w:p w14:paraId="64565649" w14:textId="77777777" w:rsidR="00CA1E5D" w:rsidRPr="007A0350" w:rsidRDefault="00CA1E5D" w:rsidP="00CA1E5D">
            <w:pPr>
              <w:pStyle w:val="TextTabelle"/>
              <w:spacing w:line="240" w:lineRule="auto"/>
              <w:jc w:val="center"/>
              <w:rPr>
                <w:rFonts w:ascii="Arial" w:hAnsi="Arial" w:cs="Arial"/>
                <w:szCs w:val="20"/>
              </w:rPr>
            </w:pPr>
            <w:r w:rsidRPr="007A0350">
              <w:rPr>
                <w:rFonts w:ascii="Arial" w:hAnsi="Arial" w:cs="Arial"/>
                <w:szCs w:val="20"/>
              </w:rPr>
              <w:t xml:space="preserve">Ja   </w:t>
            </w:r>
            <w:sdt>
              <w:sdtPr>
                <w:rPr>
                  <w:rFonts w:cs="Arial"/>
                  <w:szCs w:val="20"/>
                </w:rPr>
                <w:id w:val="91830274"/>
                <w14:checkbox>
                  <w14:checked w14:val="1"/>
                  <w14:checkedState w14:val="2612" w14:font="MS Gothic"/>
                  <w14:uncheckedState w14:val="2610" w14:font="MS Gothic"/>
                </w14:checkbox>
              </w:sdtPr>
              <w:sdtEndPr/>
              <w:sdtContent>
                <w:r w:rsidRPr="007A0350">
                  <w:rPr>
                    <w:rFonts w:ascii="Segoe UI Symbol" w:eastAsia="MS Gothic" w:hAnsi="Segoe UI Symbol" w:cs="Segoe UI Symbol"/>
                    <w:szCs w:val="20"/>
                  </w:rPr>
                  <w:t>☒</w:t>
                </w:r>
              </w:sdtContent>
            </w:sdt>
          </w:p>
        </w:tc>
        <w:tc>
          <w:tcPr>
            <w:tcW w:w="2403" w:type="dxa"/>
            <w:vAlign w:val="center"/>
          </w:tcPr>
          <w:p w14:paraId="5F390F07" w14:textId="77777777" w:rsidR="00CA1E5D" w:rsidRPr="007A0350" w:rsidRDefault="00CA1E5D" w:rsidP="00CA1E5D">
            <w:pPr>
              <w:pStyle w:val="TextTabelle"/>
              <w:spacing w:line="240" w:lineRule="auto"/>
              <w:jc w:val="center"/>
              <w:rPr>
                <w:rFonts w:ascii="Arial" w:hAnsi="Arial" w:cs="Arial"/>
                <w:szCs w:val="20"/>
              </w:rPr>
            </w:pPr>
            <w:r w:rsidRPr="007A0350">
              <w:rPr>
                <w:rFonts w:ascii="Arial" w:hAnsi="Arial" w:cs="Arial"/>
                <w:szCs w:val="20"/>
              </w:rPr>
              <w:t xml:space="preserve">Nein   </w:t>
            </w:r>
            <w:sdt>
              <w:sdtPr>
                <w:rPr>
                  <w:rFonts w:cs="Arial"/>
                  <w:szCs w:val="20"/>
                </w:rPr>
                <w:id w:val="-366444650"/>
                <w14:checkbox>
                  <w14:checked w14:val="0"/>
                  <w14:checkedState w14:val="2612" w14:font="MS Gothic"/>
                  <w14:uncheckedState w14:val="2610" w14:font="MS Gothic"/>
                </w14:checkbox>
              </w:sdtPr>
              <w:sdtEndPr/>
              <w:sdtContent>
                <w:r w:rsidRPr="007A0350">
                  <w:rPr>
                    <w:rFonts w:ascii="Segoe UI Symbol" w:eastAsia="MS Gothic" w:hAnsi="Segoe UI Symbol" w:cs="Segoe UI Symbol"/>
                    <w:szCs w:val="20"/>
                  </w:rPr>
                  <w:t>☐</w:t>
                </w:r>
              </w:sdtContent>
            </w:sdt>
          </w:p>
        </w:tc>
      </w:tr>
    </w:tbl>
    <w:p w14:paraId="13E6D961" w14:textId="77777777" w:rsidR="00CA1E5D" w:rsidRDefault="00CA1E5D" w:rsidP="006306B6">
      <w:pPr>
        <w:rPr>
          <w:sz w:val="16"/>
          <w:szCs w:val="16"/>
        </w:rPr>
      </w:pPr>
    </w:p>
    <w:p w14:paraId="1A2E2772" w14:textId="77777777" w:rsidR="00C7350D" w:rsidRDefault="00C7350D" w:rsidP="006306B6">
      <w:pPr>
        <w:rPr>
          <w:sz w:val="16"/>
          <w:szCs w:val="16"/>
        </w:rPr>
      </w:pPr>
    </w:p>
    <w:p w14:paraId="77AC05A5" w14:textId="77777777" w:rsidR="00C7350D" w:rsidRDefault="00C7350D" w:rsidP="006306B6">
      <w:pPr>
        <w:rPr>
          <w:sz w:val="16"/>
          <w:szCs w:val="16"/>
        </w:rPr>
      </w:pPr>
    </w:p>
    <w:p w14:paraId="1D6184DA" w14:textId="77777777" w:rsidR="00C7350D" w:rsidRDefault="00C7350D" w:rsidP="006306B6">
      <w:pPr>
        <w:rPr>
          <w:sz w:val="16"/>
          <w:szCs w:val="16"/>
        </w:rPr>
      </w:pPr>
    </w:p>
    <w:p w14:paraId="4132670D" w14:textId="074B7CC2" w:rsidR="00C7350D" w:rsidRDefault="00C7350D" w:rsidP="006306B6">
      <w:pPr>
        <w:rPr>
          <w:sz w:val="16"/>
          <w:szCs w:val="16"/>
        </w:rPr>
      </w:pPr>
    </w:p>
    <w:p w14:paraId="75FDC703" w14:textId="53D557EE" w:rsidR="002528C1" w:rsidRDefault="002528C1" w:rsidP="00DE3BAA">
      <w:pPr>
        <w:tabs>
          <w:tab w:val="left" w:pos="1428"/>
        </w:tabs>
        <w:rPr>
          <w:sz w:val="16"/>
          <w:szCs w:val="16"/>
        </w:rPr>
      </w:pPr>
    </w:p>
    <w:p w14:paraId="3F0D237E" w14:textId="76175F47" w:rsidR="00DE3BAA" w:rsidRDefault="00DE3BAA" w:rsidP="00DE3BAA">
      <w:pPr>
        <w:tabs>
          <w:tab w:val="left" w:pos="1428"/>
        </w:tabs>
        <w:rPr>
          <w:sz w:val="16"/>
          <w:szCs w:val="16"/>
        </w:rPr>
      </w:pPr>
    </w:p>
    <w:p w14:paraId="79AF2412" w14:textId="4F07BB5A" w:rsidR="00DE3BAA" w:rsidRDefault="00DE3BAA" w:rsidP="00DE3BAA">
      <w:pPr>
        <w:tabs>
          <w:tab w:val="left" w:pos="1428"/>
        </w:tabs>
        <w:rPr>
          <w:sz w:val="16"/>
          <w:szCs w:val="16"/>
        </w:rPr>
      </w:pPr>
    </w:p>
    <w:p w14:paraId="76AB4C6D" w14:textId="249FDE8C" w:rsidR="00DE3BAA" w:rsidRDefault="00DE3BAA" w:rsidP="00DE3BAA">
      <w:pPr>
        <w:tabs>
          <w:tab w:val="left" w:pos="1428"/>
        </w:tabs>
        <w:rPr>
          <w:sz w:val="16"/>
          <w:szCs w:val="16"/>
        </w:rPr>
      </w:pPr>
    </w:p>
    <w:p w14:paraId="24295888" w14:textId="51134A8B" w:rsidR="00DE3BAA" w:rsidRDefault="00DE3BAA" w:rsidP="00DE3BAA">
      <w:pPr>
        <w:tabs>
          <w:tab w:val="left" w:pos="1428"/>
        </w:tabs>
        <w:rPr>
          <w:sz w:val="16"/>
          <w:szCs w:val="16"/>
        </w:rPr>
      </w:pPr>
    </w:p>
    <w:p w14:paraId="6C1F9773" w14:textId="130218A2" w:rsidR="00024D33" w:rsidRDefault="00024D33" w:rsidP="00DE3BAA">
      <w:pPr>
        <w:tabs>
          <w:tab w:val="left" w:pos="1428"/>
        </w:tabs>
        <w:rPr>
          <w:sz w:val="16"/>
          <w:szCs w:val="16"/>
        </w:rPr>
      </w:pPr>
    </w:p>
    <w:p w14:paraId="5277AA16" w14:textId="53C4E06A" w:rsidR="00024D33" w:rsidRDefault="00024D33" w:rsidP="00DE3BAA">
      <w:pPr>
        <w:tabs>
          <w:tab w:val="left" w:pos="1428"/>
        </w:tabs>
        <w:rPr>
          <w:sz w:val="16"/>
          <w:szCs w:val="16"/>
        </w:rPr>
      </w:pPr>
    </w:p>
    <w:p w14:paraId="42E214DB" w14:textId="77777777" w:rsidR="00024D33" w:rsidRDefault="00024D33" w:rsidP="00DE3BAA">
      <w:pPr>
        <w:tabs>
          <w:tab w:val="left" w:pos="1428"/>
        </w:tabs>
        <w:rPr>
          <w:sz w:val="16"/>
          <w:szCs w:val="16"/>
        </w:rPr>
      </w:pPr>
    </w:p>
    <w:p w14:paraId="771C6C45" w14:textId="3A9B36C1" w:rsidR="00DE3BAA" w:rsidRDefault="00DE3BAA" w:rsidP="00DE3BAA">
      <w:pPr>
        <w:tabs>
          <w:tab w:val="left" w:pos="1428"/>
        </w:tabs>
        <w:rPr>
          <w:sz w:val="16"/>
          <w:szCs w:val="16"/>
        </w:rPr>
      </w:pPr>
    </w:p>
    <w:p w14:paraId="6F90562A" w14:textId="77777777" w:rsidR="00217518" w:rsidRDefault="00217518" w:rsidP="00DE3BAA">
      <w:pPr>
        <w:tabs>
          <w:tab w:val="left" w:pos="1428"/>
        </w:tabs>
        <w:rPr>
          <w:sz w:val="16"/>
          <w:szCs w:val="16"/>
        </w:rPr>
      </w:pPr>
    </w:p>
    <w:p w14:paraId="6303256A" w14:textId="0ABF37C4" w:rsidR="002528C1" w:rsidRPr="00217518" w:rsidRDefault="002528C1"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440"/>
        <w:gridCol w:w="2146"/>
        <w:gridCol w:w="1559"/>
        <w:gridCol w:w="560"/>
      </w:tblGrid>
      <w:tr w:rsidR="005561FB" w:rsidRPr="005E5E8D" w14:paraId="3581BF42" w14:textId="77777777" w:rsidTr="00BC690B">
        <w:trPr>
          <w:jc w:val="center"/>
        </w:trPr>
        <w:tc>
          <w:tcPr>
            <w:tcW w:w="7359" w:type="dxa"/>
            <w:gridSpan w:val="3"/>
            <w:shd w:val="pct20" w:color="auto" w:fill="auto"/>
          </w:tcPr>
          <w:p w14:paraId="7737E4CA" w14:textId="77777777" w:rsidR="005561FB" w:rsidRPr="005E5E8D" w:rsidRDefault="005561FB" w:rsidP="00DE6E39">
            <w:pPr>
              <w:pStyle w:val="Text"/>
              <w:spacing w:before="60" w:after="60" w:line="240" w:lineRule="auto"/>
              <w:rPr>
                <w:rFonts w:ascii="Arial" w:hAnsi="Arial" w:cs="Arial"/>
                <w:b/>
                <w:sz w:val="20"/>
                <w:szCs w:val="20"/>
              </w:rPr>
            </w:pPr>
            <w:bookmarkStart w:id="3" w:name="_Hlk5788187"/>
            <w:r w:rsidRPr="005E5E8D">
              <w:rPr>
                <w:rFonts w:ascii="Arial" w:hAnsi="Arial" w:cs="Arial"/>
                <w:b/>
                <w:sz w:val="20"/>
                <w:szCs w:val="20"/>
              </w:rPr>
              <w:t>Identifizierung der Gefährdung</w:t>
            </w:r>
          </w:p>
        </w:tc>
        <w:tc>
          <w:tcPr>
            <w:tcW w:w="1559" w:type="dxa"/>
            <w:shd w:val="pct20" w:color="auto" w:fill="auto"/>
          </w:tcPr>
          <w:p w14:paraId="36510535" w14:textId="77777777" w:rsidR="005561FB" w:rsidRPr="005E5E8D" w:rsidRDefault="005561FB"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5D41846A" w14:textId="3C133D2C" w:rsidR="005561FB" w:rsidRPr="005E5E8D" w:rsidRDefault="005561FB" w:rsidP="00DE6E39">
            <w:pPr>
              <w:pStyle w:val="Text"/>
              <w:spacing w:before="60" w:after="60" w:line="240" w:lineRule="auto"/>
              <w:rPr>
                <w:rFonts w:ascii="Arial" w:hAnsi="Arial" w:cs="Arial"/>
                <w:b/>
                <w:sz w:val="20"/>
                <w:szCs w:val="20"/>
              </w:rPr>
            </w:pPr>
            <w:r w:rsidRPr="008F0E94">
              <w:rPr>
                <w:rFonts w:ascii="Arial" w:hAnsi="Arial" w:cs="Arial"/>
                <w:b/>
                <w:sz w:val="20"/>
                <w:szCs w:val="20"/>
              </w:rPr>
              <w:t>1.</w:t>
            </w:r>
            <w:r w:rsidR="009246A1">
              <w:rPr>
                <w:rFonts w:ascii="Arial" w:hAnsi="Arial" w:cs="Arial"/>
                <w:b/>
                <w:sz w:val="20"/>
                <w:szCs w:val="20"/>
              </w:rPr>
              <w:t>8</w:t>
            </w:r>
          </w:p>
        </w:tc>
      </w:tr>
      <w:tr w:rsidR="005561FB" w:rsidRPr="005E5E8D" w14:paraId="49288DB0" w14:textId="77777777" w:rsidTr="00BC690B">
        <w:tblPrEx>
          <w:shd w:val="clear" w:color="auto" w:fill="auto"/>
        </w:tblPrEx>
        <w:trPr>
          <w:jc w:val="center"/>
        </w:trPr>
        <w:tc>
          <w:tcPr>
            <w:tcW w:w="2773" w:type="dxa"/>
          </w:tcPr>
          <w:p w14:paraId="4D931E44"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705" w:type="dxa"/>
            <w:gridSpan w:val="4"/>
          </w:tcPr>
          <w:p w14:paraId="1FFD07FF" w14:textId="77777777" w:rsidR="005561FB" w:rsidRPr="005E5E8D" w:rsidRDefault="003F1A9B" w:rsidP="00DE6E39">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Pr>
                <w:rFonts w:cs="Arial"/>
                <w:sz w:val="20"/>
              </w:rPr>
              <w:t xml:space="preserve"> – </w:t>
            </w:r>
            <w:r w:rsidRPr="00882D00">
              <w:rPr>
                <w:rFonts w:ascii="Arial" w:hAnsi="Arial" w:cs="Arial"/>
                <w:sz w:val="20"/>
                <w:szCs w:val="20"/>
              </w:rPr>
              <w:t>Bedienstand</w:t>
            </w:r>
            <w:r>
              <w:rPr>
                <w:rFonts w:ascii="Arial" w:hAnsi="Arial" w:cs="Arial"/>
                <w:sz w:val="20"/>
                <w:szCs w:val="20"/>
              </w:rPr>
              <w:t xml:space="preserve"> / Arbeitsbereich</w:t>
            </w:r>
          </w:p>
        </w:tc>
      </w:tr>
      <w:tr w:rsidR="005561FB" w:rsidRPr="005E5E8D" w14:paraId="09AE8768" w14:textId="77777777" w:rsidTr="00BC690B">
        <w:tblPrEx>
          <w:shd w:val="clear" w:color="auto" w:fill="auto"/>
        </w:tblPrEx>
        <w:trPr>
          <w:jc w:val="center"/>
        </w:trPr>
        <w:tc>
          <w:tcPr>
            <w:tcW w:w="2773" w:type="dxa"/>
          </w:tcPr>
          <w:p w14:paraId="33D080CA"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440" w:type="dxa"/>
          </w:tcPr>
          <w:p w14:paraId="60E995C7" w14:textId="77777777" w:rsidR="005561FB" w:rsidRPr="005E5E8D" w:rsidRDefault="005561FB" w:rsidP="003F0170">
            <w:pPr>
              <w:pStyle w:val="Text"/>
              <w:spacing w:before="60" w:after="60" w:line="240" w:lineRule="auto"/>
              <w:jc w:val="left"/>
              <w:rPr>
                <w:rFonts w:ascii="Arial" w:hAnsi="Arial" w:cs="Arial"/>
                <w:sz w:val="20"/>
                <w:szCs w:val="20"/>
              </w:rPr>
            </w:pPr>
            <w:r w:rsidRPr="005E5E8D">
              <w:rPr>
                <w:rFonts w:ascii="Arial" w:hAnsi="Arial" w:cs="Arial"/>
                <w:sz w:val="20"/>
                <w:szCs w:val="20"/>
              </w:rPr>
              <w:t>Ergonomische Gefährdungen</w:t>
            </w:r>
            <w:r>
              <w:rPr>
                <w:rFonts w:ascii="Arial" w:hAnsi="Arial" w:cs="Arial"/>
                <w:sz w:val="20"/>
                <w:szCs w:val="20"/>
              </w:rPr>
              <w:t xml:space="preserve"> - </w:t>
            </w:r>
            <w:r w:rsidR="003F0170" w:rsidRPr="003F0170">
              <w:rPr>
                <w:rFonts w:ascii="Arial" w:hAnsi="Arial" w:cs="Arial"/>
                <w:sz w:val="20"/>
                <w:szCs w:val="20"/>
              </w:rPr>
              <w:t>Gestaltung / Anordnung von Anzeigen, Steuerungseinrichtungen und optischen Displays</w:t>
            </w:r>
          </w:p>
        </w:tc>
        <w:tc>
          <w:tcPr>
            <w:tcW w:w="4265" w:type="dxa"/>
            <w:gridSpan w:val="3"/>
            <w:vMerge w:val="restart"/>
            <w:vAlign w:val="center"/>
          </w:tcPr>
          <w:p w14:paraId="7C23EFAC" w14:textId="77777777" w:rsidR="005561FB" w:rsidRPr="005E5E8D" w:rsidRDefault="005561FB"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71AB85D6" wp14:editId="6525F008">
                  <wp:extent cx="1961995" cy="1562694"/>
                  <wp:effectExtent l="0" t="0" r="63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7">
                            <a:extLst>
                              <a:ext uri="{28A0092B-C50C-407E-A947-70E740481C1C}">
                                <a14:useLocalDpi xmlns:a14="http://schemas.microsoft.com/office/drawing/2010/main" val="0"/>
                              </a:ext>
                            </a:extLst>
                          </a:blip>
                          <a:stretch>
                            <a:fillRect/>
                          </a:stretch>
                        </pic:blipFill>
                        <pic:spPr>
                          <a:xfrm>
                            <a:off x="0" y="0"/>
                            <a:ext cx="1961995" cy="1562694"/>
                          </a:xfrm>
                          <a:prstGeom prst="rect">
                            <a:avLst/>
                          </a:prstGeom>
                        </pic:spPr>
                      </pic:pic>
                    </a:graphicData>
                  </a:graphic>
                </wp:inline>
              </w:drawing>
            </w:r>
          </w:p>
        </w:tc>
      </w:tr>
      <w:tr w:rsidR="005561FB" w:rsidRPr="005E5E8D" w14:paraId="0D0DE16A" w14:textId="77777777" w:rsidTr="00BC690B">
        <w:tblPrEx>
          <w:shd w:val="clear" w:color="auto" w:fill="auto"/>
        </w:tblPrEx>
        <w:trPr>
          <w:jc w:val="center"/>
        </w:trPr>
        <w:tc>
          <w:tcPr>
            <w:tcW w:w="2773" w:type="dxa"/>
          </w:tcPr>
          <w:p w14:paraId="078D663E"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440" w:type="dxa"/>
          </w:tcPr>
          <w:p w14:paraId="56981A9C"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2441B475"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07B4A18F"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37A68F24"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0BCE27A8"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7ED407C2"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273A925E" w14:textId="77777777" w:rsidR="005561FB" w:rsidRPr="005E5E8D" w:rsidRDefault="005561FB" w:rsidP="00DE6E39">
            <w:pPr>
              <w:pStyle w:val="Text"/>
              <w:spacing w:before="60" w:after="60" w:line="240" w:lineRule="auto"/>
              <w:rPr>
                <w:rFonts w:ascii="Arial" w:hAnsi="Arial" w:cs="Arial"/>
                <w:sz w:val="20"/>
                <w:szCs w:val="20"/>
              </w:rPr>
            </w:pPr>
          </w:p>
        </w:tc>
      </w:tr>
      <w:tr w:rsidR="005561FB" w:rsidRPr="005E5E8D" w14:paraId="605E4037" w14:textId="77777777" w:rsidTr="00BC690B">
        <w:tblPrEx>
          <w:shd w:val="clear" w:color="auto" w:fill="auto"/>
        </w:tblPrEx>
        <w:trPr>
          <w:jc w:val="center"/>
        </w:trPr>
        <w:tc>
          <w:tcPr>
            <w:tcW w:w="2773" w:type="dxa"/>
          </w:tcPr>
          <w:p w14:paraId="688D5B00"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440" w:type="dxa"/>
          </w:tcPr>
          <w:p w14:paraId="11E8F162" w14:textId="77777777"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30810309" w14:textId="77777777" w:rsidR="005561FB" w:rsidRPr="005E5E8D" w:rsidRDefault="005561FB" w:rsidP="00DE6E39">
            <w:pPr>
              <w:pStyle w:val="Text"/>
              <w:spacing w:before="60" w:after="60" w:line="240" w:lineRule="auto"/>
              <w:rPr>
                <w:rFonts w:ascii="Arial" w:hAnsi="Arial" w:cs="Arial"/>
                <w:sz w:val="20"/>
                <w:szCs w:val="20"/>
              </w:rPr>
            </w:pPr>
          </w:p>
        </w:tc>
      </w:tr>
      <w:tr w:rsidR="005561FB" w:rsidRPr="005E5E8D" w14:paraId="43B106DA" w14:textId="77777777" w:rsidTr="00BC690B">
        <w:tblPrEx>
          <w:shd w:val="clear" w:color="auto" w:fill="auto"/>
        </w:tblPrEx>
        <w:trPr>
          <w:jc w:val="center"/>
        </w:trPr>
        <w:tc>
          <w:tcPr>
            <w:tcW w:w="2773" w:type="dxa"/>
          </w:tcPr>
          <w:p w14:paraId="1AD276EB"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440" w:type="dxa"/>
          </w:tcPr>
          <w:p w14:paraId="1728CF4B" w14:textId="77777777" w:rsidR="005561FB" w:rsidRPr="005E5E8D" w:rsidRDefault="00513F69" w:rsidP="00DE6E39">
            <w:pPr>
              <w:pStyle w:val="Text"/>
              <w:spacing w:before="60" w:after="60" w:line="240" w:lineRule="auto"/>
              <w:jc w:val="left"/>
              <w:rPr>
                <w:rFonts w:ascii="Arial" w:hAnsi="Arial" w:cs="Arial"/>
                <w:sz w:val="20"/>
                <w:szCs w:val="20"/>
              </w:rPr>
            </w:pPr>
            <w:r w:rsidRPr="00513F69">
              <w:rPr>
                <w:rFonts w:ascii="Arial" w:hAnsi="Arial" w:cs="Arial"/>
                <w:sz w:val="20"/>
                <w:szCs w:val="20"/>
              </w:rPr>
              <w:t>Arbeiten im Bereich Arbeitsbühne / Bedienstand</w:t>
            </w:r>
          </w:p>
        </w:tc>
        <w:tc>
          <w:tcPr>
            <w:tcW w:w="4265" w:type="dxa"/>
            <w:gridSpan w:val="3"/>
            <w:vMerge/>
          </w:tcPr>
          <w:p w14:paraId="13A53363" w14:textId="77777777" w:rsidR="005561FB" w:rsidRPr="005E5E8D" w:rsidRDefault="005561FB" w:rsidP="00DE6E39">
            <w:pPr>
              <w:pStyle w:val="Text"/>
              <w:spacing w:before="60" w:after="60" w:line="240" w:lineRule="auto"/>
              <w:rPr>
                <w:rFonts w:ascii="Arial" w:hAnsi="Arial" w:cs="Arial"/>
                <w:sz w:val="20"/>
                <w:szCs w:val="20"/>
              </w:rPr>
            </w:pPr>
          </w:p>
        </w:tc>
      </w:tr>
      <w:tr w:rsidR="005561FB" w:rsidRPr="005E5E8D" w14:paraId="2FB76298" w14:textId="77777777" w:rsidTr="00BC690B">
        <w:tblPrEx>
          <w:shd w:val="clear" w:color="auto" w:fill="auto"/>
        </w:tblPrEx>
        <w:trPr>
          <w:jc w:val="center"/>
        </w:trPr>
        <w:tc>
          <w:tcPr>
            <w:tcW w:w="2773" w:type="dxa"/>
          </w:tcPr>
          <w:p w14:paraId="7960A146"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440" w:type="dxa"/>
          </w:tcPr>
          <w:p w14:paraId="0B17F098" w14:textId="77777777" w:rsidR="005561FB" w:rsidRPr="005E5E8D" w:rsidRDefault="005561FB" w:rsidP="00DE6E39">
            <w:pPr>
              <w:pStyle w:val="Text"/>
              <w:spacing w:before="60" w:after="60" w:line="240" w:lineRule="auto"/>
              <w:jc w:val="left"/>
              <w:rPr>
                <w:rFonts w:ascii="Arial" w:hAnsi="Arial" w:cs="Arial"/>
                <w:sz w:val="20"/>
                <w:szCs w:val="20"/>
              </w:rPr>
            </w:pPr>
            <w:r w:rsidRPr="003D16D0">
              <w:rPr>
                <w:rFonts w:ascii="Arial" w:hAnsi="Arial" w:cs="Arial"/>
                <w:sz w:val="20"/>
                <w:szCs w:val="20"/>
              </w:rPr>
              <w:t>Übermäßige Anstrengung</w:t>
            </w:r>
            <w:r>
              <w:rPr>
                <w:rFonts w:ascii="Arial" w:hAnsi="Arial" w:cs="Arial"/>
                <w:sz w:val="20"/>
                <w:szCs w:val="20"/>
              </w:rPr>
              <w:t xml:space="preserve"> / schmerzhafte und ermüdende Körperhaltung</w:t>
            </w:r>
          </w:p>
        </w:tc>
        <w:tc>
          <w:tcPr>
            <w:tcW w:w="4265" w:type="dxa"/>
            <w:gridSpan w:val="3"/>
            <w:vMerge/>
          </w:tcPr>
          <w:p w14:paraId="3075BBEE" w14:textId="77777777" w:rsidR="005561FB" w:rsidRPr="005E5E8D" w:rsidRDefault="005561FB" w:rsidP="00DE6E39">
            <w:pPr>
              <w:pStyle w:val="Text"/>
              <w:spacing w:before="60" w:after="60" w:line="240" w:lineRule="auto"/>
              <w:rPr>
                <w:rFonts w:ascii="Arial" w:hAnsi="Arial" w:cs="Arial"/>
                <w:sz w:val="20"/>
                <w:szCs w:val="20"/>
              </w:rPr>
            </w:pPr>
          </w:p>
        </w:tc>
      </w:tr>
      <w:tr w:rsidR="005561FB" w:rsidRPr="005E5E8D" w14:paraId="5BD3C6E3" w14:textId="77777777" w:rsidTr="00BC690B">
        <w:tblPrEx>
          <w:shd w:val="clear" w:color="auto" w:fill="auto"/>
        </w:tblPrEx>
        <w:trPr>
          <w:jc w:val="center"/>
        </w:trPr>
        <w:tc>
          <w:tcPr>
            <w:tcW w:w="2773" w:type="dxa"/>
          </w:tcPr>
          <w:p w14:paraId="294E1F7C" w14:textId="77777777"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705" w:type="dxa"/>
            <w:gridSpan w:val="4"/>
          </w:tcPr>
          <w:p w14:paraId="351AAFB7" w14:textId="77777777" w:rsidR="005561FB" w:rsidRPr="005E5E8D" w:rsidRDefault="005561FB" w:rsidP="00DE6E39">
            <w:pPr>
              <w:pStyle w:val="Text"/>
              <w:spacing w:before="60" w:after="60" w:line="240" w:lineRule="auto"/>
              <w:rPr>
                <w:rFonts w:ascii="Arial" w:hAnsi="Arial" w:cs="Arial"/>
                <w:sz w:val="20"/>
                <w:szCs w:val="20"/>
              </w:rPr>
            </w:pPr>
            <w:r>
              <w:rPr>
                <w:rFonts w:ascii="Arial" w:hAnsi="Arial" w:cs="Arial"/>
                <w:sz w:val="20"/>
                <w:szCs w:val="20"/>
              </w:rPr>
              <w:t xml:space="preserve">Ergonomische Gefährdungen durch ungünstige Gestaltung </w:t>
            </w:r>
            <w:r w:rsidR="00036DC0">
              <w:rPr>
                <w:rFonts w:ascii="Arial" w:hAnsi="Arial" w:cs="Arial"/>
                <w:sz w:val="20"/>
                <w:szCs w:val="20"/>
              </w:rPr>
              <w:t>und Anordnung von Anzeigen, Steuerungseinrichtungen und optischen Displays</w:t>
            </w:r>
            <w:r>
              <w:rPr>
                <w:rFonts w:ascii="Arial" w:hAnsi="Arial" w:cs="Arial"/>
                <w:sz w:val="20"/>
                <w:szCs w:val="20"/>
              </w:rPr>
              <w:t xml:space="preserve"> </w:t>
            </w:r>
            <w:r w:rsidR="00036DC0">
              <w:rPr>
                <w:rFonts w:ascii="Arial" w:hAnsi="Arial" w:cs="Arial"/>
                <w:sz w:val="20"/>
                <w:szCs w:val="20"/>
              </w:rPr>
              <w:t xml:space="preserve">im </w:t>
            </w:r>
            <w:r>
              <w:rPr>
                <w:rFonts w:ascii="Arial" w:hAnsi="Arial" w:cs="Arial"/>
                <w:sz w:val="20"/>
                <w:szCs w:val="20"/>
              </w:rPr>
              <w:t>Arbeitsbereich</w:t>
            </w:r>
            <w:r w:rsidR="00BD5D8C">
              <w:rPr>
                <w:rFonts w:ascii="Arial" w:hAnsi="Arial" w:cs="Arial"/>
                <w:sz w:val="20"/>
                <w:szCs w:val="20"/>
              </w:rPr>
              <w:t>.</w:t>
            </w:r>
          </w:p>
        </w:tc>
      </w:tr>
      <w:bookmarkEnd w:id="3"/>
    </w:tbl>
    <w:p w14:paraId="6681D046" w14:textId="77777777" w:rsidR="00BF4734" w:rsidRDefault="00BF4734" w:rsidP="006306B6">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882D00" w:rsidRPr="0086709F" w14:paraId="6E597852" w14:textId="77777777" w:rsidTr="00DE6E39">
        <w:trPr>
          <w:jc w:val="center"/>
        </w:trPr>
        <w:tc>
          <w:tcPr>
            <w:tcW w:w="9351" w:type="dxa"/>
            <w:gridSpan w:val="4"/>
            <w:shd w:val="pct20" w:color="auto" w:fill="auto"/>
          </w:tcPr>
          <w:p w14:paraId="1D1FF728" w14:textId="77777777" w:rsidR="00882D00" w:rsidRPr="0086709F" w:rsidRDefault="00882D00" w:rsidP="00DE6E39">
            <w:pPr>
              <w:pStyle w:val="Text"/>
              <w:spacing w:before="60" w:after="60" w:line="240" w:lineRule="auto"/>
              <w:jc w:val="left"/>
              <w:rPr>
                <w:rFonts w:ascii="Arial" w:hAnsi="Arial" w:cs="Arial"/>
                <w:sz w:val="20"/>
                <w:szCs w:val="20"/>
              </w:rPr>
            </w:pPr>
            <w:bookmarkStart w:id="4" w:name="_Hlk5788205"/>
            <w:r w:rsidRPr="0086709F">
              <w:rPr>
                <w:rFonts w:ascii="Arial" w:hAnsi="Arial" w:cs="Arial"/>
                <w:b/>
                <w:sz w:val="20"/>
                <w:szCs w:val="20"/>
              </w:rPr>
              <w:t>Risikoeinschätzung und Risikobewertung (IN – vor der Maßnahme)</w:t>
            </w:r>
          </w:p>
        </w:tc>
      </w:tr>
      <w:tr w:rsidR="00882D00" w:rsidRPr="0086709F" w14:paraId="717388D2" w14:textId="77777777" w:rsidTr="00DE6E39">
        <w:trPr>
          <w:jc w:val="center"/>
        </w:trPr>
        <w:tc>
          <w:tcPr>
            <w:tcW w:w="3397" w:type="dxa"/>
          </w:tcPr>
          <w:p w14:paraId="7969C3DE"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698C1302"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3DC21B34"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5A9A6DCF"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882D00" w:rsidRPr="0086709F" w14:paraId="208F039B" w14:textId="77777777" w:rsidTr="00DE6E39">
        <w:trPr>
          <w:jc w:val="center"/>
        </w:trPr>
        <w:tc>
          <w:tcPr>
            <w:tcW w:w="3397" w:type="dxa"/>
          </w:tcPr>
          <w:p w14:paraId="7854CC55"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682FD662"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0E405109"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54717B2B" w14:textId="77777777"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4</w:t>
            </w:r>
          </w:p>
        </w:tc>
      </w:tr>
      <w:tr w:rsidR="00882D00" w:rsidRPr="0086709F" w14:paraId="7E3AE60C" w14:textId="77777777" w:rsidTr="00DE6E39">
        <w:trPr>
          <w:jc w:val="center"/>
        </w:trPr>
        <w:tc>
          <w:tcPr>
            <w:tcW w:w="3397" w:type="dxa"/>
          </w:tcPr>
          <w:p w14:paraId="298A02C3" w14:textId="77777777" w:rsidR="00882D00" w:rsidRPr="0086709F" w:rsidRDefault="00882D00"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2E98C82F" w14:textId="77777777" w:rsidR="00882D00" w:rsidRPr="0086709F" w:rsidRDefault="00882D00" w:rsidP="00DE6E39">
            <w:pPr>
              <w:pStyle w:val="Text"/>
              <w:spacing w:before="60" w:after="60" w:line="240" w:lineRule="auto"/>
              <w:rPr>
                <w:rFonts w:ascii="Arial" w:hAnsi="Arial" w:cs="Arial"/>
                <w:sz w:val="20"/>
                <w:szCs w:val="20"/>
              </w:rPr>
            </w:pPr>
            <w:r w:rsidRPr="0086709F">
              <w:rPr>
                <w:rFonts w:cs="Arial"/>
                <w:sz w:val="20"/>
                <w:szCs w:val="20"/>
              </w:rPr>
              <w:fldChar w:fldCharType="begin"/>
            </w:r>
            <w:r w:rsidRPr="0086709F">
              <w:rPr>
                <w:rFonts w:ascii="Arial" w:hAnsi="Arial" w:cs="Arial"/>
                <w:sz w:val="20"/>
                <w:szCs w:val="20"/>
              </w:rPr>
              <w:instrText xml:space="preserve"> =PRODUCT(b2;b3;d2;d3) \# "0" </w:instrText>
            </w:r>
            <w:r w:rsidRPr="0086709F">
              <w:rPr>
                <w:rFonts w:cs="Arial"/>
                <w:sz w:val="20"/>
                <w:szCs w:val="20"/>
              </w:rPr>
              <w:fldChar w:fldCharType="separate"/>
            </w:r>
            <w:r w:rsidRPr="0086709F">
              <w:rPr>
                <w:rFonts w:ascii="Arial" w:hAnsi="Arial" w:cs="Arial"/>
                <w:noProof/>
                <w:sz w:val="20"/>
                <w:szCs w:val="20"/>
              </w:rPr>
              <w:t>625</w:t>
            </w:r>
            <w:r w:rsidRPr="0086709F">
              <w:rPr>
                <w:rFonts w:cs="Arial"/>
                <w:sz w:val="20"/>
                <w:szCs w:val="20"/>
              </w:rPr>
              <w:fldChar w:fldCharType="end"/>
            </w:r>
          </w:p>
        </w:tc>
        <w:tc>
          <w:tcPr>
            <w:tcW w:w="4961" w:type="dxa"/>
            <w:gridSpan w:val="2"/>
          </w:tcPr>
          <w:p w14:paraId="364488A5" w14:textId="77777777" w:rsidR="00882D00" w:rsidRPr="0086709F" w:rsidRDefault="00882D00"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4"/>
    </w:tbl>
    <w:p w14:paraId="34985ED5" w14:textId="46EFD239" w:rsidR="00882D00" w:rsidRDefault="00882D00" w:rsidP="0067023F">
      <w:pPr>
        <w:ind w:firstLine="709"/>
        <w:rPr>
          <w:sz w:val="16"/>
          <w:szCs w:val="16"/>
        </w:rPr>
      </w:pPr>
    </w:p>
    <w:p w14:paraId="7960A40E" w14:textId="5D1BE7B0" w:rsidR="0067023F" w:rsidRDefault="0067023F" w:rsidP="0067023F">
      <w:pPr>
        <w:ind w:firstLine="709"/>
        <w:rPr>
          <w:sz w:val="16"/>
          <w:szCs w:val="16"/>
        </w:rPr>
      </w:pPr>
    </w:p>
    <w:p w14:paraId="12942F1F" w14:textId="5AF5A778" w:rsidR="0067023F" w:rsidRDefault="0067023F" w:rsidP="0067023F">
      <w:pPr>
        <w:ind w:firstLine="709"/>
        <w:rPr>
          <w:sz w:val="16"/>
          <w:szCs w:val="16"/>
        </w:rPr>
      </w:pPr>
    </w:p>
    <w:p w14:paraId="1D267F16" w14:textId="5063D21E" w:rsidR="0067023F" w:rsidRDefault="0067023F" w:rsidP="0067023F">
      <w:pPr>
        <w:ind w:firstLine="709"/>
        <w:rPr>
          <w:sz w:val="16"/>
          <w:szCs w:val="16"/>
        </w:rPr>
      </w:pPr>
    </w:p>
    <w:p w14:paraId="2080ADAE" w14:textId="5720CEE5" w:rsidR="0067023F" w:rsidRDefault="0067023F" w:rsidP="0067023F">
      <w:pPr>
        <w:ind w:firstLine="709"/>
        <w:rPr>
          <w:sz w:val="16"/>
          <w:szCs w:val="16"/>
        </w:rPr>
      </w:pPr>
    </w:p>
    <w:p w14:paraId="20AE09E0" w14:textId="292678AF" w:rsidR="0067023F" w:rsidRDefault="0067023F" w:rsidP="0067023F">
      <w:pPr>
        <w:ind w:firstLine="709"/>
        <w:rPr>
          <w:sz w:val="16"/>
          <w:szCs w:val="16"/>
        </w:rPr>
      </w:pPr>
    </w:p>
    <w:p w14:paraId="43F0A3C5" w14:textId="36293098" w:rsidR="0067023F" w:rsidRDefault="0067023F" w:rsidP="0067023F">
      <w:pPr>
        <w:ind w:firstLine="709"/>
        <w:rPr>
          <w:sz w:val="16"/>
          <w:szCs w:val="16"/>
        </w:rPr>
      </w:pPr>
    </w:p>
    <w:p w14:paraId="653A12B4" w14:textId="77777777" w:rsidR="006C6AFF" w:rsidRDefault="006C6AFF" w:rsidP="0067023F">
      <w:pPr>
        <w:ind w:firstLine="709"/>
        <w:rPr>
          <w:sz w:val="16"/>
          <w:szCs w:val="16"/>
        </w:rPr>
      </w:pPr>
    </w:p>
    <w:p w14:paraId="64C0B8FD" w14:textId="0078D630" w:rsidR="0067023F" w:rsidRDefault="0067023F" w:rsidP="00217518">
      <w:pPr>
        <w:tabs>
          <w:tab w:val="left" w:pos="1452"/>
        </w:tabs>
        <w:spacing w:after="0" w:line="240" w:lineRule="auto"/>
        <w:rPr>
          <w:sz w:val="16"/>
          <w:szCs w:val="16"/>
        </w:rPr>
      </w:pPr>
    </w:p>
    <w:p w14:paraId="36BDAA42" w14:textId="12F4BA42" w:rsidR="00217518" w:rsidRDefault="00217518" w:rsidP="00217518">
      <w:pPr>
        <w:tabs>
          <w:tab w:val="left" w:pos="1452"/>
        </w:tabs>
        <w:spacing w:after="0" w:line="240" w:lineRule="auto"/>
        <w:rPr>
          <w:sz w:val="16"/>
          <w:szCs w:val="16"/>
        </w:rPr>
      </w:pPr>
    </w:p>
    <w:p w14:paraId="519A312B" w14:textId="4CE2EFC0" w:rsidR="00217518" w:rsidRDefault="00217518" w:rsidP="00217518">
      <w:pPr>
        <w:tabs>
          <w:tab w:val="left" w:pos="1452"/>
        </w:tabs>
        <w:spacing w:after="0" w:line="240" w:lineRule="auto"/>
        <w:rPr>
          <w:sz w:val="16"/>
          <w:szCs w:val="16"/>
        </w:rPr>
      </w:pPr>
    </w:p>
    <w:p w14:paraId="39147969" w14:textId="77777777" w:rsidR="00217518" w:rsidRPr="00217518" w:rsidRDefault="00217518"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A82845" w:rsidRPr="00542A3C" w14:paraId="04955BF9" w14:textId="77777777" w:rsidTr="00DE6E39">
        <w:trPr>
          <w:jc w:val="center"/>
        </w:trPr>
        <w:tc>
          <w:tcPr>
            <w:tcW w:w="7366" w:type="dxa"/>
            <w:shd w:val="pct20" w:color="auto" w:fill="auto"/>
          </w:tcPr>
          <w:p w14:paraId="547AF09D" w14:textId="77777777" w:rsidR="00A82845" w:rsidRPr="00542A3C" w:rsidRDefault="00A82845" w:rsidP="00A82845">
            <w:pPr>
              <w:pStyle w:val="Text"/>
              <w:spacing w:before="60" w:after="60" w:line="240" w:lineRule="auto"/>
              <w:rPr>
                <w:rFonts w:ascii="Arial" w:hAnsi="Arial" w:cs="Arial"/>
                <w:b/>
                <w:sz w:val="20"/>
                <w:szCs w:val="20"/>
              </w:rPr>
            </w:pPr>
            <w:bookmarkStart w:id="5" w:name="_Hlk5788217"/>
            <w:r w:rsidRPr="00542A3C">
              <w:rPr>
                <w:rFonts w:ascii="Arial" w:hAnsi="Arial" w:cs="Arial"/>
                <w:b/>
                <w:sz w:val="20"/>
                <w:szCs w:val="20"/>
              </w:rPr>
              <w:t>Maßnahmen zur Risikominderung</w:t>
            </w:r>
          </w:p>
        </w:tc>
        <w:tc>
          <w:tcPr>
            <w:tcW w:w="1978" w:type="dxa"/>
            <w:shd w:val="pct20" w:color="auto" w:fill="auto"/>
          </w:tcPr>
          <w:p w14:paraId="0B6D8BB5" w14:textId="2396209D" w:rsidR="00A82845" w:rsidRPr="00542A3C" w:rsidRDefault="00A82845" w:rsidP="00A82845">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882D00" w:rsidRPr="00542A3C" w14:paraId="7B8377CD" w14:textId="77777777" w:rsidTr="00DE6E39">
        <w:trPr>
          <w:jc w:val="center"/>
        </w:trPr>
        <w:tc>
          <w:tcPr>
            <w:tcW w:w="7366" w:type="dxa"/>
          </w:tcPr>
          <w:p w14:paraId="70F6224A" w14:textId="77777777"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2D8E71FC" w14:textId="77777777" w:rsidR="00882D00" w:rsidRPr="00542A3C" w:rsidRDefault="00882D00" w:rsidP="00DE6E3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4CB7A930" w14:textId="77777777" w:rsidR="00882D00" w:rsidRDefault="00882D00" w:rsidP="00DE6E39">
            <w:pPr>
              <w:pStyle w:val="Text"/>
              <w:spacing w:before="60" w:after="60" w:line="240" w:lineRule="auto"/>
              <w:jc w:val="left"/>
              <w:rPr>
                <w:rFonts w:ascii="Arial" w:hAnsi="Arial" w:cs="Arial"/>
                <w:sz w:val="20"/>
                <w:szCs w:val="20"/>
              </w:rPr>
            </w:pPr>
            <w:r>
              <w:rPr>
                <w:rFonts w:ascii="Arial" w:hAnsi="Arial" w:cs="Arial"/>
                <w:sz w:val="20"/>
                <w:szCs w:val="20"/>
              </w:rPr>
              <w:t>Berücksichtigung der ergonomischen Grundsätze gemäß EN 614-1</w:t>
            </w:r>
          </w:p>
          <w:p w14:paraId="3CE26BB5" w14:textId="77777777" w:rsidR="00882D00" w:rsidRDefault="00BC4AAA" w:rsidP="00DE6E39">
            <w:pPr>
              <w:pStyle w:val="Text"/>
              <w:spacing w:before="60" w:after="60" w:line="240" w:lineRule="auto"/>
              <w:jc w:val="left"/>
              <w:rPr>
                <w:rFonts w:ascii="Arial" w:hAnsi="Arial" w:cs="Arial"/>
                <w:sz w:val="20"/>
                <w:szCs w:val="20"/>
              </w:rPr>
            </w:pPr>
            <w:r w:rsidRPr="00BC4AAA">
              <w:rPr>
                <w:rFonts w:ascii="Arial" w:hAnsi="Arial" w:cs="Arial"/>
                <w:sz w:val="20"/>
                <w:szCs w:val="20"/>
              </w:rPr>
              <w:t>Sämtliche Elemente der „Mensch-Maschine-Schnittstelle“ wie Stellteile, Signal- oder Datenanzeigen müssen so konstruiert werden, dass sie leicht verständlich sind, um eine klare und eindeutige Wechselwirkung zwischen Bedienperson und Maschine zu ermöglichen.</w:t>
            </w:r>
          </w:p>
          <w:p w14:paraId="554ACD5A" w14:textId="77777777" w:rsidR="00BC4AAA" w:rsidRDefault="00BC4AAA" w:rsidP="00DE6E39">
            <w:pPr>
              <w:pStyle w:val="Text"/>
              <w:spacing w:before="60" w:after="60" w:line="240" w:lineRule="auto"/>
              <w:jc w:val="left"/>
              <w:rPr>
                <w:rFonts w:ascii="Arial" w:hAnsi="Arial" w:cs="Arial"/>
                <w:sz w:val="20"/>
                <w:szCs w:val="20"/>
              </w:rPr>
            </w:pPr>
          </w:p>
          <w:p w14:paraId="31B4E44A" w14:textId="77777777" w:rsidR="00BC4AAA" w:rsidRPr="00882D00" w:rsidRDefault="00BC4AAA" w:rsidP="00BC4AAA">
            <w:pPr>
              <w:pStyle w:val="Text"/>
              <w:spacing w:before="60" w:after="60" w:line="240" w:lineRule="auto"/>
              <w:jc w:val="left"/>
              <w:rPr>
                <w:rFonts w:ascii="Arial" w:hAnsi="Arial" w:cs="Arial"/>
                <w:sz w:val="20"/>
                <w:szCs w:val="20"/>
              </w:rPr>
            </w:pPr>
            <w:r w:rsidRPr="00882D00">
              <w:rPr>
                <w:rFonts w:ascii="Arial" w:hAnsi="Arial" w:cs="Arial"/>
                <w:sz w:val="20"/>
                <w:szCs w:val="20"/>
              </w:rPr>
              <w:t>Folgende Punkte sind zu berücksichtigen:</w:t>
            </w:r>
          </w:p>
          <w:p w14:paraId="03A6C89F" w14:textId="77777777" w:rsidR="00BC4AAA" w:rsidRDefault="00BC4AAA" w:rsidP="00AD469B">
            <w:pPr>
              <w:pStyle w:val="Text"/>
              <w:numPr>
                <w:ilvl w:val="0"/>
                <w:numId w:val="6"/>
              </w:numPr>
              <w:spacing w:before="60" w:after="60" w:line="240" w:lineRule="auto"/>
              <w:jc w:val="left"/>
              <w:rPr>
                <w:rFonts w:ascii="Arial" w:hAnsi="Arial" w:cs="Arial"/>
                <w:sz w:val="20"/>
                <w:szCs w:val="20"/>
              </w:rPr>
            </w:pPr>
            <w:r>
              <w:rPr>
                <w:rFonts w:ascii="Arial" w:hAnsi="Arial" w:cs="Arial"/>
                <w:sz w:val="20"/>
                <w:szCs w:val="20"/>
              </w:rPr>
              <w:t>Stellteile müssen:</w:t>
            </w:r>
          </w:p>
          <w:p w14:paraId="306B3828" w14:textId="77777777"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deutlich sichtbar, erkennbar und leicht erreichbar sein;</w:t>
            </w:r>
          </w:p>
          <w:p w14:paraId="1C561972" w14:textId="77777777"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Wenn erforderlich zweckdienlich gekennzeichnet sein;</w:t>
            </w:r>
          </w:p>
          <w:p w14:paraId="2E1AE5C2" w14:textId="77777777"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Eindeutig sicher betätigt werden können;</w:t>
            </w:r>
          </w:p>
          <w:p w14:paraId="58ED17EB" w14:textId="77777777"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Deren Anordnung und Stellwege müssen mit der Steuerungswirkung übereinstimmen;</w:t>
            </w:r>
          </w:p>
          <w:p w14:paraId="1ABB8769" w14:textId="77777777" w:rsidR="00DE3889" w:rsidRDefault="00DE3889"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Anordnung außerhalb des Gefährdungsbereich und unter ergonomischen Grundsätzen.</w:t>
            </w:r>
          </w:p>
          <w:p w14:paraId="27469658" w14:textId="77777777" w:rsidR="00DE3889" w:rsidRDefault="00DE3889" w:rsidP="00AD469B">
            <w:pPr>
              <w:pStyle w:val="Text"/>
              <w:numPr>
                <w:ilvl w:val="0"/>
                <w:numId w:val="6"/>
              </w:numPr>
              <w:spacing w:before="60" w:after="60" w:line="240" w:lineRule="auto"/>
              <w:jc w:val="left"/>
              <w:rPr>
                <w:rFonts w:ascii="Arial" w:hAnsi="Arial" w:cs="Arial"/>
                <w:sz w:val="20"/>
                <w:szCs w:val="20"/>
              </w:rPr>
            </w:pPr>
            <w:r>
              <w:rPr>
                <w:rFonts w:ascii="Arial" w:hAnsi="Arial" w:cs="Arial"/>
                <w:sz w:val="20"/>
                <w:szCs w:val="20"/>
              </w:rPr>
              <w:t>Anzeigen und Displays müssen:</w:t>
            </w:r>
          </w:p>
          <w:p w14:paraId="5A028795" w14:textId="77777777" w:rsid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Anpassung an menschliche Wahrnehmung;</w:t>
            </w:r>
          </w:p>
          <w:p w14:paraId="2E184243" w14:textId="77777777" w:rsid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Leicht wahrgenommen, erkannt und interpretiert werden (d.h. lange genug angezeigt werden);</w:t>
            </w:r>
          </w:p>
          <w:p w14:paraId="73B2C3BA" w14:textId="77777777" w:rsidR="00DE3889" w:rsidRP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Vom Steuerstand wahrzunehmen.</w:t>
            </w:r>
          </w:p>
          <w:p w14:paraId="2C0BAA09" w14:textId="77777777" w:rsidR="00BC4AAA" w:rsidRPr="00542A3C" w:rsidRDefault="00BC4AAA" w:rsidP="00DE6E39">
            <w:pPr>
              <w:pStyle w:val="Text"/>
              <w:spacing w:before="60" w:after="60" w:line="240" w:lineRule="auto"/>
              <w:jc w:val="left"/>
              <w:rPr>
                <w:rFonts w:ascii="Arial" w:hAnsi="Arial" w:cs="Arial"/>
                <w:sz w:val="20"/>
                <w:szCs w:val="20"/>
              </w:rPr>
            </w:pPr>
          </w:p>
          <w:p w14:paraId="5686F1A9" w14:textId="77777777"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11F1CACC" w14:textId="77777777" w:rsidR="00882D00" w:rsidRDefault="00882D00" w:rsidP="00DE6E3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sidR="00EC4E11">
              <w:rPr>
                <w:rFonts w:ascii="Arial" w:hAnsi="Arial" w:cs="Arial"/>
                <w:sz w:val="20"/>
                <w:szCs w:val="20"/>
              </w:rPr>
              <w:t>60204-</w:t>
            </w:r>
            <w:r w:rsidRPr="00542A3C">
              <w:rPr>
                <w:rFonts w:ascii="Arial" w:hAnsi="Arial" w:cs="Arial"/>
                <w:sz w:val="20"/>
                <w:szCs w:val="20"/>
              </w:rPr>
              <w:t>1 sind anzuwenden.</w:t>
            </w:r>
          </w:p>
          <w:p w14:paraId="03FDA4E4" w14:textId="77777777" w:rsidR="00882D00" w:rsidRPr="00542A3C" w:rsidRDefault="00EC4E11" w:rsidP="00DE6E39">
            <w:pPr>
              <w:pStyle w:val="Text"/>
              <w:spacing w:before="60" w:after="60" w:line="240" w:lineRule="auto"/>
              <w:jc w:val="left"/>
              <w:rPr>
                <w:rFonts w:ascii="Arial" w:hAnsi="Arial" w:cs="Arial"/>
                <w:sz w:val="20"/>
                <w:szCs w:val="20"/>
              </w:rPr>
            </w:pPr>
            <w:r>
              <w:rPr>
                <w:rFonts w:ascii="Arial" w:hAnsi="Arial" w:cs="Arial"/>
                <w:sz w:val="20"/>
                <w:szCs w:val="20"/>
              </w:rPr>
              <w:t xml:space="preserve">Bedien- und Anzeigeelemente </w:t>
            </w:r>
            <w:r w:rsidR="00882D00">
              <w:rPr>
                <w:rFonts w:ascii="Arial" w:hAnsi="Arial" w:cs="Arial"/>
                <w:sz w:val="20"/>
                <w:szCs w:val="20"/>
              </w:rPr>
              <w:t xml:space="preserve">sind gemäß EN </w:t>
            </w:r>
            <w:r>
              <w:rPr>
                <w:rFonts w:ascii="Arial" w:hAnsi="Arial" w:cs="Arial"/>
                <w:sz w:val="20"/>
                <w:szCs w:val="20"/>
              </w:rPr>
              <w:t>60204</w:t>
            </w:r>
            <w:r w:rsidR="00882D00">
              <w:rPr>
                <w:rFonts w:ascii="Arial" w:hAnsi="Arial" w:cs="Arial"/>
                <w:sz w:val="20"/>
                <w:szCs w:val="20"/>
              </w:rPr>
              <w:t xml:space="preserve">-1 – Abschnitt </w:t>
            </w:r>
            <w:r>
              <w:rPr>
                <w:rFonts w:ascii="Arial" w:hAnsi="Arial" w:cs="Arial"/>
                <w:sz w:val="20"/>
                <w:szCs w:val="20"/>
              </w:rPr>
              <w:t>10</w:t>
            </w:r>
            <w:r w:rsidR="00882D00">
              <w:rPr>
                <w:rFonts w:ascii="Arial" w:hAnsi="Arial" w:cs="Arial"/>
                <w:sz w:val="20"/>
                <w:szCs w:val="20"/>
              </w:rPr>
              <w:t xml:space="preserve"> </w:t>
            </w:r>
            <w:r>
              <w:rPr>
                <w:rFonts w:ascii="Arial" w:hAnsi="Arial" w:cs="Arial"/>
                <w:sz w:val="20"/>
                <w:szCs w:val="20"/>
              </w:rPr>
              <w:t>zu installieren</w:t>
            </w:r>
            <w:r w:rsidR="00882D00">
              <w:rPr>
                <w:rFonts w:ascii="Arial" w:hAnsi="Arial" w:cs="Arial"/>
                <w:sz w:val="20"/>
                <w:szCs w:val="20"/>
              </w:rPr>
              <w:t>.</w:t>
            </w:r>
          </w:p>
          <w:p w14:paraId="34AB7BD2" w14:textId="77777777" w:rsidR="00882D00" w:rsidRPr="00542A3C" w:rsidRDefault="00882D00" w:rsidP="00DE6E39">
            <w:pPr>
              <w:pStyle w:val="Text"/>
              <w:spacing w:before="60" w:after="60" w:line="240" w:lineRule="auto"/>
              <w:jc w:val="left"/>
              <w:rPr>
                <w:rFonts w:ascii="Arial" w:hAnsi="Arial" w:cs="Arial"/>
                <w:sz w:val="20"/>
                <w:szCs w:val="20"/>
              </w:rPr>
            </w:pPr>
          </w:p>
          <w:p w14:paraId="31B9FB96" w14:textId="77777777"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46F56A3B" w14:textId="77777777"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4FF930E0" w14:textId="77777777"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25D4DA3E" w14:textId="77777777"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14:paraId="545571C3" w14:textId="77777777" w:rsidR="00A82845" w:rsidRDefault="00A82845" w:rsidP="00A82845">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14:paraId="34CA6A1C" w14:textId="77777777" w:rsidR="00A82845" w:rsidRDefault="00A82845" w:rsidP="00DE6E39">
            <w:pPr>
              <w:pStyle w:val="Text"/>
              <w:spacing w:before="60" w:after="60" w:line="240" w:lineRule="auto"/>
              <w:rPr>
                <w:rFonts w:ascii="Arial" w:hAnsi="Arial" w:cs="Arial"/>
                <w:sz w:val="20"/>
                <w:szCs w:val="20"/>
              </w:rPr>
            </w:pPr>
          </w:p>
          <w:p w14:paraId="3BDCA3B6" w14:textId="7E7EF18F" w:rsidR="00EB1C78" w:rsidRDefault="00882D00" w:rsidP="00EB1C78">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EB1C78">
              <w:rPr>
                <w:rFonts w:ascii="Arial" w:hAnsi="Arial" w:cs="Arial"/>
                <w:sz w:val="20"/>
                <w:szCs w:val="20"/>
              </w:rPr>
              <w:t>:2010</w:t>
            </w:r>
          </w:p>
          <w:p w14:paraId="039FDD15" w14:textId="77777777" w:rsidR="00EB1C78" w:rsidRPr="00EB1C78" w:rsidRDefault="00EB1C78" w:rsidP="00EB1C7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EB1C78">
              <w:rPr>
                <w:rFonts w:ascii="Arial" w:hAnsi="Arial" w:cs="Arial"/>
                <w:sz w:val="20"/>
                <w:szCs w:val="20"/>
              </w:rPr>
              <w:t>6.2.2.1, 6.2.7, 6.2.8, 6.3.2.1</w:t>
            </w:r>
          </w:p>
          <w:p w14:paraId="39B54BE1" w14:textId="77777777" w:rsidR="00EB1C78" w:rsidRPr="00542A3C" w:rsidRDefault="00EB1C78" w:rsidP="00EB1C78">
            <w:pPr>
              <w:pStyle w:val="Text"/>
              <w:spacing w:before="60" w:after="60" w:line="240" w:lineRule="auto"/>
              <w:jc w:val="left"/>
              <w:rPr>
                <w:rFonts w:ascii="Arial" w:hAnsi="Arial" w:cs="Arial"/>
                <w:sz w:val="20"/>
                <w:szCs w:val="20"/>
              </w:rPr>
            </w:pPr>
          </w:p>
          <w:p w14:paraId="3741E57B" w14:textId="1A815383" w:rsidR="00882D00" w:rsidRDefault="00882D00" w:rsidP="00DE6E39">
            <w:pPr>
              <w:pStyle w:val="Text"/>
              <w:spacing w:before="60" w:after="60" w:line="240" w:lineRule="auto"/>
              <w:rPr>
                <w:rFonts w:ascii="Arial" w:hAnsi="Arial" w:cs="Arial"/>
                <w:sz w:val="20"/>
                <w:szCs w:val="20"/>
              </w:rPr>
            </w:pPr>
            <w:r w:rsidRPr="00542A3C">
              <w:rPr>
                <w:rFonts w:ascii="Arial" w:hAnsi="Arial" w:cs="Arial"/>
                <w:sz w:val="20"/>
                <w:szCs w:val="20"/>
              </w:rPr>
              <w:t>EN 614-1</w:t>
            </w:r>
            <w:r w:rsidR="00EB1C78">
              <w:rPr>
                <w:rFonts w:ascii="Arial" w:hAnsi="Arial" w:cs="Arial"/>
                <w:sz w:val="20"/>
                <w:szCs w:val="20"/>
              </w:rPr>
              <w:t>:2006</w:t>
            </w:r>
          </w:p>
          <w:p w14:paraId="6E6D8C9F" w14:textId="77777777" w:rsidR="00EB1C78" w:rsidRPr="00542A3C" w:rsidRDefault="00EB1C78" w:rsidP="00DE6E39">
            <w:pPr>
              <w:pStyle w:val="Text"/>
              <w:spacing w:before="60" w:after="60" w:line="240" w:lineRule="auto"/>
              <w:rPr>
                <w:rFonts w:ascii="Arial" w:hAnsi="Arial" w:cs="Arial"/>
                <w:sz w:val="20"/>
                <w:szCs w:val="20"/>
              </w:rPr>
            </w:pPr>
          </w:p>
          <w:p w14:paraId="0E4858B0" w14:textId="77777777" w:rsidR="00882D00" w:rsidRDefault="00882D00" w:rsidP="00DE6E39">
            <w:pPr>
              <w:pStyle w:val="Text"/>
              <w:spacing w:before="60" w:after="60" w:line="240" w:lineRule="auto"/>
              <w:rPr>
                <w:rFonts w:ascii="Arial" w:hAnsi="Arial" w:cs="Arial"/>
                <w:sz w:val="20"/>
                <w:szCs w:val="20"/>
              </w:rPr>
            </w:pPr>
            <w:r w:rsidRPr="00542A3C">
              <w:rPr>
                <w:rFonts w:ascii="Arial" w:hAnsi="Arial" w:cs="Arial"/>
                <w:sz w:val="20"/>
                <w:szCs w:val="20"/>
              </w:rPr>
              <w:t>E</w:t>
            </w:r>
            <w:r w:rsidR="001A4BBE">
              <w:rPr>
                <w:rFonts w:ascii="Arial" w:hAnsi="Arial" w:cs="Arial"/>
                <w:sz w:val="20"/>
                <w:szCs w:val="20"/>
              </w:rPr>
              <w:t>N 60204-1</w:t>
            </w:r>
            <w:r w:rsidR="00EB1C78">
              <w:rPr>
                <w:rFonts w:ascii="Arial" w:hAnsi="Arial" w:cs="Arial"/>
                <w:sz w:val="20"/>
                <w:szCs w:val="20"/>
              </w:rPr>
              <w:t>:2018</w:t>
            </w:r>
          </w:p>
          <w:p w14:paraId="760D6909" w14:textId="167D6D84" w:rsidR="000D6EED" w:rsidRPr="00542A3C" w:rsidRDefault="000D6EED" w:rsidP="00DE6E39">
            <w:pPr>
              <w:pStyle w:val="Text"/>
              <w:spacing w:before="60" w:after="60" w:line="240" w:lineRule="auto"/>
              <w:rPr>
                <w:rFonts w:ascii="Arial" w:hAnsi="Arial" w:cs="Arial"/>
                <w:sz w:val="20"/>
                <w:szCs w:val="20"/>
              </w:rPr>
            </w:pPr>
            <w:r>
              <w:rPr>
                <w:rFonts w:ascii="Arial" w:hAnsi="Arial" w:cs="Arial"/>
                <w:sz w:val="20"/>
                <w:szCs w:val="20"/>
              </w:rPr>
              <w:t>Pkt. 10</w:t>
            </w:r>
          </w:p>
        </w:tc>
      </w:tr>
      <w:bookmarkEnd w:id="5"/>
    </w:tbl>
    <w:p w14:paraId="7D97E549" w14:textId="09DCEB56" w:rsidR="00BF4734" w:rsidRDefault="00BF4734" w:rsidP="006306B6">
      <w:pPr>
        <w:rPr>
          <w:sz w:val="16"/>
          <w:szCs w:val="16"/>
        </w:rPr>
      </w:pPr>
    </w:p>
    <w:p w14:paraId="7B3CF5A4" w14:textId="6CA885A4" w:rsidR="006C6AFF" w:rsidRDefault="006C6AFF" w:rsidP="006306B6">
      <w:pPr>
        <w:rPr>
          <w:sz w:val="16"/>
          <w:szCs w:val="16"/>
        </w:rPr>
      </w:pPr>
    </w:p>
    <w:p w14:paraId="181BE888" w14:textId="01B457F1" w:rsidR="006C6AFF" w:rsidRDefault="006C6AFF" w:rsidP="006306B6">
      <w:pPr>
        <w:rPr>
          <w:sz w:val="16"/>
          <w:szCs w:val="16"/>
        </w:rPr>
      </w:pPr>
    </w:p>
    <w:p w14:paraId="7E9E644E" w14:textId="1D7B078A" w:rsidR="006C6AFF" w:rsidRDefault="006C6AFF" w:rsidP="006306B6">
      <w:pPr>
        <w:rPr>
          <w:sz w:val="16"/>
          <w:szCs w:val="16"/>
        </w:rPr>
      </w:pPr>
    </w:p>
    <w:p w14:paraId="13DD05A3" w14:textId="212E0327" w:rsidR="006C6AFF" w:rsidRDefault="006C6AFF" w:rsidP="006306B6">
      <w:pPr>
        <w:rPr>
          <w:sz w:val="16"/>
          <w:szCs w:val="16"/>
        </w:rPr>
      </w:pPr>
    </w:p>
    <w:p w14:paraId="7D3BA6D6" w14:textId="747C5E5E" w:rsidR="006C6AFF" w:rsidRDefault="006C6AFF" w:rsidP="006306B6">
      <w:pPr>
        <w:rPr>
          <w:sz w:val="16"/>
          <w:szCs w:val="16"/>
        </w:rPr>
      </w:pPr>
    </w:p>
    <w:p w14:paraId="623D3B73" w14:textId="621E9BFE" w:rsidR="006C6AFF" w:rsidRDefault="006C6AFF" w:rsidP="006306B6">
      <w:pPr>
        <w:rPr>
          <w:sz w:val="16"/>
          <w:szCs w:val="16"/>
        </w:rPr>
      </w:pPr>
    </w:p>
    <w:p w14:paraId="4B534AB8" w14:textId="556660D0" w:rsidR="006C6AFF" w:rsidRDefault="006C6AFF" w:rsidP="006306B6">
      <w:pPr>
        <w:rPr>
          <w:sz w:val="16"/>
          <w:szCs w:val="16"/>
        </w:rPr>
      </w:pPr>
    </w:p>
    <w:p w14:paraId="539D01F3" w14:textId="4960A0D1" w:rsidR="006C6AFF" w:rsidRDefault="006C6AFF" w:rsidP="006306B6">
      <w:pPr>
        <w:rPr>
          <w:sz w:val="16"/>
          <w:szCs w:val="16"/>
        </w:rPr>
      </w:pPr>
    </w:p>
    <w:p w14:paraId="1B064E17" w14:textId="5BEE8BDD" w:rsidR="006C6AFF" w:rsidRDefault="006C6AFF" w:rsidP="006306B6">
      <w:pPr>
        <w:rPr>
          <w:sz w:val="16"/>
          <w:szCs w:val="16"/>
        </w:rPr>
      </w:pPr>
    </w:p>
    <w:p w14:paraId="6978905F" w14:textId="51478CB7" w:rsidR="006C6AFF" w:rsidRDefault="006C6AFF" w:rsidP="006306B6">
      <w:pPr>
        <w:rPr>
          <w:sz w:val="16"/>
          <w:szCs w:val="16"/>
        </w:rPr>
      </w:pPr>
    </w:p>
    <w:p w14:paraId="40EE1A27" w14:textId="096E2390" w:rsidR="006C6AFF" w:rsidRDefault="006C6AFF" w:rsidP="006306B6">
      <w:pPr>
        <w:rPr>
          <w:sz w:val="16"/>
          <w:szCs w:val="16"/>
        </w:rPr>
      </w:pPr>
    </w:p>
    <w:p w14:paraId="6156F32C" w14:textId="77777777" w:rsidR="006C6AFF" w:rsidRPr="00217518" w:rsidRDefault="006C6AFF"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2528C1" w:rsidRPr="00492AD5" w14:paraId="4C02AC2C" w14:textId="77777777" w:rsidTr="002913DF">
        <w:trPr>
          <w:jc w:val="center"/>
        </w:trPr>
        <w:tc>
          <w:tcPr>
            <w:tcW w:w="7508" w:type="dxa"/>
            <w:shd w:val="pct20" w:color="auto" w:fill="auto"/>
          </w:tcPr>
          <w:p w14:paraId="0397DB60" w14:textId="77777777" w:rsidR="002528C1" w:rsidRPr="00492AD5" w:rsidRDefault="002528C1"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73C79DEE" w14:textId="77777777" w:rsidR="002528C1" w:rsidRPr="00492AD5" w:rsidRDefault="002528C1"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14:paraId="45436F16" w14:textId="77777777" w:rsidTr="002913DF">
        <w:trPr>
          <w:jc w:val="center"/>
        </w:trPr>
        <w:tc>
          <w:tcPr>
            <w:tcW w:w="7508" w:type="dxa"/>
          </w:tcPr>
          <w:p w14:paraId="24BD0AD8" w14:textId="21A79D92" w:rsidR="000D6EED" w:rsidRPr="000D6EED" w:rsidRDefault="002528C1" w:rsidP="000D6EED">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658A465" w14:textId="5513EF27" w:rsidR="000D6EED" w:rsidRDefault="000D6EED" w:rsidP="000D6EED">
            <w:pPr>
              <w:pStyle w:val="Text"/>
              <w:spacing w:before="60" w:after="60" w:line="240" w:lineRule="auto"/>
              <w:ind w:left="720"/>
              <w:jc w:val="left"/>
              <w:rPr>
                <w:rFonts w:ascii="Arial" w:hAnsi="Arial" w:cs="Arial"/>
                <w:sz w:val="20"/>
                <w:szCs w:val="20"/>
              </w:rPr>
            </w:pPr>
            <w:r>
              <w:rPr>
                <w:rFonts w:ascii="Arial" w:hAnsi="Arial" w:cs="Arial"/>
                <w:sz w:val="20"/>
                <w:szCs w:val="20"/>
              </w:rPr>
              <w:t>Gestaltung und Anordnung von Anzeigen, Steuerungseinrichtungen und optischen Displays im Arbeitsbereich unter Einhaltung folgender Gestaltungsgrundsätze:</w:t>
            </w:r>
          </w:p>
          <w:p w14:paraId="3BD09BE5" w14:textId="58E0021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deutlich sichtbar, kenntlich und gegebenenfalls zweckmäßig gekennzeichnet (z. B.: durch Piktogramme) sein;</w:t>
            </w:r>
          </w:p>
          <w:p w14:paraId="4CF96B32" w14:textId="7777777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angebracht sein, dass ein sicheres, unbedenkliches, schnelles und eindeutiges Betätigen möglich ist;</w:t>
            </w:r>
          </w:p>
          <w:p w14:paraId="17923030" w14:textId="7777777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konzipiert sein, dass das Betätigen des Stellteils mit der jeweiligen Steuerwirkung kohärent ist;</w:t>
            </w:r>
          </w:p>
          <w:p w14:paraId="5E4F5ECD" w14:textId="7777777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außerhalb der Gefahrenbereiche angeordnet sein, erforderlichenfalls mit Ausnahme bestimmter Stellteile, wie solcher von Notbefehlseinrichtungen;</w:t>
            </w:r>
          </w:p>
          <w:p w14:paraId="25F4D59C" w14:textId="7777777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liegen, dass ihr Betätigen nicht zusätzliche Gefahren hervorruft;</w:t>
            </w:r>
          </w:p>
          <w:p w14:paraId="3CB3942B" w14:textId="77777777"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konzipiert oder geschützt sein, dass die beabsichtigte Wirkung, falls sie eine Gefahr hervorrufen kann, nicht ohne absichtliches Betätigen eintreten kann;</w:t>
            </w:r>
          </w:p>
          <w:p w14:paraId="50480EEF" w14:textId="2022ABE7" w:rsidR="00EB1C78"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gefertigt werden, dass sie vorhersehbaren Beanspruchungen standhalten; dies gilt insbesondere für Stellteile von Notbefehlseinrichtungen, die in hohem Maße beansprucht werden können.</w:t>
            </w:r>
          </w:p>
          <w:p w14:paraId="6D2976AF" w14:textId="6ABB197F" w:rsidR="00E43A80" w:rsidRDefault="00E43A80" w:rsidP="00E43A80">
            <w:pPr>
              <w:pStyle w:val="Text"/>
              <w:spacing w:before="60" w:after="60" w:line="240" w:lineRule="auto"/>
              <w:jc w:val="left"/>
              <w:rPr>
                <w:rFonts w:ascii="Arial" w:hAnsi="Arial" w:cs="Arial"/>
                <w:sz w:val="20"/>
                <w:szCs w:val="20"/>
              </w:rPr>
            </w:pPr>
          </w:p>
          <w:p w14:paraId="4C1A6659"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Bedienelemente müssen hinsichtlich der Farbkodierung gemäß EN 60204-1 gekennzeichnet sein.</w:t>
            </w:r>
          </w:p>
          <w:p w14:paraId="2BD532EF" w14:textId="77777777" w:rsidR="00E43A80" w:rsidRPr="00915F03" w:rsidRDefault="00E43A80" w:rsidP="00E43A80">
            <w:pPr>
              <w:pStyle w:val="Text"/>
              <w:spacing w:before="60" w:after="60" w:line="240" w:lineRule="auto"/>
              <w:rPr>
                <w:rFonts w:ascii="Arial" w:hAnsi="Arial" w:cs="Arial"/>
                <w:sz w:val="20"/>
                <w:szCs w:val="20"/>
              </w:rPr>
            </w:pPr>
          </w:p>
          <w:p w14:paraId="2D0FC30E"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Drucktaster-Bedienteile müssen nach Tabelle 2 farbig gekennzeichnet sein (siehe auch 9.2 und Anhang B).</w:t>
            </w:r>
          </w:p>
          <w:p w14:paraId="50BACDD2" w14:textId="77777777" w:rsidR="00E43A80" w:rsidRPr="00915F03" w:rsidRDefault="00E43A80" w:rsidP="00E43A80">
            <w:pPr>
              <w:pStyle w:val="Text"/>
              <w:spacing w:before="60" w:after="60" w:line="240" w:lineRule="auto"/>
              <w:rPr>
                <w:rFonts w:ascii="Arial" w:hAnsi="Arial" w:cs="Arial"/>
                <w:sz w:val="20"/>
                <w:szCs w:val="20"/>
              </w:rPr>
            </w:pPr>
          </w:p>
          <w:p w14:paraId="2976D40C"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Farben für START/EIN-Bedienteile, sollten WEISS, GRAU oder SCHWARZ, vorzugsweise WEISS sein. GRÜN ist ebenso erlaubt, ROT darf nicht verwendet werden.</w:t>
            </w:r>
          </w:p>
          <w:p w14:paraId="4EB19345" w14:textId="77777777" w:rsidR="00E43A80" w:rsidRPr="00915F03" w:rsidRDefault="00E43A80" w:rsidP="00E43A80">
            <w:pPr>
              <w:pStyle w:val="Text"/>
              <w:spacing w:before="60" w:after="60" w:line="240" w:lineRule="auto"/>
              <w:rPr>
                <w:rFonts w:ascii="Arial" w:hAnsi="Arial" w:cs="Arial"/>
                <w:sz w:val="20"/>
                <w:szCs w:val="20"/>
              </w:rPr>
            </w:pPr>
          </w:p>
          <w:p w14:paraId="0D6B9FC7"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 ROT muss für Bedienteile zum Stillsetzten im Notfall und Ausschalten im Notfall verwendet werden.</w:t>
            </w:r>
          </w:p>
          <w:p w14:paraId="74DD435F" w14:textId="77777777" w:rsidR="00E43A80" w:rsidRPr="00915F03" w:rsidRDefault="00E43A80" w:rsidP="00E43A80">
            <w:pPr>
              <w:pStyle w:val="Text"/>
              <w:spacing w:before="60" w:after="60" w:line="240" w:lineRule="auto"/>
              <w:rPr>
                <w:rFonts w:ascii="Arial" w:hAnsi="Arial" w:cs="Arial"/>
                <w:sz w:val="20"/>
                <w:szCs w:val="20"/>
              </w:rPr>
            </w:pPr>
          </w:p>
          <w:p w14:paraId="676E888C"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Farben für STOP/AUS-Bedienteile sollten SCHWARZ, GRAU oder WEISS, vorzugsweise SCHWARZ sein. GRÜN darf nicht verwendet werden. ROT ist ebenfalls erlaubt, aber es wird empfohlen, das ROT nicht in der Nähe von Geräten für Handlungen im Notfall verwendet wird.</w:t>
            </w:r>
          </w:p>
          <w:p w14:paraId="16795893" w14:textId="77777777" w:rsidR="00E43A80" w:rsidRPr="00915F03" w:rsidRDefault="00E43A80" w:rsidP="00E43A80">
            <w:pPr>
              <w:pStyle w:val="Text"/>
              <w:spacing w:before="60" w:after="60" w:line="240" w:lineRule="auto"/>
              <w:rPr>
                <w:rFonts w:ascii="Arial" w:hAnsi="Arial" w:cs="Arial"/>
                <w:sz w:val="20"/>
                <w:szCs w:val="20"/>
              </w:rPr>
            </w:pPr>
          </w:p>
          <w:p w14:paraId="4847C097" w14:textId="77777777"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WEISS, GRAU oder SCHWARZ sind die bevorzugten Farben für Drucktaster-Bedienelemente, die wechselweise als START/EIN- und STOP/AUS-Drucktaster wirken. Die Farben ROT, GELB oder GRÜN dürfen nicht verwendet werden.</w:t>
            </w:r>
          </w:p>
          <w:p w14:paraId="03B43BBF" w14:textId="77777777" w:rsidR="00E43A80" w:rsidRPr="00915F03" w:rsidRDefault="00E43A80" w:rsidP="00E43A80">
            <w:pPr>
              <w:pStyle w:val="Text"/>
              <w:spacing w:before="60" w:after="60" w:line="240" w:lineRule="auto"/>
              <w:rPr>
                <w:rFonts w:ascii="Arial" w:hAnsi="Arial" w:cs="Arial"/>
                <w:sz w:val="20"/>
                <w:szCs w:val="20"/>
              </w:rPr>
            </w:pPr>
          </w:p>
          <w:p w14:paraId="3464CE87" w14:textId="77777777" w:rsidR="00E43A80" w:rsidRPr="00915F03"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WEISS, GRAU oder SCHWARZ sind die bevorzugten Farben für Drucktaster-Bedienelemente, die einen Betrieb bewirken, während sie betätigt sind, und den Betrieb beenden, wenn sie losgelassen werden (z.B. Tippen). Die Farben ROT, GELB oder GRÜN dürfen nicht verwendet werden.</w:t>
            </w:r>
          </w:p>
          <w:p w14:paraId="1A53D71B" w14:textId="78780CA8" w:rsidR="00E43A80"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Rückstell-Drucktaster müssen BLAU, WEISS, GRAU oder SCHWARZ sein. Wo sie auch als STOP/AUS-Taster wirken, werden die Farben WEISS, GRAU oder SCHWARZ bevorzugt, vorzugsweise SCHWARZ. GRÜN darf nicht benutzt werden.</w:t>
            </w:r>
          </w:p>
          <w:p w14:paraId="308A84F7" w14:textId="4D1BBBFD" w:rsidR="006C6AFF" w:rsidRDefault="006C6AFF" w:rsidP="00E43A80">
            <w:pPr>
              <w:autoSpaceDE w:val="0"/>
              <w:autoSpaceDN w:val="0"/>
              <w:adjustRightInd w:val="0"/>
              <w:spacing w:line="240" w:lineRule="auto"/>
              <w:jc w:val="left"/>
              <w:rPr>
                <w:rFonts w:ascii="Arial" w:hAnsi="Arial" w:cs="Arial"/>
                <w:sz w:val="20"/>
                <w:szCs w:val="20"/>
              </w:rPr>
            </w:pPr>
          </w:p>
          <w:p w14:paraId="3C07C4F5" w14:textId="111BC200" w:rsidR="006C6AFF" w:rsidRDefault="006C6AFF" w:rsidP="00E43A80">
            <w:pPr>
              <w:autoSpaceDE w:val="0"/>
              <w:autoSpaceDN w:val="0"/>
              <w:adjustRightInd w:val="0"/>
              <w:spacing w:line="240" w:lineRule="auto"/>
              <w:jc w:val="left"/>
              <w:rPr>
                <w:rFonts w:ascii="Arial" w:hAnsi="Arial" w:cs="Arial"/>
                <w:sz w:val="20"/>
                <w:szCs w:val="20"/>
              </w:rPr>
            </w:pPr>
          </w:p>
          <w:p w14:paraId="70EE290D" w14:textId="7BA9DA9E" w:rsidR="006C6AFF" w:rsidRDefault="006C6AFF" w:rsidP="00E43A80">
            <w:pPr>
              <w:autoSpaceDE w:val="0"/>
              <w:autoSpaceDN w:val="0"/>
              <w:adjustRightInd w:val="0"/>
              <w:spacing w:line="240" w:lineRule="auto"/>
              <w:jc w:val="left"/>
              <w:rPr>
                <w:rFonts w:ascii="Arial" w:hAnsi="Arial" w:cs="Arial"/>
                <w:sz w:val="20"/>
                <w:szCs w:val="20"/>
              </w:rPr>
            </w:pPr>
          </w:p>
          <w:p w14:paraId="3E34EC30" w14:textId="77777777" w:rsidR="006C6AFF" w:rsidRPr="00915F03" w:rsidRDefault="006C6AFF" w:rsidP="00E43A80">
            <w:pPr>
              <w:autoSpaceDE w:val="0"/>
              <w:autoSpaceDN w:val="0"/>
              <w:adjustRightInd w:val="0"/>
              <w:spacing w:line="240" w:lineRule="auto"/>
              <w:jc w:val="left"/>
              <w:rPr>
                <w:rFonts w:ascii="Arial" w:hAnsi="Arial" w:cs="Arial"/>
                <w:sz w:val="20"/>
                <w:szCs w:val="20"/>
              </w:rPr>
            </w:pPr>
          </w:p>
          <w:p w14:paraId="1D6FD3EB" w14:textId="77777777" w:rsidR="00E43A80" w:rsidRPr="00915F03"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Wenn zwischen dem Hersteller und Betreiber nicht anders vereinbart, müssen die Leuchtmelder nach Tabelle 4 (EN 60204-1) kodiert sein. Abweichende Bedeutungen (siehe IEC 60073) dürfen nach einem der folgenden Kriterien zugewiesen werden:</w:t>
            </w:r>
          </w:p>
          <w:p w14:paraId="294AC6BB" w14:textId="77777777" w:rsidR="00E43A80" w:rsidRPr="00915F03" w:rsidRDefault="00E43A80"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die Sicherheit von Personen und der Umgebung;</w:t>
            </w:r>
          </w:p>
          <w:p w14:paraId="26CE1C24" w14:textId="34B6ACF4" w:rsidR="00E43A80" w:rsidRPr="00915F03" w:rsidRDefault="00E43A80"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der Zustand der elektrischen Ausrüstung.</w:t>
            </w:r>
          </w:p>
          <w:p w14:paraId="202CA389" w14:textId="77777777" w:rsidR="002528C1" w:rsidRDefault="002528C1" w:rsidP="002913DF">
            <w:pPr>
              <w:pStyle w:val="Text"/>
              <w:spacing w:before="60" w:after="60" w:line="240" w:lineRule="auto"/>
              <w:jc w:val="left"/>
              <w:rPr>
                <w:rFonts w:ascii="Arial" w:hAnsi="Arial" w:cs="Arial"/>
                <w:sz w:val="20"/>
                <w:szCs w:val="20"/>
                <w:u w:val="single"/>
              </w:rPr>
            </w:pPr>
          </w:p>
          <w:p w14:paraId="6B8A91CA" w14:textId="77777777" w:rsidR="002528C1"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3E07D61D" w14:textId="50ABB46E" w:rsidR="002528C1" w:rsidRPr="00EB1C78" w:rsidRDefault="00EB1C78" w:rsidP="00AD469B">
            <w:pPr>
              <w:pStyle w:val="Text"/>
              <w:numPr>
                <w:ilvl w:val="0"/>
                <w:numId w:val="1"/>
              </w:numPr>
              <w:spacing w:before="60" w:after="60" w:line="240" w:lineRule="auto"/>
              <w:jc w:val="left"/>
              <w:rPr>
                <w:rFonts w:ascii="Arial" w:hAnsi="Arial" w:cs="Arial"/>
                <w:sz w:val="20"/>
                <w:szCs w:val="20"/>
              </w:rPr>
            </w:pPr>
            <w:r w:rsidRPr="00EB1C78">
              <w:rPr>
                <w:rFonts w:ascii="Arial" w:hAnsi="Arial" w:cs="Arial"/>
                <w:sz w:val="20"/>
                <w:szCs w:val="20"/>
              </w:rPr>
              <w:t>nicht anwendbar</w:t>
            </w:r>
          </w:p>
          <w:p w14:paraId="4DADE762" w14:textId="77777777" w:rsidR="002528C1" w:rsidRDefault="002528C1" w:rsidP="002913DF">
            <w:pPr>
              <w:pStyle w:val="Text"/>
              <w:spacing w:before="60" w:after="60" w:line="240" w:lineRule="auto"/>
              <w:jc w:val="left"/>
              <w:rPr>
                <w:rFonts w:cs="Arial"/>
                <w:sz w:val="20"/>
                <w:szCs w:val="20"/>
                <w:u w:val="single"/>
              </w:rPr>
            </w:pPr>
          </w:p>
          <w:p w14:paraId="23927411" w14:textId="77777777" w:rsidR="002528C1" w:rsidRPr="00473A4D" w:rsidRDefault="002528C1"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105E0A6A" w14:textId="77777777" w:rsidR="00EB1C78" w:rsidRDefault="00EB1C78"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447B855F" w14:textId="5DA76C01" w:rsidR="002528C1" w:rsidRPr="00473A4D" w:rsidRDefault="00EB1C78" w:rsidP="00985BAA">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843" w:type="dxa"/>
          </w:tcPr>
          <w:p w14:paraId="048CBEAE" w14:textId="77777777" w:rsidR="006E1D5E" w:rsidRDefault="006E1D5E" w:rsidP="006E1D5E">
            <w:pPr>
              <w:pStyle w:val="Text"/>
              <w:spacing w:before="60" w:after="60" w:line="240" w:lineRule="auto"/>
              <w:jc w:val="left"/>
              <w:rPr>
                <w:rFonts w:ascii="Arial" w:hAnsi="Arial" w:cs="Arial"/>
                <w:sz w:val="20"/>
                <w:szCs w:val="20"/>
              </w:rPr>
            </w:pPr>
            <w:r w:rsidRPr="00542A3C">
              <w:rPr>
                <w:rFonts w:ascii="Arial" w:hAnsi="Arial" w:cs="Arial"/>
                <w:sz w:val="20"/>
                <w:szCs w:val="20"/>
              </w:rPr>
              <w:lastRenderedPageBreak/>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267BC186" w14:textId="77777777" w:rsidR="006E1D5E" w:rsidRPr="00EB1C78" w:rsidRDefault="006E1D5E" w:rsidP="006E1D5E">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EB1C78">
              <w:rPr>
                <w:rFonts w:ascii="Arial" w:hAnsi="Arial" w:cs="Arial"/>
                <w:sz w:val="20"/>
                <w:szCs w:val="20"/>
              </w:rPr>
              <w:t>6.2.2.1, 6.2.7, 6.2.8, 6.3.2.1</w:t>
            </w:r>
          </w:p>
          <w:p w14:paraId="6B7A915A" w14:textId="77777777" w:rsidR="006E1D5E" w:rsidRPr="00542A3C" w:rsidRDefault="006E1D5E" w:rsidP="006E1D5E">
            <w:pPr>
              <w:pStyle w:val="Text"/>
              <w:spacing w:before="60" w:after="60" w:line="240" w:lineRule="auto"/>
              <w:jc w:val="left"/>
              <w:rPr>
                <w:rFonts w:ascii="Arial" w:hAnsi="Arial" w:cs="Arial"/>
                <w:sz w:val="20"/>
                <w:szCs w:val="20"/>
              </w:rPr>
            </w:pPr>
          </w:p>
          <w:p w14:paraId="58270CD3" w14:textId="77777777" w:rsidR="006E1D5E" w:rsidRDefault="006E1D5E" w:rsidP="006E1D5E">
            <w:pPr>
              <w:pStyle w:val="Text"/>
              <w:spacing w:before="60" w:after="60" w:line="240" w:lineRule="auto"/>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14:paraId="6D23E07A" w14:textId="77777777" w:rsidR="006E1D5E" w:rsidRPr="00542A3C" w:rsidRDefault="006E1D5E" w:rsidP="006E1D5E">
            <w:pPr>
              <w:pStyle w:val="Text"/>
              <w:spacing w:before="60" w:after="60" w:line="240" w:lineRule="auto"/>
              <w:rPr>
                <w:rFonts w:ascii="Arial" w:hAnsi="Arial" w:cs="Arial"/>
                <w:sz w:val="20"/>
                <w:szCs w:val="20"/>
              </w:rPr>
            </w:pPr>
          </w:p>
          <w:p w14:paraId="1467A2C2" w14:textId="77777777" w:rsidR="006E1D5E" w:rsidRDefault="006E1D5E" w:rsidP="006E1D5E">
            <w:pPr>
              <w:pStyle w:val="Text"/>
              <w:spacing w:before="60" w:after="60" w:line="240" w:lineRule="auto"/>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14:paraId="51B85524" w14:textId="66DB9875" w:rsidR="002528C1" w:rsidRPr="00473A4D" w:rsidRDefault="006E1D5E" w:rsidP="006E1D5E">
            <w:pPr>
              <w:pStyle w:val="Text"/>
              <w:spacing w:before="60" w:after="60" w:line="240" w:lineRule="auto"/>
              <w:jc w:val="left"/>
              <w:rPr>
                <w:rFonts w:ascii="Arial" w:hAnsi="Arial" w:cs="Arial"/>
                <w:sz w:val="20"/>
                <w:szCs w:val="20"/>
                <w:u w:val="single"/>
              </w:rPr>
            </w:pPr>
            <w:r>
              <w:rPr>
                <w:rFonts w:ascii="Arial" w:hAnsi="Arial" w:cs="Arial"/>
                <w:sz w:val="20"/>
                <w:szCs w:val="20"/>
              </w:rPr>
              <w:t>Pkt. 10</w:t>
            </w:r>
          </w:p>
          <w:p w14:paraId="27A738CC" w14:textId="77777777" w:rsidR="002528C1" w:rsidRDefault="002528C1" w:rsidP="002913DF">
            <w:pPr>
              <w:pStyle w:val="Text"/>
              <w:spacing w:before="60" w:after="60" w:line="240" w:lineRule="auto"/>
              <w:rPr>
                <w:rFonts w:ascii="Arial" w:hAnsi="Arial" w:cs="Arial"/>
                <w:sz w:val="20"/>
                <w:szCs w:val="20"/>
              </w:rPr>
            </w:pPr>
          </w:p>
          <w:p w14:paraId="553AA11B" w14:textId="77777777" w:rsidR="002528C1" w:rsidRPr="00492AD5" w:rsidRDefault="002528C1" w:rsidP="002913DF">
            <w:pPr>
              <w:pStyle w:val="Text"/>
              <w:spacing w:before="60" w:after="60" w:line="240" w:lineRule="auto"/>
              <w:jc w:val="left"/>
              <w:rPr>
                <w:rFonts w:ascii="Arial" w:hAnsi="Arial" w:cs="Arial"/>
                <w:sz w:val="20"/>
                <w:szCs w:val="20"/>
              </w:rPr>
            </w:pPr>
          </w:p>
        </w:tc>
      </w:tr>
    </w:tbl>
    <w:p w14:paraId="25833377" w14:textId="77777777"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882D00" w:rsidRPr="004C36B1" w14:paraId="1B500DA6" w14:textId="77777777" w:rsidTr="00DE6E39">
        <w:trPr>
          <w:jc w:val="center"/>
        </w:trPr>
        <w:tc>
          <w:tcPr>
            <w:tcW w:w="9351" w:type="dxa"/>
            <w:gridSpan w:val="4"/>
            <w:shd w:val="pct20" w:color="auto" w:fill="auto"/>
          </w:tcPr>
          <w:p w14:paraId="47441E6D" w14:textId="77777777" w:rsidR="00882D00" w:rsidRPr="004C36B1" w:rsidRDefault="00882D00" w:rsidP="00DE6E39">
            <w:pPr>
              <w:pStyle w:val="Text"/>
              <w:spacing w:before="60" w:after="60" w:line="240" w:lineRule="auto"/>
              <w:rPr>
                <w:rFonts w:ascii="Arial" w:hAnsi="Arial" w:cs="Arial"/>
                <w:sz w:val="20"/>
                <w:szCs w:val="20"/>
              </w:rPr>
            </w:pPr>
            <w:bookmarkStart w:id="6" w:name="_Hlk5788226"/>
            <w:r w:rsidRPr="004C36B1">
              <w:rPr>
                <w:rFonts w:ascii="Arial" w:hAnsi="Arial" w:cs="Arial"/>
                <w:b/>
                <w:sz w:val="20"/>
                <w:szCs w:val="20"/>
              </w:rPr>
              <w:t>Risikoeinschätzung und Risikobewertung (OUT – nach der Maßnahme)</w:t>
            </w:r>
          </w:p>
        </w:tc>
      </w:tr>
      <w:tr w:rsidR="00882D00" w:rsidRPr="004C36B1" w14:paraId="0ED2DF6D" w14:textId="77777777" w:rsidTr="00DE6E39">
        <w:trPr>
          <w:jc w:val="center"/>
        </w:trPr>
        <w:tc>
          <w:tcPr>
            <w:tcW w:w="3397" w:type="dxa"/>
          </w:tcPr>
          <w:p w14:paraId="692848CF"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497E0D2F"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03CC91B4"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59FE60C2"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882D00" w:rsidRPr="004C36B1" w14:paraId="727C1D01" w14:textId="77777777" w:rsidTr="00DE6E39">
        <w:trPr>
          <w:jc w:val="center"/>
        </w:trPr>
        <w:tc>
          <w:tcPr>
            <w:tcW w:w="3397" w:type="dxa"/>
          </w:tcPr>
          <w:p w14:paraId="4AD2101F"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77C13F96"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4BB164E3"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F783AFE" w14:textId="77777777"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882D00" w:rsidRPr="004C36B1" w14:paraId="16CD2AA9" w14:textId="77777777" w:rsidTr="00DE6E39">
        <w:trPr>
          <w:jc w:val="center"/>
        </w:trPr>
        <w:tc>
          <w:tcPr>
            <w:tcW w:w="3397" w:type="dxa"/>
          </w:tcPr>
          <w:p w14:paraId="1E719D96" w14:textId="77777777" w:rsidR="00882D00" w:rsidRPr="004C36B1" w:rsidRDefault="00882D0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07B73E77" w14:textId="77777777" w:rsidR="00882D00" w:rsidRPr="004C36B1" w:rsidRDefault="00882D00"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14:paraId="1BE40CD6" w14:textId="77777777" w:rsidR="00882D00" w:rsidRPr="004C36B1" w:rsidRDefault="00882D0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6"/>
    </w:tbl>
    <w:p w14:paraId="57EA62B8" w14:textId="77777777"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882D00" w:rsidRPr="004C36B1" w14:paraId="0C0DC410" w14:textId="77777777" w:rsidTr="00DE6E39">
        <w:trPr>
          <w:jc w:val="center"/>
        </w:trPr>
        <w:tc>
          <w:tcPr>
            <w:tcW w:w="4531" w:type="dxa"/>
          </w:tcPr>
          <w:p w14:paraId="55DA1811" w14:textId="77777777" w:rsidR="00882D00" w:rsidRPr="004C36B1" w:rsidRDefault="00882D00" w:rsidP="00DE6E39">
            <w:pPr>
              <w:pStyle w:val="Text"/>
              <w:spacing w:before="60" w:after="60" w:line="240" w:lineRule="auto"/>
              <w:rPr>
                <w:rFonts w:ascii="Arial" w:hAnsi="Arial" w:cs="Arial"/>
                <w:sz w:val="20"/>
                <w:szCs w:val="20"/>
              </w:rPr>
            </w:pPr>
            <w:bookmarkStart w:id="7" w:name="_Hlk5788233"/>
            <w:r w:rsidRPr="004C36B1">
              <w:rPr>
                <w:rFonts w:ascii="Arial" w:hAnsi="Arial" w:cs="Arial"/>
                <w:b/>
                <w:sz w:val="20"/>
                <w:szCs w:val="20"/>
              </w:rPr>
              <w:t>Risiko hinreichend vermindert?</w:t>
            </w:r>
          </w:p>
        </w:tc>
        <w:tc>
          <w:tcPr>
            <w:tcW w:w="2410" w:type="dxa"/>
            <w:vAlign w:val="center"/>
          </w:tcPr>
          <w:p w14:paraId="2ADA1B3E" w14:textId="77777777" w:rsidR="00882D00" w:rsidRPr="004C36B1" w:rsidRDefault="00882D00" w:rsidP="00DE6E39">
            <w:pPr>
              <w:pStyle w:val="TextTabelle"/>
              <w:spacing w:line="240" w:lineRule="auto"/>
              <w:jc w:val="center"/>
              <w:rPr>
                <w:rFonts w:ascii="Arial" w:hAnsi="Arial" w:cs="Arial"/>
                <w:szCs w:val="20"/>
              </w:rPr>
            </w:pPr>
            <w:r w:rsidRPr="004C36B1">
              <w:rPr>
                <w:rFonts w:ascii="Arial" w:hAnsi="Arial" w:cs="Arial"/>
                <w:szCs w:val="20"/>
              </w:rPr>
              <w:t xml:space="preserve">Ja   </w:t>
            </w:r>
            <w:sdt>
              <w:sdtPr>
                <w:rPr>
                  <w:rFonts w:cs="Arial"/>
                  <w:szCs w:val="20"/>
                </w:rPr>
                <w:id w:val="1424146642"/>
                <w14:checkbox>
                  <w14:checked w14:val="1"/>
                  <w14:checkedState w14:val="2612" w14:font="MS Gothic"/>
                  <w14:uncheckedState w14:val="2610" w14:font="MS Gothic"/>
                </w14:checkbox>
              </w:sdtPr>
              <w:sdtEndPr/>
              <w:sdtContent>
                <w:r w:rsidRPr="004C36B1">
                  <w:rPr>
                    <w:rFonts w:ascii="Segoe UI Symbol" w:eastAsia="MS Gothic" w:hAnsi="Segoe UI Symbol" w:cs="Segoe UI Symbol"/>
                    <w:szCs w:val="20"/>
                  </w:rPr>
                  <w:t>☒</w:t>
                </w:r>
              </w:sdtContent>
            </w:sdt>
          </w:p>
        </w:tc>
        <w:tc>
          <w:tcPr>
            <w:tcW w:w="2403" w:type="dxa"/>
            <w:vAlign w:val="center"/>
          </w:tcPr>
          <w:p w14:paraId="0C53F5EA" w14:textId="77777777" w:rsidR="00882D00" w:rsidRPr="004C36B1" w:rsidRDefault="00882D00" w:rsidP="00DE6E39">
            <w:pPr>
              <w:pStyle w:val="TextTabelle"/>
              <w:spacing w:line="240" w:lineRule="auto"/>
              <w:jc w:val="center"/>
              <w:rPr>
                <w:rFonts w:ascii="Arial" w:hAnsi="Arial" w:cs="Arial"/>
                <w:szCs w:val="20"/>
              </w:rPr>
            </w:pPr>
            <w:r w:rsidRPr="004C36B1">
              <w:rPr>
                <w:rFonts w:ascii="Arial" w:hAnsi="Arial" w:cs="Arial"/>
                <w:szCs w:val="20"/>
              </w:rPr>
              <w:t xml:space="preserve">Nein   </w:t>
            </w:r>
            <w:sdt>
              <w:sdtPr>
                <w:rPr>
                  <w:rFonts w:cs="Arial"/>
                  <w:szCs w:val="20"/>
                </w:rPr>
                <w:id w:val="-1357726833"/>
                <w14:checkbox>
                  <w14:checked w14:val="0"/>
                  <w14:checkedState w14:val="2612" w14:font="MS Gothic"/>
                  <w14:uncheckedState w14:val="2610" w14:font="MS Gothic"/>
                </w14:checkbox>
              </w:sdtPr>
              <w:sdtEndPr/>
              <w:sdtContent>
                <w:r w:rsidRPr="004C36B1">
                  <w:rPr>
                    <w:rFonts w:ascii="Segoe UI Symbol" w:eastAsia="MS Gothic" w:hAnsi="Segoe UI Symbol" w:cs="Segoe UI Symbol"/>
                    <w:szCs w:val="20"/>
                  </w:rPr>
                  <w:t>☐</w:t>
                </w:r>
              </w:sdtContent>
            </w:sdt>
          </w:p>
        </w:tc>
      </w:tr>
    </w:tbl>
    <w:bookmarkEnd w:id="7"/>
    <w:p w14:paraId="6A970B52" w14:textId="3393EFDE" w:rsidR="00BF4734" w:rsidRDefault="00CC2F5F" w:rsidP="00CC2F5F">
      <w:pPr>
        <w:tabs>
          <w:tab w:val="left" w:pos="1476"/>
        </w:tabs>
        <w:rPr>
          <w:sz w:val="16"/>
          <w:szCs w:val="16"/>
        </w:rPr>
      </w:pPr>
      <w:r>
        <w:rPr>
          <w:sz w:val="16"/>
          <w:szCs w:val="16"/>
        </w:rPr>
        <w:tab/>
      </w:r>
    </w:p>
    <w:p w14:paraId="4D65DB3C" w14:textId="5798607E" w:rsidR="006C6AFF" w:rsidRDefault="006C6AFF" w:rsidP="00CC2F5F">
      <w:pPr>
        <w:tabs>
          <w:tab w:val="left" w:pos="1476"/>
        </w:tabs>
        <w:rPr>
          <w:sz w:val="16"/>
          <w:szCs w:val="16"/>
        </w:rPr>
      </w:pPr>
    </w:p>
    <w:p w14:paraId="0BBA977F" w14:textId="10528ED3" w:rsidR="006C6AFF" w:rsidRDefault="006C6AFF" w:rsidP="00CC2F5F">
      <w:pPr>
        <w:tabs>
          <w:tab w:val="left" w:pos="1476"/>
        </w:tabs>
        <w:rPr>
          <w:sz w:val="16"/>
          <w:szCs w:val="16"/>
        </w:rPr>
      </w:pPr>
    </w:p>
    <w:p w14:paraId="4A3DE428" w14:textId="4366B284" w:rsidR="006C6AFF" w:rsidRDefault="006C6AFF" w:rsidP="00CC2F5F">
      <w:pPr>
        <w:tabs>
          <w:tab w:val="left" w:pos="1476"/>
        </w:tabs>
        <w:rPr>
          <w:sz w:val="16"/>
          <w:szCs w:val="16"/>
        </w:rPr>
      </w:pPr>
    </w:p>
    <w:p w14:paraId="55DB3F94" w14:textId="5722F17F" w:rsidR="006C6AFF" w:rsidRDefault="006C6AFF" w:rsidP="00CC2F5F">
      <w:pPr>
        <w:tabs>
          <w:tab w:val="left" w:pos="1476"/>
        </w:tabs>
        <w:rPr>
          <w:sz w:val="16"/>
          <w:szCs w:val="16"/>
        </w:rPr>
      </w:pPr>
    </w:p>
    <w:p w14:paraId="72978214" w14:textId="39663D84" w:rsidR="006C6AFF" w:rsidRDefault="006C6AFF" w:rsidP="00CC2F5F">
      <w:pPr>
        <w:tabs>
          <w:tab w:val="left" w:pos="1476"/>
        </w:tabs>
        <w:rPr>
          <w:sz w:val="16"/>
          <w:szCs w:val="16"/>
        </w:rPr>
      </w:pPr>
    </w:p>
    <w:p w14:paraId="2252BB5C" w14:textId="5AEA7A0F" w:rsidR="006C6AFF" w:rsidRDefault="006C6AFF" w:rsidP="00CC2F5F">
      <w:pPr>
        <w:tabs>
          <w:tab w:val="left" w:pos="1476"/>
        </w:tabs>
        <w:rPr>
          <w:sz w:val="16"/>
          <w:szCs w:val="16"/>
        </w:rPr>
      </w:pPr>
    </w:p>
    <w:p w14:paraId="70596FC8" w14:textId="32223FCC" w:rsidR="006C6AFF" w:rsidRDefault="006C6AFF" w:rsidP="00CC2F5F">
      <w:pPr>
        <w:tabs>
          <w:tab w:val="left" w:pos="1476"/>
        </w:tabs>
        <w:rPr>
          <w:sz w:val="16"/>
          <w:szCs w:val="16"/>
        </w:rPr>
      </w:pPr>
    </w:p>
    <w:p w14:paraId="66F63D90" w14:textId="0FA4AFF5" w:rsidR="006C6AFF" w:rsidRDefault="006C6AFF" w:rsidP="00CC2F5F">
      <w:pPr>
        <w:tabs>
          <w:tab w:val="left" w:pos="1476"/>
        </w:tabs>
        <w:rPr>
          <w:sz w:val="16"/>
          <w:szCs w:val="16"/>
        </w:rPr>
      </w:pPr>
    </w:p>
    <w:p w14:paraId="3BFEFA09" w14:textId="3FCAEF4E" w:rsidR="006C6AFF" w:rsidRDefault="006C6AFF" w:rsidP="00CC2F5F">
      <w:pPr>
        <w:tabs>
          <w:tab w:val="left" w:pos="1476"/>
        </w:tabs>
        <w:rPr>
          <w:sz w:val="16"/>
          <w:szCs w:val="16"/>
        </w:rPr>
      </w:pPr>
    </w:p>
    <w:p w14:paraId="674B5A7A" w14:textId="50DADDAD" w:rsidR="006C6AFF" w:rsidRDefault="006C6AFF" w:rsidP="00CC2F5F">
      <w:pPr>
        <w:tabs>
          <w:tab w:val="left" w:pos="1476"/>
        </w:tabs>
        <w:rPr>
          <w:sz w:val="16"/>
          <w:szCs w:val="16"/>
        </w:rPr>
      </w:pPr>
    </w:p>
    <w:p w14:paraId="77770A24" w14:textId="2CCCEE2E" w:rsidR="006C6AFF" w:rsidRDefault="006C6AFF" w:rsidP="00CC2F5F">
      <w:pPr>
        <w:tabs>
          <w:tab w:val="left" w:pos="1476"/>
        </w:tabs>
        <w:rPr>
          <w:sz w:val="16"/>
          <w:szCs w:val="16"/>
        </w:rPr>
      </w:pPr>
    </w:p>
    <w:p w14:paraId="4CDA3227" w14:textId="69C2DB08" w:rsidR="006C6AFF" w:rsidRDefault="006C6AFF" w:rsidP="00CC2F5F">
      <w:pPr>
        <w:tabs>
          <w:tab w:val="left" w:pos="1476"/>
        </w:tabs>
        <w:rPr>
          <w:sz w:val="16"/>
          <w:szCs w:val="16"/>
        </w:rPr>
      </w:pPr>
    </w:p>
    <w:p w14:paraId="7359AC14" w14:textId="522B63DD" w:rsidR="006C6AFF" w:rsidRDefault="006C6AFF" w:rsidP="00CC2F5F">
      <w:pPr>
        <w:tabs>
          <w:tab w:val="left" w:pos="1476"/>
        </w:tabs>
        <w:rPr>
          <w:sz w:val="16"/>
          <w:szCs w:val="16"/>
        </w:rPr>
      </w:pPr>
    </w:p>
    <w:p w14:paraId="65A30500" w14:textId="3A03CA89" w:rsidR="006C6AFF" w:rsidRDefault="006C6AFF" w:rsidP="00CC2F5F">
      <w:pPr>
        <w:tabs>
          <w:tab w:val="left" w:pos="1476"/>
        </w:tabs>
        <w:rPr>
          <w:sz w:val="16"/>
          <w:szCs w:val="16"/>
        </w:rPr>
      </w:pPr>
    </w:p>
    <w:p w14:paraId="3E7DB513" w14:textId="7798626E" w:rsidR="006C6AFF" w:rsidRDefault="006C6AFF" w:rsidP="00CC2F5F">
      <w:pPr>
        <w:tabs>
          <w:tab w:val="left" w:pos="1476"/>
        </w:tabs>
        <w:rPr>
          <w:sz w:val="16"/>
          <w:szCs w:val="16"/>
        </w:rPr>
      </w:pPr>
    </w:p>
    <w:p w14:paraId="1A546F58" w14:textId="39A20769" w:rsidR="006C6AFF" w:rsidRDefault="006C6AFF" w:rsidP="00217518">
      <w:pPr>
        <w:tabs>
          <w:tab w:val="left" w:pos="1476"/>
        </w:tabs>
        <w:spacing w:after="0" w:line="240" w:lineRule="auto"/>
        <w:rPr>
          <w:sz w:val="16"/>
          <w:szCs w:val="16"/>
        </w:rPr>
      </w:pPr>
    </w:p>
    <w:p w14:paraId="18032CD3" w14:textId="4CDB60C9" w:rsidR="00217518" w:rsidRDefault="00217518" w:rsidP="00217518">
      <w:pPr>
        <w:tabs>
          <w:tab w:val="left" w:pos="1476"/>
        </w:tabs>
        <w:spacing w:after="0" w:line="240" w:lineRule="auto"/>
        <w:rPr>
          <w:sz w:val="16"/>
          <w:szCs w:val="16"/>
        </w:rPr>
      </w:pPr>
    </w:p>
    <w:p w14:paraId="171CD976" w14:textId="48CF408F" w:rsidR="00217518" w:rsidRDefault="00217518" w:rsidP="00217518">
      <w:pPr>
        <w:tabs>
          <w:tab w:val="left" w:pos="1476"/>
        </w:tabs>
        <w:spacing w:after="0" w:line="240" w:lineRule="auto"/>
        <w:rPr>
          <w:sz w:val="16"/>
          <w:szCs w:val="16"/>
        </w:rPr>
      </w:pPr>
    </w:p>
    <w:p w14:paraId="51EC8CBC" w14:textId="77777777" w:rsidR="00217518" w:rsidRPr="00217518" w:rsidRDefault="00217518"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D70248" w:rsidRPr="005E5E8D" w14:paraId="12EE2720" w14:textId="77777777" w:rsidTr="00DE6E39">
        <w:trPr>
          <w:jc w:val="center"/>
        </w:trPr>
        <w:tc>
          <w:tcPr>
            <w:tcW w:w="7230" w:type="dxa"/>
            <w:gridSpan w:val="3"/>
            <w:shd w:val="pct20" w:color="auto" w:fill="auto"/>
          </w:tcPr>
          <w:p w14:paraId="3F9A428C"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1BF7D512" w14:textId="77777777" w:rsidR="00D70248" w:rsidRPr="005E5E8D" w:rsidRDefault="00D70248"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0DB5CFB6" w14:textId="35D5E5F2"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1.</w:t>
            </w:r>
            <w:r w:rsidR="009246A1">
              <w:rPr>
                <w:rFonts w:ascii="Arial" w:hAnsi="Arial" w:cs="Arial"/>
                <w:b/>
                <w:sz w:val="20"/>
                <w:szCs w:val="20"/>
              </w:rPr>
              <w:t>9</w:t>
            </w:r>
          </w:p>
        </w:tc>
      </w:tr>
      <w:tr w:rsidR="00D70248" w:rsidRPr="005E5E8D" w14:paraId="382FFBC5" w14:textId="77777777" w:rsidTr="00DE6E39">
        <w:tblPrEx>
          <w:shd w:val="clear" w:color="auto" w:fill="auto"/>
        </w:tblPrEx>
        <w:trPr>
          <w:jc w:val="center"/>
        </w:trPr>
        <w:tc>
          <w:tcPr>
            <w:tcW w:w="2773" w:type="dxa"/>
          </w:tcPr>
          <w:p w14:paraId="555FBE55"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55159633" w14:textId="77777777" w:rsidR="00D70248" w:rsidRPr="005E5E8D" w:rsidRDefault="00BD5D8C" w:rsidP="00DE6E39">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Pr>
                <w:rFonts w:cs="Arial"/>
                <w:sz w:val="20"/>
              </w:rPr>
              <w:t xml:space="preserve"> – </w:t>
            </w:r>
            <w:r w:rsidRPr="00882D00">
              <w:rPr>
                <w:rFonts w:ascii="Arial" w:hAnsi="Arial" w:cs="Arial"/>
                <w:sz w:val="20"/>
                <w:szCs w:val="20"/>
              </w:rPr>
              <w:t>Bedienstand</w:t>
            </w:r>
            <w:r>
              <w:rPr>
                <w:rFonts w:ascii="Arial" w:hAnsi="Arial" w:cs="Arial"/>
                <w:sz w:val="20"/>
                <w:szCs w:val="20"/>
              </w:rPr>
              <w:t xml:space="preserve"> / Arbeitsbereich</w:t>
            </w:r>
          </w:p>
        </w:tc>
      </w:tr>
      <w:tr w:rsidR="00D70248" w:rsidRPr="005E5E8D" w14:paraId="23C46E7D" w14:textId="77777777" w:rsidTr="00DE6E39">
        <w:tblPrEx>
          <w:shd w:val="clear" w:color="auto" w:fill="auto"/>
        </w:tblPrEx>
        <w:trPr>
          <w:jc w:val="center"/>
        </w:trPr>
        <w:tc>
          <w:tcPr>
            <w:tcW w:w="2773" w:type="dxa"/>
          </w:tcPr>
          <w:p w14:paraId="23DA74DB"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0EC1C98E"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Ergonomische Gefährdung</w:t>
            </w:r>
          </w:p>
        </w:tc>
        <w:tc>
          <w:tcPr>
            <w:tcW w:w="4265" w:type="dxa"/>
            <w:gridSpan w:val="3"/>
            <w:vMerge w:val="restart"/>
            <w:vAlign w:val="center"/>
          </w:tcPr>
          <w:p w14:paraId="3B5E17D1" w14:textId="77777777" w:rsidR="00D70248" w:rsidRPr="005E5E8D" w:rsidRDefault="00D70248"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45F89AD6" wp14:editId="6D58EA64">
                  <wp:extent cx="1577412" cy="1577412"/>
                  <wp:effectExtent l="0" t="0" r="381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77412" cy="1577412"/>
                          </a:xfrm>
                          <a:prstGeom prst="rect">
                            <a:avLst/>
                          </a:prstGeom>
                        </pic:spPr>
                      </pic:pic>
                    </a:graphicData>
                  </a:graphic>
                </wp:inline>
              </w:drawing>
            </w:r>
          </w:p>
        </w:tc>
      </w:tr>
      <w:tr w:rsidR="00D70248" w:rsidRPr="005E5E8D" w14:paraId="7455B858" w14:textId="77777777" w:rsidTr="00DE6E39">
        <w:tblPrEx>
          <w:shd w:val="clear" w:color="auto" w:fill="auto"/>
        </w:tblPrEx>
        <w:trPr>
          <w:jc w:val="center"/>
        </w:trPr>
        <w:tc>
          <w:tcPr>
            <w:tcW w:w="2773" w:type="dxa"/>
          </w:tcPr>
          <w:p w14:paraId="41CF88C7"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51BF0C30"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29437BBC"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1CEE9D29"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090FFAC6"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45143F58"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34CEDC66"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7EEA0F31" w14:textId="77777777" w:rsidR="00D70248" w:rsidRPr="005E5E8D" w:rsidRDefault="00D70248" w:rsidP="00DE6E39">
            <w:pPr>
              <w:pStyle w:val="Text"/>
              <w:spacing w:before="60" w:after="60" w:line="240" w:lineRule="auto"/>
              <w:rPr>
                <w:rFonts w:ascii="Arial" w:hAnsi="Arial" w:cs="Arial"/>
                <w:sz w:val="20"/>
                <w:szCs w:val="20"/>
              </w:rPr>
            </w:pPr>
          </w:p>
        </w:tc>
      </w:tr>
      <w:tr w:rsidR="00D70248" w:rsidRPr="005E5E8D" w14:paraId="1A1A00EF" w14:textId="77777777" w:rsidTr="00DE6E39">
        <w:tblPrEx>
          <w:shd w:val="clear" w:color="auto" w:fill="auto"/>
        </w:tblPrEx>
        <w:trPr>
          <w:jc w:val="center"/>
        </w:trPr>
        <w:tc>
          <w:tcPr>
            <w:tcW w:w="2773" w:type="dxa"/>
          </w:tcPr>
          <w:p w14:paraId="178DF764"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3C586EB3" w14:textId="77777777"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279BABC9" w14:textId="77777777" w:rsidR="00D70248" w:rsidRPr="005E5E8D" w:rsidRDefault="00D70248" w:rsidP="00DE6E39">
            <w:pPr>
              <w:pStyle w:val="Text"/>
              <w:spacing w:before="60" w:after="60" w:line="240" w:lineRule="auto"/>
              <w:rPr>
                <w:rFonts w:ascii="Arial" w:hAnsi="Arial" w:cs="Arial"/>
                <w:sz w:val="20"/>
                <w:szCs w:val="20"/>
              </w:rPr>
            </w:pPr>
          </w:p>
        </w:tc>
      </w:tr>
      <w:tr w:rsidR="00D70248" w:rsidRPr="005E5E8D" w14:paraId="0C7CBE45" w14:textId="77777777" w:rsidTr="00DE6E39">
        <w:tblPrEx>
          <w:shd w:val="clear" w:color="auto" w:fill="auto"/>
        </w:tblPrEx>
        <w:trPr>
          <w:jc w:val="center"/>
        </w:trPr>
        <w:tc>
          <w:tcPr>
            <w:tcW w:w="2773" w:type="dxa"/>
          </w:tcPr>
          <w:p w14:paraId="72A28C2A"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60E82210" w14:textId="77777777" w:rsidR="00D70248" w:rsidRPr="005E5E8D" w:rsidRDefault="002E4F85" w:rsidP="00DE6E39">
            <w:pPr>
              <w:pStyle w:val="Text"/>
              <w:spacing w:before="60" w:after="60" w:line="240" w:lineRule="auto"/>
              <w:jc w:val="left"/>
              <w:rPr>
                <w:rFonts w:ascii="Arial" w:hAnsi="Arial" w:cs="Arial"/>
                <w:sz w:val="20"/>
                <w:szCs w:val="20"/>
              </w:rPr>
            </w:pPr>
            <w:r w:rsidRPr="002E4F85">
              <w:rPr>
                <w:rFonts w:ascii="Arial" w:hAnsi="Arial" w:cs="Arial"/>
                <w:sz w:val="20"/>
                <w:szCs w:val="20"/>
              </w:rPr>
              <w:t>Arbeiten im Bereich Arbeitsbühne / Bedienstand</w:t>
            </w:r>
          </w:p>
        </w:tc>
        <w:tc>
          <w:tcPr>
            <w:tcW w:w="4265" w:type="dxa"/>
            <w:gridSpan w:val="3"/>
            <w:vMerge/>
          </w:tcPr>
          <w:p w14:paraId="446FB4ED" w14:textId="77777777" w:rsidR="00D70248" w:rsidRPr="005E5E8D" w:rsidRDefault="00D70248" w:rsidP="00DE6E39">
            <w:pPr>
              <w:pStyle w:val="Text"/>
              <w:spacing w:before="60" w:after="60" w:line="240" w:lineRule="auto"/>
              <w:rPr>
                <w:rFonts w:ascii="Arial" w:hAnsi="Arial" w:cs="Arial"/>
                <w:sz w:val="20"/>
                <w:szCs w:val="20"/>
              </w:rPr>
            </w:pPr>
          </w:p>
        </w:tc>
      </w:tr>
      <w:tr w:rsidR="00D70248" w:rsidRPr="005E5E8D" w14:paraId="756CFA8D" w14:textId="77777777" w:rsidTr="00DE6E39">
        <w:tblPrEx>
          <w:shd w:val="clear" w:color="auto" w:fill="auto"/>
        </w:tblPrEx>
        <w:trPr>
          <w:jc w:val="center"/>
        </w:trPr>
        <w:tc>
          <w:tcPr>
            <w:tcW w:w="2773" w:type="dxa"/>
          </w:tcPr>
          <w:p w14:paraId="289C0C33"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058CBDAC" w14:textId="77777777" w:rsidR="00D70248" w:rsidRPr="005E5E8D" w:rsidRDefault="005F648D" w:rsidP="00DE6E39">
            <w:pPr>
              <w:pStyle w:val="Text"/>
              <w:spacing w:before="60" w:after="60" w:line="240" w:lineRule="auto"/>
              <w:jc w:val="left"/>
              <w:rPr>
                <w:rFonts w:ascii="Arial" w:hAnsi="Arial" w:cs="Arial"/>
                <w:sz w:val="20"/>
                <w:szCs w:val="20"/>
              </w:rPr>
            </w:pPr>
            <w:r w:rsidRPr="005F648D">
              <w:rPr>
                <w:rFonts w:ascii="Arial" w:hAnsi="Arial" w:cs="Arial"/>
                <w:sz w:val="20"/>
                <w:szCs w:val="20"/>
              </w:rPr>
              <w:t>Übermäßige Anstrengung / menschliche Fehler bzw. menschliches Fehlverhalten</w:t>
            </w:r>
          </w:p>
        </w:tc>
        <w:tc>
          <w:tcPr>
            <w:tcW w:w="4265" w:type="dxa"/>
            <w:gridSpan w:val="3"/>
            <w:vMerge/>
          </w:tcPr>
          <w:p w14:paraId="03552B5B" w14:textId="77777777" w:rsidR="00D70248" w:rsidRPr="005E5E8D" w:rsidRDefault="00D70248" w:rsidP="00DE6E39">
            <w:pPr>
              <w:pStyle w:val="Text"/>
              <w:spacing w:before="60" w:after="60" w:line="240" w:lineRule="auto"/>
              <w:rPr>
                <w:rFonts w:ascii="Arial" w:hAnsi="Arial" w:cs="Arial"/>
                <w:sz w:val="20"/>
                <w:szCs w:val="20"/>
              </w:rPr>
            </w:pPr>
          </w:p>
        </w:tc>
      </w:tr>
      <w:tr w:rsidR="00D70248" w:rsidRPr="005E5E8D" w14:paraId="6D77853B" w14:textId="77777777" w:rsidTr="00DE6E39">
        <w:tblPrEx>
          <w:shd w:val="clear" w:color="auto" w:fill="auto"/>
        </w:tblPrEx>
        <w:trPr>
          <w:jc w:val="center"/>
        </w:trPr>
        <w:tc>
          <w:tcPr>
            <w:tcW w:w="2773" w:type="dxa"/>
          </w:tcPr>
          <w:p w14:paraId="70D4F1C7" w14:textId="77777777"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344C481E" w14:textId="77777777" w:rsidR="00D70248" w:rsidRPr="005E5E8D" w:rsidRDefault="00D70248" w:rsidP="00DE6E39">
            <w:pPr>
              <w:pStyle w:val="Text"/>
              <w:spacing w:before="60" w:after="60" w:line="240" w:lineRule="auto"/>
              <w:rPr>
                <w:rFonts w:ascii="Arial" w:hAnsi="Arial" w:cs="Arial"/>
                <w:sz w:val="20"/>
                <w:szCs w:val="20"/>
              </w:rPr>
            </w:pPr>
            <w:r>
              <w:rPr>
                <w:rFonts w:ascii="Arial" w:hAnsi="Arial" w:cs="Arial"/>
                <w:sz w:val="20"/>
                <w:szCs w:val="20"/>
              </w:rPr>
              <w:t xml:space="preserve">Ergonomische Gefährdungen durch </w:t>
            </w:r>
            <w:r w:rsidR="00D60853">
              <w:rPr>
                <w:rFonts w:ascii="Arial" w:hAnsi="Arial" w:cs="Arial"/>
                <w:sz w:val="20"/>
                <w:szCs w:val="20"/>
              </w:rPr>
              <w:t>fehlende örtliche Beleuchtung im Arbeitsbereich</w:t>
            </w:r>
            <w:r w:rsidR="00BD5D8C">
              <w:rPr>
                <w:rFonts w:ascii="Arial" w:hAnsi="Arial" w:cs="Arial"/>
                <w:sz w:val="20"/>
                <w:szCs w:val="20"/>
              </w:rPr>
              <w:t>.</w:t>
            </w:r>
          </w:p>
        </w:tc>
      </w:tr>
    </w:tbl>
    <w:p w14:paraId="1D3F1C93" w14:textId="77777777" w:rsidR="00BF4734" w:rsidRDefault="00BF4734" w:rsidP="006306B6">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D70248" w:rsidRPr="0086709F" w14:paraId="13C5F334" w14:textId="77777777" w:rsidTr="00DE6E39">
        <w:trPr>
          <w:jc w:val="center"/>
        </w:trPr>
        <w:tc>
          <w:tcPr>
            <w:tcW w:w="9351" w:type="dxa"/>
            <w:gridSpan w:val="4"/>
            <w:shd w:val="pct20" w:color="auto" w:fill="auto"/>
          </w:tcPr>
          <w:p w14:paraId="1937FBDC"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D70248" w:rsidRPr="0086709F" w14:paraId="6B796F56" w14:textId="77777777" w:rsidTr="00DE6E39">
        <w:trPr>
          <w:jc w:val="center"/>
        </w:trPr>
        <w:tc>
          <w:tcPr>
            <w:tcW w:w="3397" w:type="dxa"/>
          </w:tcPr>
          <w:p w14:paraId="2C0FC1EC"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738F3EC4"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5967E2B5"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01711D30"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D70248" w:rsidRPr="0086709F" w14:paraId="0756154B" w14:textId="77777777" w:rsidTr="00DE6E39">
        <w:trPr>
          <w:jc w:val="center"/>
        </w:trPr>
        <w:tc>
          <w:tcPr>
            <w:tcW w:w="3397" w:type="dxa"/>
          </w:tcPr>
          <w:p w14:paraId="2CB1193A"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21218324"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1DB0B0FB" w14:textId="77777777"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1E8249CE" w14:textId="77777777" w:rsidR="00D70248" w:rsidRPr="0086709F" w:rsidRDefault="0093691E" w:rsidP="00DE6E39">
            <w:pPr>
              <w:pStyle w:val="Text"/>
              <w:spacing w:before="60" w:after="60" w:line="240" w:lineRule="auto"/>
              <w:jc w:val="left"/>
              <w:rPr>
                <w:rFonts w:ascii="Arial" w:hAnsi="Arial" w:cs="Arial"/>
                <w:sz w:val="20"/>
                <w:szCs w:val="20"/>
              </w:rPr>
            </w:pPr>
            <w:r>
              <w:rPr>
                <w:rFonts w:ascii="Arial" w:hAnsi="Arial" w:cs="Arial"/>
                <w:sz w:val="20"/>
                <w:szCs w:val="20"/>
              </w:rPr>
              <w:t>5</w:t>
            </w:r>
          </w:p>
        </w:tc>
      </w:tr>
      <w:tr w:rsidR="00D70248" w:rsidRPr="0086709F" w14:paraId="2007D020" w14:textId="77777777" w:rsidTr="00DE6E39">
        <w:trPr>
          <w:jc w:val="center"/>
        </w:trPr>
        <w:tc>
          <w:tcPr>
            <w:tcW w:w="3397" w:type="dxa"/>
          </w:tcPr>
          <w:p w14:paraId="0C7B8D3B" w14:textId="77777777" w:rsidR="00D70248" w:rsidRPr="0086709F" w:rsidRDefault="00D70248"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7AE5BFA3" w14:textId="77777777" w:rsidR="00D70248" w:rsidRPr="0093691E" w:rsidRDefault="00D70248" w:rsidP="00DE6E39">
            <w:pPr>
              <w:pStyle w:val="Text"/>
              <w:spacing w:before="60" w:after="60" w:line="240" w:lineRule="auto"/>
              <w:rPr>
                <w:rFonts w:ascii="Arial" w:hAnsi="Arial" w:cs="Arial"/>
                <w:sz w:val="20"/>
                <w:szCs w:val="20"/>
              </w:rPr>
            </w:pPr>
            <w:r w:rsidRPr="0093691E">
              <w:rPr>
                <w:rFonts w:cs="Arial"/>
                <w:sz w:val="20"/>
                <w:szCs w:val="20"/>
              </w:rPr>
              <w:fldChar w:fldCharType="begin"/>
            </w:r>
            <w:r w:rsidRPr="0093691E">
              <w:rPr>
                <w:rFonts w:ascii="Arial" w:hAnsi="Arial" w:cs="Arial"/>
                <w:sz w:val="20"/>
                <w:szCs w:val="20"/>
              </w:rPr>
              <w:instrText xml:space="preserve"> =PRODUCT(b2;b3;d2;d3) \# "0" </w:instrText>
            </w:r>
            <w:r w:rsidRPr="0093691E">
              <w:rPr>
                <w:rFonts w:cs="Arial"/>
                <w:sz w:val="20"/>
                <w:szCs w:val="20"/>
              </w:rPr>
              <w:fldChar w:fldCharType="separate"/>
            </w:r>
            <w:r w:rsidR="0093691E" w:rsidRPr="0093691E">
              <w:rPr>
                <w:rFonts w:ascii="Arial" w:hAnsi="Arial" w:cs="Arial"/>
                <w:noProof/>
                <w:sz w:val="20"/>
                <w:szCs w:val="20"/>
              </w:rPr>
              <w:t>781</w:t>
            </w:r>
            <w:r w:rsidRPr="0093691E">
              <w:rPr>
                <w:rFonts w:cs="Arial"/>
                <w:sz w:val="20"/>
                <w:szCs w:val="20"/>
              </w:rPr>
              <w:fldChar w:fldCharType="end"/>
            </w:r>
          </w:p>
        </w:tc>
        <w:tc>
          <w:tcPr>
            <w:tcW w:w="4961" w:type="dxa"/>
            <w:gridSpan w:val="2"/>
          </w:tcPr>
          <w:p w14:paraId="5AF5BAB0" w14:textId="77777777" w:rsidR="00D70248" w:rsidRPr="0086709F" w:rsidRDefault="00D70248"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66C81B76" w14:textId="3E2ABD68" w:rsidR="00C163C6" w:rsidRDefault="00C163C6" w:rsidP="00011B09">
      <w:pPr>
        <w:ind w:firstLine="709"/>
        <w:rPr>
          <w:sz w:val="16"/>
          <w:szCs w:val="16"/>
        </w:rPr>
      </w:pPr>
    </w:p>
    <w:p w14:paraId="08B1066B" w14:textId="0A4FDCDD" w:rsidR="00011B09" w:rsidRDefault="00011B09" w:rsidP="00011B09">
      <w:pPr>
        <w:ind w:firstLine="709"/>
        <w:rPr>
          <w:sz w:val="16"/>
          <w:szCs w:val="16"/>
        </w:rPr>
      </w:pPr>
    </w:p>
    <w:p w14:paraId="34D8C149" w14:textId="7A7BCD6E" w:rsidR="00011B09" w:rsidRDefault="00011B09" w:rsidP="00011B09">
      <w:pPr>
        <w:ind w:firstLine="709"/>
        <w:rPr>
          <w:sz w:val="16"/>
          <w:szCs w:val="16"/>
        </w:rPr>
      </w:pPr>
    </w:p>
    <w:p w14:paraId="7A84F2D6" w14:textId="596501F0" w:rsidR="00011B09" w:rsidRDefault="00011B09" w:rsidP="00011B09">
      <w:pPr>
        <w:ind w:firstLine="709"/>
        <w:rPr>
          <w:sz w:val="16"/>
          <w:szCs w:val="16"/>
        </w:rPr>
      </w:pPr>
    </w:p>
    <w:p w14:paraId="13083A51" w14:textId="3DB1FF01" w:rsidR="00011B09" w:rsidRDefault="00011B09" w:rsidP="00011B09">
      <w:pPr>
        <w:ind w:firstLine="709"/>
        <w:rPr>
          <w:sz w:val="16"/>
          <w:szCs w:val="16"/>
        </w:rPr>
      </w:pPr>
    </w:p>
    <w:p w14:paraId="7090B170" w14:textId="79F3FAFD" w:rsidR="00011B09" w:rsidRDefault="00011B09" w:rsidP="00011B09">
      <w:pPr>
        <w:ind w:firstLine="709"/>
        <w:rPr>
          <w:sz w:val="16"/>
          <w:szCs w:val="16"/>
        </w:rPr>
      </w:pPr>
    </w:p>
    <w:p w14:paraId="1FF0ABEE" w14:textId="6F009237" w:rsidR="00011B09" w:rsidRDefault="00011B09" w:rsidP="00011B09">
      <w:pPr>
        <w:ind w:firstLine="709"/>
        <w:rPr>
          <w:sz w:val="16"/>
          <w:szCs w:val="16"/>
        </w:rPr>
      </w:pPr>
    </w:p>
    <w:p w14:paraId="03F63023" w14:textId="16A14E6A" w:rsidR="00011B09" w:rsidRDefault="00011B09" w:rsidP="00011B09">
      <w:pPr>
        <w:ind w:firstLine="709"/>
        <w:rPr>
          <w:sz w:val="16"/>
          <w:szCs w:val="16"/>
        </w:rPr>
      </w:pPr>
    </w:p>
    <w:p w14:paraId="4549E59D" w14:textId="3EFA9F36" w:rsidR="00011B09" w:rsidRDefault="00011B09" w:rsidP="00011B09">
      <w:pPr>
        <w:ind w:firstLine="709"/>
        <w:rPr>
          <w:sz w:val="16"/>
          <w:szCs w:val="16"/>
        </w:rPr>
      </w:pPr>
    </w:p>
    <w:p w14:paraId="2FBAB907" w14:textId="2959164A" w:rsidR="00011B09" w:rsidRDefault="00011B09" w:rsidP="00011B09">
      <w:pPr>
        <w:ind w:firstLine="709"/>
        <w:rPr>
          <w:sz w:val="16"/>
          <w:szCs w:val="16"/>
        </w:rPr>
      </w:pPr>
    </w:p>
    <w:p w14:paraId="59B8D911" w14:textId="236C4642" w:rsidR="00011B09" w:rsidRDefault="00011B09" w:rsidP="00011B09">
      <w:pPr>
        <w:ind w:firstLine="709"/>
        <w:rPr>
          <w:sz w:val="16"/>
          <w:szCs w:val="16"/>
        </w:rPr>
      </w:pPr>
    </w:p>
    <w:p w14:paraId="0BD006BB" w14:textId="25EB88EA" w:rsidR="00011B09" w:rsidRDefault="00011B09" w:rsidP="00217518">
      <w:pPr>
        <w:tabs>
          <w:tab w:val="left" w:pos="1476"/>
        </w:tabs>
        <w:spacing w:after="0" w:line="240" w:lineRule="auto"/>
        <w:rPr>
          <w:sz w:val="16"/>
          <w:szCs w:val="16"/>
        </w:rPr>
      </w:pPr>
    </w:p>
    <w:p w14:paraId="57F04BE1" w14:textId="77777777"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776890" w:rsidRPr="00542A3C" w14:paraId="6E7F8890" w14:textId="77777777" w:rsidTr="00DE6E39">
        <w:trPr>
          <w:jc w:val="center"/>
        </w:trPr>
        <w:tc>
          <w:tcPr>
            <w:tcW w:w="7366" w:type="dxa"/>
            <w:shd w:val="pct20" w:color="auto" w:fill="auto"/>
          </w:tcPr>
          <w:p w14:paraId="25D274C8" w14:textId="77777777" w:rsidR="00776890" w:rsidRPr="00542A3C" w:rsidRDefault="00776890" w:rsidP="00776890">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15D6DA40" w14:textId="0703C784" w:rsidR="00776890" w:rsidRPr="00542A3C" w:rsidRDefault="00776890" w:rsidP="00776890">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985BAA" w:rsidRPr="00542A3C" w14:paraId="085E6455" w14:textId="77777777" w:rsidTr="00DE6E39">
        <w:trPr>
          <w:jc w:val="center"/>
        </w:trPr>
        <w:tc>
          <w:tcPr>
            <w:tcW w:w="7366" w:type="dxa"/>
          </w:tcPr>
          <w:p w14:paraId="2DA6E8CF" w14:textId="77777777"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773E27A2" w14:textId="77777777" w:rsidR="00985BAA" w:rsidRPr="00542A3C"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26837B46" w14:textId="77777777" w:rsidR="00985BAA"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Berücksichtigung der ergonomischen Grundsätze gemäß EN 614-1</w:t>
            </w:r>
          </w:p>
          <w:p w14:paraId="1D1CE501" w14:textId="77777777" w:rsidR="00985BAA" w:rsidRDefault="00985BAA" w:rsidP="00985BAA">
            <w:pPr>
              <w:pStyle w:val="Text"/>
              <w:spacing w:before="60" w:after="60" w:line="240" w:lineRule="auto"/>
              <w:jc w:val="left"/>
              <w:rPr>
                <w:rFonts w:ascii="Arial" w:hAnsi="Arial" w:cs="Arial"/>
                <w:sz w:val="20"/>
                <w:szCs w:val="20"/>
              </w:rPr>
            </w:pPr>
          </w:p>
          <w:p w14:paraId="788A1028" w14:textId="77777777" w:rsidR="00985BAA" w:rsidRDefault="00985BAA" w:rsidP="00985BAA">
            <w:pPr>
              <w:pStyle w:val="Text"/>
              <w:spacing w:before="60" w:after="60" w:line="240" w:lineRule="auto"/>
              <w:jc w:val="left"/>
              <w:rPr>
                <w:rFonts w:ascii="Arial" w:hAnsi="Arial" w:cs="Arial"/>
                <w:sz w:val="20"/>
                <w:szCs w:val="20"/>
              </w:rPr>
            </w:pPr>
            <w:r w:rsidRPr="0045182D">
              <w:rPr>
                <w:rFonts w:ascii="Arial" w:hAnsi="Arial" w:cs="Arial"/>
                <w:sz w:val="20"/>
                <w:szCs w:val="20"/>
              </w:rPr>
              <w:t xml:space="preserve">Eine örtliche Beleuchtung auf oder in der Maschine ist zum Ausleuchten des Arbeitsplatzes und der Einstell-, </w:t>
            </w:r>
            <w:proofErr w:type="spellStart"/>
            <w:r w:rsidRPr="0045182D">
              <w:rPr>
                <w:rFonts w:ascii="Arial" w:hAnsi="Arial" w:cs="Arial"/>
                <w:sz w:val="20"/>
                <w:szCs w:val="20"/>
              </w:rPr>
              <w:t>Einricht</w:t>
            </w:r>
            <w:proofErr w:type="spellEnd"/>
            <w:r w:rsidRPr="0045182D">
              <w:rPr>
                <w:rFonts w:ascii="Arial" w:hAnsi="Arial" w:cs="Arial"/>
                <w:sz w:val="20"/>
                <w:szCs w:val="20"/>
              </w:rPr>
              <w:t>- und häufig benutzten Instandhaltungsbereiche bereit zu stellen, falls die Umgebungsbeleuchtung aufgrund der Konstruktionsmerkmale der Maschine und/oder deren trennender Schutzeinrichtungen nicht mehr ausreicht. Flackern, Blenden, Schattenbildung und Stroboskopeffekte müssen vermieden werden, falls sie ein Risiko herbeiführen können. Falls die Lage der Beleuchtungsquelle eingestellt werden muss, darf deren Anbringungsort zu keinem Risiko für jene Personen führen, welche die Einstellung vornehmen.</w:t>
            </w:r>
          </w:p>
          <w:p w14:paraId="639AC298" w14:textId="77777777" w:rsidR="00985BAA" w:rsidRPr="00542A3C" w:rsidRDefault="00985BAA" w:rsidP="00985BAA">
            <w:pPr>
              <w:pStyle w:val="Text"/>
              <w:spacing w:before="60" w:after="60" w:line="240" w:lineRule="auto"/>
              <w:jc w:val="left"/>
              <w:rPr>
                <w:rFonts w:ascii="Arial" w:hAnsi="Arial" w:cs="Arial"/>
                <w:sz w:val="20"/>
                <w:szCs w:val="20"/>
              </w:rPr>
            </w:pPr>
          </w:p>
          <w:p w14:paraId="432828FF" w14:textId="77777777"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76B98810" w14:textId="77777777"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Pr>
                <w:rFonts w:ascii="Arial" w:hAnsi="Arial" w:cs="Arial"/>
                <w:sz w:val="20"/>
                <w:szCs w:val="20"/>
              </w:rPr>
              <w:t>1837</w:t>
            </w:r>
            <w:r w:rsidRPr="00542A3C">
              <w:rPr>
                <w:rFonts w:ascii="Arial" w:hAnsi="Arial" w:cs="Arial"/>
                <w:sz w:val="20"/>
                <w:szCs w:val="20"/>
              </w:rPr>
              <w:t xml:space="preserve"> sind anzuwenden.</w:t>
            </w:r>
          </w:p>
          <w:p w14:paraId="46A5CE50" w14:textId="77777777" w:rsidR="00985BAA" w:rsidRPr="00542A3C"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Die Anforderungen an die Beleuchtung sind gemäß EN 60204-1 – Abschnitt 10 umzusetzen.</w:t>
            </w:r>
          </w:p>
          <w:p w14:paraId="61E8C0AE" w14:textId="77777777" w:rsidR="00985BAA" w:rsidRPr="00542A3C" w:rsidRDefault="00985BAA" w:rsidP="00985BAA">
            <w:pPr>
              <w:pStyle w:val="Text"/>
              <w:spacing w:before="60" w:after="60" w:line="240" w:lineRule="auto"/>
              <w:jc w:val="left"/>
              <w:rPr>
                <w:rFonts w:ascii="Arial" w:hAnsi="Arial" w:cs="Arial"/>
                <w:sz w:val="20"/>
                <w:szCs w:val="20"/>
              </w:rPr>
            </w:pPr>
          </w:p>
          <w:p w14:paraId="3934C973" w14:textId="77777777"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39210C61" w14:textId="77777777"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43E4C9A4" w14:textId="77777777"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3B1881B4" w14:textId="77777777"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14:paraId="70929F4F" w14:textId="77777777" w:rsidR="00985BAA" w:rsidRDefault="00985BAA" w:rsidP="00985BAA">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4</w:t>
            </w:r>
            <w:r w:rsidRPr="00DD72DD">
              <w:rPr>
                <w:rFonts w:ascii="Arial" w:hAnsi="Arial" w:cs="Arial"/>
                <w:sz w:val="20"/>
                <w:szCs w:val="20"/>
              </w:rPr>
              <w:t>.</w:t>
            </w:r>
          </w:p>
          <w:p w14:paraId="43F69CAD" w14:textId="77777777" w:rsidR="00985BAA" w:rsidRDefault="00985BAA" w:rsidP="00985BAA">
            <w:pPr>
              <w:pStyle w:val="Text"/>
              <w:spacing w:before="60" w:after="60" w:line="240" w:lineRule="auto"/>
              <w:jc w:val="left"/>
              <w:rPr>
                <w:rFonts w:ascii="Arial" w:hAnsi="Arial" w:cs="Arial"/>
                <w:sz w:val="20"/>
                <w:szCs w:val="20"/>
              </w:rPr>
            </w:pPr>
          </w:p>
          <w:p w14:paraId="66E55FCD" w14:textId="77777777"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08993C34" w14:textId="77777777" w:rsidR="00985BAA"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4F013B">
              <w:rPr>
                <w:rFonts w:ascii="Arial" w:hAnsi="Arial" w:cs="Arial"/>
                <w:sz w:val="20"/>
                <w:szCs w:val="20"/>
              </w:rPr>
              <w:t>6.2.2.1, 6.2.8</w:t>
            </w:r>
          </w:p>
          <w:p w14:paraId="79A74C9C" w14:textId="77777777" w:rsidR="00985BAA" w:rsidRPr="00542A3C" w:rsidRDefault="00985BAA" w:rsidP="00985BAA">
            <w:pPr>
              <w:pStyle w:val="Text"/>
              <w:spacing w:before="60" w:after="60" w:line="240" w:lineRule="auto"/>
              <w:jc w:val="left"/>
              <w:rPr>
                <w:rFonts w:ascii="Arial" w:hAnsi="Arial" w:cs="Arial"/>
                <w:sz w:val="20"/>
                <w:szCs w:val="20"/>
              </w:rPr>
            </w:pPr>
          </w:p>
          <w:p w14:paraId="223305F1" w14:textId="77777777"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14:paraId="1A77BF67" w14:textId="77777777" w:rsidR="00985BAA" w:rsidRPr="00542A3C" w:rsidRDefault="00985BAA" w:rsidP="00985BAA">
            <w:pPr>
              <w:pStyle w:val="Text"/>
              <w:spacing w:before="60" w:after="60" w:line="240" w:lineRule="auto"/>
              <w:jc w:val="left"/>
              <w:rPr>
                <w:rFonts w:ascii="Arial" w:hAnsi="Arial" w:cs="Arial"/>
                <w:sz w:val="20"/>
                <w:szCs w:val="20"/>
              </w:rPr>
            </w:pPr>
          </w:p>
          <w:p w14:paraId="7EF68584" w14:textId="77777777"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1837:2020</w:t>
            </w:r>
          </w:p>
          <w:p w14:paraId="526D1482" w14:textId="77777777" w:rsidR="00985BAA" w:rsidRDefault="00985BAA" w:rsidP="00985BAA">
            <w:pPr>
              <w:pStyle w:val="Text"/>
              <w:spacing w:before="60" w:after="60" w:line="240" w:lineRule="auto"/>
              <w:jc w:val="left"/>
              <w:rPr>
                <w:rFonts w:ascii="Arial" w:hAnsi="Arial" w:cs="Arial"/>
                <w:sz w:val="20"/>
                <w:szCs w:val="20"/>
              </w:rPr>
            </w:pPr>
          </w:p>
          <w:p w14:paraId="3DB8AD4C" w14:textId="77777777"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14:paraId="0A0BF90F" w14:textId="70DD0FED" w:rsidR="00985BAA" w:rsidRPr="00542A3C"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Pkt. 10</w:t>
            </w:r>
          </w:p>
        </w:tc>
      </w:tr>
    </w:tbl>
    <w:p w14:paraId="283BC6FB" w14:textId="672FFCC2" w:rsidR="00C163C6" w:rsidRDefault="00C163C6" w:rsidP="006306B6">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E75BCF" w:rsidRPr="00492AD5" w14:paraId="367F2FB7" w14:textId="77777777" w:rsidTr="00985BAA">
        <w:trPr>
          <w:jc w:val="center"/>
        </w:trPr>
        <w:tc>
          <w:tcPr>
            <w:tcW w:w="7366" w:type="dxa"/>
            <w:shd w:val="pct20" w:color="auto" w:fill="auto"/>
          </w:tcPr>
          <w:p w14:paraId="5329CEF5" w14:textId="77777777" w:rsidR="00E75BCF" w:rsidRPr="00492AD5" w:rsidRDefault="00E75BCF" w:rsidP="00C434B3">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05F581BF" w14:textId="77777777" w:rsidR="00E75BCF" w:rsidRPr="00492AD5" w:rsidRDefault="00E75BCF" w:rsidP="00C434B3">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690D87" w:rsidRPr="00492AD5" w14:paraId="3AB33D9C" w14:textId="77777777" w:rsidTr="00985BAA">
        <w:trPr>
          <w:jc w:val="center"/>
        </w:trPr>
        <w:tc>
          <w:tcPr>
            <w:tcW w:w="7366" w:type="dxa"/>
          </w:tcPr>
          <w:p w14:paraId="53A90A23" w14:textId="77777777" w:rsidR="00690D87"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16F6D53B" w14:textId="77777777" w:rsidR="00690D87"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ergonomischen Grundsätze und in Hinblick der örtlichen Umgebungsbeleuchtung gemäß EN 614-1 konstruiert und gestaltet.</w:t>
            </w:r>
          </w:p>
          <w:p w14:paraId="165EFD38" w14:textId="77777777" w:rsidR="00690D87" w:rsidRDefault="00690D87" w:rsidP="00690D87">
            <w:pPr>
              <w:pStyle w:val="Text"/>
              <w:spacing w:before="60" w:after="60" w:line="240" w:lineRule="auto"/>
              <w:jc w:val="left"/>
              <w:rPr>
                <w:rFonts w:ascii="Arial" w:hAnsi="Arial" w:cs="Arial"/>
                <w:sz w:val="20"/>
                <w:szCs w:val="20"/>
                <w:u w:val="single"/>
              </w:rPr>
            </w:pPr>
          </w:p>
          <w:p w14:paraId="55251D71" w14:textId="77777777" w:rsidR="00690D87"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0BE75890" w14:textId="77777777" w:rsidR="00690D87" w:rsidRPr="00542A3C"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Umsetzung der Anforderungen an die Beleuchtung gemäß EN 60204-1 – Abschnitt 10 und EN 1837.</w:t>
            </w:r>
          </w:p>
          <w:p w14:paraId="453D3DFD" w14:textId="77777777" w:rsidR="00690D87" w:rsidRDefault="00690D87" w:rsidP="00690D87">
            <w:pPr>
              <w:pStyle w:val="Text"/>
              <w:spacing w:before="60" w:after="60" w:line="240" w:lineRule="auto"/>
              <w:jc w:val="left"/>
              <w:rPr>
                <w:rFonts w:cs="Arial"/>
                <w:sz w:val="20"/>
                <w:szCs w:val="20"/>
                <w:u w:val="single"/>
              </w:rPr>
            </w:pPr>
          </w:p>
          <w:p w14:paraId="597FFD28" w14:textId="77777777" w:rsidR="00690D87" w:rsidRPr="00473A4D"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1E1FD71A" w14:textId="77777777" w:rsidR="00690D87" w:rsidRDefault="00690D87"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3A858AD1" w14:textId="468BC5AE" w:rsidR="00690D87" w:rsidRPr="00473A4D" w:rsidRDefault="00690D87" w:rsidP="00AD469B">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14:paraId="16E8AB79" w14:textId="77777777"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77070FB4" w14:textId="77777777" w:rsidR="00690D87"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4F013B">
              <w:rPr>
                <w:rFonts w:ascii="Arial" w:hAnsi="Arial" w:cs="Arial"/>
                <w:sz w:val="20"/>
                <w:szCs w:val="20"/>
              </w:rPr>
              <w:t>6.2.2.1, 6.2.8</w:t>
            </w:r>
          </w:p>
          <w:p w14:paraId="64F268EB" w14:textId="77777777" w:rsidR="00690D87" w:rsidRPr="00542A3C" w:rsidRDefault="00690D87" w:rsidP="00690D87">
            <w:pPr>
              <w:pStyle w:val="Text"/>
              <w:spacing w:before="60" w:after="60" w:line="240" w:lineRule="auto"/>
              <w:jc w:val="left"/>
              <w:rPr>
                <w:rFonts w:ascii="Arial" w:hAnsi="Arial" w:cs="Arial"/>
                <w:sz w:val="20"/>
                <w:szCs w:val="20"/>
              </w:rPr>
            </w:pPr>
          </w:p>
          <w:p w14:paraId="42AFFB61" w14:textId="77777777"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14:paraId="744B8350" w14:textId="77777777" w:rsidR="00690D87" w:rsidRPr="00542A3C" w:rsidRDefault="00690D87" w:rsidP="00690D87">
            <w:pPr>
              <w:pStyle w:val="Text"/>
              <w:spacing w:before="60" w:after="60" w:line="240" w:lineRule="auto"/>
              <w:jc w:val="left"/>
              <w:rPr>
                <w:rFonts w:ascii="Arial" w:hAnsi="Arial" w:cs="Arial"/>
                <w:sz w:val="20"/>
                <w:szCs w:val="20"/>
              </w:rPr>
            </w:pPr>
          </w:p>
          <w:p w14:paraId="0FF9946B" w14:textId="77777777"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1837:2020</w:t>
            </w:r>
          </w:p>
          <w:p w14:paraId="74BF8630" w14:textId="77777777" w:rsidR="00690D87" w:rsidRDefault="00690D87" w:rsidP="00690D87">
            <w:pPr>
              <w:pStyle w:val="Text"/>
              <w:spacing w:before="60" w:after="60" w:line="240" w:lineRule="auto"/>
              <w:jc w:val="left"/>
              <w:rPr>
                <w:rFonts w:ascii="Arial" w:hAnsi="Arial" w:cs="Arial"/>
                <w:sz w:val="20"/>
                <w:szCs w:val="20"/>
              </w:rPr>
            </w:pPr>
          </w:p>
          <w:p w14:paraId="728BDDEA" w14:textId="77777777"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14:paraId="7ACD4B39" w14:textId="77777777" w:rsidR="00690D87" w:rsidRDefault="00690D87" w:rsidP="00690D87">
            <w:pPr>
              <w:pStyle w:val="Text"/>
              <w:spacing w:before="60" w:after="60" w:line="240" w:lineRule="auto"/>
              <w:rPr>
                <w:rFonts w:ascii="Arial" w:hAnsi="Arial" w:cs="Arial"/>
                <w:sz w:val="20"/>
                <w:szCs w:val="20"/>
              </w:rPr>
            </w:pPr>
            <w:r>
              <w:rPr>
                <w:rFonts w:ascii="Arial" w:hAnsi="Arial" w:cs="Arial"/>
                <w:sz w:val="20"/>
                <w:szCs w:val="20"/>
              </w:rPr>
              <w:t>Pkt. 10</w:t>
            </w:r>
          </w:p>
          <w:p w14:paraId="795B32A8" w14:textId="77777777" w:rsidR="00690D87" w:rsidRPr="00492AD5" w:rsidRDefault="00690D87" w:rsidP="00690D87">
            <w:pPr>
              <w:pStyle w:val="Text"/>
              <w:spacing w:before="60" w:after="60" w:line="240" w:lineRule="auto"/>
              <w:jc w:val="left"/>
              <w:rPr>
                <w:rFonts w:ascii="Arial" w:hAnsi="Arial" w:cs="Arial"/>
                <w:sz w:val="20"/>
                <w:szCs w:val="20"/>
              </w:rPr>
            </w:pPr>
          </w:p>
        </w:tc>
      </w:tr>
    </w:tbl>
    <w:p w14:paraId="3700905E" w14:textId="2BAF4396" w:rsidR="00E75BCF" w:rsidRDefault="00E75BCF"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6417D0" w:rsidRPr="004C36B1" w14:paraId="673E617F" w14:textId="77777777" w:rsidTr="00DE6E39">
        <w:trPr>
          <w:jc w:val="center"/>
        </w:trPr>
        <w:tc>
          <w:tcPr>
            <w:tcW w:w="9351" w:type="dxa"/>
            <w:gridSpan w:val="4"/>
            <w:shd w:val="pct20" w:color="auto" w:fill="auto"/>
          </w:tcPr>
          <w:p w14:paraId="184D4435"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6417D0" w:rsidRPr="004C36B1" w14:paraId="1C14022F" w14:textId="77777777" w:rsidTr="00DE6E39">
        <w:trPr>
          <w:jc w:val="center"/>
        </w:trPr>
        <w:tc>
          <w:tcPr>
            <w:tcW w:w="3397" w:type="dxa"/>
          </w:tcPr>
          <w:p w14:paraId="5F2F2079"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2DFDABE8"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77B8B6F9"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04506A8B"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6417D0" w:rsidRPr="004C36B1" w14:paraId="29EEDE42" w14:textId="77777777" w:rsidTr="00DE6E39">
        <w:trPr>
          <w:jc w:val="center"/>
        </w:trPr>
        <w:tc>
          <w:tcPr>
            <w:tcW w:w="3397" w:type="dxa"/>
          </w:tcPr>
          <w:p w14:paraId="46A47494"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2E1931C0"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17966061"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7EFC239B" w14:textId="77777777"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6417D0" w:rsidRPr="004C36B1" w14:paraId="18939A39" w14:textId="77777777" w:rsidTr="00DE6E39">
        <w:trPr>
          <w:jc w:val="center"/>
        </w:trPr>
        <w:tc>
          <w:tcPr>
            <w:tcW w:w="3397" w:type="dxa"/>
          </w:tcPr>
          <w:p w14:paraId="4BD141A6" w14:textId="77777777" w:rsidR="006417D0" w:rsidRPr="004C36B1" w:rsidRDefault="006417D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35D05592" w14:textId="77777777" w:rsidR="006417D0" w:rsidRPr="004C36B1" w:rsidRDefault="006417D0"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14:paraId="146F9AD5" w14:textId="77777777" w:rsidR="006417D0" w:rsidRPr="004C36B1" w:rsidRDefault="006417D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71904310" w14:textId="77777777" w:rsidR="00C163C6" w:rsidRDefault="00C163C6"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6417D0" w:rsidRPr="006417D0" w14:paraId="42AF62D6" w14:textId="77777777" w:rsidTr="00DE6E39">
        <w:trPr>
          <w:jc w:val="center"/>
        </w:trPr>
        <w:tc>
          <w:tcPr>
            <w:tcW w:w="4531" w:type="dxa"/>
          </w:tcPr>
          <w:p w14:paraId="4669AC28" w14:textId="77777777" w:rsidR="006417D0" w:rsidRPr="006417D0" w:rsidRDefault="006417D0"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5EFE515F" w14:textId="77777777" w:rsidR="006417D0" w:rsidRPr="006417D0" w:rsidRDefault="006417D0"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729675019"/>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5D84975B" w14:textId="77777777" w:rsidR="006417D0" w:rsidRPr="006417D0" w:rsidRDefault="006417D0"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207605168"/>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5D6F9158" w14:textId="7731B1F0" w:rsidR="006417D0" w:rsidRDefault="006417D0" w:rsidP="00847841">
      <w:pPr>
        <w:rPr>
          <w:sz w:val="16"/>
          <w:szCs w:val="16"/>
        </w:rPr>
      </w:pPr>
    </w:p>
    <w:p w14:paraId="48843B8C" w14:textId="491FEDF7" w:rsidR="00024D33" w:rsidRDefault="00024D33" w:rsidP="00217518">
      <w:pPr>
        <w:tabs>
          <w:tab w:val="left" w:pos="1476"/>
        </w:tabs>
        <w:spacing w:after="0" w:line="240" w:lineRule="auto"/>
        <w:rPr>
          <w:sz w:val="16"/>
          <w:szCs w:val="16"/>
        </w:rPr>
      </w:pPr>
    </w:p>
    <w:p w14:paraId="68F903D4" w14:textId="3414D9D2" w:rsidR="00217518" w:rsidRDefault="00217518" w:rsidP="00217518">
      <w:pPr>
        <w:tabs>
          <w:tab w:val="left" w:pos="1476"/>
        </w:tabs>
        <w:spacing w:after="0" w:line="240" w:lineRule="auto"/>
        <w:rPr>
          <w:sz w:val="16"/>
          <w:szCs w:val="16"/>
        </w:rPr>
      </w:pPr>
    </w:p>
    <w:p w14:paraId="1EF52628" w14:textId="77777777" w:rsidR="00217518" w:rsidRDefault="00217518" w:rsidP="00217518">
      <w:pPr>
        <w:tabs>
          <w:tab w:val="left" w:pos="1476"/>
        </w:tabs>
        <w:spacing w:after="0" w:line="240" w:lineRule="auto"/>
        <w:rPr>
          <w:sz w:val="16"/>
          <w:szCs w:val="16"/>
        </w:rPr>
      </w:pPr>
    </w:p>
    <w:p w14:paraId="1B80B9CC" w14:textId="77777777" w:rsidR="00AD1031" w:rsidRPr="00217518" w:rsidRDefault="00C45BF2" w:rsidP="00AD469B">
      <w:pPr>
        <w:pStyle w:val="Listenabsatz"/>
        <w:numPr>
          <w:ilvl w:val="0"/>
          <w:numId w:val="15"/>
        </w:numPr>
        <w:rPr>
          <w:b/>
          <w:bCs/>
          <w:sz w:val="20"/>
          <w:szCs w:val="20"/>
        </w:rPr>
      </w:pPr>
      <w:r w:rsidRPr="00217518">
        <w:rPr>
          <w:b/>
          <w:bCs/>
          <w:sz w:val="20"/>
          <w:szCs w:val="20"/>
        </w:rPr>
        <w:lastRenderedPageBreak/>
        <w:t xml:space="preserve">2. </w:t>
      </w:r>
      <w:r w:rsidR="00AD1031" w:rsidRPr="00217518">
        <w:rPr>
          <w:b/>
          <w:bCs/>
          <w:sz w:val="20"/>
          <w:szCs w:val="20"/>
        </w:rPr>
        <w:t>Gefährdungen gemäß EN 1114-1</w:t>
      </w: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0110D3" w:rsidRPr="005E5E8D" w14:paraId="409EDD82" w14:textId="77777777" w:rsidTr="00BE7712">
        <w:trPr>
          <w:jc w:val="center"/>
        </w:trPr>
        <w:tc>
          <w:tcPr>
            <w:tcW w:w="7230" w:type="dxa"/>
            <w:gridSpan w:val="3"/>
            <w:shd w:val="pct20" w:color="auto" w:fill="auto"/>
          </w:tcPr>
          <w:p w14:paraId="34647F62"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0E7795E4" w14:textId="77777777" w:rsidR="000110D3" w:rsidRPr="005E5E8D" w:rsidRDefault="000110D3" w:rsidP="00BE7712">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1CBE03A7" w14:textId="77777777" w:rsidR="000110D3" w:rsidRPr="005E5E8D" w:rsidRDefault="00C45BF2" w:rsidP="00BE7712">
            <w:pPr>
              <w:pStyle w:val="Text"/>
              <w:spacing w:before="60" w:after="60" w:line="240" w:lineRule="auto"/>
              <w:rPr>
                <w:rFonts w:ascii="Arial" w:hAnsi="Arial" w:cs="Arial"/>
                <w:b/>
                <w:sz w:val="20"/>
                <w:szCs w:val="20"/>
              </w:rPr>
            </w:pPr>
            <w:r>
              <w:rPr>
                <w:rFonts w:ascii="Arial" w:hAnsi="Arial" w:cs="Arial"/>
                <w:b/>
                <w:sz w:val="20"/>
                <w:szCs w:val="20"/>
              </w:rPr>
              <w:t>2.1</w:t>
            </w:r>
          </w:p>
        </w:tc>
      </w:tr>
      <w:tr w:rsidR="000110D3" w:rsidRPr="005E5E8D" w14:paraId="6A5AEAC7" w14:textId="77777777" w:rsidTr="00BE7712">
        <w:tblPrEx>
          <w:shd w:val="clear" w:color="auto" w:fill="auto"/>
        </w:tblPrEx>
        <w:trPr>
          <w:jc w:val="center"/>
        </w:trPr>
        <w:tc>
          <w:tcPr>
            <w:tcW w:w="2773" w:type="dxa"/>
          </w:tcPr>
          <w:p w14:paraId="29A494C7"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29EC53E3" w14:textId="77777777" w:rsidR="000110D3" w:rsidRPr="005E5E8D" w:rsidRDefault="002F47DA" w:rsidP="00BE7712">
            <w:pPr>
              <w:pStyle w:val="Text"/>
              <w:spacing w:before="60" w:after="60" w:line="240" w:lineRule="auto"/>
              <w:jc w:val="left"/>
              <w:rPr>
                <w:rFonts w:ascii="Arial" w:hAnsi="Arial" w:cs="Arial"/>
                <w:sz w:val="20"/>
                <w:szCs w:val="20"/>
              </w:rPr>
            </w:pPr>
            <w:r w:rsidRPr="002F47DA">
              <w:rPr>
                <w:rFonts w:ascii="Arial" w:hAnsi="Arial" w:cs="Arial"/>
                <w:sz w:val="20"/>
                <w:szCs w:val="20"/>
              </w:rPr>
              <w:t>Extruderanlage – Antrieb und Kraftübertragung</w:t>
            </w:r>
          </w:p>
        </w:tc>
      </w:tr>
      <w:tr w:rsidR="000110D3" w:rsidRPr="005E5E8D" w14:paraId="0A1C34C2" w14:textId="77777777" w:rsidTr="00BE7712">
        <w:tblPrEx>
          <w:shd w:val="clear" w:color="auto" w:fill="auto"/>
        </w:tblPrEx>
        <w:trPr>
          <w:jc w:val="center"/>
        </w:trPr>
        <w:tc>
          <w:tcPr>
            <w:tcW w:w="2773" w:type="dxa"/>
          </w:tcPr>
          <w:p w14:paraId="3CEDC0CA"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0809DFD3" w14:textId="77777777" w:rsidR="000110D3" w:rsidRPr="005E5E8D" w:rsidRDefault="004F07F9" w:rsidP="00BE7712">
            <w:pPr>
              <w:pStyle w:val="Text"/>
              <w:spacing w:before="60" w:after="60" w:line="240" w:lineRule="auto"/>
              <w:jc w:val="left"/>
              <w:rPr>
                <w:rFonts w:ascii="Arial" w:hAnsi="Arial" w:cs="Arial"/>
                <w:sz w:val="20"/>
                <w:szCs w:val="20"/>
              </w:rPr>
            </w:pPr>
            <w:r w:rsidRPr="00D24FFF">
              <w:rPr>
                <w:rFonts w:ascii="Arial" w:hAnsi="Arial" w:cs="Arial"/>
                <w:sz w:val="20"/>
                <w:szCs w:val="20"/>
              </w:rPr>
              <w:t>Mechanische Gefährdung</w:t>
            </w:r>
            <w:r w:rsidR="00DF0006">
              <w:rPr>
                <w:rFonts w:ascii="Arial" w:hAnsi="Arial" w:cs="Arial"/>
                <w:sz w:val="20"/>
                <w:szCs w:val="20"/>
              </w:rPr>
              <w:t xml:space="preserve"> </w:t>
            </w:r>
            <w:r w:rsidR="00F97723">
              <w:rPr>
                <w:rFonts w:ascii="Arial" w:hAnsi="Arial" w:cs="Arial"/>
                <w:sz w:val="20"/>
                <w:szCs w:val="20"/>
              </w:rPr>
              <w:t xml:space="preserve">– </w:t>
            </w:r>
            <w:r w:rsidR="00DF0006" w:rsidRPr="00D81A44">
              <w:rPr>
                <w:rFonts w:ascii="Arial" w:hAnsi="Arial" w:cs="Arial"/>
                <w:sz w:val="20"/>
                <w:szCs w:val="20"/>
              </w:rPr>
              <w:t>drehende Teile des Antriebs und des Kraftübertragungs</w:t>
            </w:r>
            <w:r w:rsidR="00DF0006">
              <w:rPr>
                <w:rFonts w:ascii="Arial" w:hAnsi="Arial" w:cs="Arial"/>
                <w:sz w:val="20"/>
                <w:szCs w:val="20"/>
              </w:rPr>
              <w:t>-</w:t>
            </w:r>
            <w:r w:rsidR="00DF0006" w:rsidRPr="00D81A44">
              <w:rPr>
                <w:rFonts w:ascii="Arial" w:hAnsi="Arial" w:cs="Arial"/>
                <w:sz w:val="20"/>
                <w:szCs w:val="20"/>
              </w:rPr>
              <w:t>mechanismus</w:t>
            </w:r>
          </w:p>
        </w:tc>
        <w:tc>
          <w:tcPr>
            <w:tcW w:w="4265" w:type="dxa"/>
            <w:gridSpan w:val="3"/>
            <w:vMerge w:val="restart"/>
            <w:vAlign w:val="center"/>
          </w:tcPr>
          <w:p w14:paraId="2B372018" w14:textId="77777777" w:rsidR="000110D3" w:rsidRDefault="008764EF" w:rsidP="00BE7712">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124A9851" wp14:editId="19EB7BA6">
                  <wp:extent cx="1197441" cy="1388116"/>
                  <wp:effectExtent l="0" t="0" r="3175" b="254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97441" cy="1388116"/>
                          </a:xfrm>
                          <a:prstGeom prst="rect">
                            <a:avLst/>
                          </a:prstGeom>
                        </pic:spPr>
                      </pic:pic>
                    </a:graphicData>
                  </a:graphic>
                </wp:inline>
              </w:drawing>
            </w:r>
          </w:p>
          <w:p w14:paraId="0E163C6A" w14:textId="77777777" w:rsidR="008764EF" w:rsidRDefault="008764EF" w:rsidP="00BE7712">
            <w:pPr>
              <w:pStyle w:val="Text"/>
              <w:spacing w:before="60" w:after="60" w:line="240" w:lineRule="auto"/>
              <w:jc w:val="center"/>
              <w:rPr>
                <w:rFonts w:ascii="Arial" w:hAnsi="Arial" w:cs="Arial"/>
                <w:sz w:val="20"/>
                <w:szCs w:val="20"/>
              </w:rPr>
            </w:pPr>
          </w:p>
          <w:p w14:paraId="7DDC5E57" w14:textId="06186C54" w:rsidR="008764EF" w:rsidRPr="005E5E8D" w:rsidRDefault="008764EF" w:rsidP="00BE7712">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7200805E" wp14:editId="64F04A51">
                  <wp:extent cx="1197441" cy="1232453"/>
                  <wp:effectExtent l="0" t="0" r="3175" b="6350"/>
                  <wp:docPr id="1465392947" name="Grafik 146539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2947" name="Grafik 14653929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97441" cy="1232453"/>
                          </a:xfrm>
                          <a:prstGeom prst="rect">
                            <a:avLst/>
                          </a:prstGeom>
                        </pic:spPr>
                      </pic:pic>
                    </a:graphicData>
                  </a:graphic>
                </wp:inline>
              </w:drawing>
            </w:r>
          </w:p>
        </w:tc>
      </w:tr>
      <w:tr w:rsidR="000110D3" w:rsidRPr="005E5E8D" w14:paraId="3EB2E0AA" w14:textId="77777777" w:rsidTr="00BE7712">
        <w:tblPrEx>
          <w:shd w:val="clear" w:color="auto" w:fill="auto"/>
        </w:tblPrEx>
        <w:trPr>
          <w:jc w:val="center"/>
        </w:trPr>
        <w:tc>
          <w:tcPr>
            <w:tcW w:w="2773" w:type="dxa"/>
          </w:tcPr>
          <w:p w14:paraId="7720A168"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39DD160E"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71A3F9EA"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3AB77640"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2B4052FD"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5DBC704D"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212D2340"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5BAE0998" w14:textId="77777777" w:rsidR="000110D3" w:rsidRPr="005E5E8D" w:rsidRDefault="000110D3" w:rsidP="00BE7712">
            <w:pPr>
              <w:pStyle w:val="Text"/>
              <w:spacing w:before="60" w:after="60" w:line="240" w:lineRule="auto"/>
              <w:rPr>
                <w:rFonts w:ascii="Arial" w:hAnsi="Arial" w:cs="Arial"/>
                <w:sz w:val="20"/>
                <w:szCs w:val="20"/>
              </w:rPr>
            </w:pPr>
          </w:p>
        </w:tc>
      </w:tr>
      <w:tr w:rsidR="000110D3" w:rsidRPr="005E5E8D" w14:paraId="1F187740" w14:textId="77777777" w:rsidTr="00BE7712">
        <w:tblPrEx>
          <w:shd w:val="clear" w:color="auto" w:fill="auto"/>
        </w:tblPrEx>
        <w:trPr>
          <w:jc w:val="center"/>
        </w:trPr>
        <w:tc>
          <w:tcPr>
            <w:tcW w:w="2773" w:type="dxa"/>
          </w:tcPr>
          <w:p w14:paraId="6F61A86E"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10877987" w14:textId="77777777"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384DE35F" w14:textId="77777777" w:rsidR="000110D3" w:rsidRPr="005E5E8D" w:rsidRDefault="000110D3" w:rsidP="00BE7712">
            <w:pPr>
              <w:pStyle w:val="Text"/>
              <w:spacing w:before="60" w:after="60" w:line="240" w:lineRule="auto"/>
              <w:rPr>
                <w:rFonts w:ascii="Arial" w:hAnsi="Arial" w:cs="Arial"/>
                <w:sz w:val="20"/>
                <w:szCs w:val="20"/>
              </w:rPr>
            </w:pPr>
          </w:p>
        </w:tc>
      </w:tr>
      <w:tr w:rsidR="000110D3" w:rsidRPr="005E5E8D" w14:paraId="0926BD53" w14:textId="77777777" w:rsidTr="00BE7712">
        <w:tblPrEx>
          <w:shd w:val="clear" w:color="auto" w:fill="auto"/>
        </w:tblPrEx>
        <w:trPr>
          <w:jc w:val="center"/>
        </w:trPr>
        <w:tc>
          <w:tcPr>
            <w:tcW w:w="2773" w:type="dxa"/>
          </w:tcPr>
          <w:p w14:paraId="08A38D86"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0578F4CC" w14:textId="77777777" w:rsidR="000110D3" w:rsidRPr="005E5E8D" w:rsidRDefault="00F8063B" w:rsidP="00BE7712">
            <w:pPr>
              <w:pStyle w:val="Text"/>
              <w:spacing w:before="60" w:after="60" w:line="240" w:lineRule="auto"/>
              <w:jc w:val="left"/>
              <w:rPr>
                <w:rFonts w:ascii="Arial" w:hAnsi="Arial" w:cs="Arial"/>
                <w:sz w:val="20"/>
                <w:szCs w:val="20"/>
              </w:rPr>
            </w:pPr>
            <w:r w:rsidRPr="00F8063B">
              <w:rPr>
                <w:rFonts w:ascii="Arial" w:hAnsi="Arial" w:cs="Arial"/>
                <w:sz w:val="20"/>
                <w:szCs w:val="20"/>
              </w:rPr>
              <w:t>Arbeiten an beweglichen Teilen der Maschine</w:t>
            </w:r>
          </w:p>
        </w:tc>
        <w:tc>
          <w:tcPr>
            <w:tcW w:w="4265" w:type="dxa"/>
            <w:gridSpan w:val="3"/>
            <w:vMerge/>
          </w:tcPr>
          <w:p w14:paraId="0C53E28C" w14:textId="77777777" w:rsidR="000110D3" w:rsidRPr="005E5E8D" w:rsidRDefault="000110D3" w:rsidP="00BE7712">
            <w:pPr>
              <w:pStyle w:val="Text"/>
              <w:spacing w:before="60" w:after="60" w:line="240" w:lineRule="auto"/>
              <w:rPr>
                <w:rFonts w:ascii="Arial" w:hAnsi="Arial" w:cs="Arial"/>
                <w:sz w:val="20"/>
                <w:szCs w:val="20"/>
              </w:rPr>
            </w:pPr>
          </w:p>
        </w:tc>
      </w:tr>
      <w:tr w:rsidR="000110D3" w:rsidRPr="005E5E8D" w14:paraId="2AFCCBBE" w14:textId="77777777" w:rsidTr="00BE7712">
        <w:tblPrEx>
          <w:shd w:val="clear" w:color="auto" w:fill="auto"/>
        </w:tblPrEx>
        <w:trPr>
          <w:jc w:val="center"/>
        </w:trPr>
        <w:tc>
          <w:tcPr>
            <w:tcW w:w="2773" w:type="dxa"/>
          </w:tcPr>
          <w:p w14:paraId="2E39CFED"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7AEA8877" w14:textId="77777777" w:rsidR="000110D3" w:rsidRPr="005E5E8D" w:rsidRDefault="002339A6" w:rsidP="00D81A44">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14:paraId="1282477A" w14:textId="77777777" w:rsidR="000110D3" w:rsidRPr="005E5E8D" w:rsidRDefault="000110D3" w:rsidP="00BE7712">
            <w:pPr>
              <w:pStyle w:val="Text"/>
              <w:spacing w:before="60" w:after="60" w:line="240" w:lineRule="auto"/>
              <w:rPr>
                <w:rFonts w:ascii="Arial" w:hAnsi="Arial" w:cs="Arial"/>
                <w:sz w:val="20"/>
                <w:szCs w:val="20"/>
              </w:rPr>
            </w:pPr>
          </w:p>
        </w:tc>
      </w:tr>
      <w:tr w:rsidR="000110D3" w:rsidRPr="005E5E8D" w14:paraId="6C3D2AF7" w14:textId="77777777" w:rsidTr="00BE7712">
        <w:tblPrEx>
          <w:shd w:val="clear" w:color="auto" w:fill="auto"/>
        </w:tblPrEx>
        <w:trPr>
          <w:jc w:val="center"/>
        </w:trPr>
        <w:tc>
          <w:tcPr>
            <w:tcW w:w="2773" w:type="dxa"/>
          </w:tcPr>
          <w:p w14:paraId="3F21093F" w14:textId="77777777"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716C8BD4" w14:textId="77777777" w:rsidR="000110D3" w:rsidRPr="005E5E8D" w:rsidRDefault="000110D3" w:rsidP="00D81A44">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00D81A44" w:rsidRPr="00D81A44">
              <w:rPr>
                <w:rFonts w:ascii="Arial" w:hAnsi="Arial" w:cs="Arial"/>
                <w:sz w:val="20"/>
                <w:szCs w:val="20"/>
              </w:rPr>
              <w:t>Quetschen, Scheren, Schneiden/Abschneiden, Einziehen/Fangen und Herausschleudern von Teilen</w:t>
            </w:r>
            <w:r w:rsidR="00D81A44">
              <w:rPr>
                <w:rFonts w:ascii="Arial" w:hAnsi="Arial" w:cs="Arial"/>
                <w:sz w:val="20"/>
                <w:szCs w:val="20"/>
              </w:rPr>
              <w:t xml:space="preserve"> d</w:t>
            </w:r>
            <w:r w:rsidR="00D81A44" w:rsidRPr="00D81A44">
              <w:rPr>
                <w:rFonts w:ascii="Arial" w:hAnsi="Arial" w:cs="Arial"/>
                <w:sz w:val="20"/>
                <w:szCs w:val="20"/>
              </w:rPr>
              <w:t>urch drehende Teile des Antriebs und des Kraftübertragungsmechanismus</w:t>
            </w:r>
            <w:r w:rsidR="002F47DA">
              <w:rPr>
                <w:rFonts w:ascii="Arial" w:hAnsi="Arial" w:cs="Arial"/>
                <w:sz w:val="20"/>
                <w:szCs w:val="20"/>
              </w:rPr>
              <w:t>.</w:t>
            </w:r>
          </w:p>
        </w:tc>
      </w:tr>
    </w:tbl>
    <w:p w14:paraId="01A635C1" w14:textId="77777777"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0110D3" w:rsidRPr="0086709F" w14:paraId="2FED7004" w14:textId="77777777" w:rsidTr="00BE7712">
        <w:trPr>
          <w:jc w:val="center"/>
        </w:trPr>
        <w:tc>
          <w:tcPr>
            <w:tcW w:w="9351" w:type="dxa"/>
            <w:gridSpan w:val="4"/>
            <w:shd w:val="pct20" w:color="auto" w:fill="auto"/>
          </w:tcPr>
          <w:p w14:paraId="6068CF81"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0110D3" w:rsidRPr="0086709F" w14:paraId="26A43B3C" w14:textId="77777777" w:rsidTr="00BE7712">
        <w:trPr>
          <w:jc w:val="center"/>
        </w:trPr>
        <w:tc>
          <w:tcPr>
            <w:tcW w:w="3397" w:type="dxa"/>
          </w:tcPr>
          <w:p w14:paraId="42EF1AD3"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69E4F488"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0F85E41E"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1E8D1D28"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0110D3" w:rsidRPr="0086709F" w14:paraId="354AD694" w14:textId="77777777" w:rsidTr="00BE7712">
        <w:trPr>
          <w:jc w:val="center"/>
        </w:trPr>
        <w:tc>
          <w:tcPr>
            <w:tcW w:w="3397" w:type="dxa"/>
          </w:tcPr>
          <w:p w14:paraId="05812D04"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7A8991E"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2A06E340" w14:textId="77777777"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6548CF70" w14:textId="77777777" w:rsidR="000110D3" w:rsidRPr="0086709F" w:rsidRDefault="00B32EB6" w:rsidP="00BE7712">
            <w:pPr>
              <w:pStyle w:val="Text"/>
              <w:spacing w:before="60" w:after="60" w:line="240" w:lineRule="auto"/>
              <w:jc w:val="left"/>
              <w:rPr>
                <w:rFonts w:ascii="Arial" w:hAnsi="Arial" w:cs="Arial"/>
                <w:sz w:val="20"/>
                <w:szCs w:val="20"/>
              </w:rPr>
            </w:pPr>
            <w:r>
              <w:rPr>
                <w:rFonts w:ascii="Arial" w:hAnsi="Arial" w:cs="Arial"/>
                <w:sz w:val="20"/>
                <w:szCs w:val="20"/>
              </w:rPr>
              <w:t>4</w:t>
            </w:r>
          </w:p>
        </w:tc>
      </w:tr>
      <w:tr w:rsidR="000110D3" w:rsidRPr="0086709F" w14:paraId="3781BA14" w14:textId="77777777" w:rsidTr="00BE7712">
        <w:trPr>
          <w:jc w:val="center"/>
        </w:trPr>
        <w:tc>
          <w:tcPr>
            <w:tcW w:w="3397" w:type="dxa"/>
          </w:tcPr>
          <w:p w14:paraId="1316ABE8" w14:textId="77777777" w:rsidR="000110D3" w:rsidRPr="0086709F" w:rsidRDefault="000110D3" w:rsidP="00BE7712">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67CDA956" w14:textId="77777777" w:rsidR="000110D3" w:rsidRPr="0093691E" w:rsidRDefault="000110D3" w:rsidP="00B32EB6">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00B32EB6" w:rsidRPr="00B32EB6">
              <w:rPr>
                <w:rFonts w:ascii="Arial" w:hAnsi="Arial" w:cs="Arial"/>
                <w:sz w:val="20"/>
                <w:szCs w:val="20"/>
              </w:rPr>
              <w:t>625</w:t>
            </w:r>
            <w:r w:rsidRPr="00B32EB6">
              <w:rPr>
                <w:rFonts w:cs="Arial"/>
                <w:sz w:val="20"/>
                <w:szCs w:val="20"/>
              </w:rPr>
              <w:fldChar w:fldCharType="end"/>
            </w:r>
          </w:p>
        </w:tc>
        <w:tc>
          <w:tcPr>
            <w:tcW w:w="4961" w:type="dxa"/>
            <w:gridSpan w:val="2"/>
          </w:tcPr>
          <w:p w14:paraId="57E64213" w14:textId="77777777" w:rsidR="000110D3" w:rsidRPr="0086709F" w:rsidRDefault="000110D3" w:rsidP="00BE7712">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06CC6FAE" w14:textId="5F16819D" w:rsidR="000110D3" w:rsidRDefault="000110D3" w:rsidP="00847841">
      <w:pPr>
        <w:rPr>
          <w:sz w:val="16"/>
          <w:szCs w:val="16"/>
        </w:rPr>
      </w:pPr>
    </w:p>
    <w:p w14:paraId="7D774178" w14:textId="631785D6" w:rsidR="00985BAA" w:rsidRDefault="00985BAA" w:rsidP="00847841">
      <w:pPr>
        <w:rPr>
          <w:sz w:val="16"/>
          <w:szCs w:val="16"/>
        </w:rPr>
      </w:pPr>
    </w:p>
    <w:p w14:paraId="18765CA7" w14:textId="0FCD3A74" w:rsidR="00985BAA" w:rsidRDefault="00985BAA" w:rsidP="00847841">
      <w:pPr>
        <w:rPr>
          <w:sz w:val="16"/>
          <w:szCs w:val="16"/>
        </w:rPr>
      </w:pPr>
    </w:p>
    <w:p w14:paraId="4F482811" w14:textId="1E35E94C" w:rsidR="00985BAA" w:rsidRDefault="00985BAA" w:rsidP="00847841">
      <w:pPr>
        <w:rPr>
          <w:sz w:val="16"/>
          <w:szCs w:val="16"/>
        </w:rPr>
      </w:pPr>
    </w:p>
    <w:p w14:paraId="1543C947" w14:textId="648D52E7" w:rsidR="00985BAA" w:rsidRDefault="00985BAA" w:rsidP="00847841">
      <w:pPr>
        <w:rPr>
          <w:sz w:val="16"/>
          <w:szCs w:val="16"/>
        </w:rPr>
      </w:pPr>
    </w:p>
    <w:p w14:paraId="1CB244E8" w14:textId="7E0A3BB7" w:rsidR="00985BAA" w:rsidRDefault="00985BAA" w:rsidP="00847841">
      <w:pPr>
        <w:rPr>
          <w:sz w:val="16"/>
          <w:szCs w:val="16"/>
        </w:rPr>
      </w:pPr>
    </w:p>
    <w:p w14:paraId="69A1C79A" w14:textId="7E733CFA" w:rsidR="00985BAA" w:rsidRDefault="00985BAA" w:rsidP="00847841">
      <w:pPr>
        <w:rPr>
          <w:sz w:val="16"/>
          <w:szCs w:val="16"/>
        </w:rPr>
      </w:pPr>
    </w:p>
    <w:p w14:paraId="25F74173" w14:textId="1996B1B8" w:rsidR="00985BAA" w:rsidRDefault="00985BAA" w:rsidP="00847841">
      <w:pPr>
        <w:rPr>
          <w:sz w:val="16"/>
          <w:szCs w:val="16"/>
        </w:rPr>
      </w:pPr>
    </w:p>
    <w:p w14:paraId="452CAA9F" w14:textId="5D9A7A3D" w:rsidR="00985BAA" w:rsidRDefault="00985BAA" w:rsidP="00847841">
      <w:pPr>
        <w:rPr>
          <w:sz w:val="16"/>
          <w:szCs w:val="16"/>
        </w:rPr>
      </w:pPr>
    </w:p>
    <w:p w14:paraId="0A506642" w14:textId="7E270F66" w:rsidR="00985BAA" w:rsidRDefault="00985BAA" w:rsidP="00217518">
      <w:pPr>
        <w:tabs>
          <w:tab w:val="left" w:pos="1476"/>
        </w:tabs>
        <w:spacing w:after="0" w:line="240" w:lineRule="auto"/>
        <w:rPr>
          <w:sz w:val="16"/>
          <w:szCs w:val="16"/>
        </w:rPr>
      </w:pPr>
    </w:p>
    <w:p w14:paraId="3B86A9D3" w14:textId="382DE18A" w:rsidR="00217518" w:rsidRDefault="00217518" w:rsidP="00217518">
      <w:pPr>
        <w:tabs>
          <w:tab w:val="left" w:pos="1476"/>
        </w:tabs>
        <w:spacing w:after="0" w:line="240" w:lineRule="auto"/>
        <w:rPr>
          <w:sz w:val="16"/>
          <w:szCs w:val="16"/>
        </w:rPr>
      </w:pPr>
    </w:p>
    <w:p w14:paraId="53323576" w14:textId="77777777"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14:paraId="004887A6" w14:textId="77777777" w:rsidTr="00BE7712">
        <w:trPr>
          <w:jc w:val="center"/>
        </w:trPr>
        <w:tc>
          <w:tcPr>
            <w:tcW w:w="7366" w:type="dxa"/>
            <w:shd w:val="pct20" w:color="auto" w:fill="auto"/>
          </w:tcPr>
          <w:p w14:paraId="6BE51497" w14:textId="77777777"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4E53CF67" w14:textId="3B252FE1"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5F41CF" w:rsidRPr="00542A3C" w14:paraId="0271FD56" w14:textId="77777777" w:rsidTr="00BE7712">
        <w:trPr>
          <w:jc w:val="center"/>
        </w:trPr>
        <w:tc>
          <w:tcPr>
            <w:tcW w:w="7366" w:type="dxa"/>
          </w:tcPr>
          <w:p w14:paraId="7988ADFD" w14:textId="77777777"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0B87B614" w14:textId="77777777" w:rsidR="005F41CF" w:rsidRPr="00542A3C" w:rsidRDefault="005F41CF" w:rsidP="005F41CF">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7060E62B" w14:textId="77777777"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506AF5B5" w14:textId="77777777" w:rsidR="005F41CF" w:rsidRDefault="005F41CF" w:rsidP="005F41CF">
            <w:pPr>
              <w:pStyle w:val="Text"/>
              <w:spacing w:before="60" w:after="60" w:line="240" w:lineRule="auto"/>
              <w:jc w:val="left"/>
              <w:rPr>
                <w:rFonts w:ascii="Arial" w:hAnsi="Arial" w:cs="Arial"/>
                <w:sz w:val="20"/>
                <w:szCs w:val="20"/>
              </w:rPr>
            </w:pPr>
          </w:p>
          <w:p w14:paraId="326104C9" w14:textId="77777777"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4F01594D" w14:textId="77777777" w:rsidR="005F41CF" w:rsidRPr="00342FFD" w:rsidRDefault="005F41CF" w:rsidP="005F41CF">
            <w:pPr>
              <w:pStyle w:val="Text"/>
              <w:spacing w:before="60" w:after="60" w:line="240" w:lineRule="auto"/>
              <w:jc w:val="left"/>
              <w:rPr>
                <w:rFonts w:ascii="Arial" w:hAnsi="Arial" w:cs="Arial"/>
                <w:sz w:val="20"/>
                <w:szCs w:val="20"/>
              </w:rPr>
            </w:pPr>
            <w:r w:rsidRPr="00342FFD">
              <w:rPr>
                <w:rFonts w:ascii="Arial" w:hAnsi="Arial" w:cs="Arial"/>
                <w:sz w:val="20"/>
                <w:szCs w:val="20"/>
              </w:rPr>
              <w:t>Gemäß EN 1114-1 Abschnitt 5.2.1 Antrieb und Kraftübertragung:</w:t>
            </w:r>
          </w:p>
          <w:p w14:paraId="01CBC75A" w14:textId="77777777" w:rsidR="005F41CF" w:rsidRPr="00342FFD" w:rsidRDefault="005F41CF" w:rsidP="005F41CF">
            <w:pPr>
              <w:pStyle w:val="Text"/>
              <w:numPr>
                <w:ilvl w:val="0"/>
                <w:numId w:val="1"/>
              </w:numPr>
              <w:spacing w:before="60" w:after="60" w:line="240" w:lineRule="auto"/>
              <w:jc w:val="left"/>
              <w:rPr>
                <w:rFonts w:ascii="Arial" w:hAnsi="Arial" w:cs="Arial"/>
                <w:sz w:val="20"/>
                <w:szCs w:val="20"/>
              </w:rPr>
            </w:pPr>
            <w:r w:rsidRPr="00342FFD">
              <w:rPr>
                <w:rFonts w:ascii="Arial" w:hAnsi="Arial" w:cs="Arial"/>
                <w:sz w:val="20"/>
                <w:szCs w:val="20"/>
              </w:rPr>
              <w:t>Antriebswellen und Kupplungen zwischen Motoren und Reduziergetrieben sowie</w:t>
            </w:r>
            <w:r>
              <w:rPr>
                <w:rFonts w:ascii="Arial" w:hAnsi="Arial" w:cs="Arial"/>
                <w:sz w:val="20"/>
                <w:szCs w:val="20"/>
              </w:rPr>
              <w:t xml:space="preserve"> </w:t>
            </w:r>
            <w:r w:rsidRPr="00342FFD">
              <w:rPr>
                <w:rFonts w:ascii="Arial" w:hAnsi="Arial" w:cs="Arial"/>
                <w:sz w:val="20"/>
                <w:szCs w:val="20"/>
              </w:rPr>
              <w:t xml:space="preserve">Riementrieben mit feststehenden trennenden Schutzeinrichtungen gemäß </w:t>
            </w:r>
            <w:r w:rsidRPr="00306F3B">
              <w:rPr>
                <w:rFonts w:ascii="Arial" w:hAnsi="Arial" w:cs="Arial"/>
                <w:sz w:val="20"/>
                <w:szCs w:val="20"/>
              </w:rPr>
              <w:t xml:space="preserve">EN </w:t>
            </w:r>
            <w:r>
              <w:rPr>
                <w:rFonts w:ascii="Arial" w:hAnsi="Arial" w:cs="Arial"/>
                <w:sz w:val="20"/>
                <w:szCs w:val="20"/>
              </w:rPr>
              <w:t>ISO 14120</w:t>
            </w:r>
            <w:r w:rsidRPr="00342FFD">
              <w:rPr>
                <w:rFonts w:ascii="Arial" w:hAnsi="Arial" w:cs="Arial"/>
                <w:sz w:val="20"/>
                <w:szCs w:val="20"/>
              </w:rPr>
              <w:t xml:space="preserve"> sichern.</w:t>
            </w:r>
          </w:p>
          <w:p w14:paraId="01AB7C26" w14:textId="77777777" w:rsidR="005F41CF" w:rsidRDefault="005F41CF" w:rsidP="005F41CF">
            <w:pPr>
              <w:pStyle w:val="Text"/>
              <w:numPr>
                <w:ilvl w:val="0"/>
                <w:numId w:val="1"/>
              </w:numPr>
              <w:spacing w:before="60" w:after="60" w:line="240" w:lineRule="auto"/>
              <w:jc w:val="left"/>
              <w:rPr>
                <w:rFonts w:ascii="Arial" w:hAnsi="Arial" w:cs="Arial"/>
                <w:sz w:val="20"/>
                <w:szCs w:val="20"/>
              </w:rPr>
            </w:pPr>
            <w:r w:rsidRPr="00342FFD">
              <w:rPr>
                <w:rFonts w:ascii="Arial" w:hAnsi="Arial" w:cs="Arial"/>
                <w:sz w:val="20"/>
                <w:szCs w:val="20"/>
              </w:rPr>
              <w:t>Sicherheitsabstände gemäß EN ISO 13857, Tabellen 2, 3, 4.</w:t>
            </w:r>
          </w:p>
          <w:p w14:paraId="2AC676FB" w14:textId="77777777" w:rsidR="005F41CF" w:rsidRDefault="005F41CF" w:rsidP="005F41CF">
            <w:pPr>
              <w:pStyle w:val="Text"/>
              <w:spacing w:before="60" w:after="60" w:line="240" w:lineRule="auto"/>
              <w:jc w:val="left"/>
              <w:rPr>
                <w:rFonts w:ascii="Arial" w:hAnsi="Arial" w:cs="Arial"/>
                <w:sz w:val="20"/>
                <w:szCs w:val="20"/>
              </w:rPr>
            </w:pPr>
          </w:p>
          <w:p w14:paraId="1ACF3600" w14:textId="77777777"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1A576064" w14:textId="77777777" w:rsidR="005F41CF" w:rsidRPr="00542A3C" w:rsidRDefault="005F41CF" w:rsidP="005F41CF">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25198D42" w14:textId="77777777" w:rsidR="005F41CF" w:rsidRDefault="005F41CF" w:rsidP="005F41CF">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604CE7E7" w14:textId="77777777" w:rsidR="005F41CF" w:rsidRPr="00542A3C" w:rsidRDefault="005F41CF" w:rsidP="005F41CF">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391AEDE2" w14:textId="77777777" w:rsidR="005F41CF" w:rsidRDefault="005F41CF" w:rsidP="005F41CF">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14:paraId="5924C314" w14:textId="77777777" w:rsidR="005F41CF" w:rsidRDefault="005F41CF" w:rsidP="005F41CF">
            <w:pPr>
              <w:pStyle w:val="Text"/>
              <w:spacing w:before="60" w:after="60" w:line="240" w:lineRule="auto"/>
              <w:jc w:val="left"/>
              <w:rPr>
                <w:rFonts w:ascii="Arial" w:hAnsi="Arial" w:cs="Arial"/>
                <w:sz w:val="20"/>
                <w:szCs w:val="20"/>
              </w:rPr>
            </w:pPr>
          </w:p>
          <w:p w14:paraId="725CB725" w14:textId="77777777" w:rsidR="005F41CF" w:rsidRDefault="005F41CF" w:rsidP="005F41CF">
            <w:pPr>
              <w:pStyle w:val="Text"/>
              <w:spacing w:before="60" w:after="60" w:line="240" w:lineRule="auto"/>
              <w:jc w:val="left"/>
              <w:rPr>
                <w:rFonts w:ascii="Arial" w:hAnsi="Arial" w:cs="Arial"/>
                <w:sz w:val="20"/>
                <w:szCs w:val="20"/>
              </w:rPr>
            </w:pPr>
            <w:r w:rsidRPr="00C82FEF">
              <w:rPr>
                <w:rFonts w:ascii="Arial" w:hAnsi="Arial" w:cs="Arial"/>
                <w:sz w:val="20"/>
                <w:szCs w:val="20"/>
              </w:rPr>
              <w:t>EN 1114-1</w:t>
            </w:r>
            <w:r>
              <w:rPr>
                <w:rFonts w:ascii="Arial" w:hAnsi="Arial" w:cs="Arial"/>
                <w:sz w:val="20"/>
                <w:szCs w:val="20"/>
              </w:rPr>
              <w:t>:2011</w:t>
            </w:r>
          </w:p>
          <w:p w14:paraId="69EB0152" w14:textId="77777777"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Pkt. 5.2.1</w:t>
            </w:r>
          </w:p>
          <w:p w14:paraId="779EA2CB" w14:textId="77777777" w:rsidR="005F41CF" w:rsidRDefault="005F41CF" w:rsidP="005F41CF">
            <w:pPr>
              <w:pStyle w:val="Text"/>
              <w:spacing w:before="60" w:after="60" w:line="240" w:lineRule="auto"/>
              <w:rPr>
                <w:rFonts w:ascii="Arial" w:hAnsi="Arial" w:cs="Arial"/>
                <w:sz w:val="20"/>
                <w:szCs w:val="20"/>
              </w:rPr>
            </w:pPr>
          </w:p>
          <w:p w14:paraId="1BD83731" w14:textId="77777777" w:rsidR="005F41CF" w:rsidRDefault="005F41CF" w:rsidP="005F41CF">
            <w:pPr>
              <w:pStyle w:val="Text"/>
              <w:spacing w:before="60" w:after="60" w:line="240" w:lineRule="auto"/>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p>
          <w:p w14:paraId="50CA0693" w14:textId="77777777" w:rsidR="005F41CF" w:rsidRPr="00542A3C" w:rsidRDefault="005F41CF" w:rsidP="005F41CF">
            <w:pPr>
              <w:pStyle w:val="Text"/>
              <w:spacing w:before="60" w:after="60" w:line="240" w:lineRule="auto"/>
              <w:rPr>
                <w:rFonts w:ascii="Arial" w:hAnsi="Arial" w:cs="Arial"/>
                <w:sz w:val="20"/>
                <w:szCs w:val="20"/>
              </w:rPr>
            </w:pPr>
            <w:r>
              <w:rPr>
                <w:rFonts w:ascii="Arial" w:hAnsi="Arial" w:cs="Arial"/>
                <w:sz w:val="20"/>
                <w:szCs w:val="20"/>
              </w:rPr>
              <w:t>Pkt. 6.2, 6.3</w:t>
            </w:r>
          </w:p>
          <w:p w14:paraId="716B22F2" w14:textId="77777777" w:rsidR="005F41CF" w:rsidRDefault="005F41CF" w:rsidP="005F41CF">
            <w:pPr>
              <w:pStyle w:val="Text"/>
              <w:spacing w:before="60" w:after="60" w:line="240" w:lineRule="auto"/>
              <w:jc w:val="left"/>
              <w:rPr>
                <w:rFonts w:ascii="Arial" w:hAnsi="Arial" w:cs="Arial"/>
                <w:sz w:val="20"/>
                <w:szCs w:val="20"/>
              </w:rPr>
            </w:pPr>
          </w:p>
          <w:p w14:paraId="36288D2F" w14:textId="77777777" w:rsidR="005F41CF" w:rsidRDefault="005F41CF" w:rsidP="005F41CF">
            <w:pPr>
              <w:pStyle w:val="Text"/>
              <w:spacing w:before="60" w:after="60" w:line="240" w:lineRule="auto"/>
              <w:jc w:val="left"/>
              <w:rPr>
                <w:rFonts w:ascii="Arial" w:hAnsi="Arial" w:cs="Arial"/>
                <w:sz w:val="20"/>
                <w:szCs w:val="20"/>
              </w:rPr>
            </w:pPr>
            <w:r w:rsidRPr="00290913">
              <w:rPr>
                <w:rFonts w:ascii="Arial" w:hAnsi="Arial" w:cs="Arial"/>
                <w:sz w:val="20"/>
                <w:szCs w:val="20"/>
              </w:rPr>
              <w:t>EN ISO 14120</w:t>
            </w:r>
            <w:r>
              <w:rPr>
                <w:rFonts w:ascii="Arial" w:hAnsi="Arial" w:cs="Arial"/>
                <w:sz w:val="20"/>
                <w:szCs w:val="20"/>
              </w:rPr>
              <w:t>:2015</w:t>
            </w:r>
          </w:p>
          <w:p w14:paraId="4CBD13DF" w14:textId="77777777"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Pkt. 5, 6</w:t>
            </w:r>
          </w:p>
          <w:p w14:paraId="0CB03D03" w14:textId="77777777" w:rsidR="005F41CF" w:rsidRDefault="005F41CF" w:rsidP="005F41CF">
            <w:pPr>
              <w:pStyle w:val="Text"/>
              <w:spacing w:before="60" w:after="60" w:line="240" w:lineRule="auto"/>
              <w:jc w:val="left"/>
              <w:rPr>
                <w:rFonts w:ascii="Arial" w:hAnsi="Arial" w:cs="Arial"/>
                <w:sz w:val="20"/>
                <w:szCs w:val="20"/>
              </w:rPr>
            </w:pPr>
          </w:p>
          <w:p w14:paraId="60215E40" w14:textId="77777777" w:rsidR="005F41CF" w:rsidRDefault="005F41CF" w:rsidP="005F41CF">
            <w:pPr>
              <w:pStyle w:val="Text"/>
              <w:spacing w:before="60" w:after="60" w:line="240" w:lineRule="auto"/>
              <w:jc w:val="left"/>
              <w:rPr>
                <w:rFonts w:ascii="Arial" w:hAnsi="Arial" w:cs="Arial"/>
                <w:sz w:val="20"/>
                <w:szCs w:val="20"/>
              </w:rPr>
            </w:pPr>
            <w:r w:rsidRPr="00342FFD">
              <w:rPr>
                <w:rFonts w:ascii="Arial" w:hAnsi="Arial" w:cs="Arial"/>
                <w:sz w:val="20"/>
                <w:szCs w:val="20"/>
              </w:rPr>
              <w:t>EN ISO 13857</w:t>
            </w:r>
            <w:r>
              <w:rPr>
                <w:rFonts w:ascii="Arial" w:hAnsi="Arial" w:cs="Arial"/>
                <w:sz w:val="20"/>
                <w:szCs w:val="20"/>
              </w:rPr>
              <w:t>:2019</w:t>
            </w:r>
          </w:p>
          <w:p w14:paraId="46AD53BB" w14:textId="7B29A5FF" w:rsidR="005F41CF" w:rsidRPr="00542A3C" w:rsidRDefault="005F41CF" w:rsidP="005F41CF">
            <w:pPr>
              <w:pStyle w:val="Text"/>
              <w:spacing w:before="60" w:after="60" w:line="240" w:lineRule="auto"/>
              <w:rPr>
                <w:rFonts w:ascii="Arial" w:hAnsi="Arial" w:cs="Arial"/>
                <w:sz w:val="20"/>
                <w:szCs w:val="20"/>
              </w:rPr>
            </w:pPr>
            <w:r>
              <w:rPr>
                <w:rFonts w:ascii="Arial" w:hAnsi="Arial" w:cs="Arial"/>
                <w:sz w:val="20"/>
                <w:szCs w:val="20"/>
              </w:rPr>
              <w:t>Pkt. 4</w:t>
            </w:r>
          </w:p>
        </w:tc>
      </w:tr>
    </w:tbl>
    <w:p w14:paraId="6A10875C" w14:textId="1D305B4B" w:rsidR="00342FFD" w:rsidRDefault="00342FFD" w:rsidP="00847841">
      <w:pPr>
        <w:rPr>
          <w:sz w:val="16"/>
          <w:szCs w:val="16"/>
        </w:rPr>
      </w:pPr>
    </w:p>
    <w:p w14:paraId="632B0B55" w14:textId="055EB9D6" w:rsidR="005F41CF" w:rsidRDefault="005F41CF" w:rsidP="00847841">
      <w:pPr>
        <w:rPr>
          <w:sz w:val="16"/>
          <w:szCs w:val="16"/>
        </w:rPr>
      </w:pPr>
    </w:p>
    <w:p w14:paraId="1E0C072F" w14:textId="4E7C51A4" w:rsidR="005F41CF" w:rsidRDefault="005F41CF" w:rsidP="00847841">
      <w:pPr>
        <w:rPr>
          <w:sz w:val="16"/>
          <w:szCs w:val="16"/>
        </w:rPr>
      </w:pPr>
    </w:p>
    <w:p w14:paraId="1254E9EE" w14:textId="5E9F11C5" w:rsidR="005F41CF" w:rsidRDefault="005F41CF" w:rsidP="00847841">
      <w:pPr>
        <w:rPr>
          <w:sz w:val="16"/>
          <w:szCs w:val="16"/>
        </w:rPr>
      </w:pPr>
    </w:p>
    <w:p w14:paraId="1779A941" w14:textId="315EF1AA" w:rsidR="005F41CF" w:rsidRDefault="005F41CF" w:rsidP="00847841">
      <w:pPr>
        <w:rPr>
          <w:sz w:val="16"/>
          <w:szCs w:val="16"/>
        </w:rPr>
      </w:pPr>
    </w:p>
    <w:p w14:paraId="2269D270" w14:textId="50BAD7B2" w:rsidR="005F41CF" w:rsidRDefault="005F41CF" w:rsidP="00847841">
      <w:pPr>
        <w:rPr>
          <w:sz w:val="16"/>
          <w:szCs w:val="16"/>
        </w:rPr>
      </w:pPr>
    </w:p>
    <w:p w14:paraId="2AF1ACAB" w14:textId="1479F045" w:rsidR="005F41CF" w:rsidRDefault="005F41CF" w:rsidP="00847841">
      <w:pPr>
        <w:rPr>
          <w:sz w:val="16"/>
          <w:szCs w:val="16"/>
        </w:rPr>
      </w:pPr>
    </w:p>
    <w:p w14:paraId="250339DF" w14:textId="07CFD956" w:rsidR="005F41CF" w:rsidRDefault="005F41CF" w:rsidP="00847841">
      <w:pPr>
        <w:rPr>
          <w:sz w:val="16"/>
          <w:szCs w:val="16"/>
        </w:rPr>
      </w:pPr>
    </w:p>
    <w:p w14:paraId="4BD169FF" w14:textId="3BDC267E" w:rsidR="005F41CF" w:rsidRDefault="005F41CF" w:rsidP="00847841">
      <w:pPr>
        <w:rPr>
          <w:sz w:val="16"/>
          <w:szCs w:val="16"/>
        </w:rPr>
      </w:pPr>
    </w:p>
    <w:p w14:paraId="07BD74DC" w14:textId="0A38E189" w:rsidR="005F41CF" w:rsidRDefault="005F41CF" w:rsidP="00847841">
      <w:pPr>
        <w:rPr>
          <w:sz w:val="16"/>
          <w:szCs w:val="16"/>
        </w:rPr>
      </w:pPr>
    </w:p>
    <w:p w14:paraId="4330EE6E" w14:textId="4737CB80" w:rsidR="005F41CF" w:rsidRDefault="005F41CF" w:rsidP="00847841">
      <w:pPr>
        <w:rPr>
          <w:sz w:val="16"/>
          <w:szCs w:val="16"/>
        </w:rPr>
      </w:pPr>
    </w:p>
    <w:p w14:paraId="4286C9A9" w14:textId="47F34245" w:rsidR="005F41CF" w:rsidRDefault="005F41CF" w:rsidP="00847841">
      <w:pPr>
        <w:rPr>
          <w:sz w:val="16"/>
          <w:szCs w:val="16"/>
        </w:rPr>
      </w:pPr>
    </w:p>
    <w:p w14:paraId="5A421DCB" w14:textId="357DCE96" w:rsidR="005F41CF" w:rsidRDefault="005F41CF" w:rsidP="00847841">
      <w:pPr>
        <w:rPr>
          <w:sz w:val="16"/>
          <w:szCs w:val="16"/>
        </w:rPr>
      </w:pPr>
    </w:p>
    <w:p w14:paraId="366B222A" w14:textId="470A7EA6" w:rsidR="005F41CF" w:rsidRDefault="005F41CF" w:rsidP="00847841">
      <w:pPr>
        <w:rPr>
          <w:sz w:val="16"/>
          <w:szCs w:val="16"/>
        </w:rPr>
      </w:pPr>
    </w:p>
    <w:p w14:paraId="78A97487" w14:textId="17E85129" w:rsidR="005F41CF" w:rsidRDefault="005F41CF" w:rsidP="00847841">
      <w:pPr>
        <w:rPr>
          <w:sz w:val="16"/>
          <w:szCs w:val="16"/>
        </w:rPr>
      </w:pPr>
    </w:p>
    <w:p w14:paraId="467E5DF2" w14:textId="78E6F4C3" w:rsidR="005F41CF" w:rsidRDefault="005F41CF" w:rsidP="00847841">
      <w:pPr>
        <w:rPr>
          <w:sz w:val="16"/>
          <w:szCs w:val="16"/>
        </w:rPr>
      </w:pPr>
    </w:p>
    <w:p w14:paraId="4F48D39A" w14:textId="37EA910A" w:rsidR="005F41CF" w:rsidRDefault="005F41CF" w:rsidP="00847841">
      <w:pPr>
        <w:rPr>
          <w:sz w:val="16"/>
          <w:szCs w:val="16"/>
        </w:rPr>
      </w:pPr>
    </w:p>
    <w:p w14:paraId="3CCAFB28" w14:textId="52121528" w:rsidR="005F41CF" w:rsidRDefault="005F41CF" w:rsidP="00847841">
      <w:pPr>
        <w:rPr>
          <w:sz w:val="16"/>
          <w:szCs w:val="16"/>
        </w:rPr>
      </w:pPr>
    </w:p>
    <w:p w14:paraId="1AC28164" w14:textId="32EA9559" w:rsidR="005F41CF" w:rsidRDefault="005F41CF" w:rsidP="00847841">
      <w:pPr>
        <w:rPr>
          <w:sz w:val="16"/>
          <w:szCs w:val="16"/>
        </w:rPr>
      </w:pPr>
    </w:p>
    <w:p w14:paraId="6C703DC3" w14:textId="28FE5827" w:rsidR="005F41CF" w:rsidRDefault="005F41CF" w:rsidP="00847841">
      <w:pPr>
        <w:rPr>
          <w:sz w:val="16"/>
          <w:szCs w:val="16"/>
        </w:rPr>
      </w:pPr>
    </w:p>
    <w:p w14:paraId="4088A2D0" w14:textId="54DAECD0" w:rsidR="005F41CF" w:rsidRDefault="005F41CF" w:rsidP="00847841">
      <w:pPr>
        <w:rPr>
          <w:sz w:val="16"/>
          <w:szCs w:val="16"/>
        </w:rPr>
      </w:pPr>
    </w:p>
    <w:p w14:paraId="6DBBCCF0" w14:textId="58B20A2C" w:rsidR="005F41CF" w:rsidRDefault="005F41CF" w:rsidP="00847841">
      <w:pPr>
        <w:rPr>
          <w:sz w:val="16"/>
          <w:szCs w:val="16"/>
        </w:rPr>
      </w:pPr>
    </w:p>
    <w:p w14:paraId="413D24E8" w14:textId="77777777" w:rsidR="005F41CF" w:rsidRPr="00217518" w:rsidRDefault="005F41CF"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3D4BA2" w:rsidRPr="00492AD5" w14:paraId="2DAD45A8" w14:textId="77777777" w:rsidTr="005F41CF">
        <w:trPr>
          <w:jc w:val="center"/>
        </w:trPr>
        <w:tc>
          <w:tcPr>
            <w:tcW w:w="7366" w:type="dxa"/>
            <w:shd w:val="pct20" w:color="auto" w:fill="auto"/>
          </w:tcPr>
          <w:p w14:paraId="745FD42E" w14:textId="77777777" w:rsidR="003D4BA2" w:rsidRPr="00492AD5" w:rsidRDefault="003D4BA2"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1B5BD955" w14:textId="77777777" w:rsidR="003D4BA2" w:rsidRPr="00492AD5" w:rsidRDefault="003D4BA2"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01310" w:rsidRPr="00492AD5" w14:paraId="489B580E" w14:textId="77777777" w:rsidTr="005F41CF">
        <w:trPr>
          <w:jc w:val="center"/>
        </w:trPr>
        <w:tc>
          <w:tcPr>
            <w:tcW w:w="7366" w:type="dxa"/>
          </w:tcPr>
          <w:p w14:paraId="63727136" w14:textId="77777777" w:rsidR="00C01310"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386E1443" w14:textId="77777777"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720C1A8A" w14:textId="77777777" w:rsidR="00C01310" w:rsidRDefault="00C01310" w:rsidP="00C01310">
            <w:pPr>
              <w:pStyle w:val="Text"/>
              <w:spacing w:before="60" w:after="60" w:line="240" w:lineRule="auto"/>
              <w:jc w:val="left"/>
              <w:rPr>
                <w:rFonts w:ascii="Arial" w:hAnsi="Arial" w:cs="Arial"/>
                <w:sz w:val="20"/>
                <w:szCs w:val="20"/>
                <w:u w:val="single"/>
              </w:rPr>
            </w:pPr>
          </w:p>
          <w:p w14:paraId="556315EB" w14:textId="77777777" w:rsidR="00C01310"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554CC6E4" w14:textId="467C490F" w:rsidR="00C01310" w:rsidRPr="00A57693" w:rsidRDefault="00C01310" w:rsidP="00AD469B">
            <w:pPr>
              <w:pStyle w:val="Text"/>
              <w:numPr>
                <w:ilvl w:val="0"/>
                <w:numId w:val="1"/>
              </w:numPr>
              <w:spacing w:before="60" w:after="60" w:line="240" w:lineRule="auto"/>
              <w:jc w:val="left"/>
              <w:rPr>
                <w:rFonts w:cs="Arial"/>
                <w:sz w:val="20"/>
                <w:szCs w:val="20"/>
              </w:rPr>
            </w:pPr>
            <w:r>
              <w:rPr>
                <w:rFonts w:ascii="Arial" w:hAnsi="Arial" w:cs="Arial"/>
                <w:sz w:val="20"/>
                <w:szCs w:val="20"/>
              </w:rPr>
              <w:t>F</w:t>
            </w:r>
            <w:r w:rsidRPr="00342FFD">
              <w:rPr>
                <w:rFonts w:ascii="Arial" w:hAnsi="Arial" w:cs="Arial"/>
                <w:sz w:val="20"/>
                <w:szCs w:val="20"/>
              </w:rPr>
              <w:t>eststehende trennende Schutzeinrichtungen</w:t>
            </w:r>
            <w:r>
              <w:rPr>
                <w:rFonts w:ascii="Arial" w:hAnsi="Arial" w:cs="Arial"/>
                <w:sz w:val="20"/>
                <w:szCs w:val="20"/>
              </w:rPr>
              <w:t xml:space="preserve"> (Lagergehäuse)</w:t>
            </w:r>
            <w:r w:rsidRPr="00342FFD">
              <w:rPr>
                <w:rFonts w:ascii="Arial" w:hAnsi="Arial" w:cs="Arial"/>
                <w:sz w:val="20"/>
                <w:szCs w:val="20"/>
              </w:rPr>
              <w:t xml:space="preserve"> gemäß </w:t>
            </w:r>
            <w:r w:rsidRPr="00306F3B">
              <w:rPr>
                <w:rFonts w:ascii="Arial" w:hAnsi="Arial" w:cs="Arial"/>
                <w:sz w:val="20"/>
                <w:szCs w:val="20"/>
              </w:rPr>
              <w:t xml:space="preserve">EN </w:t>
            </w:r>
            <w:r>
              <w:rPr>
                <w:rFonts w:ascii="Arial" w:hAnsi="Arial" w:cs="Arial"/>
                <w:sz w:val="20"/>
                <w:szCs w:val="20"/>
              </w:rPr>
              <w:t>ISO 14120 im Bereich Antrieb und Getriebe</w:t>
            </w:r>
          </w:p>
          <w:p w14:paraId="7D76EF97" w14:textId="77777777" w:rsidR="00C01310" w:rsidRPr="00A57693" w:rsidRDefault="00C01310" w:rsidP="00AD469B">
            <w:pPr>
              <w:pStyle w:val="Text"/>
              <w:numPr>
                <w:ilvl w:val="0"/>
                <w:numId w:val="1"/>
              </w:numPr>
              <w:spacing w:before="60" w:after="60" w:line="240" w:lineRule="auto"/>
              <w:jc w:val="left"/>
              <w:rPr>
                <w:rFonts w:ascii="Arial" w:hAnsi="Arial" w:cs="Arial"/>
                <w:sz w:val="20"/>
                <w:szCs w:val="20"/>
              </w:rPr>
            </w:pPr>
            <w:r w:rsidRPr="008A0A27">
              <w:rPr>
                <w:rFonts w:ascii="Arial" w:hAnsi="Arial" w:cs="Arial"/>
                <w:sz w:val="20"/>
                <w:szCs w:val="20"/>
              </w:rPr>
              <w:t>Die Befestigungsmittel sind ausschließlich mit Werkzeug zu lösen</w:t>
            </w:r>
          </w:p>
          <w:p w14:paraId="56D28118" w14:textId="019E43B8" w:rsidR="00C01310" w:rsidRDefault="00C01310" w:rsidP="00C01310">
            <w:pPr>
              <w:pStyle w:val="Text"/>
              <w:spacing w:before="60" w:after="60" w:line="240" w:lineRule="auto"/>
              <w:ind w:left="680"/>
              <w:jc w:val="left"/>
              <w:rPr>
                <w:rFonts w:cs="Arial"/>
                <w:sz w:val="20"/>
                <w:szCs w:val="20"/>
              </w:rPr>
            </w:pPr>
            <w:r>
              <w:rPr>
                <w:noProof/>
              </w:rPr>
              <w:drawing>
                <wp:inline distT="0" distB="0" distL="0" distR="0" wp14:anchorId="35CD7031" wp14:editId="40DC9996">
                  <wp:extent cx="1543256" cy="1726614"/>
                  <wp:effectExtent l="19050" t="19050" r="19050" b="2603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543256" cy="1726614"/>
                          </a:xfrm>
                          <a:prstGeom prst="rect">
                            <a:avLst/>
                          </a:prstGeom>
                          <a:noFill/>
                          <a:ln>
                            <a:solidFill>
                              <a:schemeClr val="tx1"/>
                            </a:solidFill>
                          </a:ln>
                        </pic:spPr>
                      </pic:pic>
                    </a:graphicData>
                  </a:graphic>
                </wp:inline>
              </w:drawing>
            </w:r>
            <w:r w:rsidR="000D4B11">
              <w:rPr>
                <w:rFonts w:cs="Arial"/>
                <w:sz w:val="20"/>
                <w:szCs w:val="20"/>
              </w:rPr>
              <w:t xml:space="preserve">   </w:t>
            </w:r>
            <w:r w:rsidR="000D4B11">
              <w:rPr>
                <w:noProof/>
              </w:rPr>
              <w:drawing>
                <wp:inline distT="0" distB="0" distL="0" distR="0" wp14:anchorId="2F989587" wp14:editId="71849BCB">
                  <wp:extent cx="1639290" cy="1726614"/>
                  <wp:effectExtent l="19050" t="19050" r="18415" b="26035"/>
                  <wp:docPr id="521855412" name="Grafik 52185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55412" name="Grafik 52185541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639290" cy="1726614"/>
                          </a:xfrm>
                          <a:prstGeom prst="rect">
                            <a:avLst/>
                          </a:prstGeom>
                          <a:noFill/>
                          <a:ln>
                            <a:solidFill>
                              <a:schemeClr val="tx1"/>
                            </a:solidFill>
                          </a:ln>
                        </pic:spPr>
                      </pic:pic>
                    </a:graphicData>
                  </a:graphic>
                </wp:inline>
              </w:drawing>
            </w:r>
          </w:p>
          <w:p w14:paraId="36D09880" w14:textId="77777777" w:rsidR="00C01310" w:rsidRPr="008A0A27" w:rsidRDefault="00C01310" w:rsidP="00AD469B">
            <w:pPr>
              <w:pStyle w:val="Text"/>
              <w:numPr>
                <w:ilvl w:val="0"/>
                <w:numId w:val="1"/>
              </w:numPr>
              <w:spacing w:before="60" w:after="60" w:line="240" w:lineRule="auto"/>
              <w:jc w:val="left"/>
              <w:rPr>
                <w:rFonts w:cs="Arial"/>
                <w:sz w:val="20"/>
                <w:szCs w:val="20"/>
              </w:rPr>
            </w:pPr>
            <w:r w:rsidRPr="00012976">
              <w:rPr>
                <w:rFonts w:ascii="Arial" w:hAnsi="Arial" w:cs="Arial"/>
                <w:sz w:val="20"/>
                <w:szCs w:val="20"/>
              </w:rPr>
              <w:t xml:space="preserve">Einhaltung der </w:t>
            </w:r>
            <w:r w:rsidRPr="00342FFD">
              <w:rPr>
                <w:rFonts w:ascii="Arial" w:hAnsi="Arial" w:cs="Arial"/>
                <w:sz w:val="20"/>
                <w:szCs w:val="20"/>
              </w:rPr>
              <w:t>Sicherheitsabstände gemäß EN ISO 13857</w:t>
            </w:r>
          </w:p>
          <w:p w14:paraId="7B772510" w14:textId="77777777" w:rsidR="00C01310" w:rsidRDefault="00C01310" w:rsidP="00C01310">
            <w:pPr>
              <w:pStyle w:val="Text"/>
              <w:spacing w:before="60" w:after="60" w:line="240" w:lineRule="auto"/>
              <w:jc w:val="left"/>
              <w:rPr>
                <w:rFonts w:cs="Arial"/>
                <w:sz w:val="20"/>
                <w:szCs w:val="20"/>
                <w:u w:val="single"/>
              </w:rPr>
            </w:pPr>
          </w:p>
          <w:p w14:paraId="24D5CA5B" w14:textId="77777777" w:rsidR="00C01310" w:rsidRPr="00473A4D"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38C0BC22" w14:textId="77777777" w:rsidR="00C01310" w:rsidRDefault="00C0131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260504C1" w14:textId="54FE2B3C" w:rsidR="00C01310" w:rsidRPr="00473A4D" w:rsidRDefault="00C01310" w:rsidP="00AD469B">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14:paraId="2CF0D0BA" w14:textId="77777777" w:rsidR="00C01310" w:rsidRDefault="00C01310" w:rsidP="00C01310">
            <w:pPr>
              <w:pStyle w:val="Text"/>
              <w:spacing w:before="60" w:after="60" w:line="240" w:lineRule="auto"/>
              <w:jc w:val="left"/>
              <w:rPr>
                <w:rFonts w:ascii="Arial" w:hAnsi="Arial" w:cs="Arial"/>
                <w:sz w:val="20"/>
                <w:szCs w:val="20"/>
              </w:rPr>
            </w:pPr>
            <w:r w:rsidRPr="005502C4">
              <w:rPr>
                <w:rFonts w:ascii="Arial" w:hAnsi="Arial" w:cs="Arial"/>
                <w:sz w:val="20"/>
                <w:szCs w:val="20"/>
              </w:rPr>
              <w:t>EN 1114-1</w:t>
            </w:r>
          </w:p>
          <w:p w14:paraId="2D844AE9" w14:textId="77777777"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5.2.1</w:t>
            </w:r>
          </w:p>
          <w:p w14:paraId="473A903B" w14:textId="77777777" w:rsidR="00C01310" w:rsidRDefault="00C01310" w:rsidP="00C01310">
            <w:pPr>
              <w:pStyle w:val="Text"/>
              <w:spacing w:before="60" w:after="60" w:line="240" w:lineRule="auto"/>
              <w:jc w:val="left"/>
              <w:rPr>
                <w:rFonts w:ascii="Arial" w:hAnsi="Arial" w:cs="Arial"/>
                <w:sz w:val="20"/>
                <w:szCs w:val="20"/>
              </w:rPr>
            </w:pPr>
          </w:p>
          <w:p w14:paraId="2CBBFB21" w14:textId="77777777" w:rsidR="00C01310" w:rsidRDefault="00C01310" w:rsidP="00C01310">
            <w:pPr>
              <w:pStyle w:val="Text"/>
              <w:spacing w:before="60" w:after="60" w:line="240" w:lineRule="auto"/>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p>
          <w:p w14:paraId="429DF6B5" w14:textId="77777777" w:rsidR="00C01310" w:rsidRPr="00542A3C" w:rsidRDefault="00C01310" w:rsidP="00C01310">
            <w:pPr>
              <w:pStyle w:val="Text"/>
              <w:spacing w:before="60" w:after="60" w:line="240" w:lineRule="auto"/>
              <w:rPr>
                <w:rFonts w:ascii="Arial" w:hAnsi="Arial" w:cs="Arial"/>
                <w:sz w:val="20"/>
                <w:szCs w:val="20"/>
              </w:rPr>
            </w:pPr>
            <w:r>
              <w:rPr>
                <w:rFonts w:ascii="Arial" w:hAnsi="Arial" w:cs="Arial"/>
                <w:sz w:val="20"/>
                <w:szCs w:val="20"/>
              </w:rPr>
              <w:t>Pkt. 6.2, 6.3</w:t>
            </w:r>
          </w:p>
          <w:p w14:paraId="410E4FCD" w14:textId="77777777" w:rsidR="00C01310" w:rsidRDefault="00C01310" w:rsidP="00C01310">
            <w:pPr>
              <w:pStyle w:val="Text"/>
              <w:spacing w:before="60" w:after="60" w:line="240" w:lineRule="auto"/>
              <w:jc w:val="left"/>
              <w:rPr>
                <w:rFonts w:ascii="Arial" w:hAnsi="Arial" w:cs="Arial"/>
                <w:sz w:val="20"/>
                <w:szCs w:val="20"/>
              </w:rPr>
            </w:pPr>
          </w:p>
          <w:p w14:paraId="5D184157" w14:textId="77777777" w:rsidR="00C01310" w:rsidRDefault="00C01310" w:rsidP="00C01310">
            <w:pPr>
              <w:pStyle w:val="Text"/>
              <w:spacing w:before="60" w:after="60" w:line="240" w:lineRule="auto"/>
              <w:jc w:val="left"/>
              <w:rPr>
                <w:rFonts w:ascii="Arial" w:hAnsi="Arial" w:cs="Arial"/>
                <w:sz w:val="20"/>
                <w:szCs w:val="20"/>
              </w:rPr>
            </w:pPr>
            <w:r w:rsidRPr="00290913">
              <w:rPr>
                <w:rFonts w:ascii="Arial" w:hAnsi="Arial" w:cs="Arial"/>
                <w:sz w:val="20"/>
                <w:szCs w:val="20"/>
              </w:rPr>
              <w:t>EN ISO 14120</w:t>
            </w:r>
            <w:r>
              <w:rPr>
                <w:rFonts w:ascii="Arial" w:hAnsi="Arial" w:cs="Arial"/>
                <w:sz w:val="20"/>
                <w:szCs w:val="20"/>
              </w:rPr>
              <w:t>:2015</w:t>
            </w:r>
          </w:p>
          <w:p w14:paraId="068F8698" w14:textId="77777777"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5, 6</w:t>
            </w:r>
          </w:p>
          <w:p w14:paraId="4B2B1C7B" w14:textId="77777777" w:rsidR="00C01310" w:rsidRDefault="00C01310" w:rsidP="00C01310">
            <w:pPr>
              <w:pStyle w:val="Text"/>
              <w:spacing w:before="60" w:after="60" w:line="240" w:lineRule="auto"/>
              <w:jc w:val="left"/>
              <w:rPr>
                <w:rFonts w:ascii="Arial" w:hAnsi="Arial" w:cs="Arial"/>
                <w:sz w:val="20"/>
                <w:szCs w:val="20"/>
              </w:rPr>
            </w:pPr>
          </w:p>
          <w:p w14:paraId="4FF07B6A" w14:textId="77777777" w:rsidR="00C01310" w:rsidRDefault="00C01310" w:rsidP="00C01310">
            <w:pPr>
              <w:pStyle w:val="Text"/>
              <w:spacing w:before="60" w:after="60" w:line="240" w:lineRule="auto"/>
              <w:jc w:val="left"/>
              <w:rPr>
                <w:rFonts w:ascii="Arial" w:hAnsi="Arial" w:cs="Arial"/>
                <w:sz w:val="20"/>
                <w:szCs w:val="20"/>
              </w:rPr>
            </w:pPr>
            <w:r w:rsidRPr="00342FFD">
              <w:rPr>
                <w:rFonts w:ascii="Arial" w:hAnsi="Arial" w:cs="Arial"/>
                <w:sz w:val="20"/>
                <w:szCs w:val="20"/>
              </w:rPr>
              <w:t>EN ISO 13857</w:t>
            </w:r>
            <w:r>
              <w:rPr>
                <w:rFonts w:ascii="Arial" w:hAnsi="Arial" w:cs="Arial"/>
                <w:sz w:val="20"/>
                <w:szCs w:val="20"/>
              </w:rPr>
              <w:t>:2019</w:t>
            </w:r>
          </w:p>
          <w:p w14:paraId="286F1592" w14:textId="57BB7E74" w:rsidR="00C01310" w:rsidRPr="00492AD5"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4</w:t>
            </w:r>
          </w:p>
        </w:tc>
      </w:tr>
    </w:tbl>
    <w:p w14:paraId="71170216" w14:textId="77777777" w:rsidR="003D4BA2" w:rsidRDefault="003D4BA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0110D3" w:rsidRPr="004C36B1" w14:paraId="04C9E72D" w14:textId="77777777" w:rsidTr="00BE7712">
        <w:trPr>
          <w:jc w:val="center"/>
        </w:trPr>
        <w:tc>
          <w:tcPr>
            <w:tcW w:w="9351" w:type="dxa"/>
            <w:gridSpan w:val="4"/>
            <w:shd w:val="pct20" w:color="auto" w:fill="auto"/>
          </w:tcPr>
          <w:p w14:paraId="1D69F432"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0110D3" w:rsidRPr="004C36B1" w14:paraId="0C0C6168" w14:textId="77777777" w:rsidTr="00BE7712">
        <w:trPr>
          <w:jc w:val="center"/>
        </w:trPr>
        <w:tc>
          <w:tcPr>
            <w:tcW w:w="3397" w:type="dxa"/>
          </w:tcPr>
          <w:p w14:paraId="50B667FD"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00C0290F"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66F3D740"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339591F0"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0110D3" w:rsidRPr="004C36B1" w14:paraId="18A3EF3A" w14:textId="77777777" w:rsidTr="00BE7712">
        <w:trPr>
          <w:jc w:val="center"/>
        </w:trPr>
        <w:tc>
          <w:tcPr>
            <w:tcW w:w="3397" w:type="dxa"/>
          </w:tcPr>
          <w:p w14:paraId="5201959E"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21D5A924"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1CC67C48"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059AA476" w14:textId="77777777"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0110D3" w:rsidRPr="004C36B1" w14:paraId="779DE87C" w14:textId="77777777" w:rsidTr="00BE7712">
        <w:trPr>
          <w:jc w:val="center"/>
        </w:trPr>
        <w:tc>
          <w:tcPr>
            <w:tcW w:w="3397" w:type="dxa"/>
          </w:tcPr>
          <w:p w14:paraId="641D4BED" w14:textId="77777777" w:rsidR="000110D3" w:rsidRPr="004C36B1" w:rsidRDefault="000110D3" w:rsidP="00BE7712">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2F6A45B" w14:textId="77777777" w:rsidR="000110D3" w:rsidRPr="004C36B1" w:rsidRDefault="000110D3" w:rsidP="0025172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00251729" w:rsidRPr="00251729">
              <w:rPr>
                <w:rFonts w:ascii="Arial" w:hAnsi="Arial" w:cs="Arial"/>
                <w:sz w:val="20"/>
                <w:szCs w:val="20"/>
              </w:rPr>
              <w:t>4</w:t>
            </w:r>
            <w:r w:rsidRPr="00251729">
              <w:rPr>
                <w:rFonts w:cs="Arial"/>
                <w:sz w:val="20"/>
                <w:szCs w:val="20"/>
              </w:rPr>
              <w:fldChar w:fldCharType="end"/>
            </w:r>
          </w:p>
        </w:tc>
        <w:tc>
          <w:tcPr>
            <w:tcW w:w="4961" w:type="dxa"/>
            <w:gridSpan w:val="2"/>
          </w:tcPr>
          <w:p w14:paraId="5B0C080E" w14:textId="77777777" w:rsidR="000110D3" w:rsidRPr="004C36B1" w:rsidRDefault="000110D3" w:rsidP="00BE7712">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7FECD05C" w14:textId="77777777"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0110D3" w:rsidRPr="006417D0" w14:paraId="233BB693" w14:textId="77777777" w:rsidTr="00BE7712">
        <w:trPr>
          <w:jc w:val="center"/>
        </w:trPr>
        <w:tc>
          <w:tcPr>
            <w:tcW w:w="4531" w:type="dxa"/>
          </w:tcPr>
          <w:p w14:paraId="3B02483E" w14:textId="77777777" w:rsidR="000110D3" w:rsidRPr="006417D0" w:rsidRDefault="000110D3" w:rsidP="00BE7712">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619A3EE0" w14:textId="77777777" w:rsidR="000110D3" w:rsidRPr="006417D0" w:rsidRDefault="000110D3" w:rsidP="00BE7712">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378773056"/>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756AF4BC" w14:textId="77777777" w:rsidR="000110D3" w:rsidRPr="006417D0" w:rsidRDefault="000110D3" w:rsidP="00BE7712">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5835901"/>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44D7FCFE" w14:textId="77777777" w:rsidR="00713A4F" w:rsidRDefault="00713A4F" w:rsidP="00847841">
      <w:pPr>
        <w:rPr>
          <w:sz w:val="16"/>
          <w:szCs w:val="16"/>
        </w:rPr>
      </w:pPr>
    </w:p>
    <w:p w14:paraId="2D118314" w14:textId="3F3CD4A7" w:rsidR="00713A4F" w:rsidRDefault="00713A4F" w:rsidP="00847841">
      <w:pPr>
        <w:rPr>
          <w:sz w:val="16"/>
          <w:szCs w:val="16"/>
        </w:rPr>
      </w:pPr>
    </w:p>
    <w:p w14:paraId="1BB6F093" w14:textId="5437EC13" w:rsidR="003D4BA2" w:rsidRDefault="003D4BA2" w:rsidP="00847841">
      <w:pPr>
        <w:rPr>
          <w:sz w:val="16"/>
          <w:szCs w:val="16"/>
        </w:rPr>
      </w:pPr>
    </w:p>
    <w:p w14:paraId="00688958" w14:textId="4569B2C9" w:rsidR="003D4BA2" w:rsidRDefault="003D4BA2" w:rsidP="00847841">
      <w:pPr>
        <w:rPr>
          <w:sz w:val="16"/>
          <w:szCs w:val="16"/>
        </w:rPr>
      </w:pPr>
    </w:p>
    <w:p w14:paraId="02FC9D3F" w14:textId="30291BAE" w:rsidR="003D4BA2" w:rsidRDefault="003D4BA2" w:rsidP="00847841">
      <w:pPr>
        <w:rPr>
          <w:sz w:val="16"/>
          <w:szCs w:val="16"/>
        </w:rPr>
      </w:pPr>
    </w:p>
    <w:p w14:paraId="3417B8FB" w14:textId="0D204CB4" w:rsidR="003D4BA2" w:rsidRDefault="003D4BA2" w:rsidP="00847841">
      <w:pPr>
        <w:rPr>
          <w:sz w:val="16"/>
          <w:szCs w:val="16"/>
        </w:rPr>
      </w:pPr>
    </w:p>
    <w:p w14:paraId="2B2B4EDD" w14:textId="377D33FA" w:rsidR="003D4BA2" w:rsidRDefault="003D4BA2" w:rsidP="00847841">
      <w:pPr>
        <w:rPr>
          <w:sz w:val="16"/>
          <w:szCs w:val="16"/>
        </w:rPr>
      </w:pPr>
    </w:p>
    <w:p w14:paraId="593FC06E" w14:textId="47F4ECEA" w:rsidR="003D4BA2" w:rsidRDefault="003D4BA2" w:rsidP="005F41CF">
      <w:pPr>
        <w:tabs>
          <w:tab w:val="left" w:pos="1164"/>
        </w:tabs>
        <w:rPr>
          <w:sz w:val="16"/>
          <w:szCs w:val="16"/>
        </w:rPr>
      </w:pPr>
    </w:p>
    <w:p w14:paraId="5F52C82F" w14:textId="6C0EE836" w:rsidR="005F41CF" w:rsidRDefault="005F41CF" w:rsidP="005F41CF">
      <w:pPr>
        <w:tabs>
          <w:tab w:val="left" w:pos="1164"/>
        </w:tabs>
        <w:rPr>
          <w:sz w:val="16"/>
          <w:szCs w:val="16"/>
        </w:rPr>
      </w:pPr>
    </w:p>
    <w:p w14:paraId="12EF62BF" w14:textId="77777777" w:rsidR="001063FF" w:rsidRDefault="001063FF" w:rsidP="005F41CF">
      <w:pPr>
        <w:tabs>
          <w:tab w:val="left" w:pos="1164"/>
        </w:tabs>
        <w:rPr>
          <w:sz w:val="16"/>
          <w:szCs w:val="16"/>
        </w:rPr>
      </w:pPr>
    </w:p>
    <w:p w14:paraId="35FF6B76" w14:textId="46546FA2" w:rsidR="003D4BA2" w:rsidRDefault="003D4BA2" w:rsidP="00217518">
      <w:pPr>
        <w:tabs>
          <w:tab w:val="left" w:pos="1476"/>
        </w:tabs>
        <w:spacing w:after="0" w:line="240" w:lineRule="auto"/>
        <w:rPr>
          <w:sz w:val="16"/>
          <w:szCs w:val="16"/>
        </w:rPr>
      </w:pPr>
    </w:p>
    <w:p w14:paraId="304B6A67" w14:textId="583DAF02" w:rsidR="00217518" w:rsidRDefault="00217518" w:rsidP="00217518">
      <w:pPr>
        <w:tabs>
          <w:tab w:val="left" w:pos="1476"/>
        </w:tabs>
        <w:spacing w:after="0" w:line="240" w:lineRule="auto"/>
        <w:rPr>
          <w:sz w:val="16"/>
          <w:szCs w:val="16"/>
        </w:rPr>
      </w:pPr>
    </w:p>
    <w:p w14:paraId="516FC567" w14:textId="77777777" w:rsidR="00217518" w:rsidRDefault="00217518" w:rsidP="00217518">
      <w:pPr>
        <w:tabs>
          <w:tab w:val="left" w:pos="1476"/>
        </w:tabs>
        <w:spacing w:after="0" w:line="240" w:lineRule="auto"/>
        <w:rPr>
          <w:sz w:val="16"/>
          <w:szCs w:val="16"/>
        </w:rPr>
      </w:pPr>
    </w:p>
    <w:p w14:paraId="48167227" w14:textId="20261D5C" w:rsidR="003D4BA2" w:rsidRPr="00217518" w:rsidRDefault="003D4BA2"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3A0DEB" w:rsidRPr="005E5E8D" w14:paraId="76ECF235" w14:textId="77777777" w:rsidTr="00CE5199">
        <w:trPr>
          <w:jc w:val="center"/>
        </w:trPr>
        <w:tc>
          <w:tcPr>
            <w:tcW w:w="7230" w:type="dxa"/>
            <w:gridSpan w:val="3"/>
            <w:shd w:val="pct20" w:color="auto" w:fill="auto"/>
          </w:tcPr>
          <w:p w14:paraId="13DE51D6"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52F641BA" w14:textId="77777777" w:rsidR="003A0DEB" w:rsidRPr="005E5E8D" w:rsidRDefault="003A0DEB"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4C44653F" w14:textId="77777777" w:rsidR="003A0DEB" w:rsidRPr="005E5E8D" w:rsidRDefault="00363025" w:rsidP="00CE5199">
            <w:pPr>
              <w:pStyle w:val="Text"/>
              <w:spacing w:before="60" w:after="60" w:line="240" w:lineRule="auto"/>
              <w:rPr>
                <w:rFonts w:ascii="Arial" w:hAnsi="Arial" w:cs="Arial"/>
                <w:b/>
                <w:sz w:val="20"/>
                <w:szCs w:val="20"/>
              </w:rPr>
            </w:pPr>
            <w:r>
              <w:rPr>
                <w:rFonts w:ascii="Arial" w:hAnsi="Arial" w:cs="Arial"/>
                <w:b/>
                <w:sz w:val="20"/>
                <w:szCs w:val="20"/>
              </w:rPr>
              <w:t>2.2</w:t>
            </w:r>
          </w:p>
        </w:tc>
      </w:tr>
      <w:tr w:rsidR="003A0DEB" w:rsidRPr="005E5E8D" w14:paraId="5CEC8C6D" w14:textId="77777777" w:rsidTr="00CE5199">
        <w:tblPrEx>
          <w:shd w:val="clear" w:color="auto" w:fill="auto"/>
        </w:tblPrEx>
        <w:trPr>
          <w:jc w:val="center"/>
        </w:trPr>
        <w:tc>
          <w:tcPr>
            <w:tcW w:w="2773" w:type="dxa"/>
          </w:tcPr>
          <w:p w14:paraId="7B14D0AA"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6895FBDF" w14:textId="77777777" w:rsidR="003A0DEB" w:rsidRPr="005E5E8D" w:rsidRDefault="002C0907" w:rsidP="002C0907">
            <w:pPr>
              <w:pStyle w:val="Text"/>
              <w:spacing w:before="60" w:after="60" w:line="240" w:lineRule="auto"/>
              <w:jc w:val="left"/>
              <w:rPr>
                <w:rFonts w:ascii="Arial" w:hAnsi="Arial" w:cs="Arial"/>
                <w:sz w:val="20"/>
                <w:szCs w:val="20"/>
              </w:rPr>
            </w:pPr>
            <w:r w:rsidRPr="002C0907">
              <w:rPr>
                <w:rFonts w:ascii="Arial" w:hAnsi="Arial" w:cs="Arial"/>
                <w:sz w:val="20"/>
                <w:szCs w:val="20"/>
              </w:rPr>
              <w:t>Extruderanlage – Schnecke</w:t>
            </w:r>
            <w:r w:rsidR="001A4A0E">
              <w:rPr>
                <w:rFonts w:ascii="Arial" w:hAnsi="Arial" w:cs="Arial"/>
                <w:sz w:val="20"/>
                <w:szCs w:val="20"/>
              </w:rPr>
              <w:t>(n)</w:t>
            </w:r>
          </w:p>
        </w:tc>
      </w:tr>
      <w:tr w:rsidR="003A0DEB" w:rsidRPr="005E5E8D" w14:paraId="76526A93" w14:textId="77777777" w:rsidTr="00CE5199">
        <w:tblPrEx>
          <w:shd w:val="clear" w:color="auto" w:fill="auto"/>
        </w:tblPrEx>
        <w:trPr>
          <w:jc w:val="center"/>
        </w:trPr>
        <w:tc>
          <w:tcPr>
            <w:tcW w:w="2773" w:type="dxa"/>
          </w:tcPr>
          <w:p w14:paraId="79D41972"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58E1212D" w14:textId="77777777" w:rsidR="003A0DEB" w:rsidRPr="005E5E8D" w:rsidRDefault="003A0DEB" w:rsidP="00CE5199">
            <w:pPr>
              <w:pStyle w:val="Text"/>
              <w:spacing w:before="60" w:after="60" w:line="240" w:lineRule="auto"/>
              <w:jc w:val="left"/>
              <w:rPr>
                <w:rFonts w:ascii="Arial" w:hAnsi="Arial" w:cs="Arial"/>
                <w:sz w:val="20"/>
                <w:szCs w:val="20"/>
              </w:rPr>
            </w:pPr>
            <w:r w:rsidRPr="00D24FFF">
              <w:rPr>
                <w:rFonts w:ascii="Arial" w:hAnsi="Arial" w:cs="Arial"/>
                <w:sz w:val="20"/>
                <w:szCs w:val="20"/>
              </w:rPr>
              <w:t>Mechanische Gefährdung</w:t>
            </w:r>
            <w:r w:rsidR="00DF0006">
              <w:rPr>
                <w:rFonts w:ascii="Arial" w:hAnsi="Arial" w:cs="Arial"/>
                <w:sz w:val="20"/>
                <w:szCs w:val="20"/>
              </w:rPr>
              <w:t xml:space="preserve"> – Rotation der Schnecke(n)</w:t>
            </w:r>
          </w:p>
        </w:tc>
        <w:tc>
          <w:tcPr>
            <w:tcW w:w="4265" w:type="dxa"/>
            <w:gridSpan w:val="3"/>
            <w:vMerge w:val="restart"/>
            <w:vAlign w:val="center"/>
          </w:tcPr>
          <w:p w14:paraId="048B99C5" w14:textId="77777777" w:rsidR="003A0DEB" w:rsidRDefault="003A0DEB" w:rsidP="00CE519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7D16A0E" wp14:editId="1F0A3BEE">
                  <wp:extent cx="1890314" cy="122713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314" cy="1227131"/>
                          </a:xfrm>
                          <a:prstGeom prst="rect">
                            <a:avLst/>
                          </a:prstGeom>
                        </pic:spPr>
                      </pic:pic>
                    </a:graphicData>
                  </a:graphic>
                </wp:inline>
              </w:drawing>
            </w:r>
          </w:p>
          <w:p w14:paraId="0737647D" w14:textId="77777777" w:rsidR="006D2CDC" w:rsidRDefault="006D2CDC" w:rsidP="00CE5199">
            <w:pPr>
              <w:pStyle w:val="Text"/>
              <w:spacing w:before="60" w:after="60" w:line="240" w:lineRule="auto"/>
              <w:jc w:val="center"/>
              <w:rPr>
                <w:rFonts w:ascii="Arial" w:hAnsi="Arial" w:cs="Arial"/>
                <w:sz w:val="20"/>
                <w:szCs w:val="20"/>
              </w:rPr>
            </w:pPr>
          </w:p>
          <w:p w14:paraId="4FC29171" w14:textId="47184FF3" w:rsidR="006D2CDC" w:rsidRPr="005E5E8D" w:rsidRDefault="006D2CDC" w:rsidP="00CE5199">
            <w:pPr>
              <w:pStyle w:val="Text"/>
              <w:spacing w:before="60" w:after="60" w:line="240" w:lineRule="auto"/>
              <w:jc w:val="center"/>
              <w:rPr>
                <w:rFonts w:ascii="Arial" w:hAnsi="Arial" w:cs="Arial"/>
                <w:sz w:val="20"/>
                <w:szCs w:val="20"/>
              </w:rPr>
            </w:pPr>
          </w:p>
        </w:tc>
      </w:tr>
      <w:tr w:rsidR="003A0DEB" w:rsidRPr="005E5E8D" w14:paraId="6956C357" w14:textId="77777777" w:rsidTr="00CE5199">
        <w:tblPrEx>
          <w:shd w:val="clear" w:color="auto" w:fill="auto"/>
        </w:tblPrEx>
        <w:trPr>
          <w:jc w:val="center"/>
        </w:trPr>
        <w:tc>
          <w:tcPr>
            <w:tcW w:w="2773" w:type="dxa"/>
          </w:tcPr>
          <w:p w14:paraId="52CF7107"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7B2FFB79"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7ACF3A4E"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7AFCAB28"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4A3F223B"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7310FF48"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6E1E62CB"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1EC0E67B" w14:textId="77777777" w:rsidR="003A0DEB" w:rsidRPr="005E5E8D" w:rsidRDefault="003A0DEB" w:rsidP="00CE5199">
            <w:pPr>
              <w:pStyle w:val="Text"/>
              <w:spacing w:before="60" w:after="60" w:line="240" w:lineRule="auto"/>
              <w:rPr>
                <w:rFonts w:ascii="Arial" w:hAnsi="Arial" w:cs="Arial"/>
                <w:sz w:val="20"/>
                <w:szCs w:val="20"/>
              </w:rPr>
            </w:pPr>
          </w:p>
        </w:tc>
      </w:tr>
      <w:tr w:rsidR="003A0DEB" w:rsidRPr="005E5E8D" w14:paraId="1371FDA3" w14:textId="77777777" w:rsidTr="00CE5199">
        <w:tblPrEx>
          <w:shd w:val="clear" w:color="auto" w:fill="auto"/>
        </w:tblPrEx>
        <w:trPr>
          <w:jc w:val="center"/>
        </w:trPr>
        <w:tc>
          <w:tcPr>
            <w:tcW w:w="2773" w:type="dxa"/>
          </w:tcPr>
          <w:p w14:paraId="4090C576"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0CF40614" w14:textId="77777777"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0899E850" w14:textId="77777777" w:rsidR="003A0DEB" w:rsidRPr="005E5E8D" w:rsidRDefault="003A0DEB" w:rsidP="00CE5199">
            <w:pPr>
              <w:pStyle w:val="Text"/>
              <w:spacing w:before="60" w:after="60" w:line="240" w:lineRule="auto"/>
              <w:rPr>
                <w:rFonts w:ascii="Arial" w:hAnsi="Arial" w:cs="Arial"/>
                <w:sz w:val="20"/>
                <w:szCs w:val="20"/>
              </w:rPr>
            </w:pPr>
          </w:p>
        </w:tc>
      </w:tr>
      <w:tr w:rsidR="003A0DEB" w:rsidRPr="005E5E8D" w14:paraId="6458F274" w14:textId="77777777" w:rsidTr="00CE5199">
        <w:tblPrEx>
          <w:shd w:val="clear" w:color="auto" w:fill="auto"/>
        </w:tblPrEx>
        <w:trPr>
          <w:jc w:val="center"/>
        </w:trPr>
        <w:tc>
          <w:tcPr>
            <w:tcW w:w="2773" w:type="dxa"/>
          </w:tcPr>
          <w:p w14:paraId="171C0F03"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2A78B3CB" w14:textId="77777777" w:rsidR="003A0DEB" w:rsidRPr="005E5E8D" w:rsidRDefault="00764301" w:rsidP="00CE5199">
            <w:pPr>
              <w:pStyle w:val="Text"/>
              <w:spacing w:before="60" w:after="60" w:line="240" w:lineRule="auto"/>
              <w:jc w:val="left"/>
              <w:rPr>
                <w:rFonts w:ascii="Arial" w:hAnsi="Arial" w:cs="Arial"/>
                <w:sz w:val="20"/>
                <w:szCs w:val="20"/>
              </w:rPr>
            </w:pPr>
            <w:r w:rsidRPr="00764301">
              <w:rPr>
                <w:rFonts w:ascii="Arial" w:hAnsi="Arial" w:cs="Arial"/>
                <w:sz w:val="20"/>
                <w:szCs w:val="20"/>
              </w:rPr>
              <w:t>Arbeiten an beweglichen Teilen der Maschine</w:t>
            </w:r>
          </w:p>
        </w:tc>
        <w:tc>
          <w:tcPr>
            <w:tcW w:w="4265" w:type="dxa"/>
            <w:gridSpan w:val="3"/>
            <w:vMerge/>
          </w:tcPr>
          <w:p w14:paraId="73963415" w14:textId="77777777" w:rsidR="003A0DEB" w:rsidRPr="005E5E8D" w:rsidRDefault="003A0DEB" w:rsidP="00CE5199">
            <w:pPr>
              <w:pStyle w:val="Text"/>
              <w:spacing w:before="60" w:after="60" w:line="240" w:lineRule="auto"/>
              <w:rPr>
                <w:rFonts w:ascii="Arial" w:hAnsi="Arial" w:cs="Arial"/>
                <w:sz w:val="20"/>
                <w:szCs w:val="20"/>
              </w:rPr>
            </w:pPr>
          </w:p>
        </w:tc>
      </w:tr>
      <w:tr w:rsidR="003A0DEB" w:rsidRPr="005E5E8D" w14:paraId="6C5FDDBE" w14:textId="77777777" w:rsidTr="00CE5199">
        <w:tblPrEx>
          <w:shd w:val="clear" w:color="auto" w:fill="auto"/>
        </w:tblPrEx>
        <w:trPr>
          <w:jc w:val="center"/>
        </w:trPr>
        <w:tc>
          <w:tcPr>
            <w:tcW w:w="2773" w:type="dxa"/>
          </w:tcPr>
          <w:p w14:paraId="435A2A7A"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751C5818" w14:textId="77777777" w:rsidR="003A0DEB" w:rsidRPr="005E5E8D" w:rsidRDefault="003A0DEB" w:rsidP="00CE5199">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14:paraId="5B6C7F63" w14:textId="77777777" w:rsidR="003A0DEB" w:rsidRPr="005E5E8D" w:rsidRDefault="003A0DEB" w:rsidP="00CE5199">
            <w:pPr>
              <w:pStyle w:val="Text"/>
              <w:spacing w:before="60" w:after="60" w:line="240" w:lineRule="auto"/>
              <w:rPr>
                <w:rFonts w:ascii="Arial" w:hAnsi="Arial" w:cs="Arial"/>
                <w:sz w:val="20"/>
                <w:szCs w:val="20"/>
              </w:rPr>
            </w:pPr>
          </w:p>
        </w:tc>
      </w:tr>
      <w:tr w:rsidR="003A0DEB" w:rsidRPr="005E5E8D" w14:paraId="1A0D073B" w14:textId="77777777" w:rsidTr="00CE5199">
        <w:tblPrEx>
          <w:shd w:val="clear" w:color="auto" w:fill="auto"/>
        </w:tblPrEx>
        <w:trPr>
          <w:jc w:val="center"/>
        </w:trPr>
        <w:tc>
          <w:tcPr>
            <w:tcW w:w="2773" w:type="dxa"/>
          </w:tcPr>
          <w:p w14:paraId="34CAA7A1" w14:textId="77777777"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5D8D8AA7" w14:textId="77777777" w:rsidR="003A0DEB" w:rsidRPr="005E5E8D" w:rsidRDefault="003A0DEB" w:rsidP="00CE519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Pr="00D81A44">
              <w:rPr>
                <w:rFonts w:ascii="Arial" w:hAnsi="Arial" w:cs="Arial"/>
                <w:sz w:val="20"/>
                <w:szCs w:val="20"/>
              </w:rPr>
              <w:t xml:space="preserve">Quetschen, Scheren, Schneiden/Abschneiden, Einziehen/Fangen </w:t>
            </w:r>
            <w:r>
              <w:rPr>
                <w:rFonts w:ascii="Arial" w:hAnsi="Arial" w:cs="Arial"/>
                <w:sz w:val="20"/>
                <w:szCs w:val="20"/>
              </w:rPr>
              <w:t>d</w:t>
            </w:r>
            <w:r w:rsidRPr="00D81A44">
              <w:rPr>
                <w:rFonts w:ascii="Arial" w:hAnsi="Arial" w:cs="Arial"/>
                <w:sz w:val="20"/>
                <w:szCs w:val="20"/>
              </w:rPr>
              <w:t xml:space="preserve">urch </w:t>
            </w:r>
            <w:r w:rsidR="00DF0006">
              <w:rPr>
                <w:rFonts w:ascii="Arial" w:hAnsi="Arial" w:cs="Arial"/>
                <w:sz w:val="20"/>
                <w:szCs w:val="20"/>
              </w:rPr>
              <w:t>Rotation der Schnecke(n)</w:t>
            </w:r>
            <w:r w:rsidR="00A61F68">
              <w:rPr>
                <w:rFonts w:ascii="Arial" w:hAnsi="Arial" w:cs="Arial"/>
                <w:sz w:val="20"/>
                <w:szCs w:val="20"/>
              </w:rPr>
              <w:t>.</w:t>
            </w:r>
          </w:p>
        </w:tc>
      </w:tr>
    </w:tbl>
    <w:p w14:paraId="00DB1EC1" w14:textId="77777777"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284179" w:rsidRPr="0086709F" w14:paraId="7B5194E9" w14:textId="77777777" w:rsidTr="00CE5199">
        <w:trPr>
          <w:jc w:val="center"/>
        </w:trPr>
        <w:tc>
          <w:tcPr>
            <w:tcW w:w="9351" w:type="dxa"/>
            <w:gridSpan w:val="4"/>
            <w:shd w:val="pct20" w:color="auto" w:fill="auto"/>
          </w:tcPr>
          <w:p w14:paraId="71378E0E"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284179" w:rsidRPr="0086709F" w14:paraId="6D144BD7" w14:textId="77777777" w:rsidTr="00CE5199">
        <w:trPr>
          <w:jc w:val="center"/>
        </w:trPr>
        <w:tc>
          <w:tcPr>
            <w:tcW w:w="3397" w:type="dxa"/>
          </w:tcPr>
          <w:p w14:paraId="03CAB4B2"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1282C27F"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3D6C2D98"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7A1E078B"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284179" w:rsidRPr="0086709F" w14:paraId="6CDCBE73" w14:textId="77777777" w:rsidTr="00CE5199">
        <w:trPr>
          <w:jc w:val="center"/>
        </w:trPr>
        <w:tc>
          <w:tcPr>
            <w:tcW w:w="3397" w:type="dxa"/>
          </w:tcPr>
          <w:p w14:paraId="3EAE6A1F"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429FA35"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1970A005" w14:textId="77777777"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10B78E5A" w14:textId="77777777" w:rsidR="00284179" w:rsidRPr="0086709F" w:rsidRDefault="00284179"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284179" w:rsidRPr="0086709F" w14:paraId="13606F61" w14:textId="77777777" w:rsidTr="00CE5199">
        <w:trPr>
          <w:jc w:val="center"/>
        </w:trPr>
        <w:tc>
          <w:tcPr>
            <w:tcW w:w="3397" w:type="dxa"/>
          </w:tcPr>
          <w:p w14:paraId="6B8344F9" w14:textId="77777777" w:rsidR="00284179" w:rsidRPr="0086709F" w:rsidRDefault="00284179"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25FA06C2" w14:textId="77777777" w:rsidR="00284179" w:rsidRPr="0093691E" w:rsidRDefault="00284179"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B32EB6">
              <w:rPr>
                <w:rFonts w:ascii="Arial" w:hAnsi="Arial" w:cs="Arial"/>
                <w:sz w:val="20"/>
                <w:szCs w:val="20"/>
              </w:rPr>
              <w:t>625</w:t>
            </w:r>
            <w:r w:rsidRPr="00B32EB6">
              <w:rPr>
                <w:rFonts w:cs="Arial"/>
                <w:sz w:val="20"/>
                <w:szCs w:val="20"/>
              </w:rPr>
              <w:fldChar w:fldCharType="end"/>
            </w:r>
          </w:p>
        </w:tc>
        <w:tc>
          <w:tcPr>
            <w:tcW w:w="4961" w:type="dxa"/>
            <w:gridSpan w:val="2"/>
          </w:tcPr>
          <w:p w14:paraId="03E21586" w14:textId="77777777" w:rsidR="00284179" w:rsidRPr="0086709F" w:rsidRDefault="00284179"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352E6045" w14:textId="560AD939" w:rsidR="00284179" w:rsidRDefault="00284179" w:rsidP="00847841">
      <w:pPr>
        <w:rPr>
          <w:sz w:val="16"/>
          <w:szCs w:val="16"/>
        </w:rPr>
      </w:pPr>
    </w:p>
    <w:p w14:paraId="793C33A0" w14:textId="15956BC0" w:rsidR="00351FB9" w:rsidRDefault="00351FB9" w:rsidP="00847841">
      <w:pPr>
        <w:rPr>
          <w:sz w:val="16"/>
          <w:szCs w:val="16"/>
        </w:rPr>
      </w:pPr>
    </w:p>
    <w:p w14:paraId="20536A83" w14:textId="3B29DB30" w:rsidR="00351FB9" w:rsidRDefault="00351FB9" w:rsidP="00847841">
      <w:pPr>
        <w:rPr>
          <w:sz w:val="16"/>
          <w:szCs w:val="16"/>
        </w:rPr>
      </w:pPr>
    </w:p>
    <w:p w14:paraId="4FCA91BC" w14:textId="2945B636" w:rsidR="00351FB9" w:rsidRDefault="00351FB9" w:rsidP="00847841">
      <w:pPr>
        <w:rPr>
          <w:sz w:val="16"/>
          <w:szCs w:val="16"/>
        </w:rPr>
      </w:pPr>
    </w:p>
    <w:p w14:paraId="726BF215" w14:textId="3232FFDF" w:rsidR="00351FB9" w:rsidRDefault="00351FB9" w:rsidP="00847841">
      <w:pPr>
        <w:rPr>
          <w:sz w:val="16"/>
          <w:szCs w:val="16"/>
        </w:rPr>
      </w:pPr>
    </w:p>
    <w:p w14:paraId="698EEBBF" w14:textId="2AF6E125" w:rsidR="00351FB9" w:rsidRDefault="00351FB9" w:rsidP="00847841">
      <w:pPr>
        <w:rPr>
          <w:sz w:val="16"/>
          <w:szCs w:val="16"/>
        </w:rPr>
      </w:pPr>
    </w:p>
    <w:p w14:paraId="5C280B5A" w14:textId="07485D68" w:rsidR="00351FB9" w:rsidRDefault="00351FB9" w:rsidP="00847841">
      <w:pPr>
        <w:rPr>
          <w:sz w:val="16"/>
          <w:szCs w:val="16"/>
        </w:rPr>
      </w:pPr>
    </w:p>
    <w:p w14:paraId="7E340CDC" w14:textId="2DDE48F6" w:rsidR="00351FB9" w:rsidRDefault="00351FB9" w:rsidP="00847841">
      <w:pPr>
        <w:rPr>
          <w:sz w:val="16"/>
          <w:szCs w:val="16"/>
        </w:rPr>
      </w:pPr>
    </w:p>
    <w:p w14:paraId="43A1D4B7" w14:textId="326A5808" w:rsidR="00351FB9" w:rsidRDefault="00351FB9" w:rsidP="00847841">
      <w:pPr>
        <w:rPr>
          <w:sz w:val="16"/>
          <w:szCs w:val="16"/>
        </w:rPr>
      </w:pPr>
    </w:p>
    <w:p w14:paraId="34C005CC" w14:textId="4198B64D" w:rsidR="00351FB9" w:rsidRDefault="00351FB9" w:rsidP="00847841">
      <w:pPr>
        <w:rPr>
          <w:sz w:val="16"/>
          <w:szCs w:val="16"/>
        </w:rPr>
      </w:pPr>
    </w:p>
    <w:p w14:paraId="1A967779" w14:textId="77777777" w:rsidR="005F41CF" w:rsidRDefault="005F41CF" w:rsidP="00847841">
      <w:pPr>
        <w:rPr>
          <w:sz w:val="16"/>
          <w:szCs w:val="16"/>
        </w:rPr>
      </w:pPr>
    </w:p>
    <w:p w14:paraId="5174144F" w14:textId="71B78051" w:rsidR="00351FB9" w:rsidRDefault="00351FB9" w:rsidP="00217518">
      <w:pPr>
        <w:tabs>
          <w:tab w:val="left" w:pos="1476"/>
        </w:tabs>
        <w:spacing w:after="0" w:line="240" w:lineRule="auto"/>
        <w:rPr>
          <w:sz w:val="16"/>
          <w:szCs w:val="16"/>
        </w:rPr>
      </w:pPr>
    </w:p>
    <w:p w14:paraId="27C29C36" w14:textId="6FEF95F6" w:rsidR="00217518" w:rsidRDefault="00217518" w:rsidP="00217518">
      <w:pPr>
        <w:tabs>
          <w:tab w:val="left" w:pos="1476"/>
        </w:tabs>
        <w:spacing w:after="0" w:line="240" w:lineRule="auto"/>
        <w:rPr>
          <w:sz w:val="16"/>
          <w:szCs w:val="16"/>
        </w:rPr>
      </w:pPr>
    </w:p>
    <w:p w14:paraId="5558F01B" w14:textId="500031D2" w:rsidR="00217518" w:rsidRDefault="00217518" w:rsidP="00217518">
      <w:pPr>
        <w:tabs>
          <w:tab w:val="left" w:pos="1476"/>
        </w:tabs>
        <w:spacing w:after="0" w:line="240" w:lineRule="auto"/>
        <w:rPr>
          <w:sz w:val="16"/>
          <w:szCs w:val="16"/>
        </w:rPr>
      </w:pPr>
    </w:p>
    <w:p w14:paraId="3284225A" w14:textId="77777777" w:rsidR="00217518" w:rsidRDefault="00217518" w:rsidP="00217518">
      <w:pPr>
        <w:tabs>
          <w:tab w:val="left" w:pos="1476"/>
        </w:tabs>
        <w:spacing w:after="0" w:line="240" w:lineRule="auto"/>
        <w:rPr>
          <w:sz w:val="16"/>
          <w:szCs w:val="16"/>
        </w:rPr>
      </w:pPr>
    </w:p>
    <w:p w14:paraId="3CCF10EE" w14:textId="77777777" w:rsidR="00351FB9" w:rsidRPr="00217518" w:rsidRDefault="00351FB9"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14:paraId="436D27CD" w14:textId="77777777" w:rsidTr="00CE5199">
        <w:trPr>
          <w:jc w:val="center"/>
        </w:trPr>
        <w:tc>
          <w:tcPr>
            <w:tcW w:w="7366" w:type="dxa"/>
            <w:shd w:val="pct20" w:color="auto" w:fill="auto"/>
          </w:tcPr>
          <w:p w14:paraId="4F3019F9" w14:textId="77777777"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0361364F" w14:textId="51841EBC"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351FB9" w:rsidRPr="00542A3C" w14:paraId="5EE51D89" w14:textId="77777777" w:rsidTr="00CE5199">
        <w:trPr>
          <w:jc w:val="center"/>
        </w:trPr>
        <w:tc>
          <w:tcPr>
            <w:tcW w:w="7366" w:type="dxa"/>
          </w:tcPr>
          <w:p w14:paraId="4D9CB8AA" w14:textId="77777777"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10653FC1" w14:textId="77777777" w:rsidR="00351FB9" w:rsidRPr="00542A3C" w:rsidRDefault="00351FB9" w:rsidP="00351FB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174B9B78" w14:textId="77777777" w:rsidR="00351FB9" w:rsidRDefault="00351FB9" w:rsidP="00351FB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4A980197" w14:textId="77777777" w:rsidR="00351FB9" w:rsidRDefault="00351FB9" w:rsidP="00351FB9">
            <w:pPr>
              <w:pStyle w:val="Text"/>
              <w:spacing w:before="60" w:after="60" w:line="240" w:lineRule="auto"/>
              <w:jc w:val="left"/>
              <w:rPr>
                <w:rFonts w:ascii="Arial" w:hAnsi="Arial" w:cs="Arial"/>
                <w:sz w:val="20"/>
                <w:szCs w:val="20"/>
              </w:rPr>
            </w:pPr>
          </w:p>
          <w:p w14:paraId="4481E422" w14:textId="77777777"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4619C3DE" w14:textId="77777777" w:rsidR="00351FB9" w:rsidRPr="00342FFD" w:rsidRDefault="00351FB9" w:rsidP="00351FB9">
            <w:pPr>
              <w:pStyle w:val="Text"/>
              <w:spacing w:before="60" w:after="60" w:line="240" w:lineRule="auto"/>
              <w:jc w:val="left"/>
              <w:rPr>
                <w:rFonts w:ascii="Arial" w:hAnsi="Arial" w:cs="Arial"/>
                <w:sz w:val="20"/>
                <w:szCs w:val="20"/>
              </w:rPr>
            </w:pPr>
            <w:r w:rsidRPr="00342FFD">
              <w:rPr>
                <w:rFonts w:ascii="Arial" w:hAnsi="Arial" w:cs="Arial"/>
                <w:sz w:val="20"/>
                <w:szCs w:val="20"/>
              </w:rPr>
              <w:t>Gemäß EN 1114-</w:t>
            </w:r>
            <w:r w:rsidRPr="00351FB9">
              <w:rPr>
                <w:rFonts w:ascii="Arial" w:hAnsi="Arial" w:cs="Arial"/>
                <w:sz w:val="20"/>
                <w:szCs w:val="20"/>
              </w:rPr>
              <w:t xml:space="preserve">1 Abschnitt 5.2.2 </w:t>
            </w:r>
            <w:proofErr w:type="spellStart"/>
            <w:r w:rsidRPr="00351FB9">
              <w:rPr>
                <w:rFonts w:ascii="Arial" w:hAnsi="Arial" w:cs="Arial"/>
                <w:sz w:val="20"/>
                <w:szCs w:val="20"/>
              </w:rPr>
              <w:t>Schneckenschaft</w:t>
            </w:r>
            <w:proofErr w:type="spellEnd"/>
            <w:r w:rsidRPr="00351FB9">
              <w:rPr>
                <w:rFonts w:ascii="Arial" w:hAnsi="Arial" w:cs="Arial"/>
                <w:sz w:val="20"/>
                <w:szCs w:val="20"/>
              </w:rPr>
              <w:t>:</w:t>
            </w:r>
          </w:p>
          <w:p w14:paraId="657BFB7B" w14:textId="77777777" w:rsidR="00351FB9" w:rsidRPr="008942EE" w:rsidRDefault="00351FB9" w:rsidP="00AD469B">
            <w:pPr>
              <w:pStyle w:val="Text"/>
              <w:numPr>
                <w:ilvl w:val="0"/>
                <w:numId w:val="1"/>
              </w:numPr>
              <w:spacing w:before="60" w:after="60" w:line="240" w:lineRule="auto"/>
              <w:jc w:val="left"/>
              <w:rPr>
                <w:rFonts w:ascii="Arial" w:hAnsi="Arial" w:cs="Arial"/>
                <w:sz w:val="20"/>
                <w:szCs w:val="20"/>
              </w:rPr>
            </w:pPr>
            <w:proofErr w:type="spellStart"/>
            <w:r w:rsidRPr="008942EE">
              <w:rPr>
                <w:rFonts w:ascii="Arial" w:hAnsi="Arial" w:cs="Arial"/>
                <w:sz w:val="20"/>
                <w:szCs w:val="20"/>
              </w:rPr>
              <w:t>Schneckenschaft</w:t>
            </w:r>
            <w:proofErr w:type="spellEnd"/>
            <w:r w:rsidRPr="008942EE">
              <w:rPr>
                <w:rFonts w:ascii="Arial" w:hAnsi="Arial" w:cs="Arial"/>
                <w:sz w:val="20"/>
                <w:szCs w:val="20"/>
              </w:rPr>
              <w:t xml:space="preserve"> ist vom Gehäuse umschlossen</w:t>
            </w:r>
            <w:r>
              <w:rPr>
                <w:rFonts w:ascii="Arial" w:hAnsi="Arial" w:cs="Arial"/>
                <w:sz w:val="20"/>
                <w:szCs w:val="20"/>
              </w:rPr>
              <w:t>;</w:t>
            </w:r>
          </w:p>
          <w:p w14:paraId="606B83BC" w14:textId="77777777" w:rsidR="00351FB9" w:rsidRPr="008942EE" w:rsidRDefault="00351FB9" w:rsidP="00AD469B">
            <w:pPr>
              <w:pStyle w:val="Text"/>
              <w:numPr>
                <w:ilvl w:val="0"/>
                <w:numId w:val="1"/>
              </w:numPr>
              <w:spacing w:before="60" w:after="60" w:line="240" w:lineRule="auto"/>
              <w:jc w:val="left"/>
              <w:rPr>
                <w:rFonts w:ascii="Arial" w:hAnsi="Arial" w:cs="Arial"/>
                <w:sz w:val="20"/>
                <w:szCs w:val="20"/>
              </w:rPr>
            </w:pPr>
            <w:r w:rsidRPr="008942EE">
              <w:rPr>
                <w:rFonts w:ascii="Arial" w:hAnsi="Arial" w:cs="Arial"/>
                <w:sz w:val="20"/>
                <w:szCs w:val="20"/>
              </w:rPr>
              <w:t>Andernfalls mit feststehenden trennenden Schutzeinrichtungen gemäß EN</w:t>
            </w:r>
            <w:r>
              <w:rPr>
                <w:rFonts w:ascii="Arial" w:hAnsi="Arial" w:cs="Arial"/>
                <w:sz w:val="20"/>
                <w:szCs w:val="20"/>
              </w:rPr>
              <w:t xml:space="preserve"> ISO 14120 </w:t>
            </w:r>
            <w:r w:rsidRPr="008942EE">
              <w:rPr>
                <w:rFonts w:ascii="Arial" w:hAnsi="Arial" w:cs="Arial"/>
                <w:sz w:val="20"/>
                <w:szCs w:val="20"/>
              </w:rPr>
              <w:t>sichern.</w:t>
            </w:r>
          </w:p>
          <w:p w14:paraId="17A9AC46" w14:textId="46DDA823" w:rsidR="00351FB9" w:rsidRDefault="00351FB9" w:rsidP="00AD469B">
            <w:pPr>
              <w:pStyle w:val="Text"/>
              <w:numPr>
                <w:ilvl w:val="0"/>
                <w:numId w:val="1"/>
              </w:numPr>
              <w:spacing w:before="60" w:after="60" w:line="240" w:lineRule="auto"/>
              <w:jc w:val="left"/>
              <w:rPr>
                <w:rFonts w:ascii="Arial" w:hAnsi="Arial" w:cs="Arial"/>
                <w:sz w:val="20"/>
                <w:szCs w:val="20"/>
              </w:rPr>
            </w:pPr>
            <w:r w:rsidRPr="008942EE">
              <w:rPr>
                <w:rFonts w:ascii="Arial" w:hAnsi="Arial" w:cs="Arial"/>
                <w:sz w:val="20"/>
                <w:szCs w:val="20"/>
              </w:rPr>
              <w:t>Sicherheitsabstände gemäß EN ISO 13857, Tabellen 2, 3, 4.</w:t>
            </w:r>
          </w:p>
          <w:p w14:paraId="4088275F" w14:textId="425B4D7D" w:rsidR="008D5EF6" w:rsidRDefault="008D5EF6" w:rsidP="008D5EF6">
            <w:pPr>
              <w:pStyle w:val="Text"/>
              <w:spacing w:before="60" w:after="60" w:line="240" w:lineRule="auto"/>
              <w:jc w:val="left"/>
              <w:rPr>
                <w:rFonts w:ascii="Arial" w:hAnsi="Arial" w:cs="Arial"/>
                <w:sz w:val="20"/>
                <w:szCs w:val="20"/>
              </w:rPr>
            </w:pPr>
          </w:p>
          <w:p w14:paraId="65B7E42B" w14:textId="1CB970A3" w:rsidR="008D5EF6" w:rsidRDefault="008D5EF6" w:rsidP="008D5EF6">
            <w:pPr>
              <w:pStyle w:val="Text"/>
              <w:spacing w:before="60" w:after="60" w:line="240" w:lineRule="auto"/>
              <w:jc w:val="left"/>
              <w:rPr>
                <w:rFonts w:ascii="Arial" w:hAnsi="Arial" w:cs="Arial"/>
                <w:sz w:val="20"/>
                <w:szCs w:val="20"/>
              </w:rPr>
            </w:pPr>
            <w:r w:rsidRPr="00342FFD">
              <w:rPr>
                <w:rFonts w:ascii="Arial" w:hAnsi="Arial" w:cs="Arial"/>
                <w:sz w:val="20"/>
                <w:szCs w:val="20"/>
              </w:rPr>
              <w:t>Gemäß EN 1114-</w:t>
            </w:r>
            <w:r w:rsidRPr="00351FB9">
              <w:rPr>
                <w:rFonts w:ascii="Arial" w:hAnsi="Arial" w:cs="Arial"/>
                <w:sz w:val="20"/>
                <w:szCs w:val="20"/>
              </w:rPr>
              <w:t>1 Abschnitt 5.2.</w:t>
            </w:r>
            <w:r>
              <w:rPr>
                <w:rFonts w:ascii="Arial" w:hAnsi="Arial" w:cs="Arial"/>
                <w:sz w:val="20"/>
                <w:szCs w:val="20"/>
              </w:rPr>
              <w:t>3</w:t>
            </w:r>
            <w:r w:rsidR="00A05222">
              <w:rPr>
                <w:rFonts w:ascii="Arial" w:hAnsi="Arial" w:cs="Arial"/>
                <w:sz w:val="20"/>
                <w:szCs w:val="20"/>
              </w:rPr>
              <w:t>, 5.2.3.1</w:t>
            </w:r>
            <w:r w:rsidRPr="00351FB9">
              <w:rPr>
                <w:rFonts w:ascii="Arial" w:hAnsi="Arial" w:cs="Arial"/>
                <w:sz w:val="20"/>
                <w:szCs w:val="20"/>
              </w:rPr>
              <w:t xml:space="preserve"> </w:t>
            </w:r>
            <w:r>
              <w:rPr>
                <w:rFonts w:ascii="Arial" w:hAnsi="Arial" w:cs="Arial"/>
                <w:sz w:val="20"/>
                <w:szCs w:val="20"/>
              </w:rPr>
              <w:t>Hauptbeschickungsöffnung – mit oder ohne Beschickungssystem</w:t>
            </w:r>
            <w:r w:rsidRPr="00351FB9">
              <w:rPr>
                <w:rFonts w:ascii="Arial" w:hAnsi="Arial" w:cs="Arial"/>
                <w:sz w:val="20"/>
                <w:szCs w:val="20"/>
              </w:rPr>
              <w:t>:</w:t>
            </w:r>
          </w:p>
          <w:p w14:paraId="1122EB85" w14:textId="77777777" w:rsidR="00581746" w:rsidRPr="00342FFD" w:rsidRDefault="00581746" w:rsidP="008D5EF6">
            <w:pPr>
              <w:pStyle w:val="Text"/>
              <w:spacing w:before="60" w:after="60" w:line="240" w:lineRule="auto"/>
              <w:jc w:val="left"/>
              <w:rPr>
                <w:rFonts w:ascii="Arial" w:hAnsi="Arial" w:cs="Arial"/>
                <w:sz w:val="20"/>
                <w:szCs w:val="20"/>
              </w:rPr>
            </w:pPr>
          </w:p>
          <w:p w14:paraId="06974153" w14:textId="1C7CB96F" w:rsidR="002B002D" w:rsidRPr="00A31790" w:rsidRDefault="002B002D" w:rsidP="008D5EF6">
            <w:pPr>
              <w:pStyle w:val="Text"/>
              <w:spacing w:before="60" w:after="60" w:line="240" w:lineRule="auto"/>
              <w:jc w:val="left"/>
              <w:rPr>
                <w:rFonts w:ascii="Arial" w:hAnsi="Arial" w:cs="Arial"/>
                <w:sz w:val="20"/>
                <w:szCs w:val="20"/>
              </w:rPr>
            </w:pPr>
            <w:r w:rsidRPr="00A31790">
              <w:rPr>
                <w:rFonts w:ascii="Arial" w:hAnsi="Arial" w:cs="Arial"/>
                <w:sz w:val="20"/>
                <w:szCs w:val="20"/>
              </w:rPr>
              <w:t>Die Hauptbeschickungsöffnung ist zu sichern</w:t>
            </w:r>
            <w:r w:rsidR="00031609">
              <w:rPr>
                <w:rFonts w:ascii="Arial" w:hAnsi="Arial" w:cs="Arial"/>
                <w:sz w:val="20"/>
                <w:szCs w:val="20"/>
              </w:rPr>
              <w:t>:</w:t>
            </w:r>
          </w:p>
          <w:p w14:paraId="25CB6AD4" w14:textId="3E5B0F68" w:rsidR="002B002D" w:rsidRDefault="002B002D" w:rsidP="00AD469B">
            <w:pPr>
              <w:pStyle w:val="Text"/>
              <w:numPr>
                <w:ilvl w:val="0"/>
                <w:numId w:val="1"/>
              </w:numPr>
              <w:spacing w:before="60" w:after="60" w:line="240" w:lineRule="auto"/>
              <w:jc w:val="left"/>
              <w:rPr>
                <w:rFonts w:ascii="Arial" w:hAnsi="Arial" w:cs="Arial"/>
                <w:sz w:val="20"/>
                <w:szCs w:val="20"/>
              </w:rPr>
            </w:pPr>
            <w:r w:rsidRPr="002B002D">
              <w:rPr>
                <w:rFonts w:ascii="Arial" w:hAnsi="Arial" w:cs="Arial"/>
                <w:sz w:val="20"/>
                <w:szCs w:val="20"/>
              </w:rPr>
              <w:t xml:space="preserve">durch die Art der Gestaltung unter Berücksichtigung </w:t>
            </w:r>
            <w:r w:rsidRPr="008942EE">
              <w:rPr>
                <w:rFonts w:ascii="Arial" w:hAnsi="Arial" w:cs="Arial"/>
                <w:sz w:val="20"/>
                <w:szCs w:val="20"/>
              </w:rPr>
              <w:t>Sicherheitsabstände gemäß EN ISO 13857, Tabellen 2, 3, 4</w:t>
            </w:r>
            <w:r>
              <w:rPr>
                <w:rFonts w:ascii="Arial" w:hAnsi="Arial" w:cs="Arial"/>
                <w:sz w:val="20"/>
                <w:szCs w:val="20"/>
              </w:rPr>
              <w:t xml:space="preserve"> oder</w:t>
            </w:r>
          </w:p>
          <w:p w14:paraId="752CDD27" w14:textId="0BF22E4B" w:rsidR="002B002D" w:rsidRPr="002B002D" w:rsidRDefault="002B002D" w:rsidP="00AD469B">
            <w:pPr>
              <w:pStyle w:val="Text"/>
              <w:numPr>
                <w:ilvl w:val="0"/>
                <w:numId w:val="1"/>
              </w:numPr>
              <w:autoSpaceDE w:val="0"/>
              <w:autoSpaceDN w:val="0"/>
              <w:adjustRightInd w:val="0"/>
              <w:spacing w:before="60" w:after="60" w:line="240" w:lineRule="auto"/>
              <w:jc w:val="left"/>
              <w:rPr>
                <w:rFonts w:ascii="Arial" w:hAnsi="Arial" w:cs="Arial"/>
                <w:sz w:val="20"/>
                <w:szCs w:val="20"/>
              </w:rPr>
            </w:pPr>
            <w:r w:rsidRPr="002B002D">
              <w:rPr>
                <w:rFonts w:ascii="Arial" w:hAnsi="Arial" w:cs="Arial"/>
                <w:sz w:val="20"/>
                <w:szCs w:val="20"/>
              </w:rPr>
              <w:t xml:space="preserve">durch das Vorhandensein eines fest angebrachten oder eines verriegelten Beschickungssystems, z. B. Trichter oder Stopfwerke. Die sicherheitsbezogenen Teile des Steuerungssystems, die die Verriegelungsfunktion umsetzen, müssen EN ISO 13849-1, </w:t>
            </w:r>
            <w:proofErr w:type="spellStart"/>
            <w:r w:rsidRPr="002B002D">
              <w:rPr>
                <w:rFonts w:ascii="Arial" w:hAnsi="Arial" w:cs="Arial"/>
                <w:sz w:val="20"/>
                <w:szCs w:val="20"/>
              </w:rPr>
              <w:t>PLr</w:t>
            </w:r>
            <w:proofErr w:type="spellEnd"/>
            <w:r w:rsidRPr="002B002D">
              <w:rPr>
                <w:rFonts w:ascii="Arial" w:hAnsi="Arial" w:cs="Arial"/>
                <w:sz w:val="20"/>
                <w:szCs w:val="20"/>
              </w:rPr>
              <w:t xml:space="preserve"> =c entsprechen. </w:t>
            </w:r>
          </w:p>
          <w:p w14:paraId="6342BF43" w14:textId="77777777" w:rsidR="00351FB9" w:rsidRDefault="00351FB9" w:rsidP="00351FB9">
            <w:pPr>
              <w:pStyle w:val="Text"/>
              <w:spacing w:before="60" w:after="60" w:line="240" w:lineRule="auto"/>
              <w:jc w:val="left"/>
              <w:rPr>
                <w:rFonts w:ascii="Arial" w:hAnsi="Arial" w:cs="Arial"/>
                <w:sz w:val="20"/>
                <w:szCs w:val="20"/>
              </w:rPr>
            </w:pPr>
          </w:p>
          <w:p w14:paraId="4009B03C" w14:textId="77777777"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4EBAB68E" w14:textId="77777777" w:rsidR="00351FB9" w:rsidRPr="00542A3C" w:rsidRDefault="00351FB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6BFA35C2" w14:textId="77777777" w:rsidR="00351FB9" w:rsidRDefault="00351FB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78ED3AF3" w14:textId="77777777" w:rsidR="00351FB9" w:rsidRPr="00542A3C" w:rsidRDefault="00351FB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3F7B6144" w14:textId="77777777" w:rsidR="00351FB9" w:rsidRDefault="00351FB9" w:rsidP="009C52FA">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14:paraId="7B4F4D15" w14:textId="77777777" w:rsidR="00351FB9" w:rsidRDefault="00351FB9" w:rsidP="009C52FA">
            <w:pPr>
              <w:pStyle w:val="Text"/>
              <w:spacing w:before="60" w:after="60" w:line="240" w:lineRule="auto"/>
              <w:jc w:val="left"/>
              <w:rPr>
                <w:rFonts w:ascii="Arial" w:hAnsi="Arial" w:cs="Arial"/>
                <w:sz w:val="20"/>
                <w:szCs w:val="20"/>
              </w:rPr>
            </w:pPr>
          </w:p>
          <w:p w14:paraId="2C4D2799" w14:textId="77777777" w:rsidR="00351FB9" w:rsidRDefault="00351FB9" w:rsidP="009C52FA">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p>
          <w:p w14:paraId="1E3E6852" w14:textId="4B1500B8" w:rsidR="00351FB9" w:rsidRDefault="00351FB9" w:rsidP="009C52F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843C1">
              <w:rPr>
                <w:rFonts w:ascii="Arial" w:hAnsi="Arial" w:cs="Arial"/>
                <w:sz w:val="20"/>
                <w:szCs w:val="20"/>
              </w:rPr>
              <w:t>5.2.2</w:t>
            </w:r>
            <w:r w:rsidR="0041714E">
              <w:rPr>
                <w:rFonts w:ascii="Arial" w:hAnsi="Arial" w:cs="Arial"/>
                <w:sz w:val="20"/>
                <w:szCs w:val="20"/>
              </w:rPr>
              <w:t xml:space="preserve">, </w:t>
            </w:r>
            <w:r w:rsidR="0041714E" w:rsidRPr="002B002D">
              <w:rPr>
                <w:rFonts w:ascii="Arial" w:hAnsi="Arial" w:cs="Arial"/>
                <w:sz w:val="20"/>
                <w:szCs w:val="20"/>
              </w:rPr>
              <w:t>5.2.3</w:t>
            </w:r>
            <w:r w:rsidR="00A05222">
              <w:rPr>
                <w:rFonts w:ascii="Arial" w:hAnsi="Arial" w:cs="Arial"/>
                <w:sz w:val="20"/>
                <w:szCs w:val="20"/>
              </w:rPr>
              <w:t>, 5.2.3.1</w:t>
            </w:r>
          </w:p>
          <w:p w14:paraId="5B34E57C" w14:textId="77777777" w:rsidR="00351FB9" w:rsidRDefault="00351FB9" w:rsidP="009C52FA">
            <w:pPr>
              <w:pStyle w:val="Text"/>
              <w:spacing w:before="60" w:after="60" w:line="240" w:lineRule="auto"/>
              <w:jc w:val="left"/>
              <w:rPr>
                <w:rFonts w:ascii="Arial" w:hAnsi="Arial" w:cs="Arial"/>
                <w:sz w:val="20"/>
                <w:szCs w:val="20"/>
              </w:rPr>
            </w:pPr>
          </w:p>
          <w:p w14:paraId="17549BC5" w14:textId="0BE85994" w:rsidR="00351FB9" w:rsidRDefault="00351FB9" w:rsidP="009C52F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sidR="009C52FA">
              <w:rPr>
                <w:rFonts w:ascii="Arial" w:hAnsi="Arial" w:cs="Arial"/>
                <w:sz w:val="20"/>
                <w:szCs w:val="20"/>
              </w:rPr>
              <w:t>:2010</w:t>
            </w:r>
          </w:p>
          <w:p w14:paraId="23E88040" w14:textId="4E8748BF" w:rsidR="00351FB9" w:rsidRDefault="00351FB9" w:rsidP="009C52FA">
            <w:pPr>
              <w:pStyle w:val="Text"/>
              <w:spacing w:before="60" w:after="60" w:line="240" w:lineRule="auto"/>
              <w:jc w:val="left"/>
              <w:rPr>
                <w:rFonts w:ascii="Arial" w:hAnsi="Arial" w:cs="Arial"/>
                <w:sz w:val="20"/>
                <w:szCs w:val="20"/>
              </w:rPr>
            </w:pPr>
            <w:r>
              <w:rPr>
                <w:rFonts w:ascii="Arial" w:hAnsi="Arial" w:cs="Arial"/>
                <w:sz w:val="20"/>
                <w:szCs w:val="20"/>
              </w:rPr>
              <w:t>Pkt. 6.2</w:t>
            </w:r>
          </w:p>
          <w:p w14:paraId="36FEA187" w14:textId="61877F39" w:rsidR="008B4B1F" w:rsidRDefault="008B4B1F" w:rsidP="009C52FA">
            <w:pPr>
              <w:pStyle w:val="Text"/>
              <w:spacing w:before="60" w:after="60" w:line="240" w:lineRule="auto"/>
              <w:jc w:val="left"/>
              <w:rPr>
                <w:rFonts w:ascii="Arial" w:hAnsi="Arial" w:cs="Arial"/>
                <w:sz w:val="20"/>
                <w:szCs w:val="20"/>
              </w:rPr>
            </w:pPr>
          </w:p>
          <w:p w14:paraId="239239B7" w14:textId="77777777" w:rsidR="008B4B1F" w:rsidRDefault="008B4B1F" w:rsidP="009C52FA">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14:paraId="7F1AF28A" w14:textId="399BD5CF" w:rsidR="008B4B1F" w:rsidRPr="008B4B1F" w:rsidRDefault="008B4B1F" w:rsidP="009C52FA">
            <w:pPr>
              <w:pStyle w:val="Text"/>
              <w:spacing w:before="60" w:after="60" w:line="240" w:lineRule="auto"/>
              <w:jc w:val="left"/>
              <w:rPr>
                <w:rFonts w:ascii="Arial" w:hAnsi="Arial" w:cs="Arial"/>
                <w:sz w:val="20"/>
                <w:szCs w:val="20"/>
              </w:rPr>
            </w:pPr>
            <w:r>
              <w:rPr>
                <w:rFonts w:ascii="Arial" w:hAnsi="Arial" w:cs="Arial"/>
                <w:sz w:val="20"/>
                <w:szCs w:val="20"/>
              </w:rPr>
              <w:t>Pkt.</w:t>
            </w:r>
            <w:r w:rsidR="006D2CDC">
              <w:rPr>
                <w:rFonts w:ascii="Arial" w:hAnsi="Arial" w:cs="Arial"/>
                <w:sz w:val="20"/>
                <w:szCs w:val="20"/>
              </w:rPr>
              <w:t xml:space="preserve"> </w:t>
            </w:r>
            <w:r w:rsidRPr="008B4B1F">
              <w:rPr>
                <w:rFonts w:ascii="Arial" w:hAnsi="Arial" w:cs="Arial"/>
                <w:sz w:val="20"/>
                <w:szCs w:val="20"/>
              </w:rPr>
              <w:t>5, 6</w:t>
            </w:r>
          </w:p>
          <w:p w14:paraId="3D506987" w14:textId="50ED2281" w:rsidR="008B4B1F" w:rsidRPr="008B4B1F" w:rsidRDefault="008B4B1F" w:rsidP="009C52FA">
            <w:pPr>
              <w:pStyle w:val="Text"/>
              <w:spacing w:before="60" w:after="60" w:line="240" w:lineRule="auto"/>
              <w:jc w:val="left"/>
              <w:rPr>
                <w:rFonts w:ascii="Arial" w:hAnsi="Arial" w:cs="Arial"/>
                <w:sz w:val="20"/>
                <w:szCs w:val="20"/>
              </w:rPr>
            </w:pPr>
          </w:p>
          <w:p w14:paraId="58CEC59C" w14:textId="77777777" w:rsidR="008B4B1F" w:rsidRDefault="008B4B1F" w:rsidP="009C52FA">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14:paraId="34518D20" w14:textId="145A56EA" w:rsidR="008B4B1F" w:rsidRDefault="008B4B1F" w:rsidP="009C52F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14:paraId="68C5106B" w14:textId="6B13C8A9" w:rsidR="009C52FA" w:rsidRDefault="009C52FA" w:rsidP="009C52FA">
            <w:pPr>
              <w:pStyle w:val="Text"/>
              <w:spacing w:before="60" w:after="60" w:line="240" w:lineRule="auto"/>
              <w:jc w:val="left"/>
              <w:rPr>
                <w:rFonts w:ascii="Arial" w:hAnsi="Arial" w:cs="Arial"/>
                <w:sz w:val="20"/>
                <w:szCs w:val="20"/>
              </w:rPr>
            </w:pPr>
          </w:p>
          <w:p w14:paraId="7105FBE5" w14:textId="37FC5938" w:rsidR="009C52FA" w:rsidRDefault="009C52FA" w:rsidP="009C52FA">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7277AA6D" w14:textId="77777777" w:rsidR="009C52FA" w:rsidRDefault="009C52FA" w:rsidP="009C52FA">
            <w:pPr>
              <w:pStyle w:val="Text"/>
              <w:spacing w:before="60" w:after="60" w:line="240" w:lineRule="auto"/>
              <w:jc w:val="left"/>
              <w:rPr>
                <w:rFonts w:ascii="Arial" w:hAnsi="Arial" w:cs="Arial"/>
                <w:sz w:val="20"/>
                <w:szCs w:val="20"/>
              </w:rPr>
            </w:pPr>
          </w:p>
          <w:p w14:paraId="3EFCBADD" w14:textId="1E5DF420" w:rsidR="009C52FA" w:rsidRPr="008B4B1F" w:rsidRDefault="009C52FA" w:rsidP="009C52FA">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p w14:paraId="26289CFA" w14:textId="77777777" w:rsidR="008B4B1F" w:rsidRPr="00542A3C" w:rsidRDefault="008B4B1F" w:rsidP="009C52FA">
            <w:pPr>
              <w:pStyle w:val="Text"/>
              <w:spacing w:before="60" w:after="60" w:line="240" w:lineRule="auto"/>
              <w:jc w:val="left"/>
              <w:rPr>
                <w:rFonts w:ascii="Arial" w:hAnsi="Arial" w:cs="Arial"/>
                <w:sz w:val="20"/>
                <w:szCs w:val="20"/>
              </w:rPr>
            </w:pPr>
          </w:p>
          <w:p w14:paraId="298CED1F" w14:textId="77777777" w:rsidR="00351FB9" w:rsidRDefault="00351FB9" w:rsidP="009C52FA">
            <w:pPr>
              <w:pStyle w:val="Text"/>
              <w:spacing w:before="60" w:after="60" w:line="240" w:lineRule="auto"/>
              <w:jc w:val="left"/>
              <w:rPr>
                <w:rFonts w:ascii="Arial" w:hAnsi="Arial" w:cs="Arial"/>
                <w:sz w:val="20"/>
                <w:szCs w:val="20"/>
              </w:rPr>
            </w:pPr>
          </w:p>
          <w:p w14:paraId="1E7177E2" w14:textId="77777777" w:rsidR="00351FB9" w:rsidRPr="00542A3C" w:rsidRDefault="00351FB9" w:rsidP="009C52FA">
            <w:pPr>
              <w:pStyle w:val="Text"/>
              <w:spacing w:before="60" w:after="60" w:line="240" w:lineRule="auto"/>
              <w:jc w:val="left"/>
              <w:rPr>
                <w:rFonts w:ascii="Arial" w:hAnsi="Arial" w:cs="Arial"/>
                <w:sz w:val="20"/>
                <w:szCs w:val="20"/>
              </w:rPr>
            </w:pPr>
          </w:p>
          <w:p w14:paraId="59BDBC13" w14:textId="4978EF26" w:rsidR="00351FB9" w:rsidRPr="00542A3C" w:rsidRDefault="00351FB9" w:rsidP="009C52FA">
            <w:pPr>
              <w:pStyle w:val="Text"/>
              <w:spacing w:before="60" w:after="60" w:line="240" w:lineRule="auto"/>
              <w:jc w:val="left"/>
              <w:rPr>
                <w:rFonts w:ascii="Arial" w:hAnsi="Arial" w:cs="Arial"/>
                <w:sz w:val="20"/>
                <w:szCs w:val="20"/>
              </w:rPr>
            </w:pPr>
          </w:p>
        </w:tc>
      </w:tr>
    </w:tbl>
    <w:p w14:paraId="16AAFB8C" w14:textId="30F1AD61" w:rsidR="00284179" w:rsidRDefault="00284179" w:rsidP="00847841">
      <w:pPr>
        <w:rPr>
          <w:sz w:val="16"/>
          <w:szCs w:val="16"/>
        </w:rPr>
      </w:pPr>
    </w:p>
    <w:p w14:paraId="42953D34" w14:textId="7259BAFF" w:rsidR="00BF3E64" w:rsidRDefault="00BF3E64" w:rsidP="00847841">
      <w:pPr>
        <w:rPr>
          <w:sz w:val="16"/>
          <w:szCs w:val="16"/>
        </w:rPr>
      </w:pPr>
    </w:p>
    <w:p w14:paraId="7767B0EF" w14:textId="413C0EFD" w:rsidR="00BF3E64" w:rsidRDefault="00BF3E64" w:rsidP="00847841">
      <w:pPr>
        <w:rPr>
          <w:sz w:val="16"/>
          <w:szCs w:val="16"/>
        </w:rPr>
      </w:pPr>
    </w:p>
    <w:p w14:paraId="3817D268" w14:textId="46CBC87B" w:rsidR="00BF3E64" w:rsidRDefault="00BF3E64" w:rsidP="00847841">
      <w:pPr>
        <w:rPr>
          <w:sz w:val="16"/>
          <w:szCs w:val="16"/>
        </w:rPr>
      </w:pPr>
    </w:p>
    <w:p w14:paraId="12D6E270" w14:textId="3AAFB819" w:rsidR="00BF3E64" w:rsidRDefault="00BF3E64" w:rsidP="00847841">
      <w:pPr>
        <w:rPr>
          <w:sz w:val="16"/>
          <w:szCs w:val="16"/>
        </w:rPr>
      </w:pPr>
    </w:p>
    <w:p w14:paraId="02366CBB" w14:textId="53485BDB" w:rsidR="00BF3E64" w:rsidRDefault="00BF3E64" w:rsidP="00847841">
      <w:pPr>
        <w:rPr>
          <w:sz w:val="16"/>
          <w:szCs w:val="16"/>
        </w:rPr>
      </w:pPr>
    </w:p>
    <w:p w14:paraId="19F8CF02" w14:textId="06CA00B4" w:rsidR="00BF3E64" w:rsidRDefault="00BF3E64" w:rsidP="00847841">
      <w:pPr>
        <w:rPr>
          <w:sz w:val="16"/>
          <w:szCs w:val="16"/>
        </w:rPr>
      </w:pPr>
    </w:p>
    <w:p w14:paraId="0E89AF58" w14:textId="7DBB62A0" w:rsidR="00BF3E64" w:rsidRDefault="00BF3E64" w:rsidP="00847841">
      <w:pPr>
        <w:rPr>
          <w:sz w:val="16"/>
          <w:szCs w:val="16"/>
        </w:rPr>
      </w:pPr>
    </w:p>
    <w:p w14:paraId="18C38532" w14:textId="232BE22D" w:rsidR="00BF3E64" w:rsidRDefault="00BF3E64" w:rsidP="00847841">
      <w:pPr>
        <w:rPr>
          <w:sz w:val="16"/>
          <w:szCs w:val="16"/>
        </w:rPr>
      </w:pPr>
    </w:p>
    <w:p w14:paraId="65909304" w14:textId="1EC3E244" w:rsidR="00BF3E64" w:rsidRDefault="00BF3E64" w:rsidP="00847841">
      <w:pPr>
        <w:rPr>
          <w:sz w:val="16"/>
          <w:szCs w:val="16"/>
        </w:rPr>
      </w:pPr>
    </w:p>
    <w:p w14:paraId="5BCBFE41" w14:textId="2AF372B4" w:rsidR="00BF3E64" w:rsidRDefault="00BF3E64" w:rsidP="00847841">
      <w:pPr>
        <w:rPr>
          <w:sz w:val="16"/>
          <w:szCs w:val="16"/>
        </w:rPr>
      </w:pPr>
    </w:p>
    <w:p w14:paraId="58842BB2" w14:textId="1878364F" w:rsidR="00BF3E64" w:rsidRDefault="00BF3E64" w:rsidP="00847841">
      <w:pPr>
        <w:rPr>
          <w:sz w:val="16"/>
          <w:szCs w:val="16"/>
        </w:rPr>
      </w:pPr>
    </w:p>
    <w:p w14:paraId="56C82C85" w14:textId="7F116684" w:rsidR="00BF3E64" w:rsidRDefault="00BF3E64" w:rsidP="00847841">
      <w:pPr>
        <w:rPr>
          <w:sz w:val="16"/>
          <w:szCs w:val="16"/>
        </w:rPr>
      </w:pPr>
    </w:p>
    <w:p w14:paraId="5996E404" w14:textId="328C9FE5" w:rsidR="00BF3E64" w:rsidRDefault="00BF3E64" w:rsidP="00847841">
      <w:pPr>
        <w:rPr>
          <w:sz w:val="16"/>
          <w:szCs w:val="16"/>
        </w:rPr>
      </w:pPr>
    </w:p>
    <w:p w14:paraId="57DEE09E" w14:textId="3CD04602" w:rsidR="00BF3E64" w:rsidRDefault="00BF3E64" w:rsidP="00847841">
      <w:pPr>
        <w:rPr>
          <w:sz w:val="16"/>
          <w:szCs w:val="16"/>
        </w:rPr>
      </w:pPr>
    </w:p>
    <w:p w14:paraId="1D1AA0DB" w14:textId="77777777" w:rsidR="00217518" w:rsidRDefault="00217518" w:rsidP="00847841">
      <w:pPr>
        <w:rPr>
          <w:sz w:val="16"/>
          <w:szCs w:val="16"/>
        </w:rPr>
      </w:pPr>
    </w:p>
    <w:p w14:paraId="71A3442D" w14:textId="77777777" w:rsidR="00BF3E64" w:rsidRPr="00217518" w:rsidRDefault="00BF3E64"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6B2FE2" w:rsidRPr="00492AD5" w14:paraId="75F45140" w14:textId="77777777" w:rsidTr="006D2CDC">
        <w:trPr>
          <w:jc w:val="center"/>
        </w:trPr>
        <w:tc>
          <w:tcPr>
            <w:tcW w:w="7366" w:type="dxa"/>
            <w:shd w:val="pct20" w:color="auto" w:fill="auto"/>
          </w:tcPr>
          <w:p w14:paraId="451FF9DD" w14:textId="77777777" w:rsidR="006B2FE2" w:rsidRPr="00492AD5" w:rsidRDefault="006B2FE2" w:rsidP="002913DF">
            <w:pPr>
              <w:pStyle w:val="Text"/>
              <w:spacing w:before="60" w:after="60" w:line="240" w:lineRule="auto"/>
              <w:rPr>
                <w:rFonts w:cs="Arial"/>
                <w:sz w:val="20"/>
                <w:szCs w:val="20"/>
              </w:rPr>
            </w:pPr>
            <w:bookmarkStart w:id="8" w:name="_Hlk83808460"/>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76C1700B" w14:textId="77777777" w:rsidR="006B2FE2" w:rsidRPr="00492AD5" w:rsidRDefault="006B2FE2"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DC2173" w:rsidRPr="00492AD5" w14:paraId="493246C3" w14:textId="77777777" w:rsidTr="006D2CDC">
        <w:trPr>
          <w:jc w:val="center"/>
        </w:trPr>
        <w:tc>
          <w:tcPr>
            <w:tcW w:w="7366" w:type="dxa"/>
          </w:tcPr>
          <w:p w14:paraId="38DDFCCF" w14:textId="77777777" w:rsidR="00DC2173"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4C551D80" w14:textId="77777777"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0614FDE3" w14:textId="2FC0D039" w:rsidR="00DC2173" w:rsidRDefault="00DC2173" w:rsidP="00DC2173">
            <w:pPr>
              <w:pStyle w:val="Text"/>
              <w:numPr>
                <w:ilvl w:val="0"/>
                <w:numId w:val="19"/>
              </w:numPr>
              <w:spacing w:before="60" w:after="60" w:line="240" w:lineRule="auto"/>
              <w:ind w:left="720"/>
              <w:jc w:val="left"/>
              <w:rPr>
                <w:rFonts w:ascii="Arial" w:hAnsi="Arial" w:cs="Arial"/>
                <w:sz w:val="20"/>
                <w:szCs w:val="20"/>
              </w:rPr>
            </w:pPr>
            <w:r w:rsidRPr="00774454">
              <w:rPr>
                <w:rFonts w:ascii="Arial" w:hAnsi="Arial" w:cs="Arial"/>
                <w:sz w:val="20"/>
                <w:szCs w:val="20"/>
              </w:rPr>
              <w:t xml:space="preserve">Der </w:t>
            </w:r>
            <w:proofErr w:type="spellStart"/>
            <w:r w:rsidRPr="00774454">
              <w:rPr>
                <w:rFonts w:ascii="Arial" w:hAnsi="Arial" w:cs="Arial"/>
                <w:sz w:val="20"/>
                <w:szCs w:val="20"/>
              </w:rPr>
              <w:t>Schneckenschaft</w:t>
            </w:r>
            <w:proofErr w:type="spellEnd"/>
            <w:r w:rsidRPr="00774454">
              <w:rPr>
                <w:rFonts w:ascii="Arial" w:hAnsi="Arial" w:cs="Arial"/>
                <w:sz w:val="20"/>
                <w:szCs w:val="20"/>
              </w:rPr>
              <w:t xml:space="preserve"> ist konstruktiv vom</w:t>
            </w:r>
            <w:r>
              <w:rPr>
                <w:rFonts w:ascii="Arial" w:hAnsi="Arial" w:cs="Arial"/>
                <w:sz w:val="20"/>
                <w:szCs w:val="20"/>
              </w:rPr>
              <w:t xml:space="preserve"> Gehäuse</w:t>
            </w:r>
            <w:r w:rsidRPr="00774454">
              <w:rPr>
                <w:rFonts w:ascii="Arial" w:hAnsi="Arial" w:cs="Arial"/>
                <w:sz w:val="20"/>
                <w:szCs w:val="20"/>
              </w:rPr>
              <w:t xml:space="preserve"> </w:t>
            </w:r>
            <w:r>
              <w:rPr>
                <w:rFonts w:ascii="Arial" w:hAnsi="Arial" w:cs="Arial"/>
                <w:sz w:val="20"/>
                <w:szCs w:val="20"/>
              </w:rPr>
              <w:t>(</w:t>
            </w:r>
            <w:r w:rsidRPr="00774454">
              <w:rPr>
                <w:rFonts w:ascii="Arial" w:hAnsi="Arial" w:cs="Arial"/>
                <w:sz w:val="20"/>
                <w:szCs w:val="20"/>
              </w:rPr>
              <w:t>Zylinder</w:t>
            </w:r>
            <w:r>
              <w:rPr>
                <w:rFonts w:ascii="Arial" w:hAnsi="Arial" w:cs="Arial"/>
                <w:sz w:val="20"/>
                <w:szCs w:val="20"/>
              </w:rPr>
              <w:t>)</w:t>
            </w:r>
            <w:r w:rsidRPr="00774454">
              <w:rPr>
                <w:rFonts w:ascii="Arial" w:hAnsi="Arial" w:cs="Arial"/>
                <w:sz w:val="20"/>
                <w:szCs w:val="20"/>
              </w:rPr>
              <w:t xml:space="preserve"> umschlossen</w:t>
            </w:r>
            <w:r>
              <w:rPr>
                <w:rFonts w:ascii="Arial" w:hAnsi="Arial" w:cs="Arial"/>
                <w:sz w:val="20"/>
                <w:szCs w:val="20"/>
              </w:rPr>
              <w:t xml:space="preserve"> gemäß EN 1114-1, Abschnitt 5.2.2</w:t>
            </w:r>
          </w:p>
          <w:p w14:paraId="1300E231" w14:textId="1F8283D2" w:rsidR="00BB7127" w:rsidRDefault="00BB7127" w:rsidP="00BB7127">
            <w:pPr>
              <w:pStyle w:val="Text"/>
              <w:spacing w:before="60" w:after="60" w:line="240" w:lineRule="auto"/>
              <w:ind w:left="720"/>
              <w:jc w:val="left"/>
              <w:rPr>
                <w:rFonts w:ascii="Arial" w:hAnsi="Arial" w:cs="Arial"/>
                <w:sz w:val="20"/>
                <w:szCs w:val="20"/>
              </w:rPr>
            </w:pPr>
            <w:r>
              <w:rPr>
                <w:noProof/>
              </w:rPr>
              <w:drawing>
                <wp:inline distT="0" distB="0" distL="0" distR="0" wp14:anchorId="6D07C682" wp14:editId="6C3E52AC">
                  <wp:extent cx="1526784" cy="974503"/>
                  <wp:effectExtent l="19050" t="19050" r="16510" b="16510"/>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Grafik 232"/>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526784" cy="974503"/>
                          </a:xfrm>
                          <a:prstGeom prst="rect">
                            <a:avLst/>
                          </a:prstGeom>
                          <a:noFill/>
                          <a:ln>
                            <a:solidFill>
                              <a:schemeClr val="tx1"/>
                            </a:solidFill>
                          </a:ln>
                        </pic:spPr>
                      </pic:pic>
                    </a:graphicData>
                  </a:graphic>
                </wp:inline>
              </w:drawing>
            </w:r>
          </w:p>
          <w:p w14:paraId="3A0C022C" w14:textId="331A4CD1" w:rsidR="00DC2173" w:rsidRPr="00A05222" w:rsidRDefault="00DC2173" w:rsidP="00DC2173">
            <w:pPr>
              <w:pStyle w:val="Text"/>
              <w:numPr>
                <w:ilvl w:val="0"/>
                <w:numId w:val="19"/>
              </w:numPr>
              <w:spacing w:before="60" w:after="60" w:line="240" w:lineRule="auto"/>
              <w:ind w:left="720"/>
              <w:jc w:val="left"/>
              <w:rPr>
                <w:rFonts w:ascii="Arial" w:hAnsi="Arial" w:cs="Arial"/>
                <w:sz w:val="20"/>
                <w:szCs w:val="20"/>
              </w:rPr>
            </w:pPr>
            <w:r w:rsidRPr="00A05222">
              <w:rPr>
                <w:rFonts w:ascii="Arial" w:hAnsi="Arial" w:cs="Arial"/>
                <w:sz w:val="20"/>
                <w:szCs w:val="20"/>
              </w:rPr>
              <w:t>Die Hauptbeschickungsöffnung ist konstruktiv mit einem fest angebrachten Trichter als feststehende trennende Schutzeinrichtung gemäß EN 1114-1, Abschnitt 5.2.3, 5.2.3.1</w:t>
            </w:r>
          </w:p>
          <w:p w14:paraId="70448A2E" w14:textId="4AC73867" w:rsidR="00DC2173" w:rsidRDefault="00DC2173" w:rsidP="00DC2173">
            <w:pPr>
              <w:pStyle w:val="Text"/>
              <w:spacing w:before="60" w:after="60" w:line="240" w:lineRule="auto"/>
              <w:ind w:left="680"/>
              <w:jc w:val="left"/>
              <w:rPr>
                <w:rFonts w:ascii="Arial" w:hAnsi="Arial" w:cs="Arial"/>
                <w:sz w:val="20"/>
                <w:szCs w:val="20"/>
              </w:rPr>
            </w:pPr>
            <w:r>
              <w:rPr>
                <w:noProof/>
              </w:rPr>
              <w:drawing>
                <wp:inline distT="0" distB="0" distL="0" distR="0" wp14:anchorId="57CB939E" wp14:editId="2DC074AC">
                  <wp:extent cx="1031967" cy="1081003"/>
                  <wp:effectExtent l="19050" t="19050" r="15875" b="2413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031967" cy="1081003"/>
                          </a:xfrm>
                          <a:prstGeom prst="rect">
                            <a:avLst/>
                          </a:prstGeom>
                          <a:noFill/>
                          <a:ln>
                            <a:solidFill>
                              <a:schemeClr val="tx1"/>
                            </a:solidFill>
                          </a:ln>
                        </pic:spPr>
                      </pic:pic>
                    </a:graphicData>
                  </a:graphic>
                </wp:inline>
              </w:drawing>
            </w:r>
          </w:p>
          <w:p w14:paraId="1F786714" w14:textId="77777777" w:rsidR="00DC2173"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5A739179" w14:textId="77777777" w:rsidR="00DC2173" w:rsidRPr="003279AF" w:rsidRDefault="00DC2173" w:rsidP="00DC2173">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14:paraId="36E5734F" w14:textId="77777777" w:rsidR="00DC2173" w:rsidRDefault="00DC2173" w:rsidP="00DC2173">
            <w:pPr>
              <w:pStyle w:val="Text"/>
              <w:spacing w:before="60" w:after="60" w:line="240" w:lineRule="auto"/>
              <w:jc w:val="left"/>
              <w:rPr>
                <w:rFonts w:cs="Arial"/>
                <w:sz w:val="20"/>
                <w:szCs w:val="20"/>
                <w:u w:val="single"/>
              </w:rPr>
            </w:pPr>
          </w:p>
          <w:p w14:paraId="1B856ABA" w14:textId="77777777" w:rsidR="00DC2173" w:rsidRPr="00473A4D"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9187DF5" w14:textId="77777777" w:rsidR="00DC2173" w:rsidRDefault="00DC2173" w:rsidP="00DC2173">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685C30EB" w14:textId="76A1504F" w:rsidR="00DC2173" w:rsidRPr="00473A4D" w:rsidRDefault="00DC2173" w:rsidP="00DC2173">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14:paraId="10BBEAA2" w14:textId="77777777" w:rsidR="00DC2173" w:rsidRDefault="00DC2173" w:rsidP="00DC217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p>
          <w:p w14:paraId="142507DF" w14:textId="77777777"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843C1">
              <w:rPr>
                <w:rFonts w:ascii="Arial" w:hAnsi="Arial" w:cs="Arial"/>
                <w:sz w:val="20"/>
                <w:szCs w:val="20"/>
              </w:rPr>
              <w:t>5.2.2</w:t>
            </w:r>
            <w:r>
              <w:rPr>
                <w:rFonts w:ascii="Arial" w:hAnsi="Arial" w:cs="Arial"/>
                <w:sz w:val="20"/>
                <w:szCs w:val="20"/>
              </w:rPr>
              <w:t xml:space="preserve">, </w:t>
            </w:r>
            <w:r w:rsidRPr="002B002D">
              <w:rPr>
                <w:rFonts w:ascii="Arial" w:hAnsi="Arial" w:cs="Arial"/>
                <w:sz w:val="20"/>
                <w:szCs w:val="20"/>
              </w:rPr>
              <w:t>5.2.3</w:t>
            </w:r>
            <w:r>
              <w:rPr>
                <w:rFonts w:ascii="Arial" w:hAnsi="Arial" w:cs="Arial"/>
                <w:sz w:val="20"/>
                <w:szCs w:val="20"/>
              </w:rPr>
              <w:t>, 5.2.3.1</w:t>
            </w:r>
          </w:p>
          <w:p w14:paraId="6BABA045" w14:textId="77777777" w:rsidR="00DC2173" w:rsidRDefault="00DC2173" w:rsidP="00DC2173">
            <w:pPr>
              <w:pStyle w:val="Text"/>
              <w:spacing w:before="60" w:after="60" w:line="240" w:lineRule="auto"/>
              <w:jc w:val="left"/>
              <w:rPr>
                <w:rFonts w:ascii="Arial" w:hAnsi="Arial" w:cs="Arial"/>
                <w:sz w:val="20"/>
                <w:szCs w:val="20"/>
              </w:rPr>
            </w:pPr>
          </w:p>
          <w:p w14:paraId="323061FE" w14:textId="77777777" w:rsidR="00DC2173" w:rsidRDefault="00DC2173" w:rsidP="00DC217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052C088C" w14:textId="77777777"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Pkt. 6.2</w:t>
            </w:r>
          </w:p>
          <w:p w14:paraId="055089FA" w14:textId="77777777" w:rsidR="00DC2173" w:rsidRDefault="00DC2173" w:rsidP="00DC2173">
            <w:pPr>
              <w:pStyle w:val="Text"/>
              <w:spacing w:before="60" w:after="60" w:line="240" w:lineRule="auto"/>
              <w:jc w:val="left"/>
              <w:rPr>
                <w:rFonts w:ascii="Arial" w:hAnsi="Arial" w:cs="Arial"/>
                <w:sz w:val="20"/>
                <w:szCs w:val="20"/>
              </w:rPr>
            </w:pPr>
          </w:p>
          <w:p w14:paraId="7DC9E840" w14:textId="77777777" w:rsidR="00DC2173" w:rsidRDefault="00DC2173" w:rsidP="00DC217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14:paraId="45DFD470" w14:textId="77777777" w:rsidR="00DC2173" w:rsidRPr="008B4B1F"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14:paraId="36E5A9D3" w14:textId="77777777" w:rsidR="00DC2173" w:rsidRPr="008B4B1F" w:rsidRDefault="00DC2173" w:rsidP="00DC2173">
            <w:pPr>
              <w:pStyle w:val="Text"/>
              <w:spacing w:before="60" w:after="60" w:line="240" w:lineRule="auto"/>
              <w:jc w:val="left"/>
              <w:rPr>
                <w:rFonts w:ascii="Arial" w:hAnsi="Arial" w:cs="Arial"/>
                <w:sz w:val="20"/>
                <w:szCs w:val="20"/>
              </w:rPr>
            </w:pPr>
          </w:p>
          <w:p w14:paraId="23B0D507" w14:textId="77777777" w:rsidR="00DC2173" w:rsidRDefault="00DC2173" w:rsidP="00DC2173">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14:paraId="51E92B0F" w14:textId="77777777"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14:paraId="7925BD28" w14:textId="77777777" w:rsidR="00DC2173" w:rsidRDefault="00DC2173" w:rsidP="00DC2173">
            <w:pPr>
              <w:pStyle w:val="Text"/>
              <w:spacing w:before="60" w:after="60" w:line="240" w:lineRule="auto"/>
              <w:jc w:val="left"/>
              <w:rPr>
                <w:rFonts w:ascii="Arial" w:hAnsi="Arial" w:cs="Arial"/>
                <w:sz w:val="20"/>
                <w:szCs w:val="20"/>
              </w:rPr>
            </w:pPr>
          </w:p>
          <w:p w14:paraId="37D69826" w14:textId="77777777" w:rsidR="00DC2173" w:rsidRDefault="00DC2173" w:rsidP="00DC2173">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:2012</w:t>
            </w:r>
          </w:p>
          <w:p w14:paraId="3E97C3F2" w14:textId="77777777" w:rsidR="00DC2173" w:rsidRDefault="00DC2173" w:rsidP="00DC2173">
            <w:pPr>
              <w:pStyle w:val="Text"/>
              <w:spacing w:before="60" w:after="60" w:line="240" w:lineRule="auto"/>
              <w:jc w:val="left"/>
              <w:rPr>
                <w:rFonts w:ascii="Arial" w:hAnsi="Arial" w:cs="Arial"/>
                <w:sz w:val="20"/>
                <w:szCs w:val="20"/>
              </w:rPr>
            </w:pPr>
          </w:p>
          <w:p w14:paraId="5F44E218" w14:textId="77777777" w:rsidR="00DC2173" w:rsidRDefault="00DC2173" w:rsidP="00DC2173">
            <w:pPr>
              <w:pStyle w:val="Text"/>
              <w:spacing w:before="60" w:after="60" w:line="240" w:lineRule="auto"/>
              <w:jc w:val="left"/>
              <w:rPr>
                <w:rFonts w:ascii="Arial" w:hAnsi="Arial" w:cs="Arial"/>
                <w:sz w:val="20"/>
                <w:szCs w:val="20"/>
              </w:rPr>
            </w:pPr>
          </w:p>
          <w:p w14:paraId="04339045" w14:textId="77777777" w:rsidR="00DC2173" w:rsidRPr="00492AD5" w:rsidRDefault="00DC2173" w:rsidP="00DC2173">
            <w:pPr>
              <w:pStyle w:val="Text"/>
              <w:spacing w:before="60" w:after="60" w:line="240" w:lineRule="auto"/>
              <w:jc w:val="left"/>
              <w:rPr>
                <w:rFonts w:ascii="Arial" w:hAnsi="Arial" w:cs="Arial"/>
                <w:sz w:val="20"/>
                <w:szCs w:val="20"/>
              </w:rPr>
            </w:pPr>
          </w:p>
        </w:tc>
      </w:tr>
      <w:bookmarkEnd w:id="8"/>
    </w:tbl>
    <w:p w14:paraId="493D8FC6" w14:textId="59C18295" w:rsidR="006B2FE2" w:rsidRDefault="006B2FE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284179" w:rsidRPr="004C36B1" w14:paraId="41C968A6" w14:textId="77777777" w:rsidTr="00CE5199">
        <w:trPr>
          <w:jc w:val="center"/>
        </w:trPr>
        <w:tc>
          <w:tcPr>
            <w:tcW w:w="9351" w:type="dxa"/>
            <w:gridSpan w:val="4"/>
            <w:shd w:val="pct20" w:color="auto" w:fill="auto"/>
          </w:tcPr>
          <w:p w14:paraId="3880D71E"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284179" w:rsidRPr="004C36B1" w14:paraId="02324FD5" w14:textId="77777777" w:rsidTr="00CE5199">
        <w:trPr>
          <w:jc w:val="center"/>
        </w:trPr>
        <w:tc>
          <w:tcPr>
            <w:tcW w:w="3397" w:type="dxa"/>
          </w:tcPr>
          <w:p w14:paraId="66C07E78"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01C0BD74"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5A30C848"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1C805464"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284179" w:rsidRPr="004C36B1" w14:paraId="4BBBEE28" w14:textId="77777777" w:rsidTr="00CE5199">
        <w:trPr>
          <w:jc w:val="center"/>
        </w:trPr>
        <w:tc>
          <w:tcPr>
            <w:tcW w:w="3397" w:type="dxa"/>
          </w:tcPr>
          <w:p w14:paraId="5F2D4723"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670F02B9"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45E87176"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0155982F" w14:textId="77777777"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284179" w:rsidRPr="004C36B1" w14:paraId="66D262C1" w14:textId="77777777" w:rsidTr="00CE5199">
        <w:trPr>
          <w:jc w:val="center"/>
        </w:trPr>
        <w:tc>
          <w:tcPr>
            <w:tcW w:w="3397" w:type="dxa"/>
          </w:tcPr>
          <w:p w14:paraId="03AC5F62" w14:textId="77777777" w:rsidR="00284179" w:rsidRPr="004C36B1" w:rsidRDefault="00284179"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06D3F24B" w14:textId="77777777" w:rsidR="00284179" w:rsidRPr="004C36B1" w:rsidRDefault="00284179"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251729">
              <w:rPr>
                <w:rFonts w:ascii="Arial" w:hAnsi="Arial" w:cs="Arial"/>
                <w:sz w:val="20"/>
                <w:szCs w:val="20"/>
              </w:rPr>
              <w:t>4</w:t>
            </w:r>
            <w:r w:rsidRPr="00251729">
              <w:rPr>
                <w:rFonts w:cs="Arial"/>
                <w:sz w:val="20"/>
                <w:szCs w:val="20"/>
              </w:rPr>
              <w:fldChar w:fldCharType="end"/>
            </w:r>
          </w:p>
        </w:tc>
        <w:tc>
          <w:tcPr>
            <w:tcW w:w="4961" w:type="dxa"/>
            <w:gridSpan w:val="2"/>
          </w:tcPr>
          <w:p w14:paraId="0C02E9DC" w14:textId="77777777" w:rsidR="00284179" w:rsidRPr="004C36B1" w:rsidRDefault="00284179"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30236B0B" w14:textId="77777777"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284179" w:rsidRPr="006417D0" w14:paraId="564D5383" w14:textId="77777777" w:rsidTr="00CE5199">
        <w:trPr>
          <w:jc w:val="center"/>
        </w:trPr>
        <w:tc>
          <w:tcPr>
            <w:tcW w:w="4531" w:type="dxa"/>
          </w:tcPr>
          <w:p w14:paraId="59CE522C" w14:textId="77777777" w:rsidR="00284179" w:rsidRPr="006417D0" w:rsidRDefault="00284179" w:rsidP="00CE519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5B333F45" w14:textId="77777777" w:rsidR="00284179" w:rsidRPr="006417D0" w:rsidRDefault="00284179"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871487016"/>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580F1960" w14:textId="77777777" w:rsidR="00284179" w:rsidRPr="006417D0" w:rsidRDefault="00284179"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2051135562"/>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6F89A80C" w14:textId="77777777" w:rsidR="00713A4F" w:rsidRDefault="00713A4F" w:rsidP="00847841">
      <w:pPr>
        <w:rPr>
          <w:sz w:val="16"/>
          <w:szCs w:val="16"/>
        </w:rPr>
      </w:pPr>
    </w:p>
    <w:p w14:paraId="0F00BDF0" w14:textId="76DD3E69" w:rsidR="00713A4F" w:rsidRDefault="00713A4F" w:rsidP="00847841">
      <w:pPr>
        <w:rPr>
          <w:sz w:val="16"/>
          <w:szCs w:val="16"/>
        </w:rPr>
      </w:pPr>
    </w:p>
    <w:p w14:paraId="20B02979" w14:textId="2133CD04" w:rsidR="00BF3E64" w:rsidRDefault="00BF3E64" w:rsidP="00847841">
      <w:pPr>
        <w:rPr>
          <w:sz w:val="16"/>
          <w:szCs w:val="16"/>
        </w:rPr>
      </w:pPr>
    </w:p>
    <w:p w14:paraId="5B4CE5EC" w14:textId="301D75E9" w:rsidR="00BF3E64" w:rsidRDefault="00BF3E64" w:rsidP="00847841">
      <w:pPr>
        <w:rPr>
          <w:sz w:val="16"/>
          <w:szCs w:val="16"/>
        </w:rPr>
      </w:pPr>
    </w:p>
    <w:p w14:paraId="75414A0D" w14:textId="64C2CFD4" w:rsidR="00BF3E64" w:rsidRDefault="00BF3E64" w:rsidP="00847841">
      <w:pPr>
        <w:rPr>
          <w:sz w:val="16"/>
          <w:szCs w:val="16"/>
        </w:rPr>
      </w:pPr>
    </w:p>
    <w:p w14:paraId="20ABE2A4" w14:textId="7D227342" w:rsidR="00BF3E64" w:rsidRDefault="00BF3E64" w:rsidP="00847841">
      <w:pPr>
        <w:rPr>
          <w:sz w:val="16"/>
          <w:szCs w:val="16"/>
        </w:rPr>
      </w:pPr>
    </w:p>
    <w:p w14:paraId="2DACA855" w14:textId="0881E3B2" w:rsidR="00BF3E64" w:rsidRDefault="00BF3E64" w:rsidP="00847841">
      <w:pPr>
        <w:rPr>
          <w:sz w:val="16"/>
          <w:szCs w:val="16"/>
        </w:rPr>
      </w:pPr>
    </w:p>
    <w:p w14:paraId="7A08CDF5" w14:textId="77777777" w:rsidR="00217518" w:rsidRDefault="00217518" w:rsidP="00847841">
      <w:pPr>
        <w:rPr>
          <w:sz w:val="16"/>
          <w:szCs w:val="16"/>
        </w:rPr>
      </w:pPr>
    </w:p>
    <w:p w14:paraId="6BA91204" w14:textId="502505AF" w:rsidR="00BF3E64" w:rsidRDefault="00BF3E64" w:rsidP="00847841">
      <w:pPr>
        <w:rPr>
          <w:sz w:val="16"/>
          <w:szCs w:val="16"/>
        </w:rPr>
      </w:pPr>
    </w:p>
    <w:p w14:paraId="0ACBB6D5" w14:textId="77777777" w:rsidR="00713A4F" w:rsidRPr="00217518" w:rsidRDefault="00713A4F"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A90024" w:rsidRPr="005E5E8D" w14:paraId="14585E92" w14:textId="77777777" w:rsidTr="00CE5199">
        <w:trPr>
          <w:jc w:val="center"/>
        </w:trPr>
        <w:tc>
          <w:tcPr>
            <w:tcW w:w="7230" w:type="dxa"/>
            <w:gridSpan w:val="3"/>
            <w:shd w:val="pct20" w:color="auto" w:fill="auto"/>
          </w:tcPr>
          <w:p w14:paraId="4431AF11"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41160707" w14:textId="77777777" w:rsidR="00A90024" w:rsidRPr="005E5E8D" w:rsidRDefault="00A90024"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051867F2" w14:textId="77777777" w:rsidR="00A90024" w:rsidRPr="005E5E8D" w:rsidRDefault="00363025" w:rsidP="00CE5199">
            <w:pPr>
              <w:pStyle w:val="Text"/>
              <w:spacing w:before="60" w:after="60" w:line="240" w:lineRule="auto"/>
              <w:rPr>
                <w:rFonts w:ascii="Arial" w:hAnsi="Arial" w:cs="Arial"/>
                <w:b/>
                <w:sz w:val="20"/>
                <w:szCs w:val="20"/>
              </w:rPr>
            </w:pPr>
            <w:r>
              <w:rPr>
                <w:rFonts w:ascii="Arial" w:hAnsi="Arial" w:cs="Arial"/>
                <w:b/>
                <w:sz w:val="20"/>
                <w:szCs w:val="20"/>
              </w:rPr>
              <w:t>2.3</w:t>
            </w:r>
          </w:p>
        </w:tc>
      </w:tr>
      <w:tr w:rsidR="00A90024" w:rsidRPr="005E5E8D" w14:paraId="68FD4D36" w14:textId="77777777" w:rsidTr="00CE5199">
        <w:tblPrEx>
          <w:shd w:val="clear" w:color="auto" w:fill="auto"/>
        </w:tblPrEx>
        <w:trPr>
          <w:jc w:val="center"/>
        </w:trPr>
        <w:tc>
          <w:tcPr>
            <w:tcW w:w="2773" w:type="dxa"/>
          </w:tcPr>
          <w:p w14:paraId="1D30CE99"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747288F6" w14:textId="4CFE36D2" w:rsidR="009D2E8D" w:rsidRPr="005E5E8D" w:rsidRDefault="00A90024" w:rsidP="00CE5199">
            <w:pPr>
              <w:pStyle w:val="Text"/>
              <w:spacing w:before="60" w:after="60" w:line="240" w:lineRule="auto"/>
              <w:jc w:val="left"/>
              <w:rPr>
                <w:rFonts w:ascii="Arial" w:hAnsi="Arial" w:cs="Arial"/>
                <w:sz w:val="20"/>
                <w:szCs w:val="20"/>
              </w:rPr>
            </w:pPr>
            <w:r w:rsidRPr="00351FB9">
              <w:rPr>
                <w:rFonts w:ascii="Arial" w:hAnsi="Arial" w:cs="Arial"/>
                <w:sz w:val="20"/>
                <w:szCs w:val="20"/>
              </w:rPr>
              <w:t>Extruderanlage</w:t>
            </w:r>
            <w:r w:rsidR="009D2E8D" w:rsidRPr="00351FB9">
              <w:rPr>
                <w:rFonts w:ascii="Arial" w:hAnsi="Arial" w:cs="Arial"/>
                <w:sz w:val="20"/>
                <w:szCs w:val="20"/>
              </w:rPr>
              <w:t xml:space="preserve"> – Beschickungssystem</w:t>
            </w:r>
            <w:r w:rsidR="00C57168">
              <w:rPr>
                <w:rFonts w:ascii="Arial" w:hAnsi="Arial" w:cs="Arial"/>
                <w:sz w:val="20"/>
                <w:szCs w:val="20"/>
              </w:rPr>
              <w:t xml:space="preserve"> (</w:t>
            </w:r>
            <w:r w:rsidR="00F64862">
              <w:rPr>
                <w:rFonts w:ascii="Arial" w:hAnsi="Arial" w:cs="Arial"/>
                <w:sz w:val="20"/>
                <w:szCs w:val="20"/>
              </w:rPr>
              <w:t>Ein</w:t>
            </w:r>
            <w:r w:rsidR="00C57168">
              <w:rPr>
                <w:rFonts w:ascii="Arial" w:hAnsi="Arial" w:cs="Arial"/>
                <w:sz w:val="20"/>
                <w:szCs w:val="20"/>
              </w:rPr>
              <w:t>walzen-Speiseeinrichtung)</w:t>
            </w:r>
          </w:p>
        </w:tc>
      </w:tr>
      <w:tr w:rsidR="00A90024" w:rsidRPr="005E5E8D" w14:paraId="10B9F8D0" w14:textId="77777777" w:rsidTr="00CE5199">
        <w:tblPrEx>
          <w:shd w:val="clear" w:color="auto" w:fill="auto"/>
        </w:tblPrEx>
        <w:trPr>
          <w:jc w:val="center"/>
        </w:trPr>
        <w:tc>
          <w:tcPr>
            <w:tcW w:w="2773" w:type="dxa"/>
          </w:tcPr>
          <w:p w14:paraId="5887F698"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730C0739" w14:textId="77777777" w:rsidR="00A90024" w:rsidRPr="005E5E8D" w:rsidRDefault="00A90024" w:rsidP="00CE5199">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sidR="008C1CC3">
              <w:rPr>
                <w:rFonts w:ascii="Arial" w:hAnsi="Arial" w:cs="Arial"/>
                <w:sz w:val="20"/>
                <w:szCs w:val="20"/>
              </w:rPr>
              <w:t>–</w:t>
            </w:r>
            <w:r w:rsidRPr="00A90024">
              <w:rPr>
                <w:rFonts w:ascii="Arial" w:hAnsi="Arial" w:cs="Arial"/>
                <w:sz w:val="20"/>
                <w:szCs w:val="20"/>
              </w:rPr>
              <w:t>Bewegliche Teile des Beschickungssystems</w:t>
            </w:r>
          </w:p>
        </w:tc>
        <w:tc>
          <w:tcPr>
            <w:tcW w:w="4265" w:type="dxa"/>
            <w:gridSpan w:val="3"/>
            <w:vMerge w:val="restart"/>
            <w:vAlign w:val="center"/>
          </w:tcPr>
          <w:p w14:paraId="2F7E0607" w14:textId="77777777" w:rsidR="00A90024" w:rsidRPr="005E5E8D" w:rsidRDefault="00A90024" w:rsidP="00CE519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2B3B8527" wp14:editId="6FD1FF0B">
                  <wp:extent cx="1961808" cy="2122405"/>
                  <wp:effectExtent l="0" t="0" r="63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61808" cy="2122405"/>
                          </a:xfrm>
                          <a:prstGeom prst="rect">
                            <a:avLst/>
                          </a:prstGeom>
                        </pic:spPr>
                      </pic:pic>
                    </a:graphicData>
                  </a:graphic>
                </wp:inline>
              </w:drawing>
            </w:r>
          </w:p>
        </w:tc>
      </w:tr>
      <w:tr w:rsidR="00A90024" w:rsidRPr="005E5E8D" w14:paraId="44D48994" w14:textId="77777777" w:rsidTr="00CE5199">
        <w:tblPrEx>
          <w:shd w:val="clear" w:color="auto" w:fill="auto"/>
        </w:tblPrEx>
        <w:trPr>
          <w:jc w:val="center"/>
        </w:trPr>
        <w:tc>
          <w:tcPr>
            <w:tcW w:w="2773" w:type="dxa"/>
          </w:tcPr>
          <w:p w14:paraId="498AF4DD"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72E0B00D"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30CEE6E6"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0C7CC8EB"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2A349E2A"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3FA46CFA"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21F583BF"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62CBF074" w14:textId="77777777" w:rsidR="00A90024" w:rsidRPr="005E5E8D" w:rsidRDefault="00A90024" w:rsidP="00CE5199">
            <w:pPr>
              <w:pStyle w:val="Text"/>
              <w:spacing w:before="60" w:after="60" w:line="240" w:lineRule="auto"/>
              <w:rPr>
                <w:rFonts w:ascii="Arial" w:hAnsi="Arial" w:cs="Arial"/>
                <w:sz w:val="20"/>
                <w:szCs w:val="20"/>
              </w:rPr>
            </w:pPr>
          </w:p>
        </w:tc>
      </w:tr>
      <w:tr w:rsidR="00A90024" w:rsidRPr="005E5E8D" w14:paraId="083EC25F" w14:textId="77777777" w:rsidTr="00CE5199">
        <w:tblPrEx>
          <w:shd w:val="clear" w:color="auto" w:fill="auto"/>
        </w:tblPrEx>
        <w:trPr>
          <w:jc w:val="center"/>
        </w:trPr>
        <w:tc>
          <w:tcPr>
            <w:tcW w:w="2773" w:type="dxa"/>
          </w:tcPr>
          <w:p w14:paraId="28AEBAC6"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524006C2" w14:textId="77777777"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7D502F98" w14:textId="77777777" w:rsidR="00A90024" w:rsidRPr="005E5E8D" w:rsidRDefault="00A90024" w:rsidP="00CE5199">
            <w:pPr>
              <w:pStyle w:val="Text"/>
              <w:spacing w:before="60" w:after="60" w:line="240" w:lineRule="auto"/>
              <w:rPr>
                <w:rFonts w:ascii="Arial" w:hAnsi="Arial" w:cs="Arial"/>
                <w:sz w:val="20"/>
                <w:szCs w:val="20"/>
              </w:rPr>
            </w:pPr>
          </w:p>
        </w:tc>
      </w:tr>
      <w:tr w:rsidR="00A90024" w:rsidRPr="005E5E8D" w14:paraId="7FF0A7D4" w14:textId="77777777" w:rsidTr="00CE5199">
        <w:tblPrEx>
          <w:shd w:val="clear" w:color="auto" w:fill="auto"/>
        </w:tblPrEx>
        <w:trPr>
          <w:jc w:val="center"/>
        </w:trPr>
        <w:tc>
          <w:tcPr>
            <w:tcW w:w="2773" w:type="dxa"/>
          </w:tcPr>
          <w:p w14:paraId="6AB37C91"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02BEC083" w14:textId="77777777" w:rsidR="00A90024" w:rsidRPr="005E5E8D" w:rsidRDefault="00A9532E" w:rsidP="00CE5199">
            <w:pPr>
              <w:pStyle w:val="Text"/>
              <w:spacing w:before="60" w:after="60" w:line="240" w:lineRule="auto"/>
              <w:jc w:val="left"/>
              <w:rPr>
                <w:rFonts w:ascii="Arial" w:hAnsi="Arial" w:cs="Arial"/>
                <w:sz w:val="20"/>
                <w:szCs w:val="20"/>
              </w:rPr>
            </w:pPr>
            <w:r w:rsidRPr="00764301">
              <w:rPr>
                <w:rFonts w:ascii="Arial" w:hAnsi="Arial" w:cs="Arial"/>
                <w:sz w:val="20"/>
                <w:szCs w:val="20"/>
              </w:rPr>
              <w:t>Arbeiten an beweglichen Teilen der Maschine</w:t>
            </w:r>
          </w:p>
        </w:tc>
        <w:tc>
          <w:tcPr>
            <w:tcW w:w="4265" w:type="dxa"/>
            <w:gridSpan w:val="3"/>
            <w:vMerge/>
          </w:tcPr>
          <w:p w14:paraId="6AEC2267" w14:textId="77777777" w:rsidR="00A90024" w:rsidRPr="005E5E8D" w:rsidRDefault="00A90024" w:rsidP="00CE5199">
            <w:pPr>
              <w:pStyle w:val="Text"/>
              <w:spacing w:before="60" w:after="60" w:line="240" w:lineRule="auto"/>
              <w:rPr>
                <w:rFonts w:ascii="Arial" w:hAnsi="Arial" w:cs="Arial"/>
                <w:sz w:val="20"/>
                <w:szCs w:val="20"/>
              </w:rPr>
            </w:pPr>
          </w:p>
        </w:tc>
      </w:tr>
      <w:tr w:rsidR="00A90024" w:rsidRPr="005E5E8D" w14:paraId="19235F6F" w14:textId="77777777" w:rsidTr="00CE5199">
        <w:tblPrEx>
          <w:shd w:val="clear" w:color="auto" w:fill="auto"/>
        </w:tblPrEx>
        <w:trPr>
          <w:jc w:val="center"/>
        </w:trPr>
        <w:tc>
          <w:tcPr>
            <w:tcW w:w="2773" w:type="dxa"/>
          </w:tcPr>
          <w:p w14:paraId="4E635BD6"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54C70944" w14:textId="77777777" w:rsidR="00A90024" w:rsidRPr="005E5E8D"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14:paraId="72BB5E73" w14:textId="77777777" w:rsidR="00A90024" w:rsidRPr="005E5E8D" w:rsidRDefault="00A90024" w:rsidP="00CE5199">
            <w:pPr>
              <w:pStyle w:val="Text"/>
              <w:spacing w:before="60" w:after="60" w:line="240" w:lineRule="auto"/>
              <w:rPr>
                <w:rFonts w:ascii="Arial" w:hAnsi="Arial" w:cs="Arial"/>
                <w:sz w:val="20"/>
                <w:szCs w:val="20"/>
              </w:rPr>
            </w:pPr>
          </w:p>
        </w:tc>
      </w:tr>
      <w:tr w:rsidR="00A90024" w:rsidRPr="005E5E8D" w14:paraId="7C6F007F" w14:textId="77777777" w:rsidTr="00CE5199">
        <w:tblPrEx>
          <w:shd w:val="clear" w:color="auto" w:fill="auto"/>
        </w:tblPrEx>
        <w:trPr>
          <w:jc w:val="center"/>
        </w:trPr>
        <w:tc>
          <w:tcPr>
            <w:tcW w:w="2773" w:type="dxa"/>
          </w:tcPr>
          <w:p w14:paraId="7D10F053" w14:textId="77777777"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0DE0998A" w14:textId="77777777" w:rsidR="00A90024" w:rsidRPr="005E5E8D"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Pr="00D81A44">
              <w:rPr>
                <w:rFonts w:ascii="Arial" w:hAnsi="Arial" w:cs="Arial"/>
                <w:sz w:val="20"/>
                <w:szCs w:val="20"/>
              </w:rPr>
              <w:t xml:space="preserve">Quetschen, Scheren, Schneiden/Abschneiden, Einziehen/Fangen </w:t>
            </w:r>
            <w:r>
              <w:rPr>
                <w:rFonts w:ascii="Arial" w:hAnsi="Arial" w:cs="Arial"/>
                <w:sz w:val="20"/>
                <w:szCs w:val="20"/>
              </w:rPr>
              <w:t>d</w:t>
            </w:r>
            <w:r w:rsidRPr="00D81A44">
              <w:rPr>
                <w:rFonts w:ascii="Arial" w:hAnsi="Arial" w:cs="Arial"/>
                <w:sz w:val="20"/>
                <w:szCs w:val="20"/>
              </w:rPr>
              <w:t>urch</w:t>
            </w:r>
            <w:r w:rsidR="00F1682F">
              <w:rPr>
                <w:rFonts w:ascii="Arial" w:hAnsi="Arial" w:cs="Arial"/>
                <w:sz w:val="20"/>
                <w:szCs w:val="20"/>
              </w:rPr>
              <w:t xml:space="preserve"> b</w:t>
            </w:r>
            <w:r w:rsidR="00F1682F" w:rsidRPr="00A90024">
              <w:rPr>
                <w:rFonts w:ascii="Arial" w:hAnsi="Arial" w:cs="Arial"/>
                <w:sz w:val="20"/>
                <w:szCs w:val="20"/>
              </w:rPr>
              <w:t>ewegliche Teile des Beschickungssystems</w:t>
            </w:r>
            <w:r w:rsidR="00FA4E3F">
              <w:rPr>
                <w:rFonts w:ascii="Arial" w:hAnsi="Arial" w:cs="Arial"/>
                <w:sz w:val="20"/>
                <w:szCs w:val="20"/>
              </w:rPr>
              <w:t>.</w:t>
            </w:r>
            <w:r w:rsidRPr="00D81A44">
              <w:rPr>
                <w:rFonts w:ascii="Arial" w:hAnsi="Arial" w:cs="Arial"/>
                <w:sz w:val="20"/>
                <w:szCs w:val="20"/>
              </w:rPr>
              <w:t xml:space="preserve"> </w:t>
            </w:r>
          </w:p>
        </w:tc>
      </w:tr>
    </w:tbl>
    <w:p w14:paraId="4972FF46" w14:textId="77777777"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90024" w:rsidRPr="0086709F" w14:paraId="3AF50727" w14:textId="77777777" w:rsidTr="00CE5199">
        <w:trPr>
          <w:jc w:val="center"/>
        </w:trPr>
        <w:tc>
          <w:tcPr>
            <w:tcW w:w="9351" w:type="dxa"/>
            <w:gridSpan w:val="4"/>
            <w:shd w:val="pct20" w:color="auto" w:fill="auto"/>
          </w:tcPr>
          <w:p w14:paraId="5BB7F313"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90024" w:rsidRPr="0086709F" w14:paraId="76337A4E" w14:textId="77777777" w:rsidTr="00CE5199">
        <w:trPr>
          <w:jc w:val="center"/>
        </w:trPr>
        <w:tc>
          <w:tcPr>
            <w:tcW w:w="3397" w:type="dxa"/>
          </w:tcPr>
          <w:p w14:paraId="6520488B"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228BF37C"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6E08A09B"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5C063BDD"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90024" w:rsidRPr="0086709F" w14:paraId="2F4F35D4" w14:textId="77777777" w:rsidTr="00CE5199">
        <w:trPr>
          <w:jc w:val="center"/>
        </w:trPr>
        <w:tc>
          <w:tcPr>
            <w:tcW w:w="3397" w:type="dxa"/>
          </w:tcPr>
          <w:p w14:paraId="2FE7E731"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6E9D0928"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197532E1" w14:textId="77777777"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402D9238" w14:textId="77777777" w:rsidR="00A90024" w:rsidRPr="0086709F"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A90024" w:rsidRPr="0086709F" w14:paraId="538B08AA" w14:textId="77777777" w:rsidTr="00CE5199">
        <w:trPr>
          <w:jc w:val="center"/>
        </w:trPr>
        <w:tc>
          <w:tcPr>
            <w:tcW w:w="3397" w:type="dxa"/>
          </w:tcPr>
          <w:p w14:paraId="0CD0C46F" w14:textId="77777777" w:rsidR="00A90024" w:rsidRPr="0086709F" w:rsidRDefault="00A90024"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400C9590" w14:textId="77777777" w:rsidR="00A90024" w:rsidRPr="0093691E" w:rsidRDefault="00A90024"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B32EB6">
              <w:rPr>
                <w:rFonts w:ascii="Arial" w:hAnsi="Arial" w:cs="Arial"/>
                <w:sz w:val="20"/>
                <w:szCs w:val="20"/>
              </w:rPr>
              <w:t>625</w:t>
            </w:r>
            <w:r w:rsidRPr="00B32EB6">
              <w:rPr>
                <w:rFonts w:cs="Arial"/>
                <w:sz w:val="20"/>
                <w:szCs w:val="20"/>
              </w:rPr>
              <w:fldChar w:fldCharType="end"/>
            </w:r>
          </w:p>
        </w:tc>
        <w:tc>
          <w:tcPr>
            <w:tcW w:w="4961" w:type="dxa"/>
            <w:gridSpan w:val="2"/>
          </w:tcPr>
          <w:p w14:paraId="3DD29AD7" w14:textId="77777777" w:rsidR="00A90024" w:rsidRPr="0086709F" w:rsidRDefault="00A90024"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17D84471" w14:textId="30322547" w:rsidR="00A90024" w:rsidRDefault="00A90024" w:rsidP="00703353">
      <w:pPr>
        <w:tabs>
          <w:tab w:val="left" w:pos="1056"/>
        </w:tabs>
        <w:rPr>
          <w:sz w:val="16"/>
          <w:szCs w:val="16"/>
        </w:rPr>
      </w:pPr>
    </w:p>
    <w:p w14:paraId="292B684D" w14:textId="014D108B" w:rsidR="00703353" w:rsidRDefault="00703353" w:rsidP="00703353">
      <w:pPr>
        <w:tabs>
          <w:tab w:val="left" w:pos="1056"/>
        </w:tabs>
        <w:rPr>
          <w:sz w:val="16"/>
          <w:szCs w:val="16"/>
        </w:rPr>
      </w:pPr>
    </w:p>
    <w:p w14:paraId="04804B50" w14:textId="48D5F2FC" w:rsidR="00703353" w:rsidRDefault="00703353" w:rsidP="00703353">
      <w:pPr>
        <w:tabs>
          <w:tab w:val="left" w:pos="1056"/>
        </w:tabs>
        <w:rPr>
          <w:sz w:val="16"/>
          <w:szCs w:val="16"/>
        </w:rPr>
      </w:pPr>
    </w:p>
    <w:p w14:paraId="52D7985A" w14:textId="33FC9760" w:rsidR="00703353" w:rsidRDefault="00703353" w:rsidP="00703353">
      <w:pPr>
        <w:tabs>
          <w:tab w:val="left" w:pos="1056"/>
        </w:tabs>
        <w:rPr>
          <w:sz w:val="16"/>
          <w:szCs w:val="16"/>
        </w:rPr>
      </w:pPr>
    </w:p>
    <w:p w14:paraId="7C48202D" w14:textId="76076A89" w:rsidR="00703353" w:rsidRDefault="00703353" w:rsidP="00703353">
      <w:pPr>
        <w:tabs>
          <w:tab w:val="left" w:pos="1056"/>
        </w:tabs>
        <w:rPr>
          <w:sz w:val="16"/>
          <w:szCs w:val="16"/>
        </w:rPr>
      </w:pPr>
    </w:p>
    <w:p w14:paraId="158F0448" w14:textId="2AA3F109" w:rsidR="00703353" w:rsidRDefault="00703353" w:rsidP="00703353">
      <w:pPr>
        <w:tabs>
          <w:tab w:val="left" w:pos="1056"/>
        </w:tabs>
        <w:rPr>
          <w:sz w:val="16"/>
          <w:szCs w:val="16"/>
        </w:rPr>
      </w:pPr>
    </w:p>
    <w:p w14:paraId="6E62A68E" w14:textId="599C8FF1" w:rsidR="00703353" w:rsidRDefault="00703353" w:rsidP="00703353">
      <w:pPr>
        <w:tabs>
          <w:tab w:val="left" w:pos="1056"/>
        </w:tabs>
        <w:rPr>
          <w:sz w:val="16"/>
          <w:szCs w:val="16"/>
        </w:rPr>
      </w:pPr>
    </w:p>
    <w:p w14:paraId="664B0237" w14:textId="66A0E6DF" w:rsidR="00703353" w:rsidRDefault="00703353" w:rsidP="00703353">
      <w:pPr>
        <w:tabs>
          <w:tab w:val="left" w:pos="1056"/>
        </w:tabs>
        <w:rPr>
          <w:sz w:val="16"/>
          <w:szCs w:val="16"/>
        </w:rPr>
      </w:pPr>
    </w:p>
    <w:p w14:paraId="45C5F29F" w14:textId="55F99008" w:rsidR="00703353" w:rsidRDefault="00703353" w:rsidP="00703353">
      <w:pPr>
        <w:tabs>
          <w:tab w:val="left" w:pos="1056"/>
        </w:tabs>
        <w:rPr>
          <w:sz w:val="16"/>
          <w:szCs w:val="16"/>
        </w:rPr>
      </w:pPr>
    </w:p>
    <w:p w14:paraId="62176DAD" w14:textId="37D77FD5" w:rsidR="00703353" w:rsidRDefault="00703353" w:rsidP="00703353">
      <w:pPr>
        <w:tabs>
          <w:tab w:val="left" w:pos="1056"/>
        </w:tabs>
        <w:rPr>
          <w:sz w:val="16"/>
          <w:szCs w:val="16"/>
        </w:rPr>
      </w:pPr>
    </w:p>
    <w:p w14:paraId="614FDD20" w14:textId="1E933F7B" w:rsidR="00703353" w:rsidRDefault="00703353" w:rsidP="00703353">
      <w:pPr>
        <w:tabs>
          <w:tab w:val="left" w:pos="1056"/>
        </w:tabs>
        <w:rPr>
          <w:sz w:val="16"/>
          <w:szCs w:val="16"/>
        </w:rPr>
      </w:pPr>
    </w:p>
    <w:p w14:paraId="11F71040" w14:textId="77777777" w:rsidR="00217518" w:rsidRDefault="00217518" w:rsidP="00703353">
      <w:pPr>
        <w:tabs>
          <w:tab w:val="left" w:pos="1056"/>
        </w:tabs>
        <w:rPr>
          <w:sz w:val="16"/>
          <w:szCs w:val="16"/>
        </w:rPr>
      </w:pPr>
    </w:p>
    <w:p w14:paraId="4702E9CE" w14:textId="77777777" w:rsidR="00703353" w:rsidRPr="00217518" w:rsidRDefault="00703353"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14:paraId="0C3DE585" w14:textId="77777777" w:rsidTr="00CE5199">
        <w:trPr>
          <w:jc w:val="center"/>
        </w:trPr>
        <w:tc>
          <w:tcPr>
            <w:tcW w:w="7366" w:type="dxa"/>
            <w:shd w:val="pct20" w:color="auto" w:fill="auto"/>
          </w:tcPr>
          <w:p w14:paraId="5EC65EFE" w14:textId="77777777"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7B371C19" w14:textId="19AB00FC"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DF6079" w:rsidRPr="00542A3C" w14:paraId="519037AB" w14:textId="77777777" w:rsidTr="00CE5199">
        <w:trPr>
          <w:jc w:val="center"/>
        </w:trPr>
        <w:tc>
          <w:tcPr>
            <w:tcW w:w="7366" w:type="dxa"/>
          </w:tcPr>
          <w:p w14:paraId="3D9ACB4D" w14:textId="77777777"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76761459" w14:textId="77777777" w:rsidR="00DF6079" w:rsidRPr="00542A3C" w:rsidRDefault="00DF6079" w:rsidP="00DF607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2AF79032" w14:textId="77777777" w:rsidR="00DF6079" w:rsidRDefault="00DF6079" w:rsidP="00DF607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76639D5C" w14:textId="77777777" w:rsidR="00DF6079" w:rsidRDefault="00DF6079" w:rsidP="00DF6079">
            <w:pPr>
              <w:pStyle w:val="Text"/>
              <w:spacing w:before="60" w:after="60" w:line="240" w:lineRule="auto"/>
              <w:jc w:val="left"/>
              <w:rPr>
                <w:rFonts w:ascii="Arial" w:hAnsi="Arial" w:cs="Arial"/>
                <w:sz w:val="20"/>
                <w:szCs w:val="20"/>
              </w:rPr>
            </w:pPr>
          </w:p>
          <w:p w14:paraId="6698D266" w14:textId="77777777"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32CAB3BA" w14:textId="77777777" w:rsidR="00CD27E4" w:rsidRDefault="00CD27E4" w:rsidP="00CD27E4">
            <w:pPr>
              <w:pStyle w:val="Text"/>
              <w:spacing w:before="60" w:after="60" w:line="240" w:lineRule="auto"/>
              <w:jc w:val="left"/>
              <w:rPr>
                <w:rFonts w:ascii="Arial" w:hAnsi="Arial" w:cs="Arial"/>
                <w:sz w:val="20"/>
                <w:szCs w:val="20"/>
              </w:rPr>
            </w:pPr>
            <w:r w:rsidRPr="00E77CB7">
              <w:rPr>
                <w:rFonts w:ascii="Arial" w:hAnsi="Arial" w:cs="Arial"/>
                <w:sz w:val="20"/>
                <w:szCs w:val="20"/>
              </w:rPr>
              <w:t>Gemäß EN 1114-1 Abschnitt 5.2.4.</w:t>
            </w:r>
            <w:r>
              <w:rPr>
                <w:rFonts w:ascii="Arial" w:hAnsi="Arial" w:cs="Arial"/>
                <w:sz w:val="20"/>
                <w:szCs w:val="20"/>
              </w:rPr>
              <w:t>1 Trichter:</w:t>
            </w:r>
          </w:p>
          <w:p w14:paraId="255DA822" w14:textId="00848236" w:rsidR="00CD27E4" w:rsidRDefault="00CD27E4" w:rsidP="00AD469B">
            <w:pPr>
              <w:pStyle w:val="Text"/>
              <w:numPr>
                <w:ilvl w:val="0"/>
                <w:numId w:val="1"/>
              </w:numPr>
              <w:spacing w:before="60" w:after="60" w:line="240" w:lineRule="auto"/>
              <w:jc w:val="left"/>
              <w:rPr>
                <w:rFonts w:ascii="Arial" w:hAnsi="Arial" w:cs="Arial"/>
                <w:sz w:val="20"/>
                <w:szCs w:val="20"/>
              </w:rPr>
            </w:pPr>
            <w:r w:rsidRPr="005C725B">
              <w:rPr>
                <w:rFonts w:ascii="Arial" w:hAnsi="Arial" w:cs="Arial"/>
                <w:sz w:val="20"/>
                <w:szCs w:val="20"/>
              </w:rPr>
              <w:t>Der Zugriff zu gefährlichen Bewegungen ist die Art der Gestaltung unter Berücksichtigung der Sicherheitsabstände nach EN ISO 13857, Tabellen 2, 3 und/oder 4 zu verhindern.</w:t>
            </w:r>
          </w:p>
          <w:p w14:paraId="1507F7B9" w14:textId="5545041B" w:rsidR="00CD27E4" w:rsidRDefault="00CD27E4" w:rsidP="00AD469B">
            <w:pPr>
              <w:pStyle w:val="Text"/>
              <w:numPr>
                <w:ilvl w:val="0"/>
                <w:numId w:val="1"/>
              </w:numPr>
              <w:spacing w:before="60" w:after="60" w:line="240" w:lineRule="auto"/>
              <w:jc w:val="left"/>
              <w:rPr>
                <w:rFonts w:ascii="Arial" w:hAnsi="Arial" w:cs="Arial"/>
                <w:sz w:val="20"/>
                <w:szCs w:val="20"/>
              </w:rPr>
            </w:pPr>
            <w:r w:rsidRPr="005C725B">
              <w:rPr>
                <w:rFonts w:ascii="Arial" w:hAnsi="Arial" w:cs="Arial"/>
                <w:sz w:val="20"/>
                <w:szCs w:val="20"/>
              </w:rPr>
              <w:t xml:space="preserve">Wenn der Trichter mit einer Tür oder einer Abdeckung ausgestattet ist, die den Zugang zu gefahrbringenden Bewegungen ermöglicht, ist diese Tür oder die Abdeckung mit einem Verriegelungssystem, wie in EN ISO 12100, 3.28.1 definiert, zu versehen. Die sicherheitsbezogenen Teile des Steuerungssystems, die die Verriegelungsfunktion umsetzen, müssen EN ISO 13849-1, </w:t>
            </w:r>
            <w:proofErr w:type="spellStart"/>
            <w:r w:rsidRPr="005C725B">
              <w:rPr>
                <w:rFonts w:ascii="Arial" w:hAnsi="Arial" w:cs="Arial"/>
                <w:sz w:val="20"/>
                <w:szCs w:val="20"/>
              </w:rPr>
              <w:t>PLr</w:t>
            </w:r>
            <w:proofErr w:type="spellEnd"/>
            <w:r w:rsidRPr="005C725B">
              <w:rPr>
                <w:rFonts w:ascii="Arial" w:hAnsi="Arial" w:cs="Arial"/>
                <w:sz w:val="20"/>
                <w:szCs w:val="20"/>
              </w:rPr>
              <w:t xml:space="preserve"> =c entsprechen.</w:t>
            </w:r>
          </w:p>
          <w:p w14:paraId="7A8CA28E" w14:textId="77777777" w:rsidR="00CD27E4" w:rsidRDefault="00CD27E4" w:rsidP="00DF6079">
            <w:pPr>
              <w:pStyle w:val="Text"/>
              <w:spacing w:before="60" w:after="60" w:line="240" w:lineRule="auto"/>
              <w:jc w:val="left"/>
              <w:rPr>
                <w:rFonts w:ascii="Arial" w:hAnsi="Arial" w:cs="Arial"/>
                <w:sz w:val="20"/>
                <w:szCs w:val="20"/>
              </w:rPr>
            </w:pPr>
          </w:p>
          <w:p w14:paraId="0FCC7630" w14:textId="31A839EE" w:rsidR="00DF6079" w:rsidRPr="007A6C3F" w:rsidRDefault="00DF6079" w:rsidP="00DF6079">
            <w:pPr>
              <w:pStyle w:val="Text"/>
              <w:spacing w:before="60" w:after="60" w:line="240" w:lineRule="auto"/>
              <w:jc w:val="left"/>
              <w:rPr>
                <w:rFonts w:ascii="Arial" w:hAnsi="Arial" w:cs="Arial"/>
                <w:sz w:val="20"/>
                <w:szCs w:val="20"/>
              </w:rPr>
            </w:pPr>
            <w:r w:rsidRPr="007A6C3F">
              <w:rPr>
                <w:rFonts w:ascii="Arial" w:hAnsi="Arial" w:cs="Arial"/>
                <w:sz w:val="20"/>
                <w:szCs w:val="20"/>
              </w:rPr>
              <w:t xml:space="preserve">Gemäß EN 1114-1 Abschnitt 5.2.4.2 Beschickungssystem - </w:t>
            </w:r>
            <w:r w:rsidR="007A6C3F" w:rsidRPr="007A6C3F">
              <w:rPr>
                <w:rFonts w:ascii="Arial" w:hAnsi="Arial" w:cs="Arial"/>
                <w:sz w:val="20"/>
                <w:szCs w:val="20"/>
              </w:rPr>
              <w:t>Ein</w:t>
            </w:r>
            <w:r w:rsidRPr="007A6C3F">
              <w:rPr>
                <w:rFonts w:ascii="Arial" w:hAnsi="Arial" w:cs="Arial"/>
                <w:sz w:val="20"/>
                <w:szCs w:val="20"/>
              </w:rPr>
              <w:t>walzen-</w:t>
            </w:r>
          </w:p>
          <w:p w14:paraId="31DECED4" w14:textId="77777777" w:rsidR="00DF6079" w:rsidRPr="00E77CB7" w:rsidRDefault="00DF6079" w:rsidP="00DF6079">
            <w:pPr>
              <w:pStyle w:val="Text"/>
              <w:spacing w:before="60" w:after="60" w:line="240" w:lineRule="auto"/>
              <w:jc w:val="left"/>
              <w:rPr>
                <w:rFonts w:ascii="Arial" w:hAnsi="Arial" w:cs="Arial"/>
                <w:sz w:val="20"/>
                <w:szCs w:val="20"/>
              </w:rPr>
            </w:pPr>
            <w:r w:rsidRPr="007A6C3F">
              <w:rPr>
                <w:rFonts w:ascii="Arial" w:hAnsi="Arial" w:cs="Arial"/>
                <w:sz w:val="20"/>
                <w:szCs w:val="20"/>
              </w:rPr>
              <w:t>Speiseeinrichtung:</w:t>
            </w:r>
          </w:p>
          <w:p w14:paraId="4BB1681E" w14:textId="77777777" w:rsidR="00DF6079" w:rsidRPr="00E77CB7"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Der Einzugsbereich ist zu sichern durch die Art der Gestaltung unter Einhaltung der</w:t>
            </w:r>
            <w:r>
              <w:rPr>
                <w:rFonts w:ascii="Arial" w:hAnsi="Arial" w:cs="Arial"/>
                <w:sz w:val="20"/>
                <w:szCs w:val="20"/>
              </w:rPr>
              <w:t xml:space="preserve"> </w:t>
            </w:r>
            <w:r w:rsidRPr="00E77CB7">
              <w:rPr>
                <w:rFonts w:ascii="Arial" w:hAnsi="Arial" w:cs="Arial"/>
                <w:sz w:val="20"/>
                <w:szCs w:val="20"/>
              </w:rPr>
              <w:t>Sicherheitsabstände gemäß EN ISO 13857, Tabellen 2, 3, 4, oder,</w:t>
            </w:r>
          </w:p>
          <w:p w14:paraId="6FF41D37" w14:textId="77777777" w:rsidR="00DF6079" w:rsidRPr="00E77CB7"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 xml:space="preserve">Der Einzugsbereich ist zu sichern durch einen fest angebrachten Trichter oder mit feststehenden trennenden Schutzeinrichtungen gemäß EN </w:t>
            </w:r>
            <w:r>
              <w:rPr>
                <w:rFonts w:ascii="Arial" w:hAnsi="Arial" w:cs="Arial"/>
                <w:sz w:val="20"/>
                <w:szCs w:val="20"/>
              </w:rPr>
              <w:t>ISO 14120</w:t>
            </w:r>
          </w:p>
          <w:p w14:paraId="0311AA6A" w14:textId="77777777" w:rsidR="00DF6079"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Öffnungen die den Zugriff zu gefahrbringenden Bewegungen der Schnecke und Walze</w:t>
            </w:r>
            <w:r>
              <w:rPr>
                <w:rFonts w:ascii="Arial" w:hAnsi="Arial" w:cs="Arial"/>
                <w:sz w:val="20"/>
                <w:szCs w:val="20"/>
              </w:rPr>
              <w:t xml:space="preserve"> </w:t>
            </w:r>
            <w:r w:rsidRPr="00E77CB7">
              <w:rPr>
                <w:rFonts w:ascii="Arial" w:hAnsi="Arial" w:cs="Arial"/>
                <w:sz w:val="20"/>
                <w:szCs w:val="20"/>
              </w:rPr>
              <w:t>ermöglichen, sind mit einer Verriegelungseinrichtung zu versehen.</w:t>
            </w:r>
          </w:p>
          <w:p w14:paraId="57C3597B" w14:textId="77777777"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Die sicherheitsbezogenen Teile des Steuerungssystems müssen EN ISO 13849-</w:t>
            </w:r>
            <w:r>
              <w:rPr>
                <w:rFonts w:ascii="Arial" w:hAnsi="Arial" w:cs="Arial"/>
                <w:sz w:val="20"/>
                <w:szCs w:val="20"/>
              </w:rPr>
              <w:t>1</w:t>
            </w:r>
            <w:r w:rsidRPr="00B06725">
              <w:rPr>
                <w:rFonts w:ascii="Arial" w:hAnsi="Arial" w:cs="Arial"/>
                <w:sz w:val="20"/>
                <w:szCs w:val="20"/>
              </w:rPr>
              <w:t xml:space="preserve">, </w:t>
            </w:r>
            <w:proofErr w:type="spellStart"/>
            <w:r w:rsidRPr="00B06725">
              <w:rPr>
                <w:rFonts w:ascii="Arial" w:hAnsi="Arial" w:cs="Arial"/>
                <w:sz w:val="20"/>
                <w:szCs w:val="20"/>
              </w:rPr>
              <w:t>PLr</w:t>
            </w:r>
            <w:proofErr w:type="spellEnd"/>
            <w:r w:rsidRPr="00B06725">
              <w:rPr>
                <w:rFonts w:ascii="Arial" w:hAnsi="Arial" w:cs="Arial"/>
                <w:sz w:val="20"/>
                <w:szCs w:val="20"/>
              </w:rPr>
              <w:t xml:space="preserve"> =c entsprechen.</w:t>
            </w:r>
          </w:p>
          <w:p w14:paraId="7C4CADA2" w14:textId="77777777"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Gefahrenstellen an motorisch öffnenden und schließenden Speiseeinrichtungen sind mit verriegelt trennenden Schutzeinrichtungen gemäß EN ISO 14120 zu sichern oder durch eine Steuereinrichtung mit selbsttätiger Rückstellung mit ausreichendem Abstand, jedoch muss der Gefahrenbereich einsehbar sein.</w:t>
            </w:r>
          </w:p>
          <w:p w14:paraId="24AE0A8D" w14:textId="77777777"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 xml:space="preserve">Die sicherheitsbezogenen Teile des Steuerungssystems müssen EN ISO 13849-1, </w:t>
            </w:r>
            <w:proofErr w:type="spellStart"/>
            <w:r w:rsidRPr="00B06725">
              <w:rPr>
                <w:rFonts w:ascii="Arial" w:hAnsi="Arial" w:cs="Arial"/>
                <w:sz w:val="20"/>
                <w:szCs w:val="20"/>
              </w:rPr>
              <w:t>PLr</w:t>
            </w:r>
            <w:proofErr w:type="spellEnd"/>
            <w:r w:rsidRPr="00B06725">
              <w:rPr>
                <w:rFonts w:ascii="Arial" w:hAnsi="Arial" w:cs="Arial"/>
                <w:sz w:val="20"/>
                <w:szCs w:val="20"/>
              </w:rPr>
              <w:t xml:space="preserve"> =c entsprechen.</w:t>
            </w:r>
          </w:p>
          <w:p w14:paraId="43D78FE0" w14:textId="401A0967"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Für Arbeiten bei geöffneter Speiseeinrichtung ist eine Zweihandschaltung nach EN 574, Typ II, in unmittelbarer Nähe vorzusehen. Wenn notwendig ist der Zugriff einer zweiten Person zum Gefahrenbereich z.B. durch feststehende trennende</w:t>
            </w:r>
            <w:r>
              <w:rPr>
                <w:rFonts w:ascii="Arial" w:hAnsi="Arial" w:cs="Arial"/>
                <w:sz w:val="20"/>
                <w:szCs w:val="20"/>
              </w:rPr>
              <w:t xml:space="preserve"> </w:t>
            </w:r>
            <w:r w:rsidRPr="00B06725">
              <w:rPr>
                <w:rFonts w:ascii="Arial" w:hAnsi="Arial" w:cs="Arial"/>
                <w:sz w:val="20"/>
                <w:szCs w:val="20"/>
              </w:rPr>
              <w:t xml:space="preserve">Schutzeinrichtungen gemäß </w:t>
            </w:r>
            <w:r w:rsidR="00D66A0C">
              <w:rPr>
                <w:rFonts w:ascii="Arial" w:hAnsi="Arial" w:cs="Arial"/>
                <w:sz w:val="20"/>
                <w:szCs w:val="20"/>
              </w:rPr>
              <w:t>EN ISO 14120</w:t>
            </w:r>
            <w:r w:rsidRPr="00B06725">
              <w:rPr>
                <w:rFonts w:ascii="Arial" w:hAnsi="Arial" w:cs="Arial"/>
                <w:sz w:val="20"/>
                <w:szCs w:val="20"/>
              </w:rPr>
              <w:t xml:space="preserve"> zu verhindern.</w:t>
            </w:r>
          </w:p>
          <w:p w14:paraId="368A43A0" w14:textId="77777777" w:rsidR="00DF6079" w:rsidRPr="00B06725" w:rsidRDefault="00DF6079" w:rsidP="00DF6079">
            <w:pPr>
              <w:pStyle w:val="Text"/>
              <w:spacing w:before="60" w:after="60" w:line="240" w:lineRule="auto"/>
              <w:jc w:val="left"/>
              <w:rPr>
                <w:rFonts w:ascii="Arial" w:hAnsi="Arial" w:cs="Arial"/>
                <w:sz w:val="20"/>
                <w:szCs w:val="20"/>
              </w:rPr>
            </w:pPr>
          </w:p>
          <w:p w14:paraId="17E2ACEB" w14:textId="77777777"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6E107934" w14:textId="77777777" w:rsidR="00DF6079" w:rsidRPr="00542A3C" w:rsidRDefault="00DF607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0906A4D3" w14:textId="77777777" w:rsidR="00DF6079" w:rsidRDefault="00DF607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5EEDD98A" w14:textId="77777777" w:rsidR="00DF6079" w:rsidRPr="00542A3C" w:rsidRDefault="00DF607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0F1F200C" w14:textId="77777777" w:rsidR="00DF6079" w:rsidRDefault="00DF6079" w:rsidP="00DF607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14:paraId="381D20A9" w14:textId="77777777" w:rsidR="00DF6079" w:rsidRDefault="00DF6079" w:rsidP="00DF6079">
            <w:pPr>
              <w:pStyle w:val="Text"/>
              <w:spacing w:before="60" w:after="60" w:line="240" w:lineRule="auto"/>
              <w:jc w:val="left"/>
              <w:rPr>
                <w:rFonts w:ascii="Arial" w:hAnsi="Arial" w:cs="Arial"/>
                <w:sz w:val="20"/>
                <w:szCs w:val="20"/>
              </w:rPr>
            </w:pPr>
          </w:p>
          <w:p w14:paraId="507AC4FE" w14:textId="157EE681" w:rsidR="00DF6079" w:rsidRDefault="00DF6079" w:rsidP="00DF6079">
            <w:pPr>
              <w:pStyle w:val="Text"/>
              <w:spacing w:before="60" w:after="60" w:line="240" w:lineRule="auto"/>
              <w:jc w:val="left"/>
              <w:rPr>
                <w:rFonts w:ascii="Arial" w:hAnsi="Arial" w:cs="Arial"/>
                <w:sz w:val="20"/>
                <w:szCs w:val="20"/>
              </w:rPr>
            </w:pPr>
            <w:r w:rsidRPr="00D00E8C">
              <w:rPr>
                <w:rFonts w:ascii="Arial" w:hAnsi="Arial" w:cs="Arial"/>
                <w:sz w:val="20"/>
                <w:szCs w:val="20"/>
              </w:rPr>
              <w:t>EN 1114-1</w:t>
            </w:r>
            <w:r w:rsidR="00D511BF">
              <w:rPr>
                <w:rFonts w:ascii="Arial" w:hAnsi="Arial" w:cs="Arial"/>
                <w:sz w:val="20"/>
                <w:szCs w:val="20"/>
              </w:rPr>
              <w:t>:2011</w:t>
            </w:r>
          </w:p>
          <w:p w14:paraId="10E416B3" w14:textId="0C612EAC" w:rsidR="00DF6079" w:rsidRPr="00D00E8C" w:rsidRDefault="00B60673" w:rsidP="00DF6079">
            <w:pPr>
              <w:pStyle w:val="Text"/>
              <w:spacing w:before="60" w:after="60" w:line="240" w:lineRule="auto"/>
              <w:jc w:val="left"/>
              <w:rPr>
                <w:rFonts w:ascii="Arial" w:hAnsi="Arial" w:cs="Arial"/>
                <w:sz w:val="20"/>
                <w:szCs w:val="20"/>
              </w:rPr>
            </w:pPr>
            <w:r>
              <w:rPr>
                <w:rFonts w:ascii="Arial" w:hAnsi="Arial" w:cs="Arial"/>
                <w:sz w:val="20"/>
                <w:szCs w:val="20"/>
              </w:rPr>
              <w:t>Pkt.</w:t>
            </w:r>
            <w:r w:rsidR="00CD27E4">
              <w:rPr>
                <w:rFonts w:ascii="Arial" w:hAnsi="Arial" w:cs="Arial"/>
                <w:sz w:val="20"/>
                <w:szCs w:val="20"/>
              </w:rPr>
              <w:t xml:space="preserve"> 5.</w:t>
            </w:r>
            <w:r w:rsidR="00122A4A">
              <w:rPr>
                <w:rFonts w:ascii="Arial" w:hAnsi="Arial" w:cs="Arial"/>
                <w:sz w:val="20"/>
                <w:szCs w:val="20"/>
              </w:rPr>
              <w:t>2.4.1,</w:t>
            </w:r>
            <w:r w:rsidR="00DF6079" w:rsidRPr="00DE2B4A">
              <w:rPr>
                <w:rFonts w:ascii="Arial" w:hAnsi="Arial" w:cs="Arial"/>
                <w:sz w:val="20"/>
                <w:szCs w:val="20"/>
              </w:rPr>
              <w:t xml:space="preserve"> 5.2.4.</w:t>
            </w:r>
            <w:r w:rsidR="008867D5">
              <w:rPr>
                <w:rFonts w:ascii="Arial" w:hAnsi="Arial" w:cs="Arial"/>
                <w:sz w:val="20"/>
                <w:szCs w:val="20"/>
              </w:rPr>
              <w:t>3</w:t>
            </w:r>
          </w:p>
          <w:p w14:paraId="19477D03" w14:textId="77777777" w:rsidR="00DF6079" w:rsidRPr="00D00E8C" w:rsidRDefault="00DF6079" w:rsidP="00DF6079">
            <w:pPr>
              <w:pStyle w:val="Text"/>
              <w:spacing w:before="60" w:after="60" w:line="240" w:lineRule="auto"/>
              <w:jc w:val="left"/>
              <w:rPr>
                <w:rFonts w:ascii="Arial" w:hAnsi="Arial" w:cs="Arial"/>
                <w:sz w:val="20"/>
                <w:szCs w:val="20"/>
              </w:rPr>
            </w:pPr>
          </w:p>
          <w:p w14:paraId="3523EF58" w14:textId="77777777" w:rsidR="00537E83" w:rsidRDefault="00537E83" w:rsidP="00537E8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3EA1C97A" w14:textId="77777777"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Pkt. 6.2</w:t>
            </w:r>
          </w:p>
          <w:p w14:paraId="5FBB243C" w14:textId="77777777" w:rsidR="00537E83" w:rsidRDefault="00537E83" w:rsidP="00537E83">
            <w:pPr>
              <w:pStyle w:val="Text"/>
              <w:spacing w:before="60" w:after="60" w:line="240" w:lineRule="auto"/>
              <w:jc w:val="left"/>
              <w:rPr>
                <w:rFonts w:ascii="Arial" w:hAnsi="Arial" w:cs="Arial"/>
                <w:sz w:val="20"/>
                <w:szCs w:val="20"/>
              </w:rPr>
            </w:pPr>
          </w:p>
          <w:p w14:paraId="296A069D" w14:textId="6828D026" w:rsidR="00537E83" w:rsidRDefault="00537E83" w:rsidP="00537E8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p>
          <w:p w14:paraId="638C6F54" w14:textId="3B21B9DF"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14:paraId="17E46925" w14:textId="30A26EB5" w:rsidR="00AA2C6C" w:rsidRDefault="00AA2C6C" w:rsidP="00537E83">
            <w:pPr>
              <w:pStyle w:val="Text"/>
              <w:spacing w:before="60" w:after="60" w:line="240" w:lineRule="auto"/>
              <w:jc w:val="left"/>
              <w:rPr>
                <w:rFonts w:ascii="Arial" w:hAnsi="Arial" w:cs="Arial"/>
                <w:sz w:val="20"/>
                <w:szCs w:val="20"/>
              </w:rPr>
            </w:pPr>
          </w:p>
          <w:p w14:paraId="140A0FA5" w14:textId="77777777" w:rsidR="00AA2C6C" w:rsidRPr="008569FD" w:rsidRDefault="00AA2C6C" w:rsidP="00AA2C6C">
            <w:pPr>
              <w:pStyle w:val="Text"/>
              <w:spacing w:before="60" w:after="60" w:line="240" w:lineRule="auto"/>
              <w:jc w:val="left"/>
              <w:rPr>
                <w:rFonts w:ascii="Arial" w:hAnsi="Arial" w:cs="Arial"/>
                <w:sz w:val="20"/>
                <w:szCs w:val="20"/>
              </w:rPr>
            </w:pPr>
            <w:r w:rsidRPr="008569FD">
              <w:rPr>
                <w:rFonts w:ascii="Arial" w:hAnsi="Arial" w:cs="Arial"/>
                <w:sz w:val="20"/>
                <w:szCs w:val="20"/>
              </w:rPr>
              <w:t>EN ISO 14119:2013</w:t>
            </w:r>
          </w:p>
          <w:p w14:paraId="1D97CF7F" w14:textId="77777777" w:rsidR="00537E83" w:rsidRPr="008B4B1F" w:rsidRDefault="00537E83" w:rsidP="00537E83">
            <w:pPr>
              <w:pStyle w:val="Text"/>
              <w:spacing w:before="60" w:after="60" w:line="240" w:lineRule="auto"/>
              <w:jc w:val="left"/>
              <w:rPr>
                <w:rFonts w:ascii="Arial" w:hAnsi="Arial" w:cs="Arial"/>
                <w:sz w:val="20"/>
                <w:szCs w:val="20"/>
              </w:rPr>
            </w:pPr>
          </w:p>
          <w:p w14:paraId="63FFF6C7" w14:textId="00C622C4" w:rsidR="00537E83" w:rsidRDefault="00537E83" w:rsidP="00537E83">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14:paraId="6DAB209C" w14:textId="22FFA859"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14:paraId="44EA1F12" w14:textId="64B6CCFA" w:rsidR="008569FD" w:rsidRDefault="008569FD" w:rsidP="00537E83">
            <w:pPr>
              <w:pStyle w:val="Text"/>
              <w:spacing w:before="60" w:after="60" w:line="240" w:lineRule="auto"/>
              <w:jc w:val="left"/>
              <w:rPr>
                <w:rFonts w:ascii="Arial" w:hAnsi="Arial" w:cs="Arial"/>
                <w:sz w:val="20"/>
                <w:szCs w:val="20"/>
              </w:rPr>
            </w:pPr>
          </w:p>
          <w:p w14:paraId="2B7CB2EB" w14:textId="171E344F"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7CC96687" w14:textId="556F5336" w:rsidR="00B8497E" w:rsidRDefault="00B8497E" w:rsidP="00537E83">
            <w:pPr>
              <w:pStyle w:val="Text"/>
              <w:spacing w:before="60" w:after="60" w:line="240" w:lineRule="auto"/>
              <w:jc w:val="left"/>
              <w:rPr>
                <w:rFonts w:ascii="Arial" w:hAnsi="Arial" w:cs="Arial"/>
                <w:sz w:val="20"/>
                <w:szCs w:val="20"/>
              </w:rPr>
            </w:pPr>
          </w:p>
          <w:p w14:paraId="2AD8165C" w14:textId="5AD05C93" w:rsidR="00B8497E" w:rsidRDefault="00B8497E" w:rsidP="00537E83">
            <w:pPr>
              <w:pStyle w:val="Text"/>
              <w:spacing w:before="60" w:after="60" w:line="240" w:lineRule="auto"/>
              <w:jc w:val="left"/>
              <w:rPr>
                <w:rFonts w:ascii="Arial" w:hAnsi="Arial" w:cs="Arial"/>
                <w:sz w:val="20"/>
                <w:szCs w:val="20"/>
              </w:rPr>
            </w:pPr>
            <w:r w:rsidRPr="00B8497E">
              <w:rPr>
                <w:rFonts w:ascii="Arial" w:hAnsi="Arial" w:cs="Arial"/>
                <w:sz w:val="20"/>
                <w:szCs w:val="20"/>
              </w:rPr>
              <w:t>EN ISO 4414</w:t>
            </w:r>
            <w:r w:rsidR="004D0889">
              <w:rPr>
                <w:rFonts w:ascii="Arial" w:hAnsi="Arial" w:cs="Arial"/>
                <w:sz w:val="20"/>
                <w:szCs w:val="20"/>
              </w:rPr>
              <w:t>:2010</w:t>
            </w:r>
            <w:r w:rsidRPr="00B8497E">
              <w:rPr>
                <w:rFonts w:ascii="Arial" w:hAnsi="Arial" w:cs="Arial"/>
                <w:sz w:val="20"/>
                <w:szCs w:val="20"/>
              </w:rPr>
              <w:t xml:space="preserve"> </w:t>
            </w:r>
            <w:r>
              <w:rPr>
                <w:rFonts w:ascii="Arial" w:hAnsi="Arial" w:cs="Arial"/>
                <w:sz w:val="20"/>
                <w:szCs w:val="20"/>
              </w:rPr>
              <w:t>Pkt.</w:t>
            </w:r>
            <w:r w:rsidRPr="00B8497E">
              <w:rPr>
                <w:rFonts w:ascii="Arial" w:hAnsi="Arial" w:cs="Arial"/>
                <w:sz w:val="20"/>
                <w:szCs w:val="20"/>
              </w:rPr>
              <w:t xml:space="preserve"> 5</w:t>
            </w:r>
          </w:p>
          <w:p w14:paraId="69E8BAD5" w14:textId="77777777" w:rsidR="00537E83" w:rsidRDefault="00537E83" w:rsidP="00537E83">
            <w:pPr>
              <w:pStyle w:val="Text"/>
              <w:spacing w:before="60" w:after="60" w:line="240" w:lineRule="auto"/>
              <w:jc w:val="left"/>
              <w:rPr>
                <w:rFonts w:ascii="Arial" w:hAnsi="Arial" w:cs="Arial"/>
                <w:sz w:val="20"/>
                <w:szCs w:val="20"/>
              </w:rPr>
            </w:pPr>
          </w:p>
          <w:p w14:paraId="6E66508C" w14:textId="77777777" w:rsidR="00DF6079" w:rsidRDefault="00DF6079" w:rsidP="00DF6079">
            <w:pPr>
              <w:pStyle w:val="Text"/>
              <w:spacing w:before="60" w:after="60" w:line="240" w:lineRule="auto"/>
              <w:rPr>
                <w:rFonts w:ascii="Arial" w:hAnsi="Arial" w:cs="Arial"/>
                <w:sz w:val="20"/>
                <w:szCs w:val="20"/>
              </w:rPr>
            </w:pPr>
            <w:r w:rsidRPr="00D00E8C">
              <w:rPr>
                <w:rFonts w:ascii="Arial" w:hAnsi="Arial" w:cs="Arial"/>
                <w:sz w:val="20"/>
                <w:szCs w:val="20"/>
              </w:rPr>
              <w:t>EN 574</w:t>
            </w:r>
            <w:r>
              <w:rPr>
                <w:rFonts w:ascii="Arial" w:hAnsi="Arial" w:cs="Arial"/>
                <w:sz w:val="20"/>
                <w:szCs w:val="20"/>
              </w:rPr>
              <w:t>:1996</w:t>
            </w:r>
          </w:p>
          <w:p w14:paraId="642BCEBD" w14:textId="77777777" w:rsidR="00B8497E" w:rsidRDefault="00B8497E" w:rsidP="00DF6079">
            <w:pPr>
              <w:pStyle w:val="Text"/>
              <w:spacing w:before="60" w:after="60" w:line="240" w:lineRule="auto"/>
              <w:rPr>
                <w:rFonts w:ascii="Arial" w:hAnsi="Arial" w:cs="Arial"/>
                <w:sz w:val="20"/>
                <w:szCs w:val="20"/>
              </w:rPr>
            </w:pPr>
          </w:p>
          <w:p w14:paraId="7FA71DFF" w14:textId="6DED8CDE" w:rsidR="00B8497E" w:rsidRDefault="00B8497E" w:rsidP="00B8497E">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1228CE">
              <w:rPr>
                <w:rFonts w:ascii="Arial" w:hAnsi="Arial" w:cs="Arial"/>
                <w:sz w:val="20"/>
                <w:szCs w:val="20"/>
              </w:rPr>
              <w:t>20</w:t>
            </w:r>
          </w:p>
          <w:p w14:paraId="3CEC5546" w14:textId="662CEA77" w:rsidR="00B8497E" w:rsidRPr="00542A3C" w:rsidRDefault="00B8497E" w:rsidP="00DF6079">
            <w:pPr>
              <w:pStyle w:val="Text"/>
              <w:spacing w:before="60" w:after="60" w:line="240" w:lineRule="auto"/>
              <w:rPr>
                <w:rFonts w:ascii="Arial" w:hAnsi="Arial" w:cs="Arial"/>
                <w:sz w:val="20"/>
                <w:szCs w:val="20"/>
              </w:rPr>
            </w:pPr>
          </w:p>
        </w:tc>
      </w:tr>
    </w:tbl>
    <w:p w14:paraId="24B481C6" w14:textId="655E3720" w:rsidR="00A90024" w:rsidRDefault="00A90024" w:rsidP="00847841">
      <w:pPr>
        <w:rPr>
          <w:sz w:val="16"/>
          <w:szCs w:val="16"/>
        </w:rPr>
      </w:pPr>
    </w:p>
    <w:p w14:paraId="6A75B178" w14:textId="4026498C" w:rsidR="00AE2F04" w:rsidRDefault="00AE2F04" w:rsidP="00847841">
      <w:pPr>
        <w:rPr>
          <w:sz w:val="16"/>
          <w:szCs w:val="16"/>
        </w:rPr>
      </w:pPr>
    </w:p>
    <w:p w14:paraId="17E04A7E" w14:textId="48A83AEF" w:rsidR="00AE2F04" w:rsidRDefault="00AE2F04" w:rsidP="00847841">
      <w:pPr>
        <w:rPr>
          <w:sz w:val="16"/>
          <w:szCs w:val="16"/>
        </w:rPr>
      </w:pPr>
    </w:p>
    <w:p w14:paraId="78E9C6ED" w14:textId="7F9C60FB" w:rsidR="00AE2F04" w:rsidRDefault="00AE2F04" w:rsidP="00847841">
      <w:pPr>
        <w:rPr>
          <w:sz w:val="16"/>
          <w:szCs w:val="16"/>
        </w:rPr>
      </w:pPr>
    </w:p>
    <w:p w14:paraId="2D41857B" w14:textId="77777777" w:rsidR="007466F4" w:rsidRDefault="007466F4" w:rsidP="00847841">
      <w:pPr>
        <w:rPr>
          <w:sz w:val="16"/>
          <w:szCs w:val="16"/>
        </w:rPr>
      </w:pPr>
    </w:p>
    <w:p w14:paraId="6F614488" w14:textId="185B3964" w:rsidR="00AE2F04" w:rsidRDefault="00AE2F04" w:rsidP="00847841">
      <w:pPr>
        <w:rPr>
          <w:sz w:val="16"/>
          <w:szCs w:val="16"/>
        </w:rPr>
      </w:pPr>
    </w:p>
    <w:p w14:paraId="7EB57549" w14:textId="77777777" w:rsidR="00217518" w:rsidRP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1D5285" w:rsidRPr="00492AD5" w14:paraId="3488C19C" w14:textId="77777777" w:rsidTr="002913DF">
        <w:trPr>
          <w:jc w:val="center"/>
        </w:trPr>
        <w:tc>
          <w:tcPr>
            <w:tcW w:w="7508" w:type="dxa"/>
            <w:shd w:val="pct20" w:color="auto" w:fill="auto"/>
          </w:tcPr>
          <w:p w14:paraId="75E1F86C" w14:textId="77777777" w:rsidR="001D5285" w:rsidRPr="00492AD5" w:rsidRDefault="001D5285" w:rsidP="002913DF">
            <w:pPr>
              <w:pStyle w:val="Text"/>
              <w:spacing w:before="60" w:after="60" w:line="240" w:lineRule="auto"/>
              <w:rPr>
                <w:rFonts w:cs="Arial"/>
                <w:sz w:val="20"/>
                <w:szCs w:val="20"/>
              </w:rPr>
            </w:pPr>
            <w:bookmarkStart w:id="9" w:name="_Hlk83818061"/>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7904499B" w14:textId="77777777" w:rsidR="001D5285" w:rsidRPr="00492AD5" w:rsidRDefault="001D5285"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E81553" w:rsidRPr="00492AD5" w14:paraId="3C6EA0C7" w14:textId="77777777" w:rsidTr="002913DF">
        <w:trPr>
          <w:jc w:val="center"/>
        </w:trPr>
        <w:tc>
          <w:tcPr>
            <w:tcW w:w="7508" w:type="dxa"/>
          </w:tcPr>
          <w:p w14:paraId="7D7852B6" w14:textId="77777777" w:rsidR="00E81553"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8598400" w14:textId="77777777"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7A0F80E0" w14:textId="77777777" w:rsidR="00E81553" w:rsidRDefault="00E81553" w:rsidP="00E81553">
            <w:pPr>
              <w:pStyle w:val="Text"/>
              <w:spacing w:before="60" w:after="60" w:line="240" w:lineRule="auto"/>
              <w:jc w:val="left"/>
              <w:rPr>
                <w:rFonts w:ascii="Arial" w:hAnsi="Arial" w:cs="Arial"/>
                <w:sz w:val="20"/>
                <w:szCs w:val="20"/>
                <w:u w:val="single"/>
              </w:rPr>
            </w:pPr>
          </w:p>
          <w:p w14:paraId="3FCFFBEC" w14:textId="77777777" w:rsidR="00E81553"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780015D0" w14:textId="128B4DC8" w:rsidR="00A135DF" w:rsidRPr="00A05222" w:rsidRDefault="00A135DF" w:rsidP="00AD469B">
            <w:pPr>
              <w:pStyle w:val="Text"/>
              <w:numPr>
                <w:ilvl w:val="0"/>
                <w:numId w:val="1"/>
              </w:numPr>
              <w:spacing w:before="60" w:after="60" w:line="240" w:lineRule="auto"/>
              <w:jc w:val="left"/>
              <w:rPr>
                <w:rFonts w:ascii="Arial" w:hAnsi="Arial" w:cs="Arial"/>
                <w:sz w:val="20"/>
                <w:szCs w:val="20"/>
              </w:rPr>
            </w:pPr>
            <w:r w:rsidRPr="00A05222">
              <w:rPr>
                <w:rFonts w:ascii="Arial" w:hAnsi="Arial" w:cs="Arial"/>
                <w:sz w:val="20"/>
                <w:szCs w:val="20"/>
              </w:rPr>
              <w:t>D</w:t>
            </w:r>
            <w:r>
              <w:rPr>
                <w:rFonts w:ascii="Arial" w:hAnsi="Arial" w:cs="Arial"/>
                <w:sz w:val="20"/>
                <w:szCs w:val="20"/>
              </w:rPr>
              <w:t>er</w:t>
            </w:r>
            <w:r w:rsidRPr="00A05222">
              <w:rPr>
                <w:rFonts w:ascii="Arial" w:hAnsi="Arial" w:cs="Arial"/>
                <w:sz w:val="20"/>
                <w:szCs w:val="20"/>
              </w:rPr>
              <w:t xml:space="preserve"> </w:t>
            </w:r>
            <w:r>
              <w:rPr>
                <w:rFonts w:ascii="Arial" w:hAnsi="Arial" w:cs="Arial"/>
                <w:sz w:val="20"/>
                <w:szCs w:val="20"/>
              </w:rPr>
              <w:t>Trichter</w:t>
            </w:r>
            <w:r w:rsidRPr="00A05222">
              <w:rPr>
                <w:rFonts w:ascii="Arial" w:hAnsi="Arial" w:cs="Arial"/>
                <w:sz w:val="20"/>
                <w:szCs w:val="20"/>
              </w:rPr>
              <w:t xml:space="preserve"> ist konstruktiv mit eine</w:t>
            </w:r>
            <w:r>
              <w:rPr>
                <w:rFonts w:ascii="Arial" w:hAnsi="Arial" w:cs="Arial"/>
                <w:sz w:val="20"/>
                <w:szCs w:val="20"/>
              </w:rPr>
              <w:t>r</w:t>
            </w:r>
            <w:r w:rsidRPr="00A05222">
              <w:rPr>
                <w:rFonts w:ascii="Arial" w:hAnsi="Arial" w:cs="Arial"/>
                <w:sz w:val="20"/>
                <w:szCs w:val="20"/>
              </w:rPr>
              <w:t xml:space="preserve"> </w:t>
            </w:r>
            <w:r w:rsidR="009635A0">
              <w:rPr>
                <w:rFonts w:ascii="Arial" w:hAnsi="Arial" w:cs="Arial"/>
                <w:sz w:val="20"/>
                <w:szCs w:val="20"/>
              </w:rPr>
              <w:t>feststehenden</w:t>
            </w:r>
            <w:r w:rsidRPr="00AE2F04">
              <w:rPr>
                <w:rFonts w:ascii="Arial" w:hAnsi="Arial" w:cs="Arial"/>
                <w:sz w:val="20"/>
                <w:szCs w:val="20"/>
              </w:rPr>
              <w:t xml:space="preserve"> trennende</w:t>
            </w:r>
            <w:r>
              <w:rPr>
                <w:rFonts w:ascii="Arial" w:hAnsi="Arial" w:cs="Arial"/>
                <w:sz w:val="20"/>
                <w:szCs w:val="20"/>
              </w:rPr>
              <w:t>n</w:t>
            </w:r>
            <w:r w:rsidRPr="00AE2F04">
              <w:rPr>
                <w:rFonts w:ascii="Arial" w:hAnsi="Arial" w:cs="Arial"/>
                <w:sz w:val="20"/>
                <w:szCs w:val="20"/>
              </w:rPr>
              <w:t xml:space="preserve"> Schutzeinrichtung</w:t>
            </w:r>
            <w:r>
              <w:rPr>
                <w:rFonts w:ascii="Arial" w:hAnsi="Arial" w:cs="Arial"/>
                <w:sz w:val="20"/>
                <w:szCs w:val="20"/>
              </w:rPr>
              <w:t xml:space="preserve"> (</w:t>
            </w:r>
            <w:proofErr w:type="spellStart"/>
            <w:r w:rsidR="009635A0">
              <w:rPr>
                <w:rFonts w:ascii="Arial" w:hAnsi="Arial" w:cs="Arial"/>
                <w:sz w:val="20"/>
                <w:szCs w:val="20"/>
              </w:rPr>
              <w:t>Eingriffschutz</w:t>
            </w:r>
            <w:proofErr w:type="spellEnd"/>
            <w:r>
              <w:rPr>
                <w:rFonts w:ascii="Arial" w:hAnsi="Arial" w:cs="Arial"/>
                <w:sz w:val="20"/>
                <w:szCs w:val="20"/>
              </w:rPr>
              <w:t>)</w:t>
            </w:r>
            <w:r w:rsidRPr="00AE2F04">
              <w:rPr>
                <w:rFonts w:ascii="Arial" w:hAnsi="Arial" w:cs="Arial"/>
                <w:sz w:val="20"/>
                <w:szCs w:val="20"/>
              </w:rPr>
              <w:t xml:space="preserve"> </w:t>
            </w:r>
            <w:r w:rsidRPr="00342FFD">
              <w:rPr>
                <w:rFonts w:ascii="Arial" w:hAnsi="Arial" w:cs="Arial"/>
                <w:sz w:val="20"/>
                <w:szCs w:val="20"/>
              </w:rPr>
              <w:t>gemäß</w:t>
            </w:r>
            <w:r w:rsidRPr="00A05222">
              <w:rPr>
                <w:rFonts w:ascii="Arial" w:hAnsi="Arial" w:cs="Arial"/>
                <w:sz w:val="20"/>
                <w:szCs w:val="20"/>
              </w:rPr>
              <w:t xml:space="preserve"> EN 1114-1, Abschnitt 5.2.</w:t>
            </w:r>
            <w:r>
              <w:rPr>
                <w:rFonts w:ascii="Arial" w:hAnsi="Arial" w:cs="Arial"/>
                <w:sz w:val="20"/>
                <w:szCs w:val="20"/>
              </w:rPr>
              <w:t xml:space="preserve">4.1 und </w:t>
            </w:r>
            <w:r w:rsidRPr="00306F3B">
              <w:rPr>
                <w:rFonts w:ascii="Arial" w:hAnsi="Arial" w:cs="Arial"/>
                <w:sz w:val="20"/>
                <w:szCs w:val="20"/>
              </w:rPr>
              <w:t xml:space="preserve">EN </w:t>
            </w:r>
            <w:r>
              <w:rPr>
                <w:rFonts w:ascii="Arial" w:hAnsi="Arial" w:cs="Arial"/>
                <w:sz w:val="20"/>
                <w:szCs w:val="20"/>
              </w:rPr>
              <w:t xml:space="preserve">ISO 14120 </w:t>
            </w:r>
            <w:r w:rsidR="00A339A4">
              <w:rPr>
                <w:rFonts w:ascii="Arial" w:hAnsi="Arial" w:cs="Arial"/>
                <w:sz w:val="20"/>
                <w:szCs w:val="20"/>
              </w:rPr>
              <w:t xml:space="preserve">/ EN ISO 13857 </w:t>
            </w:r>
            <w:r w:rsidR="00354F45">
              <w:rPr>
                <w:rFonts w:ascii="Arial" w:hAnsi="Arial" w:cs="Arial"/>
                <w:sz w:val="20"/>
                <w:szCs w:val="20"/>
              </w:rPr>
              <w:t>versehen.</w:t>
            </w:r>
          </w:p>
          <w:p w14:paraId="30ED3BDB" w14:textId="35BFB0D7" w:rsidR="00E81553" w:rsidRDefault="00E81553" w:rsidP="00E81553">
            <w:pPr>
              <w:pStyle w:val="Text"/>
              <w:spacing w:before="60" w:after="60" w:line="240" w:lineRule="auto"/>
              <w:ind w:left="680"/>
              <w:jc w:val="left"/>
              <w:rPr>
                <w:rFonts w:cs="Arial"/>
                <w:sz w:val="20"/>
                <w:szCs w:val="20"/>
                <w:u w:val="single"/>
              </w:rPr>
            </w:pPr>
            <w:r>
              <w:rPr>
                <w:noProof/>
              </w:rPr>
              <w:drawing>
                <wp:inline distT="0" distB="0" distL="0" distR="0" wp14:anchorId="5169C075" wp14:editId="31FFD107">
                  <wp:extent cx="1145602" cy="1110548"/>
                  <wp:effectExtent l="19050" t="19050" r="16510" b="1397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145602" cy="1110548"/>
                          </a:xfrm>
                          <a:prstGeom prst="rect">
                            <a:avLst/>
                          </a:prstGeom>
                          <a:noFill/>
                          <a:ln>
                            <a:solidFill>
                              <a:schemeClr val="tx1"/>
                            </a:solidFill>
                          </a:ln>
                        </pic:spPr>
                      </pic:pic>
                    </a:graphicData>
                  </a:graphic>
                </wp:inline>
              </w:drawing>
            </w:r>
          </w:p>
          <w:p w14:paraId="1120D36B" w14:textId="469DFA75" w:rsidR="00E81553" w:rsidRPr="00A135DF" w:rsidRDefault="00A135DF" w:rsidP="00AD469B">
            <w:pPr>
              <w:pStyle w:val="Text"/>
              <w:numPr>
                <w:ilvl w:val="0"/>
                <w:numId w:val="1"/>
              </w:numPr>
              <w:spacing w:before="60" w:after="60" w:line="240" w:lineRule="auto"/>
              <w:jc w:val="left"/>
              <w:rPr>
                <w:rFonts w:ascii="Arial" w:hAnsi="Arial" w:cs="Arial"/>
                <w:sz w:val="20"/>
                <w:szCs w:val="20"/>
              </w:rPr>
            </w:pPr>
            <w:r w:rsidRPr="00A135DF">
              <w:rPr>
                <w:rFonts w:ascii="Arial" w:hAnsi="Arial" w:cs="Arial"/>
                <w:sz w:val="20"/>
                <w:szCs w:val="20"/>
              </w:rPr>
              <w:t xml:space="preserve">Die </w:t>
            </w:r>
            <w:r w:rsidR="00466866">
              <w:rPr>
                <w:rFonts w:ascii="Arial" w:hAnsi="Arial" w:cs="Arial"/>
                <w:sz w:val="20"/>
                <w:szCs w:val="20"/>
              </w:rPr>
              <w:t>Ein</w:t>
            </w:r>
            <w:r w:rsidRPr="00A135DF">
              <w:rPr>
                <w:rFonts w:ascii="Arial" w:hAnsi="Arial" w:cs="Arial"/>
                <w:sz w:val="20"/>
                <w:szCs w:val="20"/>
              </w:rPr>
              <w:t xml:space="preserve">walzen-Speiseeinrichtung ist konstruktiv mit einer </w:t>
            </w:r>
            <w:r>
              <w:rPr>
                <w:rFonts w:ascii="Arial" w:hAnsi="Arial" w:cs="Arial"/>
                <w:sz w:val="20"/>
                <w:szCs w:val="20"/>
              </w:rPr>
              <w:t xml:space="preserve">feststehenden </w:t>
            </w:r>
            <w:r w:rsidRPr="00A135DF">
              <w:rPr>
                <w:rFonts w:ascii="Arial" w:hAnsi="Arial" w:cs="Arial"/>
                <w:sz w:val="20"/>
                <w:szCs w:val="20"/>
              </w:rPr>
              <w:t>trennende</w:t>
            </w:r>
            <w:r>
              <w:rPr>
                <w:rFonts w:ascii="Arial" w:hAnsi="Arial" w:cs="Arial"/>
                <w:sz w:val="20"/>
                <w:szCs w:val="20"/>
              </w:rPr>
              <w:t>n</w:t>
            </w:r>
            <w:r w:rsidRPr="00A135DF">
              <w:rPr>
                <w:rFonts w:ascii="Arial" w:hAnsi="Arial" w:cs="Arial"/>
                <w:sz w:val="20"/>
                <w:szCs w:val="20"/>
              </w:rPr>
              <w:t xml:space="preserve"> Schutzeinrichtung (</w:t>
            </w:r>
            <w:r>
              <w:rPr>
                <w:rFonts w:ascii="Arial" w:hAnsi="Arial" w:cs="Arial"/>
                <w:sz w:val="20"/>
                <w:szCs w:val="20"/>
              </w:rPr>
              <w:t>Trichter</w:t>
            </w:r>
            <w:r w:rsidRPr="00A135DF">
              <w:rPr>
                <w:rFonts w:ascii="Arial" w:hAnsi="Arial" w:cs="Arial"/>
                <w:sz w:val="20"/>
                <w:szCs w:val="20"/>
              </w:rPr>
              <w:t>) gemäß EN 1114-1, Abschnitt 5.2.4.</w:t>
            </w:r>
            <w:r w:rsidR="00A339A4">
              <w:rPr>
                <w:rFonts w:ascii="Arial" w:hAnsi="Arial" w:cs="Arial"/>
                <w:sz w:val="20"/>
                <w:szCs w:val="20"/>
              </w:rPr>
              <w:t>3</w:t>
            </w:r>
            <w:r>
              <w:rPr>
                <w:rFonts w:ascii="Arial" w:hAnsi="Arial" w:cs="Arial"/>
                <w:sz w:val="20"/>
                <w:szCs w:val="20"/>
              </w:rPr>
              <w:t xml:space="preserve"> </w:t>
            </w:r>
            <w:r w:rsidRPr="00A135DF">
              <w:rPr>
                <w:rFonts w:ascii="Arial" w:hAnsi="Arial" w:cs="Arial"/>
                <w:sz w:val="20"/>
                <w:szCs w:val="20"/>
              </w:rPr>
              <w:t>und EN ISO 14120</w:t>
            </w:r>
            <w:r w:rsidR="00354F45">
              <w:rPr>
                <w:rFonts w:ascii="Arial" w:hAnsi="Arial" w:cs="Arial"/>
                <w:sz w:val="20"/>
                <w:szCs w:val="20"/>
              </w:rPr>
              <w:t xml:space="preserve"> versehen.</w:t>
            </w:r>
          </w:p>
          <w:p w14:paraId="0E29B850" w14:textId="3B7771D9" w:rsidR="00A135DF" w:rsidRDefault="00747FDB" w:rsidP="00747FDB">
            <w:pPr>
              <w:pStyle w:val="Text"/>
              <w:spacing w:before="60" w:after="60" w:line="240" w:lineRule="auto"/>
              <w:ind w:left="680"/>
              <w:jc w:val="left"/>
              <w:rPr>
                <w:rFonts w:cs="Arial"/>
                <w:sz w:val="20"/>
                <w:szCs w:val="20"/>
                <w:u w:val="single"/>
              </w:rPr>
            </w:pPr>
            <w:r>
              <w:rPr>
                <w:noProof/>
              </w:rPr>
              <w:drawing>
                <wp:inline distT="0" distB="0" distL="0" distR="0" wp14:anchorId="70576CFB" wp14:editId="6159C28F">
                  <wp:extent cx="1172462" cy="1050148"/>
                  <wp:effectExtent l="19050" t="19050" r="27940" b="17145"/>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fik 22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172462" cy="1050148"/>
                          </a:xfrm>
                          <a:prstGeom prst="rect">
                            <a:avLst/>
                          </a:prstGeom>
                          <a:noFill/>
                          <a:ln>
                            <a:solidFill>
                              <a:schemeClr val="tx1"/>
                            </a:solidFill>
                          </a:ln>
                        </pic:spPr>
                      </pic:pic>
                    </a:graphicData>
                  </a:graphic>
                </wp:inline>
              </w:drawing>
            </w:r>
          </w:p>
          <w:p w14:paraId="5B7D5486" w14:textId="77777777" w:rsidR="00A135DF" w:rsidRDefault="00A135DF" w:rsidP="00E81553">
            <w:pPr>
              <w:pStyle w:val="Text"/>
              <w:spacing w:before="60" w:after="60" w:line="240" w:lineRule="auto"/>
              <w:jc w:val="left"/>
              <w:rPr>
                <w:rFonts w:cs="Arial"/>
                <w:sz w:val="20"/>
                <w:szCs w:val="20"/>
                <w:u w:val="single"/>
              </w:rPr>
            </w:pPr>
          </w:p>
          <w:p w14:paraId="335B7CAC" w14:textId="77777777" w:rsidR="00E81553" w:rsidRPr="00473A4D"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26D262E9" w14:textId="77777777" w:rsidR="00444F73" w:rsidRDefault="00444F7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289EF015" w14:textId="4E7AA8AA" w:rsidR="00F64862" w:rsidRPr="00F64862" w:rsidRDefault="00444F73" w:rsidP="00F64862">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2A92B50D" w14:textId="10B735F2" w:rsidR="00E81553" w:rsidRPr="00DD7C21" w:rsidRDefault="00E81553" w:rsidP="00AD469B">
            <w:pPr>
              <w:pStyle w:val="Text"/>
              <w:numPr>
                <w:ilvl w:val="0"/>
                <w:numId w:val="1"/>
              </w:numPr>
              <w:spacing w:before="60" w:after="60" w:line="240" w:lineRule="auto"/>
              <w:jc w:val="left"/>
              <w:rPr>
                <w:rFonts w:cs="Arial"/>
                <w:sz w:val="20"/>
                <w:szCs w:val="20"/>
                <w:u w:val="single"/>
              </w:rPr>
            </w:pPr>
            <w:r w:rsidRPr="00DD7C21">
              <w:rPr>
                <w:rFonts w:ascii="Arial" w:hAnsi="Arial" w:cs="Arial"/>
                <w:sz w:val="20"/>
                <w:szCs w:val="20"/>
              </w:rPr>
              <w:t>Sicherheitskennzeichen</w:t>
            </w:r>
            <w:r w:rsidR="00DF3921">
              <w:rPr>
                <w:rFonts w:ascii="Arial" w:hAnsi="Arial" w:cs="Arial"/>
                <w:sz w:val="20"/>
                <w:szCs w:val="20"/>
              </w:rPr>
              <w:t xml:space="preserve"> am Trichter</w:t>
            </w:r>
            <w:r w:rsidRPr="00DD7C21">
              <w:rPr>
                <w:rFonts w:ascii="Arial" w:hAnsi="Arial" w:cs="Arial"/>
                <w:sz w:val="20"/>
                <w:szCs w:val="20"/>
              </w:rPr>
              <w:t xml:space="preserve"> gemäß EN ISO 7010:20</w:t>
            </w:r>
            <w:r w:rsidR="002908A1">
              <w:rPr>
                <w:rFonts w:ascii="Arial" w:hAnsi="Arial" w:cs="Arial"/>
                <w:sz w:val="20"/>
                <w:szCs w:val="20"/>
              </w:rPr>
              <w:t>20</w:t>
            </w:r>
            <w:r w:rsidRPr="00DD7C21">
              <w:rPr>
                <w:rFonts w:ascii="Arial" w:hAnsi="Arial" w:cs="Arial"/>
                <w:sz w:val="20"/>
                <w:szCs w:val="20"/>
              </w:rPr>
              <w:t>, W0</w:t>
            </w:r>
            <w:r>
              <w:rPr>
                <w:rFonts w:ascii="Arial" w:hAnsi="Arial" w:cs="Arial"/>
                <w:sz w:val="20"/>
                <w:szCs w:val="20"/>
              </w:rPr>
              <w:t>25</w:t>
            </w:r>
          </w:p>
          <w:tbl>
            <w:tblPr>
              <w:tblStyle w:val="Tabellenraster"/>
              <w:tblW w:w="0" w:type="auto"/>
              <w:tblInd w:w="720" w:type="dxa"/>
              <w:tblLook w:val="04A0" w:firstRow="1" w:lastRow="0" w:firstColumn="1" w:lastColumn="0" w:noHBand="0" w:noVBand="1"/>
            </w:tblPr>
            <w:tblGrid>
              <w:gridCol w:w="6420"/>
            </w:tblGrid>
            <w:tr w:rsidR="00E81553" w:rsidRPr="00F373B1" w14:paraId="7D26084A" w14:textId="77777777" w:rsidTr="006F187C">
              <w:tc>
                <w:tcPr>
                  <w:tcW w:w="6420" w:type="dxa"/>
                </w:tcPr>
                <w:p w14:paraId="3ECA9795" w14:textId="77777777" w:rsidR="00E81553" w:rsidRPr="00F373B1" w:rsidRDefault="00E81553" w:rsidP="00E81553">
                  <w:pPr>
                    <w:pStyle w:val="Text"/>
                    <w:spacing w:before="60" w:after="60"/>
                    <w:rPr>
                      <w:rFonts w:ascii="Arial" w:hAnsi="Arial" w:cs="Arial"/>
                      <w:sz w:val="20"/>
                      <w:szCs w:val="20"/>
                    </w:rPr>
                  </w:pPr>
                  <w:r w:rsidRPr="00F373B1">
                    <w:rPr>
                      <w:rFonts w:ascii="Arial" w:hAnsi="Arial" w:cs="Arial"/>
                      <w:sz w:val="20"/>
                      <w:szCs w:val="20"/>
                    </w:rPr>
                    <w:t xml:space="preserve">„Warnung vor </w:t>
                  </w:r>
                  <w:r>
                    <w:rPr>
                      <w:rFonts w:ascii="Arial" w:hAnsi="Arial" w:cs="Arial"/>
                      <w:sz w:val="20"/>
                      <w:szCs w:val="20"/>
                    </w:rPr>
                    <w:t>gegenläufigen Rollen</w:t>
                  </w:r>
                  <w:r w:rsidRPr="00F373B1">
                    <w:rPr>
                      <w:rFonts w:ascii="Arial" w:hAnsi="Arial" w:cs="Arial"/>
                      <w:sz w:val="20"/>
                      <w:szCs w:val="20"/>
                    </w:rPr>
                    <w:t>“ (EN ISO 7010</w:t>
                  </w:r>
                  <w:r>
                    <w:rPr>
                      <w:rFonts w:ascii="Arial" w:hAnsi="Arial" w:cs="Arial"/>
                      <w:sz w:val="20"/>
                      <w:szCs w:val="20"/>
                    </w:rPr>
                    <w:t>:2012</w:t>
                  </w:r>
                  <w:r w:rsidRPr="00F373B1">
                    <w:rPr>
                      <w:rFonts w:ascii="Arial" w:hAnsi="Arial" w:cs="Arial"/>
                      <w:sz w:val="20"/>
                      <w:szCs w:val="20"/>
                    </w:rPr>
                    <w:t>, W0</w:t>
                  </w:r>
                  <w:r>
                    <w:rPr>
                      <w:rFonts w:ascii="Arial" w:hAnsi="Arial" w:cs="Arial"/>
                      <w:sz w:val="20"/>
                      <w:szCs w:val="20"/>
                    </w:rPr>
                    <w:t>25</w:t>
                  </w:r>
                  <w:r w:rsidRPr="00F373B1">
                    <w:rPr>
                      <w:rFonts w:ascii="Arial" w:hAnsi="Arial" w:cs="Arial"/>
                      <w:sz w:val="20"/>
                      <w:szCs w:val="20"/>
                    </w:rPr>
                    <w:t>)</w:t>
                  </w:r>
                </w:p>
              </w:tc>
            </w:tr>
            <w:tr w:rsidR="00E81553" w:rsidRPr="00F373B1" w14:paraId="55DEF6A7" w14:textId="77777777" w:rsidTr="006F187C">
              <w:tc>
                <w:tcPr>
                  <w:tcW w:w="6420" w:type="dxa"/>
                </w:tcPr>
                <w:p w14:paraId="371904EE" w14:textId="77777777" w:rsidR="00E81553" w:rsidRPr="00F373B1" w:rsidRDefault="00E81553" w:rsidP="00E81553">
                  <w:pPr>
                    <w:pStyle w:val="Text"/>
                    <w:spacing w:before="60" w:after="60"/>
                    <w:jc w:val="center"/>
                    <w:rPr>
                      <w:rFonts w:ascii="Arial" w:hAnsi="Arial" w:cs="Arial"/>
                      <w:sz w:val="20"/>
                      <w:szCs w:val="20"/>
                    </w:rPr>
                  </w:pPr>
                  <w:r w:rsidRPr="00A03A1F">
                    <w:rPr>
                      <w:noProof/>
                      <w:lang w:eastAsia="de-DE"/>
                    </w:rPr>
                    <w:drawing>
                      <wp:inline distT="0" distB="0" distL="0" distR="0" wp14:anchorId="65A9367D" wp14:editId="279C40BD">
                        <wp:extent cx="602335" cy="524529"/>
                        <wp:effectExtent l="0" t="0" r="7620" b="8890"/>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Grafik 24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02335" cy="524529"/>
                                </a:xfrm>
                                <a:prstGeom prst="rect">
                                  <a:avLst/>
                                </a:prstGeom>
                                <a:noFill/>
                                <a:ln>
                                  <a:noFill/>
                                </a:ln>
                              </pic:spPr>
                            </pic:pic>
                          </a:graphicData>
                        </a:graphic>
                      </wp:inline>
                    </w:drawing>
                  </w:r>
                </w:p>
              </w:tc>
            </w:tr>
          </w:tbl>
          <w:p w14:paraId="2E005E5D" w14:textId="7FA62450" w:rsidR="00EC6AC3" w:rsidRPr="00EC6AC3" w:rsidRDefault="00EC6AC3" w:rsidP="00AD469B">
            <w:pPr>
              <w:pStyle w:val="Text"/>
              <w:numPr>
                <w:ilvl w:val="0"/>
                <w:numId w:val="1"/>
              </w:numPr>
              <w:spacing w:before="60" w:after="60" w:line="240" w:lineRule="auto"/>
              <w:jc w:val="left"/>
              <w:rPr>
                <w:rFonts w:ascii="Arial" w:hAnsi="Arial" w:cs="Arial"/>
                <w:sz w:val="20"/>
                <w:szCs w:val="20"/>
              </w:rPr>
            </w:pPr>
            <w:r w:rsidRPr="00EC6AC3">
              <w:rPr>
                <w:rFonts w:ascii="Arial" w:hAnsi="Arial" w:cs="Arial"/>
                <w:sz w:val="20"/>
                <w:szCs w:val="20"/>
              </w:rPr>
              <w:t>Warnhinweis</w:t>
            </w:r>
            <w:r>
              <w:rPr>
                <w:rFonts w:ascii="Arial" w:hAnsi="Arial" w:cs="Arial"/>
                <w:sz w:val="20"/>
                <w:szCs w:val="20"/>
              </w:rPr>
              <w:t>:</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9217EA" w:rsidRPr="00156943" w14:paraId="3EBD15D2" w14:textId="77777777" w:rsidTr="00F86BB3">
              <w:trPr>
                <w:trHeight w:hRule="exact" w:val="227"/>
              </w:trPr>
              <w:tc>
                <w:tcPr>
                  <w:tcW w:w="1559" w:type="dxa"/>
                  <w:vMerge w:val="restart"/>
                </w:tcPr>
                <w:p w14:paraId="56074E05" w14:textId="77777777" w:rsidR="009217EA" w:rsidRPr="00156943" w:rsidRDefault="009217EA" w:rsidP="009217EA">
                  <w:pPr>
                    <w:pStyle w:val="73Gefahrensymbol"/>
                    <w:spacing w:before="0"/>
                    <w:jc w:val="center"/>
                    <w:rPr>
                      <w:noProof/>
                      <w:sz w:val="20"/>
                      <w:szCs w:val="20"/>
                      <w:lang w:eastAsia="de-DE"/>
                    </w:rPr>
                  </w:pPr>
                </w:p>
                <w:p w14:paraId="7149042F" w14:textId="77777777" w:rsidR="009217EA" w:rsidRPr="00156943" w:rsidRDefault="009217EA" w:rsidP="009217EA">
                  <w:pPr>
                    <w:pStyle w:val="73Gefahrensymbol"/>
                    <w:jc w:val="center"/>
                    <w:rPr>
                      <w:noProof/>
                      <w:sz w:val="20"/>
                      <w:szCs w:val="20"/>
                      <w:lang w:eastAsia="de-DE"/>
                    </w:rPr>
                  </w:pPr>
                  <w:r w:rsidRPr="00A03A1F">
                    <w:rPr>
                      <w:noProof/>
                      <w:lang w:eastAsia="de-DE"/>
                    </w:rPr>
                    <w:drawing>
                      <wp:inline distT="0" distB="0" distL="0" distR="0" wp14:anchorId="397996D3" wp14:editId="089BEA82">
                        <wp:extent cx="602335" cy="524529"/>
                        <wp:effectExtent l="0" t="0" r="7620" b="8890"/>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Grafik 24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02335" cy="524529"/>
                                </a:xfrm>
                                <a:prstGeom prst="rect">
                                  <a:avLst/>
                                </a:prstGeom>
                                <a:noFill/>
                                <a:ln>
                                  <a:noFill/>
                                </a:ln>
                              </pic:spPr>
                            </pic:pic>
                          </a:graphicData>
                        </a:graphic>
                      </wp:inline>
                    </w:drawing>
                  </w:r>
                </w:p>
              </w:tc>
              <w:tc>
                <w:tcPr>
                  <w:tcW w:w="4962" w:type="dxa"/>
                  <w:tcBorders>
                    <w:bottom w:val="nil"/>
                  </w:tcBorders>
                </w:tcPr>
                <w:p w14:paraId="19326E45" w14:textId="77777777" w:rsidR="009217EA" w:rsidRPr="00156943" w:rsidRDefault="009217EA" w:rsidP="009217EA">
                  <w:pPr>
                    <w:pStyle w:val="70Gefahrengrad"/>
                    <w:spacing w:line="336" w:lineRule="auto"/>
                    <w:rPr>
                      <w:sz w:val="20"/>
                      <w:szCs w:val="20"/>
                    </w:rPr>
                  </w:pPr>
                </w:p>
              </w:tc>
            </w:tr>
            <w:tr w:rsidR="009217EA" w:rsidRPr="00156943" w14:paraId="5784CFF9" w14:textId="77777777" w:rsidTr="00F86BB3">
              <w:tc>
                <w:tcPr>
                  <w:tcW w:w="1559" w:type="dxa"/>
                  <w:vMerge/>
                </w:tcPr>
                <w:p w14:paraId="76FB0170" w14:textId="77777777" w:rsidR="009217EA" w:rsidRPr="00156943" w:rsidRDefault="009217EA" w:rsidP="009217EA">
                  <w:pPr>
                    <w:pStyle w:val="73Gefahrensymbol"/>
                    <w:spacing w:line="336" w:lineRule="auto"/>
                    <w:rPr>
                      <w:sz w:val="20"/>
                      <w:szCs w:val="20"/>
                    </w:rPr>
                  </w:pPr>
                </w:p>
              </w:tc>
              <w:tc>
                <w:tcPr>
                  <w:tcW w:w="4962" w:type="dxa"/>
                  <w:tcBorders>
                    <w:top w:val="nil"/>
                    <w:bottom w:val="nil"/>
                  </w:tcBorders>
                  <w:shd w:val="clear" w:color="auto" w:fill="FFA500"/>
                  <w:vAlign w:val="center"/>
                </w:tcPr>
                <w:p w14:paraId="167311F6" w14:textId="77777777" w:rsidR="009217EA" w:rsidRPr="00156943" w:rsidRDefault="009217EA" w:rsidP="009217EA">
                  <w:pPr>
                    <w:pStyle w:val="70Gefahrengrad"/>
                    <w:spacing w:line="240" w:lineRule="auto"/>
                    <w:rPr>
                      <w:color w:val="auto"/>
                      <w:sz w:val="20"/>
                      <w:szCs w:val="20"/>
                    </w:rPr>
                  </w:pPr>
                  <w:r w:rsidRPr="00156943">
                    <w:rPr>
                      <w:color w:val="auto"/>
                      <w:sz w:val="20"/>
                      <w:szCs w:val="20"/>
                    </w:rPr>
                    <w:t>Warnung</w:t>
                  </w:r>
                </w:p>
              </w:tc>
            </w:tr>
            <w:tr w:rsidR="009217EA" w:rsidRPr="00156943" w14:paraId="774181E3" w14:textId="77777777" w:rsidTr="00F86BB3">
              <w:tc>
                <w:tcPr>
                  <w:tcW w:w="1559" w:type="dxa"/>
                  <w:vMerge/>
                </w:tcPr>
                <w:p w14:paraId="1D2B79D9" w14:textId="77777777" w:rsidR="009217EA" w:rsidRPr="00156943" w:rsidRDefault="009217EA" w:rsidP="009217EA">
                  <w:pPr>
                    <w:pStyle w:val="10Grundtext"/>
                    <w:spacing w:line="336" w:lineRule="auto"/>
                    <w:rPr>
                      <w:sz w:val="20"/>
                      <w:szCs w:val="20"/>
                    </w:rPr>
                  </w:pPr>
                </w:p>
              </w:tc>
              <w:tc>
                <w:tcPr>
                  <w:tcW w:w="4962" w:type="dxa"/>
                  <w:tcBorders>
                    <w:top w:val="nil"/>
                  </w:tcBorders>
                </w:tcPr>
                <w:p w14:paraId="27EE2D03" w14:textId="77777777" w:rsidR="009217EA" w:rsidRPr="00156943" w:rsidRDefault="009217EA" w:rsidP="009217EA">
                  <w:pPr>
                    <w:pStyle w:val="71Gefahrenart"/>
                    <w:spacing w:line="240" w:lineRule="auto"/>
                    <w:rPr>
                      <w:sz w:val="20"/>
                      <w:szCs w:val="20"/>
                    </w:rPr>
                  </w:pPr>
                  <w:r>
                    <w:rPr>
                      <w:sz w:val="20"/>
                      <w:szCs w:val="20"/>
                    </w:rPr>
                    <w:t>Gefährdung durch Einziehen oder Fangen</w:t>
                  </w:r>
                  <w:r w:rsidRPr="00156943">
                    <w:rPr>
                      <w:sz w:val="20"/>
                      <w:szCs w:val="20"/>
                    </w:rPr>
                    <w:t>!</w:t>
                  </w:r>
                </w:p>
              </w:tc>
            </w:tr>
            <w:tr w:rsidR="009217EA" w:rsidRPr="00156943" w14:paraId="2CE19797" w14:textId="77777777" w:rsidTr="00F86BB3">
              <w:tc>
                <w:tcPr>
                  <w:tcW w:w="1559" w:type="dxa"/>
                  <w:vMerge/>
                </w:tcPr>
                <w:p w14:paraId="2720CB57" w14:textId="77777777" w:rsidR="009217EA" w:rsidRPr="00156943" w:rsidRDefault="009217EA" w:rsidP="009217EA">
                  <w:pPr>
                    <w:pStyle w:val="10Grundtext"/>
                    <w:spacing w:line="336" w:lineRule="auto"/>
                    <w:rPr>
                      <w:sz w:val="20"/>
                      <w:szCs w:val="20"/>
                    </w:rPr>
                  </w:pPr>
                </w:p>
              </w:tc>
              <w:tc>
                <w:tcPr>
                  <w:tcW w:w="4962" w:type="dxa"/>
                </w:tcPr>
                <w:p w14:paraId="30259569" w14:textId="77777777" w:rsidR="009217EA" w:rsidRPr="000829B0" w:rsidRDefault="009217EA" w:rsidP="009217EA">
                  <w:pPr>
                    <w:pStyle w:val="72Gefahrenfolgen"/>
                    <w:spacing w:after="120" w:line="240" w:lineRule="auto"/>
                    <w:rPr>
                      <w:sz w:val="20"/>
                      <w:szCs w:val="20"/>
                    </w:rPr>
                  </w:pPr>
                  <w:r w:rsidRPr="000829B0">
                    <w:rPr>
                      <w:sz w:val="20"/>
                      <w:szCs w:val="20"/>
                    </w:rPr>
                    <w:t>Die rotierende Schnecke kann Finger- und Handverletzungen verursachen</w:t>
                  </w:r>
                  <w:r>
                    <w:rPr>
                      <w:sz w:val="20"/>
                      <w:szCs w:val="20"/>
                    </w:rPr>
                    <w:t>.</w:t>
                  </w:r>
                </w:p>
              </w:tc>
            </w:tr>
            <w:tr w:rsidR="009217EA" w:rsidRPr="00156943" w14:paraId="49576990" w14:textId="77777777" w:rsidTr="00F86BB3">
              <w:tc>
                <w:tcPr>
                  <w:tcW w:w="1559" w:type="dxa"/>
                  <w:vMerge/>
                </w:tcPr>
                <w:p w14:paraId="65814967" w14:textId="77777777" w:rsidR="009217EA" w:rsidRPr="00156943" w:rsidRDefault="009217EA" w:rsidP="009217EA">
                  <w:pPr>
                    <w:pStyle w:val="10Grundtext"/>
                    <w:spacing w:line="336" w:lineRule="auto"/>
                    <w:rPr>
                      <w:sz w:val="20"/>
                      <w:szCs w:val="20"/>
                    </w:rPr>
                  </w:pPr>
                </w:p>
              </w:tc>
              <w:tc>
                <w:tcPr>
                  <w:tcW w:w="4962" w:type="dxa"/>
                </w:tcPr>
                <w:p w14:paraId="2BE9F48C" w14:textId="77777777" w:rsidR="009217EA" w:rsidRPr="000829B0" w:rsidRDefault="009217EA" w:rsidP="009217EA">
                  <w:pPr>
                    <w:pStyle w:val="30Handlungsanweisung"/>
                    <w:numPr>
                      <w:ilvl w:val="0"/>
                      <w:numId w:val="0"/>
                    </w:numPr>
                    <w:spacing w:line="240" w:lineRule="auto"/>
                    <w:rPr>
                      <w:sz w:val="20"/>
                      <w:szCs w:val="20"/>
                    </w:rPr>
                  </w:pPr>
                  <w:r w:rsidRPr="000829B0">
                    <w:rPr>
                      <w:rFonts w:cs="Arial"/>
                      <w:sz w:val="20"/>
                      <w:szCs w:val="20"/>
                    </w:rPr>
                    <w:t>► D</w:t>
                  </w:r>
                  <w:r>
                    <w:rPr>
                      <w:rFonts w:cs="Arial"/>
                      <w:sz w:val="20"/>
                      <w:szCs w:val="20"/>
                    </w:rPr>
                    <w:t>ie</w:t>
                  </w:r>
                  <w:r w:rsidRPr="000829B0">
                    <w:rPr>
                      <w:rFonts w:cs="Arial"/>
                      <w:sz w:val="20"/>
                      <w:szCs w:val="20"/>
                    </w:rPr>
                    <w:t xml:space="preserve"> </w:t>
                  </w:r>
                  <w:r>
                    <w:rPr>
                      <w:rFonts w:cs="Arial"/>
                      <w:sz w:val="20"/>
                      <w:szCs w:val="20"/>
                    </w:rPr>
                    <w:t>Inbetriebnahme</w:t>
                  </w:r>
                  <w:r w:rsidRPr="000829B0">
                    <w:rPr>
                      <w:rFonts w:cs="Arial"/>
                      <w:sz w:val="20"/>
                      <w:szCs w:val="20"/>
                    </w:rPr>
                    <w:t xml:space="preserve"> der Maschine ohne </w:t>
                  </w:r>
                  <w:r>
                    <w:rPr>
                      <w:rFonts w:cs="Arial"/>
                      <w:sz w:val="20"/>
                      <w:szCs w:val="20"/>
                    </w:rPr>
                    <w:t xml:space="preserve">Schutzeinrichtungen ist </w:t>
                  </w:r>
                  <w:r w:rsidRPr="000829B0">
                    <w:rPr>
                      <w:rFonts w:cs="Arial"/>
                      <w:sz w:val="20"/>
                      <w:szCs w:val="20"/>
                    </w:rPr>
                    <w:t>verboten.</w:t>
                  </w:r>
                </w:p>
              </w:tc>
            </w:tr>
          </w:tbl>
          <w:p w14:paraId="4A2A5B8F" w14:textId="77777777" w:rsidR="009217EA" w:rsidRDefault="009217EA" w:rsidP="00E81553">
            <w:pPr>
              <w:pStyle w:val="Text"/>
              <w:spacing w:before="60" w:after="60" w:line="240" w:lineRule="auto"/>
              <w:jc w:val="left"/>
              <w:rPr>
                <w:rFonts w:cs="Arial"/>
                <w:sz w:val="20"/>
                <w:szCs w:val="20"/>
                <w:u w:val="single"/>
              </w:rPr>
            </w:pPr>
          </w:p>
          <w:p w14:paraId="57CAB34A" w14:textId="21A175A1" w:rsidR="009217EA" w:rsidRPr="00473A4D" w:rsidRDefault="009217EA" w:rsidP="00E81553">
            <w:pPr>
              <w:pStyle w:val="Text"/>
              <w:spacing w:before="60" w:after="60" w:line="240" w:lineRule="auto"/>
              <w:jc w:val="left"/>
              <w:rPr>
                <w:rFonts w:cs="Arial"/>
                <w:sz w:val="20"/>
                <w:szCs w:val="20"/>
                <w:u w:val="single"/>
              </w:rPr>
            </w:pPr>
          </w:p>
        </w:tc>
        <w:tc>
          <w:tcPr>
            <w:tcW w:w="1843" w:type="dxa"/>
          </w:tcPr>
          <w:p w14:paraId="6CEBB2E3" w14:textId="128ED463" w:rsidR="00E81553" w:rsidRDefault="00E81553" w:rsidP="00E81553">
            <w:pPr>
              <w:pStyle w:val="Text"/>
              <w:spacing w:before="60" w:after="60" w:line="240" w:lineRule="auto"/>
              <w:jc w:val="left"/>
              <w:rPr>
                <w:rFonts w:ascii="Arial" w:hAnsi="Arial" w:cs="Arial"/>
                <w:sz w:val="20"/>
                <w:szCs w:val="20"/>
              </w:rPr>
            </w:pPr>
            <w:r w:rsidRPr="00D00E8C">
              <w:rPr>
                <w:rFonts w:ascii="Arial" w:hAnsi="Arial" w:cs="Arial"/>
                <w:sz w:val="20"/>
                <w:szCs w:val="20"/>
              </w:rPr>
              <w:t>EN 1114-1</w:t>
            </w:r>
            <w:r w:rsidR="00D511BF">
              <w:rPr>
                <w:rFonts w:ascii="Arial" w:hAnsi="Arial" w:cs="Arial"/>
                <w:sz w:val="20"/>
                <w:szCs w:val="20"/>
              </w:rPr>
              <w:t>:2011</w:t>
            </w:r>
          </w:p>
          <w:p w14:paraId="293AAB39" w14:textId="29A88C82" w:rsidR="00E81553" w:rsidRPr="00D00E8C"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Pkt. 5.2.4.1,</w:t>
            </w:r>
            <w:r w:rsidRPr="00DE2B4A">
              <w:rPr>
                <w:rFonts w:ascii="Arial" w:hAnsi="Arial" w:cs="Arial"/>
                <w:sz w:val="20"/>
                <w:szCs w:val="20"/>
              </w:rPr>
              <w:t xml:space="preserve"> 5.2.4.</w:t>
            </w:r>
            <w:r w:rsidR="00A339A4">
              <w:rPr>
                <w:rFonts w:ascii="Arial" w:hAnsi="Arial" w:cs="Arial"/>
                <w:sz w:val="20"/>
                <w:szCs w:val="20"/>
              </w:rPr>
              <w:t>3</w:t>
            </w:r>
          </w:p>
          <w:p w14:paraId="4AC76DD1" w14:textId="77777777" w:rsidR="00E81553" w:rsidRPr="00D00E8C" w:rsidRDefault="00E81553" w:rsidP="00E81553">
            <w:pPr>
              <w:pStyle w:val="Text"/>
              <w:spacing w:before="60" w:after="60" w:line="240" w:lineRule="auto"/>
              <w:jc w:val="left"/>
              <w:rPr>
                <w:rFonts w:ascii="Arial" w:hAnsi="Arial" w:cs="Arial"/>
                <w:sz w:val="20"/>
                <w:szCs w:val="20"/>
              </w:rPr>
            </w:pPr>
          </w:p>
          <w:p w14:paraId="5FCCC909" w14:textId="77777777" w:rsidR="00E81553" w:rsidRDefault="00E81553" w:rsidP="00E8155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4E493D81" w14:textId="77777777"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Pkt. 6.2</w:t>
            </w:r>
          </w:p>
          <w:p w14:paraId="6AC95288" w14:textId="77777777" w:rsidR="00E81553" w:rsidRDefault="00E81553" w:rsidP="00E81553">
            <w:pPr>
              <w:pStyle w:val="Text"/>
              <w:spacing w:before="60" w:after="60" w:line="240" w:lineRule="auto"/>
              <w:jc w:val="left"/>
              <w:rPr>
                <w:rFonts w:ascii="Arial" w:hAnsi="Arial" w:cs="Arial"/>
                <w:sz w:val="20"/>
                <w:szCs w:val="20"/>
              </w:rPr>
            </w:pPr>
          </w:p>
          <w:p w14:paraId="48700EFC" w14:textId="77777777" w:rsidR="00E81553" w:rsidRDefault="00E81553" w:rsidP="00E8155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14:paraId="0B4BE58A" w14:textId="1E81B888"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14:paraId="7190EDC7" w14:textId="09940406" w:rsidR="00C2688F" w:rsidRDefault="00C2688F" w:rsidP="00E81553">
            <w:pPr>
              <w:pStyle w:val="Text"/>
              <w:spacing w:before="60" w:after="60" w:line="240" w:lineRule="auto"/>
              <w:jc w:val="left"/>
              <w:rPr>
                <w:rFonts w:ascii="Arial" w:hAnsi="Arial" w:cs="Arial"/>
                <w:sz w:val="20"/>
                <w:szCs w:val="20"/>
              </w:rPr>
            </w:pPr>
          </w:p>
          <w:p w14:paraId="7450F95F" w14:textId="77777777" w:rsidR="00A339A4" w:rsidRDefault="00A339A4" w:rsidP="00A339A4">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14:paraId="617BAAE5" w14:textId="77777777" w:rsidR="00A339A4" w:rsidRDefault="00A339A4" w:rsidP="00A339A4">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14:paraId="58C763EA" w14:textId="77777777" w:rsidR="00A339A4" w:rsidRDefault="00A339A4" w:rsidP="00E81553">
            <w:pPr>
              <w:pStyle w:val="Text"/>
              <w:spacing w:before="60" w:after="60" w:line="240" w:lineRule="auto"/>
              <w:jc w:val="left"/>
              <w:rPr>
                <w:rFonts w:ascii="Arial" w:hAnsi="Arial" w:cs="Arial"/>
                <w:sz w:val="20"/>
                <w:szCs w:val="20"/>
              </w:rPr>
            </w:pPr>
          </w:p>
          <w:p w14:paraId="1F0E97C3" w14:textId="23E13EB6" w:rsidR="00E81553" w:rsidRDefault="00E81553" w:rsidP="00E81553">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17429">
              <w:rPr>
                <w:rFonts w:ascii="Arial" w:hAnsi="Arial" w:cs="Arial"/>
                <w:sz w:val="20"/>
                <w:szCs w:val="20"/>
              </w:rPr>
              <w:t>20</w:t>
            </w:r>
          </w:p>
          <w:p w14:paraId="0DE0E7EA" w14:textId="77777777" w:rsidR="00E81553" w:rsidRPr="00D00E8C" w:rsidRDefault="00E81553" w:rsidP="00E81553">
            <w:pPr>
              <w:pStyle w:val="Text"/>
              <w:spacing w:before="60" w:after="60" w:line="240" w:lineRule="auto"/>
              <w:jc w:val="left"/>
              <w:rPr>
                <w:rFonts w:ascii="Arial" w:hAnsi="Arial" w:cs="Arial"/>
                <w:sz w:val="20"/>
                <w:szCs w:val="20"/>
              </w:rPr>
            </w:pPr>
          </w:p>
          <w:p w14:paraId="02E59415" w14:textId="2CDD5BCE" w:rsidR="00E81553" w:rsidRPr="00492AD5" w:rsidRDefault="00E81553" w:rsidP="00E81553">
            <w:pPr>
              <w:pStyle w:val="Text"/>
              <w:spacing w:before="60" w:after="60" w:line="240" w:lineRule="auto"/>
              <w:jc w:val="left"/>
              <w:rPr>
                <w:rFonts w:ascii="Arial" w:hAnsi="Arial" w:cs="Arial"/>
                <w:sz w:val="20"/>
                <w:szCs w:val="20"/>
              </w:rPr>
            </w:pPr>
          </w:p>
        </w:tc>
      </w:tr>
      <w:bookmarkEnd w:id="9"/>
    </w:tbl>
    <w:p w14:paraId="33F58420" w14:textId="267DDEA0" w:rsidR="001D5285" w:rsidRDefault="001D5285" w:rsidP="00847841">
      <w:pPr>
        <w:rPr>
          <w:sz w:val="16"/>
          <w:szCs w:val="16"/>
        </w:rPr>
      </w:pPr>
    </w:p>
    <w:p w14:paraId="61B2EFA1" w14:textId="77777777" w:rsidR="009217EA" w:rsidRDefault="009217EA" w:rsidP="00847841">
      <w:pPr>
        <w:rPr>
          <w:sz w:val="16"/>
          <w:szCs w:val="16"/>
        </w:rPr>
      </w:pPr>
    </w:p>
    <w:p w14:paraId="7BAEF1BE" w14:textId="77777777" w:rsidR="00466866" w:rsidRDefault="00466866" w:rsidP="00847841">
      <w:pPr>
        <w:rPr>
          <w:sz w:val="16"/>
          <w:szCs w:val="16"/>
        </w:rPr>
      </w:pPr>
    </w:p>
    <w:p w14:paraId="32BE23C1" w14:textId="77777777" w:rsidR="00466866" w:rsidRDefault="00466866" w:rsidP="00847841">
      <w:pPr>
        <w:rPr>
          <w:sz w:val="16"/>
          <w:szCs w:val="16"/>
        </w:rPr>
      </w:pPr>
    </w:p>
    <w:p w14:paraId="7F77A86D" w14:textId="77777777" w:rsidR="00466866" w:rsidRDefault="0046686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90024" w:rsidRPr="004C36B1" w14:paraId="1C70BB54" w14:textId="77777777" w:rsidTr="00CE5199">
        <w:trPr>
          <w:jc w:val="center"/>
        </w:trPr>
        <w:tc>
          <w:tcPr>
            <w:tcW w:w="9351" w:type="dxa"/>
            <w:gridSpan w:val="4"/>
            <w:shd w:val="pct20" w:color="auto" w:fill="auto"/>
          </w:tcPr>
          <w:p w14:paraId="3BE35CED"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90024" w:rsidRPr="004C36B1" w14:paraId="114E3170" w14:textId="77777777" w:rsidTr="00CE5199">
        <w:trPr>
          <w:jc w:val="center"/>
        </w:trPr>
        <w:tc>
          <w:tcPr>
            <w:tcW w:w="3397" w:type="dxa"/>
          </w:tcPr>
          <w:p w14:paraId="2BCF4714"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49E6A1A2"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2FD395C0"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6324AEAE"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90024" w:rsidRPr="004C36B1" w14:paraId="1F3E8BF8" w14:textId="77777777" w:rsidTr="00CE5199">
        <w:trPr>
          <w:jc w:val="center"/>
        </w:trPr>
        <w:tc>
          <w:tcPr>
            <w:tcW w:w="3397" w:type="dxa"/>
          </w:tcPr>
          <w:p w14:paraId="7FCB628F"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38911617"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310939DD"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49FD8E07" w14:textId="77777777"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90024" w:rsidRPr="004C36B1" w14:paraId="16524576" w14:textId="77777777" w:rsidTr="00CE5199">
        <w:trPr>
          <w:jc w:val="center"/>
        </w:trPr>
        <w:tc>
          <w:tcPr>
            <w:tcW w:w="3397" w:type="dxa"/>
          </w:tcPr>
          <w:p w14:paraId="3D8C7260" w14:textId="77777777" w:rsidR="00A90024" w:rsidRPr="004C36B1" w:rsidRDefault="00A90024"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00C9914" w14:textId="77777777" w:rsidR="00A90024" w:rsidRPr="004C36B1" w:rsidRDefault="00A90024"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251729">
              <w:rPr>
                <w:rFonts w:ascii="Arial" w:hAnsi="Arial" w:cs="Arial"/>
                <w:sz w:val="20"/>
                <w:szCs w:val="20"/>
              </w:rPr>
              <w:t>4</w:t>
            </w:r>
            <w:r w:rsidRPr="00251729">
              <w:rPr>
                <w:rFonts w:cs="Arial"/>
                <w:sz w:val="20"/>
                <w:szCs w:val="20"/>
              </w:rPr>
              <w:fldChar w:fldCharType="end"/>
            </w:r>
          </w:p>
        </w:tc>
        <w:tc>
          <w:tcPr>
            <w:tcW w:w="4961" w:type="dxa"/>
            <w:gridSpan w:val="2"/>
          </w:tcPr>
          <w:p w14:paraId="0E5963B1" w14:textId="77777777" w:rsidR="00A90024" w:rsidRPr="004C36B1" w:rsidRDefault="00A90024"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6D3F7045" w14:textId="77777777"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90024" w:rsidRPr="006417D0" w14:paraId="0E0DCD4F" w14:textId="77777777" w:rsidTr="00CE5199">
        <w:trPr>
          <w:jc w:val="center"/>
        </w:trPr>
        <w:tc>
          <w:tcPr>
            <w:tcW w:w="4531" w:type="dxa"/>
          </w:tcPr>
          <w:p w14:paraId="35C2EDF2" w14:textId="77777777" w:rsidR="00A90024" w:rsidRPr="006417D0" w:rsidRDefault="00A90024" w:rsidP="00CE519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122F1F87" w14:textId="77777777" w:rsidR="00A90024" w:rsidRPr="006417D0" w:rsidRDefault="00A90024"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486679810"/>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34D943E1" w14:textId="77777777" w:rsidR="00A90024" w:rsidRPr="006417D0" w:rsidRDefault="00A90024"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528527616"/>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4289F683" w14:textId="77777777" w:rsidR="00A90024" w:rsidRDefault="00A90024" w:rsidP="00847841">
      <w:pPr>
        <w:rPr>
          <w:sz w:val="16"/>
          <w:szCs w:val="16"/>
        </w:rPr>
      </w:pPr>
    </w:p>
    <w:p w14:paraId="41C2DCE0" w14:textId="26C85DBC" w:rsidR="00713A4F" w:rsidRDefault="00713A4F" w:rsidP="00847841">
      <w:pPr>
        <w:rPr>
          <w:sz w:val="16"/>
          <w:szCs w:val="16"/>
        </w:rPr>
      </w:pPr>
    </w:p>
    <w:p w14:paraId="6FC0CDB6" w14:textId="52A0A5D8" w:rsidR="00032355" w:rsidRDefault="00032355" w:rsidP="00847841">
      <w:pPr>
        <w:rPr>
          <w:sz w:val="16"/>
          <w:szCs w:val="16"/>
        </w:rPr>
      </w:pPr>
    </w:p>
    <w:p w14:paraId="78072A81" w14:textId="45F68B4D" w:rsidR="00032355" w:rsidRDefault="00032355" w:rsidP="00847841">
      <w:pPr>
        <w:rPr>
          <w:sz w:val="16"/>
          <w:szCs w:val="16"/>
        </w:rPr>
      </w:pPr>
    </w:p>
    <w:p w14:paraId="1E4AED4E" w14:textId="3B7E8521" w:rsidR="00032355" w:rsidRDefault="00032355" w:rsidP="00847841">
      <w:pPr>
        <w:rPr>
          <w:sz w:val="16"/>
          <w:szCs w:val="16"/>
        </w:rPr>
      </w:pPr>
    </w:p>
    <w:p w14:paraId="7FC61AE0" w14:textId="6E02060C" w:rsidR="00032355" w:rsidRDefault="00032355" w:rsidP="00847841">
      <w:pPr>
        <w:rPr>
          <w:sz w:val="16"/>
          <w:szCs w:val="16"/>
        </w:rPr>
      </w:pPr>
    </w:p>
    <w:p w14:paraId="5EAEF22B" w14:textId="788D468A" w:rsidR="00032355" w:rsidRDefault="00032355" w:rsidP="00847841">
      <w:pPr>
        <w:rPr>
          <w:sz w:val="16"/>
          <w:szCs w:val="16"/>
        </w:rPr>
      </w:pPr>
    </w:p>
    <w:p w14:paraId="5ED8240D" w14:textId="24EBF3BF" w:rsidR="00032355" w:rsidRDefault="00032355" w:rsidP="00847841">
      <w:pPr>
        <w:rPr>
          <w:sz w:val="16"/>
          <w:szCs w:val="16"/>
        </w:rPr>
      </w:pPr>
    </w:p>
    <w:p w14:paraId="0AF2A4E1" w14:textId="19AC11F3" w:rsidR="00032355" w:rsidRDefault="00032355" w:rsidP="00847841">
      <w:pPr>
        <w:rPr>
          <w:sz w:val="16"/>
          <w:szCs w:val="16"/>
        </w:rPr>
      </w:pPr>
    </w:p>
    <w:p w14:paraId="79395251" w14:textId="2717F2BA" w:rsidR="00032355" w:rsidRDefault="00032355" w:rsidP="00847841">
      <w:pPr>
        <w:rPr>
          <w:sz w:val="16"/>
          <w:szCs w:val="16"/>
        </w:rPr>
      </w:pPr>
    </w:p>
    <w:p w14:paraId="5CC78271" w14:textId="6CE3FDB8" w:rsidR="00032355" w:rsidRDefault="00032355" w:rsidP="00847841">
      <w:pPr>
        <w:rPr>
          <w:sz w:val="16"/>
          <w:szCs w:val="16"/>
        </w:rPr>
      </w:pPr>
    </w:p>
    <w:p w14:paraId="7AFF95EC" w14:textId="0ECCD5AF" w:rsidR="00032355" w:rsidRDefault="00032355" w:rsidP="00847841">
      <w:pPr>
        <w:rPr>
          <w:sz w:val="16"/>
          <w:szCs w:val="16"/>
        </w:rPr>
      </w:pPr>
    </w:p>
    <w:p w14:paraId="632E5996" w14:textId="648B7C8E" w:rsidR="00217518" w:rsidRDefault="00217518" w:rsidP="00847841">
      <w:pPr>
        <w:rPr>
          <w:sz w:val="16"/>
          <w:szCs w:val="16"/>
        </w:rPr>
      </w:pPr>
    </w:p>
    <w:p w14:paraId="56364626" w14:textId="7B2E1597" w:rsidR="009217EA" w:rsidRDefault="009217EA" w:rsidP="00847841">
      <w:pPr>
        <w:rPr>
          <w:sz w:val="16"/>
          <w:szCs w:val="16"/>
        </w:rPr>
      </w:pPr>
    </w:p>
    <w:p w14:paraId="31FF3060" w14:textId="25EFA9B8" w:rsidR="009217EA" w:rsidRDefault="009217EA" w:rsidP="00847841">
      <w:pPr>
        <w:rPr>
          <w:sz w:val="16"/>
          <w:szCs w:val="16"/>
        </w:rPr>
      </w:pPr>
    </w:p>
    <w:p w14:paraId="764EBF53" w14:textId="460EB7EE" w:rsidR="009217EA" w:rsidRDefault="009217EA" w:rsidP="00847841">
      <w:pPr>
        <w:rPr>
          <w:sz w:val="16"/>
          <w:szCs w:val="16"/>
        </w:rPr>
      </w:pPr>
    </w:p>
    <w:p w14:paraId="3DB30B24" w14:textId="18BF2A37" w:rsidR="009217EA" w:rsidRDefault="009217EA" w:rsidP="00847841">
      <w:pPr>
        <w:rPr>
          <w:sz w:val="16"/>
          <w:szCs w:val="16"/>
        </w:rPr>
      </w:pPr>
    </w:p>
    <w:p w14:paraId="78C3340D" w14:textId="73B0E023" w:rsidR="009217EA" w:rsidRDefault="009217EA" w:rsidP="00847841">
      <w:pPr>
        <w:rPr>
          <w:sz w:val="16"/>
          <w:szCs w:val="16"/>
        </w:rPr>
      </w:pPr>
    </w:p>
    <w:p w14:paraId="6393A403" w14:textId="3207E653" w:rsidR="009217EA" w:rsidRDefault="009217EA" w:rsidP="00847841">
      <w:pPr>
        <w:rPr>
          <w:sz w:val="16"/>
          <w:szCs w:val="16"/>
        </w:rPr>
      </w:pPr>
    </w:p>
    <w:p w14:paraId="741BD2D2" w14:textId="6A73A5DE" w:rsidR="009217EA" w:rsidRDefault="009217EA" w:rsidP="00847841">
      <w:pPr>
        <w:rPr>
          <w:sz w:val="16"/>
          <w:szCs w:val="16"/>
        </w:rPr>
      </w:pPr>
    </w:p>
    <w:p w14:paraId="71AF1EEC" w14:textId="66422570" w:rsidR="009217EA" w:rsidRDefault="009217EA" w:rsidP="00847841">
      <w:pPr>
        <w:rPr>
          <w:sz w:val="16"/>
          <w:szCs w:val="16"/>
        </w:rPr>
      </w:pPr>
    </w:p>
    <w:p w14:paraId="12A33480" w14:textId="1A21BAD0" w:rsidR="009217EA" w:rsidRDefault="009217EA" w:rsidP="00847841">
      <w:pPr>
        <w:rPr>
          <w:sz w:val="16"/>
          <w:szCs w:val="16"/>
        </w:rPr>
      </w:pPr>
    </w:p>
    <w:p w14:paraId="1B088CC4" w14:textId="320CEE75" w:rsidR="009217EA" w:rsidRDefault="009217EA" w:rsidP="00847841">
      <w:pPr>
        <w:rPr>
          <w:sz w:val="16"/>
          <w:szCs w:val="16"/>
        </w:rPr>
      </w:pPr>
    </w:p>
    <w:p w14:paraId="3524BB46" w14:textId="5D312BD1" w:rsidR="009217EA" w:rsidRDefault="009217EA" w:rsidP="00847841">
      <w:pPr>
        <w:rPr>
          <w:sz w:val="16"/>
          <w:szCs w:val="16"/>
        </w:rPr>
      </w:pPr>
    </w:p>
    <w:p w14:paraId="426AE464" w14:textId="77777777" w:rsidR="009217EA" w:rsidRDefault="009217EA" w:rsidP="00847841">
      <w:pPr>
        <w:rPr>
          <w:sz w:val="16"/>
          <w:szCs w:val="16"/>
        </w:rPr>
      </w:pPr>
    </w:p>
    <w:p w14:paraId="37DE213E" w14:textId="5FAE2914" w:rsidR="00217518" w:rsidRDefault="00217518" w:rsidP="00847841">
      <w:pPr>
        <w:rPr>
          <w:sz w:val="16"/>
          <w:szCs w:val="16"/>
        </w:rPr>
      </w:pPr>
    </w:p>
    <w:p w14:paraId="376AD123" w14:textId="17E602A2" w:rsidR="00217518" w:rsidRDefault="00217518" w:rsidP="00847841">
      <w:pPr>
        <w:rPr>
          <w:sz w:val="16"/>
          <w:szCs w:val="16"/>
        </w:rPr>
      </w:pPr>
    </w:p>
    <w:p w14:paraId="7DD68E6D" w14:textId="77777777" w:rsidR="00713A4F" w:rsidRPr="00217518" w:rsidRDefault="00713A4F"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2053CF" w:rsidRPr="005E5E8D" w14:paraId="3151FDBC" w14:textId="77777777" w:rsidTr="004D265F">
        <w:trPr>
          <w:jc w:val="center"/>
        </w:trPr>
        <w:tc>
          <w:tcPr>
            <w:tcW w:w="7230" w:type="dxa"/>
            <w:gridSpan w:val="3"/>
            <w:shd w:val="pct20" w:color="auto" w:fill="auto"/>
          </w:tcPr>
          <w:p w14:paraId="2B22F398" w14:textId="77777777" w:rsidR="002053CF" w:rsidRPr="005E5E8D" w:rsidRDefault="002053CF" w:rsidP="00CE5199">
            <w:pPr>
              <w:pStyle w:val="Text"/>
              <w:spacing w:before="60" w:after="60" w:line="240" w:lineRule="auto"/>
              <w:rPr>
                <w:rFonts w:ascii="Arial" w:hAnsi="Arial" w:cs="Arial"/>
                <w:b/>
                <w:sz w:val="20"/>
                <w:szCs w:val="20"/>
              </w:rPr>
            </w:pPr>
            <w:bookmarkStart w:id="10" w:name="_Hlk11928347"/>
            <w:r w:rsidRPr="005E5E8D">
              <w:rPr>
                <w:rFonts w:ascii="Arial" w:hAnsi="Arial" w:cs="Arial"/>
                <w:b/>
                <w:sz w:val="20"/>
                <w:szCs w:val="20"/>
              </w:rPr>
              <w:t>Identifizierung der Gefährdung</w:t>
            </w:r>
          </w:p>
        </w:tc>
        <w:tc>
          <w:tcPr>
            <w:tcW w:w="1559" w:type="dxa"/>
            <w:shd w:val="pct20" w:color="auto" w:fill="auto"/>
          </w:tcPr>
          <w:p w14:paraId="76E7DBC4" w14:textId="77777777" w:rsidR="002053CF" w:rsidRPr="005E5E8D" w:rsidRDefault="002053CF"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37E6EE55" w14:textId="77777777" w:rsidR="002053CF" w:rsidRPr="005E5E8D" w:rsidRDefault="004D265F" w:rsidP="00CE5199">
            <w:pPr>
              <w:pStyle w:val="Text"/>
              <w:spacing w:before="60" w:after="60" w:line="240" w:lineRule="auto"/>
              <w:rPr>
                <w:rFonts w:ascii="Arial" w:hAnsi="Arial" w:cs="Arial"/>
                <w:b/>
                <w:sz w:val="20"/>
                <w:szCs w:val="20"/>
              </w:rPr>
            </w:pPr>
            <w:r>
              <w:rPr>
                <w:rFonts w:ascii="Arial" w:hAnsi="Arial" w:cs="Arial"/>
                <w:b/>
                <w:sz w:val="20"/>
                <w:szCs w:val="20"/>
              </w:rPr>
              <w:t>2.4</w:t>
            </w:r>
          </w:p>
        </w:tc>
      </w:tr>
      <w:tr w:rsidR="002053CF" w:rsidRPr="005E5E8D" w14:paraId="6EC092A3" w14:textId="77777777" w:rsidTr="004D265F">
        <w:tblPrEx>
          <w:shd w:val="clear" w:color="auto" w:fill="auto"/>
        </w:tblPrEx>
        <w:trPr>
          <w:jc w:val="center"/>
        </w:trPr>
        <w:tc>
          <w:tcPr>
            <w:tcW w:w="2773" w:type="dxa"/>
          </w:tcPr>
          <w:p w14:paraId="317FDA62"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10E9A737" w14:textId="03C8DF73" w:rsidR="00FA4E3F" w:rsidRPr="005E5E8D" w:rsidRDefault="002053CF" w:rsidP="00CE5199">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FA4E3F">
              <w:rPr>
                <w:rFonts w:ascii="Arial" w:hAnsi="Arial" w:cs="Arial"/>
                <w:sz w:val="20"/>
                <w:szCs w:val="20"/>
              </w:rPr>
              <w:t xml:space="preserve"> – Gehäuse</w:t>
            </w:r>
            <w:r w:rsidR="00442643">
              <w:rPr>
                <w:rFonts w:ascii="Arial" w:hAnsi="Arial" w:cs="Arial"/>
                <w:sz w:val="20"/>
                <w:szCs w:val="20"/>
              </w:rPr>
              <w:t xml:space="preserve"> (Überdruck)</w:t>
            </w:r>
          </w:p>
        </w:tc>
      </w:tr>
      <w:tr w:rsidR="002053CF" w:rsidRPr="005E5E8D" w14:paraId="55A231A4" w14:textId="77777777" w:rsidTr="004D265F">
        <w:tblPrEx>
          <w:shd w:val="clear" w:color="auto" w:fill="auto"/>
        </w:tblPrEx>
        <w:trPr>
          <w:jc w:val="center"/>
        </w:trPr>
        <w:tc>
          <w:tcPr>
            <w:tcW w:w="2773" w:type="dxa"/>
          </w:tcPr>
          <w:p w14:paraId="6CC6771D"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14D49623" w14:textId="77777777" w:rsidR="002053CF" w:rsidRPr="005E5E8D" w:rsidRDefault="002053CF" w:rsidP="00CE5199">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sidR="007A1F39">
              <w:rPr>
                <w:rFonts w:ascii="Arial" w:hAnsi="Arial" w:cs="Arial"/>
                <w:sz w:val="20"/>
                <w:szCs w:val="20"/>
              </w:rPr>
              <w:t>–</w:t>
            </w:r>
            <w:r w:rsidRPr="00A90024">
              <w:rPr>
                <w:rFonts w:ascii="Arial" w:hAnsi="Arial" w:cs="Arial"/>
                <w:sz w:val="20"/>
                <w:szCs w:val="20"/>
              </w:rPr>
              <w:t xml:space="preserve"> </w:t>
            </w:r>
            <w:r w:rsidR="007A1F39">
              <w:rPr>
                <w:rFonts w:ascii="Arial" w:hAnsi="Arial" w:cs="Arial"/>
                <w:sz w:val="20"/>
                <w:szCs w:val="20"/>
              </w:rPr>
              <w:t>Überdruck im Gehäuse</w:t>
            </w:r>
          </w:p>
        </w:tc>
        <w:tc>
          <w:tcPr>
            <w:tcW w:w="4311" w:type="dxa"/>
            <w:gridSpan w:val="3"/>
            <w:vMerge w:val="restart"/>
            <w:vAlign w:val="center"/>
          </w:tcPr>
          <w:p w14:paraId="3A908745" w14:textId="77777777" w:rsidR="002053CF" w:rsidRPr="005E5E8D" w:rsidRDefault="002053CF" w:rsidP="00CE519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51FFDA20" wp14:editId="1EB4B947">
                  <wp:extent cx="2390266" cy="1022298"/>
                  <wp:effectExtent l="0" t="0" r="0" b="698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90266" cy="1022298"/>
                          </a:xfrm>
                          <a:prstGeom prst="rect">
                            <a:avLst/>
                          </a:prstGeom>
                        </pic:spPr>
                      </pic:pic>
                    </a:graphicData>
                  </a:graphic>
                </wp:inline>
              </w:drawing>
            </w:r>
          </w:p>
        </w:tc>
      </w:tr>
      <w:tr w:rsidR="002053CF" w:rsidRPr="005E5E8D" w14:paraId="4D8B3807" w14:textId="77777777" w:rsidTr="004D265F">
        <w:tblPrEx>
          <w:shd w:val="clear" w:color="auto" w:fill="auto"/>
        </w:tblPrEx>
        <w:trPr>
          <w:jc w:val="center"/>
        </w:trPr>
        <w:tc>
          <w:tcPr>
            <w:tcW w:w="2773" w:type="dxa"/>
          </w:tcPr>
          <w:p w14:paraId="4A5736AC"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0ED93303"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3D86BB5A"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74CE4D8C"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2981FC9B"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7AC48CD0"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615B04D7"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7BD5A0EA" w14:textId="77777777" w:rsidR="002053CF" w:rsidRPr="005E5E8D" w:rsidRDefault="002053CF" w:rsidP="00CE5199">
            <w:pPr>
              <w:pStyle w:val="Text"/>
              <w:spacing w:before="60" w:after="60" w:line="240" w:lineRule="auto"/>
              <w:rPr>
                <w:rFonts w:ascii="Arial" w:hAnsi="Arial" w:cs="Arial"/>
                <w:sz w:val="20"/>
                <w:szCs w:val="20"/>
              </w:rPr>
            </w:pPr>
          </w:p>
        </w:tc>
      </w:tr>
      <w:tr w:rsidR="002053CF" w:rsidRPr="005E5E8D" w14:paraId="234F2496" w14:textId="77777777" w:rsidTr="004D265F">
        <w:tblPrEx>
          <w:shd w:val="clear" w:color="auto" w:fill="auto"/>
        </w:tblPrEx>
        <w:trPr>
          <w:jc w:val="center"/>
        </w:trPr>
        <w:tc>
          <w:tcPr>
            <w:tcW w:w="2773" w:type="dxa"/>
          </w:tcPr>
          <w:p w14:paraId="70F14AAB"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73CA7210" w14:textId="77777777"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3886B80A" w14:textId="77777777" w:rsidR="002053CF" w:rsidRPr="005E5E8D" w:rsidRDefault="002053CF" w:rsidP="00CE5199">
            <w:pPr>
              <w:pStyle w:val="Text"/>
              <w:spacing w:before="60" w:after="60" w:line="240" w:lineRule="auto"/>
              <w:rPr>
                <w:rFonts w:ascii="Arial" w:hAnsi="Arial" w:cs="Arial"/>
                <w:sz w:val="20"/>
                <w:szCs w:val="20"/>
              </w:rPr>
            </w:pPr>
          </w:p>
        </w:tc>
      </w:tr>
      <w:tr w:rsidR="002053CF" w:rsidRPr="005E5E8D" w14:paraId="2072AE05" w14:textId="77777777" w:rsidTr="004D265F">
        <w:tblPrEx>
          <w:shd w:val="clear" w:color="auto" w:fill="auto"/>
        </w:tblPrEx>
        <w:trPr>
          <w:jc w:val="center"/>
        </w:trPr>
        <w:tc>
          <w:tcPr>
            <w:tcW w:w="2773" w:type="dxa"/>
          </w:tcPr>
          <w:p w14:paraId="2E3B56E0"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358094AF" w14:textId="77777777" w:rsidR="002053CF" w:rsidRPr="005E5E8D" w:rsidRDefault="002053CF" w:rsidP="00CE5199">
            <w:pPr>
              <w:pStyle w:val="Text"/>
              <w:spacing w:before="60" w:after="60" w:line="240" w:lineRule="auto"/>
              <w:jc w:val="left"/>
              <w:rPr>
                <w:rFonts w:ascii="Arial" w:hAnsi="Arial" w:cs="Arial"/>
                <w:sz w:val="20"/>
                <w:szCs w:val="20"/>
              </w:rPr>
            </w:pPr>
            <w:r w:rsidRPr="0018140D">
              <w:rPr>
                <w:rFonts w:ascii="Arial" w:hAnsi="Arial" w:cs="Arial"/>
                <w:sz w:val="20"/>
                <w:szCs w:val="20"/>
              </w:rPr>
              <w:t>Arbeiten an</w:t>
            </w:r>
            <w:r w:rsidR="00AD34C0">
              <w:rPr>
                <w:rFonts w:ascii="Arial" w:hAnsi="Arial" w:cs="Arial"/>
                <w:sz w:val="20"/>
                <w:szCs w:val="20"/>
              </w:rPr>
              <w:t xml:space="preserve"> Teilen</w:t>
            </w:r>
            <w:r w:rsidRPr="0018140D">
              <w:rPr>
                <w:rFonts w:ascii="Arial" w:hAnsi="Arial" w:cs="Arial"/>
                <w:sz w:val="20"/>
                <w:szCs w:val="20"/>
              </w:rPr>
              <w:t xml:space="preserve"> der Maschine</w:t>
            </w:r>
            <w:r w:rsidR="00AD34C0">
              <w:rPr>
                <w:rFonts w:ascii="Arial" w:hAnsi="Arial" w:cs="Arial"/>
                <w:sz w:val="20"/>
                <w:szCs w:val="20"/>
              </w:rPr>
              <w:t xml:space="preserve"> die unter Druck stehen</w:t>
            </w:r>
          </w:p>
        </w:tc>
        <w:tc>
          <w:tcPr>
            <w:tcW w:w="4311" w:type="dxa"/>
            <w:gridSpan w:val="3"/>
            <w:vMerge/>
          </w:tcPr>
          <w:p w14:paraId="20D4D817" w14:textId="77777777" w:rsidR="002053CF" w:rsidRPr="005E5E8D" w:rsidRDefault="002053CF" w:rsidP="00CE5199">
            <w:pPr>
              <w:pStyle w:val="Text"/>
              <w:spacing w:before="60" w:after="60" w:line="240" w:lineRule="auto"/>
              <w:rPr>
                <w:rFonts w:ascii="Arial" w:hAnsi="Arial" w:cs="Arial"/>
                <w:sz w:val="20"/>
                <w:szCs w:val="20"/>
              </w:rPr>
            </w:pPr>
          </w:p>
        </w:tc>
      </w:tr>
      <w:tr w:rsidR="002053CF" w:rsidRPr="005E5E8D" w14:paraId="703D944B" w14:textId="77777777" w:rsidTr="004D265F">
        <w:tblPrEx>
          <w:shd w:val="clear" w:color="auto" w:fill="auto"/>
        </w:tblPrEx>
        <w:trPr>
          <w:jc w:val="center"/>
        </w:trPr>
        <w:tc>
          <w:tcPr>
            <w:tcW w:w="2773" w:type="dxa"/>
          </w:tcPr>
          <w:p w14:paraId="6A8AAA1D"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64AD127E" w14:textId="77777777" w:rsidR="002053CF" w:rsidRPr="005E5E8D" w:rsidRDefault="004C0C94" w:rsidP="00CE5199">
            <w:pPr>
              <w:pStyle w:val="Text"/>
              <w:spacing w:before="60" w:after="60" w:line="240" w:lineRule="auto"/>
              <w:jc w:val="left"/>
              <w:rPr>
                <w:rFonts w:ascii="Arial" w:hAnsi="Arial" w:cs="Arial"/>
                <w:sz w:val="20"/>
                <w:szCs w:val="20"/>
              </w:rPr>
            </w:pPr>
            <w:r w:rsidRPr="007A1F39">
              <w:rPr>
                <w:rFonts w:ascii="Arial" w:hAnsi="Arial" w:cs="Arial"/>
                <w:sz w:val="20"/>
                <w:szCs w:val="20"/>
              </w:rPr>
              <w:t>Herausschleudern von Teilen,</w:t>
            </w:r>
            <w:r>
              <w:rPr>
                <w:rFonts w:ascii="Arial" w:hAnsi="Arial" w:cs="Arial"/>
                <w:sz w:val="20"/>
                <w:szCs w:val="20"/>
              </w:rPr>
              <w:t xml:space="preserve"> </w:t>
            </w:r>
            <w:r w:rsidRPr="007A1F39">
              <w:rPr>
                <w:rFonts w:ascii="Arial" w:hAnsi="Arial" w:cs="Arial"/>
                <w:sz w:val="20"/>
                <w:szCs w:val="20"/>
              </w:rPr>
              <w:t>Herausspritzen von Material</w:t>
            </w:r>
          </w:p>
        </w:tc>
        <w:tc>
          <w:tcPr>
            <w:tcW w:w="4311" w:type="dxa"/>
            <w:gridSpan w:val="3"/>
            <w:vMerge/>
          </w:tcPr>
          <w:p w14:paraId="5EAB648E" w14:textId="77777777" w:rsidR="002053CF" w:rsidRPr="005E5E8D" w:rsidRDefault="002053CF" w:rsidP="00CE5199">
            <w:pPr>
              <w:pStyle w:val="Text"/>
              <w:spacing w:before="60" w:after="60" w:line="240" w:lineRule="auto"/>
              <w:rPr>
                <w:rFonts w:ascii="Arial" w:hAnsi="Arial" w:cs="Arial"/>
                <w:sz w:val="20"/>
                <w:szCs w:val="20"/>
              </w:rPr>
            </w:pPr>
          </w:p>
        </w:tc>
      </w:tr>
      <w:tr w:rsidR="002053CF" w:rsidRPr="005E5E8D" w14:paraId="3ECB8203" w14:textId="77777777" w:rsidTr="004D265F">
        <w:tblPrEx>
          <w:shd w:val="clear" w:color="auto" w:fill="auto"/>
        </w:tblPrEx>
        <w:trPr>
          <w:jc w:val="center"/>
        </w:trPr>
        <w:tc>
          <w:tcPr>
            <w:tcW w:w="2773" w:type="dxa"/>
          </w:tcPr>
          <w:p w14:paraId="056EF2FE" w14:textId="77777777"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0C6CA390" w14:textId="77777777" w:rsidR="002053CF" w:rsidRPr="005E5E8D" w:rsidRDefault="002053CF" w:rsidP="007A1F3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007A1F39" w:rsidRPr="007A1F39">
              <w:rPr>
                <w:rFonts w:ascii="Arial" w:hAnsi="Arial" w:cs="Arial"/>
                <w:sz w:val="20"/>
                <w:szCs w:val="20"/>
              </w:rPr>
              <w:t>Herausschleudern von Teilen,</w:t>
            </w:r>
            <w:r w:rsidR="007A1F39">
              <w:rPr>
                <w:rFonts w:ascii="Arial" w:hAnsi="Arial" w:cs="Arial"/>
                <w:sz w:val="20"/>
                <w:szCs w:val="20"/>
              </w:rPr>
              <w:t xml:space="preserve"> </w:t>
            </w:r>
            <w:r w:rsidR="007A1F39" w:rsidRPr="007A1F39">
              <w:rPr>
                <w:rFonts w:ascii="Arial" w:hAnsi="Arial" w:cs="Arial"/>
                <w:sz w:val="20"/>
                <w:szCs w:val="20"/>
              </w:rPr>
              <w:t>Herausspritzen von Material</w:t>
            </w:r>
            <w:r w:rsidRPr="00D81A44">
              <w:rPr>
                <w:rFonts w:ascii="Arial" w:hAnsi="Arial" w:cs="Arial"/>
                <w:sz w:val="20"/>
                <w:szCs w:val="20"/>
              </w:rPr>
              <w:t xml:space="preserve"> </w:t>
            </w:r>
            <w:r>
              <w:rPr>
                <w:rFonts w:ascii="Arial" w:hAnsi="Arial" w:cs="Arial"/>
                <w:sz w:val="20"/>
                <w:szCs w:val="20"/>
              </w:rPr>
              <w:t>d</w:t>
            </w:r>
            <w:r w:rsidRPr="00D81A44">
              <w:rPr>
                <w:rFonts w:ascii="Arial" w:hAnsi="Arial" w:cs="Arial"/>
                <w:sz w:val="20"/>
                <w:szCs w:val="20"/>
              </w:rPr>
              <w:t>urch</w:t>
            </w:r>
            <w:r>
              <w:rPr>
                <w:rFonts w:ascii="Arial" w:hAnsi="Arial" w:cs="Arial"/>
                <w:sz w:val="20"/>
                <w:szCs w:val="20"/>
              </w:rPr>
              <w:t xml:space="preserve"> </w:t>
            </w:r>
            <w:r w:rsidR="007A1F39">
              <w:rPr>
                <w:rFonts w:ascii="Arial" w:hAnsi="Arial" w:cs="Arial"/>
                <w:sz w:val="20"/>
                <w:szCs w:val="20"/>
              </w:rPr>
              <w:t>Überdruck im Gehäuse</w:t>
            </w:r>
            <w:r w:rsidR="00BF0A27">
              <w:rPr>
                <w:rFonts w:ascii="Arial" w:hAnsi="Arial" w:cs="Arial"/>
                <w:sz w:val="20"/>
                <w:szCs w:val="20"/>
              </w:rPr>
              <w:t>.</w:t>
            </w:r>
            <w:r w:rsidRPr="00D81A44">
              <w:rPr>
                <w:rFonts w:ascii="Arial" w:hAnsi="Arial" w:cs="Arial"/>
                <w:sz w:val="20"/>
                <w:szCs w:val="20"/>
              </w:rPr>
              <w:t xml:space="preserve"> </w:t>
            </w:r>
          </w:p>
        </w:tc>
      </w:tr>
      <w:bookmarkEnd w:id="10"/>
    </w:tbl>
    <w:p w14:paraId="2047777F" w14:textId="77777777"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2053CF" w:rsidRPr="0086709F" w14:paraId="1183FE44" w14:textId="77777777" w:rsidTr="00CE5199">
        <w:trPr>
          <w:jc w:val="center"/>
        </w:trPr>
        <w:tc>
          <w:tcPr>
            <w:tcW w:w="9351" w:type="dxa"/>
            <w:gridSpan w:val="4"/>
            <w:shd w:val="pct20" w:color="auto" w:fill="auto"/>
          </w:tcPr>
          <w:p w14:paraId="70C004C5" w14:textId="77777777" w:rsidR="002053CF" w:rsidRPr="0086709F" w:rsidRDefault="002053CF" w:rsidP="00CE5199">
            <w:pPr>
              <w:pStyle w:val="Text"/>
              <w:spacing w:before="60" w:after="60" w:line="240" w:lineRule="auto"/>
              <w:jc w:val="left"/>
              <w:rPr>
                <w:rFonts w:ascii="Arial" w:hAnsi="Arial" w:cs="Arial"/>
                <w:sz w:val="20"/>
                <w:szCs w:val="20"/>
              </w:rPr>
            </w:pPr>
            <w:bookmarkStart w:id="11" w:name="_Hlk11928358"/>
            <w:r w:rsidRPr="0086709F">
              <w:rPr>
                <w:rFonts w:ascii="Arial" w:hAnsi="Arial" w:cs="Arial"/>
                <w:b/>
                <w:sz w:val="20"/>
                <w:szCs w:val="20"/>
              </w:rPr>
              <w:t>Risikoeinschätzung und Risikobewertung (IN – vor der Maßnahme)</w:t>
            </w:r>
          </w:p>
        </w:tc>
      </w:tr>
      <w:tr w:rsidR="002053CF" w:rsidRPr="0086709F" w14:paraId="47756224" w14:textId="77777777" w:rsidTr="00CE5199">
        <w:trPr>
          <w:jc w:val="center"/>
        </w:trPr>
        <w:tc>
          <w:tcPr>
            <w:tcW w:w="3397" w:type="dxa"/>
          </w:tcPr>
          <w:p w14:paraId="0FBE448F"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1158CADD" w14:textId="77777777" w:rsidR="002053CF" w:rsidRPr="0086709F" w:rsidRDefault="00AC5F8E" w:rsidP="00CE5199">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14:paraId="166B3A82"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2AB045E0"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2053CF" w:rsidRPr="0086709F" w14:paraId="33FDCE5F" w14:textId="77777777" w:rsidTr="00CE5199">
        <w:trPr>
          <w:jc w:val="center"/>
        </w:trPr>
        <w:tc>
          <w:tcPr>
            <w:tcW w:w="3397" w:type="dxa"/>
          </w:tcPr>
          <w:p w14:paraId="7D42C8A7"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0618BD1C"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E1B9A2F" w14:textId="77777777"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03F6F410" w14:textId="77777777" w:rsidR="002053CF" w:rsidRPr="0086709F" w:rsidRDefault="002053CF"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2053CF" w:rsidRPr="0086709F" w14:paraId="4F246E3E" w14:textId="77777777" w:rsidTr="00CE5199">
        <w:trPr>
          <w:jc w:val="center"/>
        </w:trPr>
        <w:tc>
          <w:tcPr>
            <w:tcW w:w="3397" w:type="dxa"/>
          </w:tcPr>
          <w:p w14:paraId="2AE2F412" w14:textId="77777777" w:rsidR="002053CF" w:rsidRPr="0086709F" w:rsidRDefault="002053CF"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5FBA1D0C" w14:textId="77777777" w:rsidR="002053CF" w:rsidRPr="0093691E" w:rsidRDefault="002053CF"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00AC5F8E" w:rsidRPr="00AC5F8E">
              <w:rPr>
                <w:rFonts w:ascii="Arial" w:hAnsi="Arial" w:cs="Arial"/>
                <w:sz w:val="20"/>
                <w:szCs w:val="20"/>
              </w:rPr>
              <w:t>1000</w:t>
            </w:r>
            <w:r w:rsidRPr="00B32EB6">
              <w:rPr>
                <w:rFonts w:cs="Arial"/>
                <w:sz w:val="20"/>
                <w:szCs w:val="20"/>
              </w:rPr>
              <w:fldChar w:fldCharType="end"/>
            </w:r>
          </w:p>
        </w:tc>
        <w:tc>
          <w:tcPr>
            <w:tcW w:w="4961" w:type="dxa"/>
            <w:gridSpan w:val="2"/>
          </w:tcPr>
          <w:p w14:paraId="01F92C48" w14:textId="77777777" w:rsidR="002053CF" w:rsidRPr="0086709F" w:rsidRDefault="002053CF"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11"/>
    </w:tbl>
    <w:p w14:paraId="43A6212F" w14:textId="0C81216E" w:rsidR="00713A4F" w:rsidRDefault="00713A4F" w:rsidP="00847841">
      <w:pPr>
        <w:rPr>
          <w:sz w:val="16"/>
          <w:szCs w:val="16"/>
        </w:rPr>
      </w:pPr>
    </w:p>
    <w:p w14:paraId="50EC2AA3" w14:textId="0F2C9977" w:rsidR="00D511BF" w:rsidRDefault="00D511BF" w:rsidP="00847841">
      <w:pPr>
        <w:rPr>
          <w:sz w:val="16"/>
          <w:szCs w:val="16"/>
        </w:rPr>
      </w:pPr>
    </w:p>
    <w:p w14:paraId="3D083370" w14:textId="132D1304" w:rsidR="00D511BF" w:rsidRDefault="00D511BF" w:rsidP="00847841">
      <w:pPr>
        <w:rPr>
          <w:sz w:val="16"/>
          <w:szCs w:val="16"/>
        </w:rPr>
      </w:pPr>
    </w:p>
    <w:p w14:paraId="433F3B59" w14:textId="42A83353" w:rsidR="00D511BF" w:rsidRDefault="00D511BF" w:rsidP="00847841">
      <w:pPr>
        <w:rPr>
          <w:sz w:val="16"/>
          <w:szCs w:val="16"/>
        </w:rPr>
      </w:pPr>
    </w:p>
    <w:p w14:paraId="49C5BF88" w14:textId="7B35C150" w:rsidR="00D511BF" w:rsidRDefault="00D511BF" w:rsidP="00847841">
      <w:pPr>
        <w:rPr>
          <w:sz w:val="16"/>
          <w:szCs w:val="16"/>
        </w:rPr>
      </w:pPr>
    </w:p>
    <w:p w14:paraId="58461B16" w14:textId="2AF124F1" w:rsidR="00D511BF" w:rsidRDefault="00D511BF" w:rsidP="00847841">
      <w:pPr>
        <w:rPr>
          <w:sz w:val="16"/>
          <w:szCs w:val="16"/>
        </w:rPr>
      </w:pPr>
    </w:p>
    <w:p w14:paraId="0022FDAF" w14:textId="6FA14DD5" w:rsidR="00D511BF" w:rsidRDefault="00D511BF" w:rsidP="00847841">
      <w:pPr>
        <w:rPr>
          <w:sz w:val="16"/>
          <w:szCs w:val="16"/>
        </w:rPr>
      </w:pPr>
    </w:p>
    <w:p w14:paraId="1A33CA0F" w14:textId="25539CA0" w:rsidR="00D511BF" w:rsidRDefault="00D511BF" w:rsidP="00847841">
      <w:pPr>
        <w:rPr>
          <w:sz w:val="16"/>
          <w:szCs w:val="16"/>
        </w:rPr>
      </w:pPr>
    </w:p>
    <w:p w14:paraId="13AC5EEC" w14:textId="5AA38A01" w:rsidR="00D511BF" w:rsidRDefault="00D511BF" w:rsidP="00847841">
      <w:pPr>
        <w:rPr>
          <w:sz w:val="16"/>
          <w:szCs w:val="16"/>
        </w:rPr>
      </w:pPr>
    </w:p>
    <w:p w14:paraId="4EF226B3" w14:textId="725F52C7" w:rsidR="00D511BF" w:rsidRDefault="00D511BF" w:rsidP="00847841">
      <w:pPr>
        <w:rPr>
          <w:sz w:val="16"/>
          <w:szCs w:val="16"/>
        </w:rPr>
      </w:pPr>
    </w:p>
    <w:p w14:paraId="4DF7A14A" w14:textId="004DF8F4" w:rsidR="00D511BF" w:rsidRDefault="00D511BF" w:rsidP="00847841">
      <w:pPr>
        <w:rPr>
          <w:sz w:val="16"/>
          <w:szCs w:val="16"/>
        </w:rPr>
      </w:pPr>
    </w:p>
    <w:p w14:paraId="4A545333" w14:textId="0033173B" w:rsidR="00D511BF" w:rsidRDefault="00D511BF" w:rsidP="00847841">
      <w:pPr>
        <w:rPr>
          <w:sz w:val="16"/>
          <w:szCs w:val="16"/>
        </w:rPr>
      </w:pPr>
    </w:p>
    <w:p w14:paraId="430EE349" w14:textId="77777777" w:rsidR="00D511BF" w:rsidRPr="00217518" w:rsidRDefault="00D511BF"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14:paraId="6E3CE64D" w14:textId="77777777" w:rsidTr="00CE5199">
        <w:trPr>
          <w:jc w:val="center"/>
        </w:trPr>
        <w:tc>
          <w:tcPr>
            <w:tcW w:w="7366" w:type="dxa"/>
            <w:shd w:val="pct20" w:color="auto" w:fill="auto"/>
          </w:tcPr>
          <w:p w14:paraId="5753DEB1" w14:textId="77777777" w:rsidR="00283D96" w:rsidRPr="00542A3C" w:rsidRDefault="00283D96" w:rsidP="00283D96">
            <w:pPr>
              <w:pStyle w:val="Text"/>
              <w:spacing w:before="60" w:after="60" w:line="240" w:lineRule="auto"/>
              <w:rPr>
                <w:rFonts w:ascii="Arial" w:hAnsi="Arial" w:cs="Arial"/>
                <w:b/>
                <w:sz w:val="20"/>
                <w:szCs w:val="20"/>
              </w:rPr>
            </w:pPr>
            <w:bookmarkStart w:id="12" w:name="_Hlk11928645"/>
            <w:r w:rsidRPr="00542A3C">
              <w:rPr>
                <w:rFonts w:ascii="Arial" w:hAnsi="Arial" w:cs="Arial"/>
                <w:b/>
                <w:sz w:val="20"/>
                <w:szCs w:val="20"/>
              </w:rPr>
              <w:t>Maßnahmen zur Risikominderung</w:t>
            </w:r>
          </w:p>
        </w:tc>
        <w:tc>
          <w:tcPr>
            <w:tcW w:w="1978" w:type="dxa"/>
            <w:shd w:val="pct20" w:color="auto" w:fill="auto"/>
          </w:tcPr>
          <w:p w14:paraId="4793053E" w14:textId="19CCF9C1"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8A6BA9" w:rsidRPr="00542A3C" w14:paraId="639AFA1D" w14:textId="77777777" w:rsidTr="00CE5199">
        <w:trPr>
          <w:jc w:val="center"/>
        </w:trPr>
        <w:tc>
          <w:tcPr>
            <w:tcW w:w="7366" w:type="dxa"/>
          </w:tcPr>
          <w:p w14:paraId="315BFC74" w14:textId="77777777"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30F0B7F2" w14:textId="77777777" w:rsidR="008A6BA9" w:rsidRPr="00542A3C"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1DCD9589" w14:textId="77777777" w:rsidR="008A6BA9" w:rsidRDefault="008A6BA9" w:rsidP="008A6BA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72EE5B58" w14:textId="77777777" w:rsidR="008A6BA9" w:rsidRDefault="008A6BA9" w:rsidP="008A6BA9">
            <w:pPr>
              <w:pStyle w:val="Text"/>
              <w:spacing w:before="60" w:after="60" w:line="240" w:lineRule="auto"/>
              <w:jc w:val="left"/>
              <w:rPr>
                <w:rFonts w:ascii="Arial" w:hAnsi="Arial" w:cs="Arial"/>
                <w:sz w:val="20"/>
                <w:szCs w:val="20"/>
              </w:rPr>
            </w:pPr>
          </w:p>
          <w:p w14:paraId="3D33301C" w14:textId="77777777"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6FC986CC" w14:textId="77777777" w:rsidR="008A6BA9" w:rsidRPr="003F19EF" w:rsidRDefault="008A6BA9" w:rsidP="008A6BA9">
            <w:pPr>
              <w:pStyle w:val="Text"/>
              <w:spacing w:before="60" w:after="60" w:line="240" w:lineRule="auto"/>
              <w:jc w:val="left"/>
              <w:rPr>
                <w:rFonts w:ascii="Arial" w:hAnsi="Arial" w:cs="Arial"/>
                <w:sz w:val="20"/>
                <w:szCs w:val="20"/>
              </w:rPr>
            </w:pPr>
            <w:r w:rsidRPr="003F19EF">
              <w:rPr>
                <w:rFonts w:ascii="Arial" w:hAnsi="Arial" w:cs="Arial"/>
                <w:sz w:val="20"/>
                <w:szCs w:val="20"/>
              </w:rPr>
              <w:t>Gemäß EN 1114-1 Abschnitt 5.2.3.2 Sekundäre Öffnungen:</w:t>
            </w:r>
          </w:p>
          <w:p w14:paraId="21453E24" w14:textId="77777777" w:rsidR="008A6BA9" w:rsidRDefault="008A6BA9" w:rsidP="00AD469B">
            <w:pPr>
              <w:pStyle w:val="Text"/>
              <w:numPr>
                <w:ilvl w:val="0"/>
                <w:numId w:val="1"/>
              </w:numPr>
              <w:spacing w:before="60" w:after="60" w:line="240" w:lineRule="auto"/>
              <w:jc w:val="left"/>
              <w:rPr>
                <w:rFonts w:ascii="Arial" w:hAnsi="Arial" w:cs="Arial"/>
                <w:sz w:val="20"/>
                <w:szCs w:val="20"/>
              </w:rPr>
            </w:pPr>
            <w:r w:rsidRPr="003F19EF">
              <w:rPr>
                <w:rFonts w:ascii="Arial" w:hAnsi="Arial" w:cs="Arial"/>
                <w:sz w:val="20"/>
                <w:szCs w:val="20"/>
              </w:rPr>
              <w:t>Sekundäre Öffnungen, die unter Druck stehen sind durch das Zubehör selbst oder</w:t>
            </w:r>
            <w:r>
              <w:rPr>
                <w:rFonts w:ascii="Arial" w:hAnsi="Arial" w:cs="Arial"/>
                <w:sz w:val="20"/>
                <w:szCs w:val="20"/>
              </w:rPr>
              <w:t xml:space="preserve"> </w:t>
            </w:r>
            <w:r w:rsidRPr="003F19EF">
              <w:rPr>
                <w:rFonts w:ascii="Arial" w:hAnsi="Arial" w:cs="Arial"/>
                <w:sz w:val="20"/>
                <w:szCs w:val="20"/>
              </w:rPr>
              <w:t>durch fest angebrachte Verschlussstopfen zu sichern.</w:t>
            </w:r>
          </w:p>
          <w:p w14:paraId="786DB2A2" w14:textId="77777777" w:rsidR="008A6BA9" w:rsidRDefault="008A6BA9" w:rsidP="008A6BA9">
            <w:pPr>
              <w:pStyle w:val="Text"/>
              <w:spacing w:before="60" w:after="60" w:line="240" w:lineRule="auto"/>
              <w:jc w:val="left"/>
              <w:rPr>
                <w:rFonts w:ascii="Arial" w:hAnsi="Arial" w:cs="Arial"/>
                <w:sz w:val="20"/>
                <w:szCs w:val="20"/>
              </w:rPr>
            </w:pPr>
          </w:p>
          <w:p w14:paraId="236ADC9A" w14:textId="77777777" w:rsidR="008A6BA9" w:rsidRPr="003F19EF" w:rsidRDefault="008A6BA9" w:rsidP="008A6BA9">
            <w:pPr>
              <w:pStyle w:val="Text"/>
              <w:spacing w:before="60" w:after="60" w:line="240" w:lineRule="auto"/>
              <w:jc w:val="left"/>
              <w:rPr>
                <w:rFonts w:ascii="Arial" w:hAnsi="Arial" w:cs="Arial"/>
                <w:sz w:val="20"/>
                <w:szCs w:val="20"/>
              </w:rPr>
            </w:pPr>
            <w:r w:rsidRPr="003F19EF">
              <w:rPr>
                <w:rFonts w:ascii="Arial" w:hAnsi="Arial" w:cs="Arial"/>
                <w:sz w:val="20"/>
                <w:szCs w:val="20"/>
              </w:rPr>
              <w:t>Gemäß EN 1114-1 Abschnitt 5.2.5 Überdruckabsicherung:</w:t>
            </w:r>
          </w:p>
          <w:p w14:paraId="559DBB36" w14:textId="77777777" w:rsidR="008A6BA9" w:rsidRPr="003F19EF" w:rsidRDefault="008A6BA9" w:rsidP="00AD469B">
            <w:pPr>
              <w:pStyle w:val="Text"/>
              <w:numPr>
                <w:ilvl w:val="0"/>
                <w:numId w:val="1"/>
              </w:numPr>
              <w:spacing w:before="60" w:after="60" w:line="240" w:lineRule="auto"/>
              <w:jc w:val="left"/>
              <w:rPr>
                <w:rFonts w:ascii="Arial" w:hAnsi="Arial" w:cs="Arial"/>
                <w:sz w:val="20"/>
                <w:szCs w:val="20"/>
              </w:rPr>
            </w:pPr>
            <w:r w:rsidRPr="003F19EF">
              <w:rPr>
                <w:rFonts w:ascii="Arial" w:hAnsi="Arial" w:cs="Arial"/>
                <w:sz w:val="20"/>
                <w:szCs w:val="20"/>
              </w:rPr>
              <w:t>Überdruckabsicherung kann z.B. erfolgen durch:</w:t>
            </w:r>
          </w:p>
          <w:p w14:paraId="1F23FA75" w14:textId="77777777" w:rsidR="008A6BA9" w:rsidRPr="003F19EF"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Sollbruchstellen;</w:t>
            </w:r>
          </w:p>
          <w:p w14:paraId="424C2D4D" w14:textId="77777777" w:rsidR="008A6BA9"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Berstscheiben;</w:t>
            </w:r>
          </w:p>
          <w:p w14:paraId="7F72B1CB" w14:textId="77777777" w:rsidR="008A6BA9" w:rsidRPr="003F19EF"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Dehnschrauben;</w:t>
            </w:r>
          </w:p>
          <w:p w14:paraId="6E1BBC3E" w14:textId="77777777" w:rsidR="008A6BA9" w:rsidRPr="003F19EF"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xml:space="preserve">- Abschaltung der Druckerzeugung über </w:t>
            </w:r>
            <w:proofErr w:type="spellStart"/>
            <w:r w:rsidRPr="003F19EF">
              <w:rPr>
                <w:rFonts w:ascii="Arial" w:hAnsi="Arial" w:cs="Arial"/>
                <w:sz w:val="20"/>
                <w:szCs w:val="20"/>
              </w:rPr>
              <w:t>Druckaufnehmersystem</w:t>
            </w:r>
            <w:proofErr w:type="spellEnd"/>
            <w:r w:rsidRPr="003F19EF">
              <w:rPr>
                <w:rFonts w:ascii="Arial" w:hAnsi="Arial" w:cs="Arial"/>
                <w:sz w:val="20"/>
                <w:szCs w:val="20"/>
              </w:rPr>
              <w:t xml:space="preserve"> gemäß EN ISO</w:t>
            </w:r>
            <w:r>
              <w:rPr>
                <w:rFonts w:ascii="Arial" w:hAnsi="Arial" w:cs="Arial"/>
                <w:sz w:val="20"/>
                <w:szCs w:val="20"/>
              </w:rPr>
              <w:t xml:space="preserve"> </w:t>
            </w:r>
            <w:r w:rsidRPr="003F19EF">
              <w:rPr>
                <w:rFonts w:ascii="Arial" w:hAnsi="Arial" w:cs="Arial"/>
                <w:sz w:val="20"/>
                <w:szCs w:val="20"/>
              </w:rPr>
              <w:t xml:space="preserve">13849-1, </w:t>
            </w:r>
            <w:proofErr w:type="spellStart"/>
            <w:r w:rsidRPr="003F19EF">
              <w:rPr>
                <w:rFonts w:ascii="Arial" w:hAnsi="Arial" w:cs="Arial"/>
                <w:sz w:val="20"/>
                <w:szCs w:val="20"/>
              </w:rPr>
              <w:t>PLr</w:t>
            </w:r>
            <w:proofErr w:type="spellEnd"/>
            <w:r w:rsidRPr="003F19EF">
              <w:rPr>
                <w:rFonts w:ascii="Arial" w:hAnsi="Arial" w:cs="Arial"/>
                <w:sz w:val="20"/>
                <w:szCs w:val="20"/>
              </w:rPr>
              <w:t xml:space="preserve"> =c</w:t>
            </w:r>
          </w:p>
          <w:p w14:paraId="39118E56" w14:textId="77777777" w:rsidR="008A6BA9"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Abschaltung der Druckerzeugung über Wegmesssystem gemäß EN ISO 13849-1</w:t>
            </w:r>
            <w:r>
              <w:rPr>
                <w:rFonts w:ascii="Arial" w:hAnsi="Arial" w:cs="Arial"/>
                <w:sz w:val="20"/>
                <w:szCs w:val="20"/>
              </w:rPr>
              <w:t>,</w:t>
            </w:r>
            <w:r w:rsidRPr="003F19EF">
              <w:rPr>
                <w:rFonts w:ascii="Arial" w:hAnsi="Arial" w:cs="Arial"/>
                <w:sz w:val="20"/>
                <w:szCs w:val="20"/>
              </w:rPr>
              <w:t xml:space="preserve"> </w:t>
            </w:r>
            <w:proofErr w:type="spellStart"/>
            <w:r w:rsidRPr="003F19EF">
              <w:rPr>
                <w:rFonts w:ascii="Arial" w:hAnsi="Arial" w:cs="Arial"/>
                <w:sz w:val="20"/>
                <w:szCs w:val="20"/>
              </w:rPr>
              <w:t>PLr</w:t>
            </w:r>
            <w:proofErr w:type="spellEnd"/>
            <w:r w:rsidRPr="003F19EF">
              <w:rPr>
                <w:rFonts w:ascii="Arial" w:hAnsi="Arial" w:cs="Arial"/>
                <w:sz w:val="20"/>
                <w:szCs w:val="20"/>
              </w:rPr>
              <w:t xml:space="preserve"> =c zur Erfassung des Rückversatzes bei federnd gelagerter</w:t>
            </w:r>
            <w:r>
              <w:rPr>
                <w:rFonts w:ascii="Arial" w:hAnsi="Arial" w:cs="Arial"/>
                <w:sz w:val="20"/>
                <w:szCs w:val="20"/>
              </w:rPr>
              <w:t xml:space="preserve"> </w:t>
            </w:r>
            <w:proofErr w:type="spellStart"/>
            <w:r w:rsidRPr="003F19EF">
              <w:rPr>
                <w:rFonts w:ascii="Arial" w:hAnsi="Arial" w:cs="Arial"/>
                <w:sz w:val="20"/>
                <w:szCs w:val="20"/>
              </w:rPr>
              <w:t>Extruderschnecke</w:t>
            </w:r>
            <w:proofErr w:type="spellEnd"/>
          </w:p>
          <w:p w14:paraId="718E3DCD" w14:textId="77777777" w:rsidR="008A6BA9" w:rsidRDefault="008A6BA9" w:rsidP="008A6BA9">
            <w:pPr>
              <w:pStyle w:val="Text"/>
              <w:spacing w:before="60" w:after="60" w:line="240" w:lineRule="auto"/>
              <w:ind w:left="720"/>
              <w:jc w:val="left"/>
              <w:rPr>
                <w:rFonts w:ascii="Arial" w:hAnsi="Arial" w:cs="Arial"/>
                <w:sz w:val="20"/>
                <w:szCs w:val="20"/>
              </w:rPr>
            </w:pPr>
          </w:p>
          <w:p w14:paraId="78E5C307" w14:textId="77777777"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Die Anzahl und die Position der Überdruckabsicherungen sind entsprechend dem</w:t>
            </w:r>
            <w:r>
              <w:rPr>
                <w:rFonts w:ascii="Arial" w:hAnsi="Arial" w:cs="Arial"/>
                <w:sz w:val="20"/>
                <w:szCs w:val="20"/>
              </w:rPr>
              <w:t xml:space="preserve"> </w:t>
            </w:r>
            <w:r w:rsidRPr="007D48D4">
              <w:rPr>
                <w:rFonts w:ascii="Arial" w:hAnsi="Arial" w:cs="Arial"/>
                <w:sz w:val="20"/>
                <w:szCs w:val="20"/>
              </w:rPr>
              <w:t>Aufbau festzulegen.</w:t>
            </w:r>
          </w:p>
          <w:p w14:paraId="2177D091" w14:textId="77777777"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Für den Ausfall vom Steuerungssystem der Überdruckabsicherungen ist eine Warneinrichtung vorzusehen.</w:t>
            </w:r>
          </w:p>
          <w:p w14:paraId="0C89093F" w14:textId="77777777"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Mechanische Überdruckabsicherungen müssen in eine sichere Richtung gerichtet</w:t>
            </w:r>
            <w:r>
              <w:rPr>
                <w:rFonts w:ascii="Arial" w:hAnsi="Arial" w:cs="Arial"/>
                <w:sz w:val="20"/>
                <w:szCs w:val="20"/>
              </w:rPr>
              <w:t xml:space="preserve"> </w:t>
            </w:r>
            <w:r w:rsidRPr="007D48D4">
              <w:rPr>
                <w:rFonts w:ascii="Arial" w:hAnsi="Arial" w:cs="Arial"/>
                <w:sz w:val="20"/>
                <w:szCs w:val="20"/>
              </w:rPr>
              <w:t>sein, z. B. zum Boden.</w:t>
            </w:r>
          </w:p>
          <w:p w14:paraId="00345CB4" w14:textId="77777777" w:rsidR="008A6BA9" w:rsidRDefault="008A6BA9" w:rsidP="008A6BA9">
            <w:pPr>
              <w:pStyle w:val="Text"/>
              <w:spacing w:before="60" w:after="60" w:line="240" w:lineRule="auto"/>
              <w:jc w:val="left"/>
              <w:rPr>
                <w:rFonts w:eastAsia="Times New Roman" w:cs="Arial"/>
                <w:sz w:val="20"/>
                <w:szCs w:val="20"/>
                <w:lang w:eastAsia="de-DE"/>
              </w:rPr>
            </w:pPr>
          </w:p>
          <w:p w14:paraId="73D51C4F" w14:textId="77777777"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51AC085F" w14:textId="77777777" w:rsidR="008A6BA9" w:rsidRPr="00542A3C" w:rsidRDefault="008A6BA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4FCA0E89" w14:textId="77777777" w:rsidR="008A6BA9" w:rsidRDefault="008A6BA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159C7870" w14:textId="77777777" w:rsidR="008A6BA9" w:rsidRPr="00542A3C" w:rsidRDefault="008A6BA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54390D6C" w14:textId="77777777" w:rsidR="008A6BA9" w:rsidRDefault="008A6BA9" w:rsidP="008A6BA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Pr>
                <w:rFonts w:ascii="Arial" w:hAnsi="Arial" w:cs="Arial"/>
                <w:sz w:val="20"/>
                <w:szCs w:val="20"/>
              </w:rPr>
              <w:t>3</w:t>
            </w:r>
            <w:r w:rsidRPr="00DD72DD">
              <w:rPr>
                <w:rFonts w:ascii="Arial" w:hAnsi="Arial" w:cs="Arial"/>
                <w:sz w:val="20"/>
                <w:szCs w:val="20"/>
              </w:rPr>
              <w:t>.</w:t>
            </w:r>
          </w:p>
          <w:p w14:paraId="2BC4CA18" w14:textId="77777777" w:rsidR="008A6BA9" w:rsidRDefault="008A6BA9" w:rsidP="008A6BA9">
            <w:pPr>
              <w:pStyle w:val="Text"/>
              <w:spacing w:before="60" w:after="60" w:line="240" w:lineRule="auto"/>
              <w:jc w:val="left"/>
              <w:rPr>
                <w:rFonts w:ascii="Arial" w:hAnsi="Arial" w:cs="Arial"/>
                <w:sz w:val="20"/>
                <w:szCs w:val="20"/>
              </w:rPr>
            </w:pPr>
          </w:p>
          <w:p w14:paraId="3789B6BD" w14:textId="77777777" w:rsidR="008A6BA9"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r w:rsidRPr="00C01059">
              <w:rPr>
                <w:rFonts w:ascii="Arial" w:hAnsi="Arial" w:cs="Arial"/>
                <w:sz w:val="20"/>
                <w:szCs w:val="20"/>
              </w:rPr>
              <w:t xml:space="preserve">, </w:t>
            </w:r>
            <w:r>
              <w:rPr>
                <w:rFonts w:ascii="Arial" w:hAnsi="Arial" w:cs="Arial"/>
                <w:sz w:val="20"/>
                <w:szCs w:val="20"/>
              </w:rPr>
              <w:t>Pkt.</w:t>
            </w:r>
            <w:r w:rsidRPr="00C01059">
              <w:rPr>
                <w:rFonts w:ascii="Arial" w:hAnsi="Arial" w:cs="Arial"/>
                <w:sz w:val="20"/>
                <w:szCs w:val="20"/>
              </w:rPr>
              <w:t xml:space="preserve"> 5.2.3.2</w:t>
            </w:r>
            <w:r>
              <w:rPr>
                <w:rFonts w:ascii="Arial" w:hAnsi="Arial" w:cs="Arial"/>
                <w:sz w:val="20"/>
                <w:szCs w:val="20"/>
              </w:rPr>
              <w:t xml:space="preserve"> </w:t>
            </w:r>
            <w:r w:rsidRPr="0059693F">
              <w:rPr>
                <w:rFonts w:ascii="Arial" w:hAnsi="Arial" w:cs="Arial"/>
                <w:sz w:val="20"/>
                <w:szCs w:val="20"/>
              </w:rPr>
              <w:t>(5.2.3.2/5.2.3.3)</w:t>
            </w:r>
            <w:r w:rsidRPr="00C01059">
              <w:rPr>
                <w:rFonts w:ascii="Arial" w:hAnsi="Arial" w:cs="Arial"/>
                <w:sz w:val="20"/>
                <w:szCs w:val="20"/>
              </w:rPr>
              <w:t>, 5.2.5</w:t>
            </w:r>
          </w:p>
          <w:p w14:paraId="39343718" w14:textId="77777777" w:rsidR="008A6BA9" w:rsidRPr="00542A3C" w:rsidRDefault="008A6BA9" w:rsidP="008A6BA9">
            <w:pPr>
              <w:pStyle w:val="Text"/>
              <w:spacing w:before="60" w:after="60" w:line="240" w:lineRule="auto"/>
              <w:jc w:val="left"/>
              <w:rPr>
                <w:rFonts w:ascii="Arial" w:hAnsi="Arial" w:cs="Arial"/>
                <w:sz w:val="20"/>
                <w:szCs w:val="20"/>
              </w:rPr>
            </w:pPr>
          </w:p>
          <w:p w14:paraId="233263AB" w14:textId="77777777" w:rsidR="008A6BA9" w:rsidRDefault="008A6BA9" w:rsidP="008A6BA9">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0988E3E2" w14:textId="77777777" w:rsidR="008A6BA9" w:rsidRPr="00542A3C" w:rsidRDefault="008A6BA9" w:rsidP="008A6BA9">
            <w:pPr>
              <w:pStyle w:val="Text"/>
              <w:spacing w:before="60" w:after="60" w:line="240" w:lineRule="auto"/>
              <w:jc w:val="left"/>
              <w:rPr>
                <w:rFonts w:ascii="Arial" w:hAnsi="Arial" w:cs="Arial"/>
                <w:sz w:val="20"/>
                <w:szCs w:val="20"/>
              </w:rPr>
            </w:pPr>
          </w:p>
        </w:tc>
      </w:tr>
      <w:bookmarkEnd w:id="12"/>
    </w:tbl>
    <w:p w14:paraId="4B7A2066" w14:textId="650AED7B" w:rsidR="00713A4F" w:rsidRDefault="00713A4F" w:rsidP="00847841">
      <w:pPr>
        <w:rPr>
          <w:sz w:val="16"/>
          <w:szCs w:val="16"/>
        </w:rPr>
      </w:pPr>
    </w:p>
    <w:p w14:paraId="6F4561D2" w14:textId="53C6A2D5" w:rsidR="00A96C00" w:rsidRDefault="00A96C00" w:rsidP="00847841">
      <w:pPr>
        <w:rPr>
          <w:sz w:val="16"/>
          <w:szCs w:val="16"/>
        </w:rPr>
      </w:pPr>
    </w:p>
    <w:p w14:paraId="0661B4CD" w14:textId="6D61D3C4" w:rsidR="00A96C00" w:rsidRDefault="00A96C00" w:rsidP="00847841">
      <w:pPr>
        <w:rPr>
          <w:sz w:val="16"/>
          <w:szCs w:val="16"/>
        </w:rPr>
      </w:pPr>
    </w:p>
    <w:p w14:paraId="5D06085A" w14:textId="4B7B522A" w:rsidR="00A96C00" w:rsidRDefault="00A96C00" w:rsidP="00847841">
      <w:pPr>
        <w:rPr>
          <w:sz w:val="16"/>
          <w:szCs w:val="16"/>
        </w:rPr>
      </w:pPr>
    </w:p>
    <w:p w14:paraId="550BFD8F" w14:textId="480B2ACB" w:rsidR="00A96C00" w:rsidRDefault="00A96C00" w:rsidP="00847841">
      <w:pPr>
        <w:rPr>
          <w:sz w:val="16"/>
          <w:szCs w:val="16"/>
        </w:rPr>
      </w:pPr>
    </w:p>
    <w:p w14:paraId="6F759166" w14:textId="0C57E63A" w:rsidR="00A96C00" w:rsidRDefault="00A96C00" w:rsidP="00847841">
      <w:pPr>
        <w:rPr>
          <w:sz w:val="16"/>
          <w:szCs w:val="16"/>
        </w:rPr>
      </w:pPr>
    </w:p>
    <w:p w14:paraId="2327EF67" w14:textId="4E17FBF6" w:rsidR="00A96C00" w:rsidRDefault="00A96C00" w:rsidP="00847841">
      <w:pPr>
        <w:rPr>
          <w:sz w:val="16"/>
          <w:szCs w:val="16"/>
        </w:rPr>
      </w:pPr>
    </w:p>
    <w:p w14:paraId="0929F964" w14:textId="2A512FD2" w:rsidR="00A96C00" w:rsidRDefault="00A96C00" w:rsidP="00847841">
      <w:pPr>
        <w:rPr>
          <w:sz w:val="16"/>
          <w:szCs w:val="16"/>
        </w:rPr>
      </w:pPr>
    </w:p>
    <w:p w14:paraId="07A45180" w14:textId="45D7568B" w:rsidR="00A96C00" w:rsidRDefault="00A96C00" w:rsidP="00847841">
      <w:pPr>
        <w:rPr>
          <w:sz w:val="16"/>
          <w:szCs w:val="16"/>
        </w:rPr>
      </w:pPr>
    </w:p>
    <w:p w14:paraId="711FF16D" w14:textId="717DE81E" w:rsidR="00A96C00" w:rsidRDefault="00A96C00" w:rsidP="00847841">
      <w:pPr>
        <w:rPr>
          <w:sz w:val="16"/>
          <w:szCs w:val="16"/>
        </w:rPr>
      </w:pPr>
    </w:p>
    <w:p w14:paraId="063EBB1E" w14:textId="2F9D16E3" w:rsidR="00A96C00" w:rsidRDefault="00A96C00" w:rsidP="00847841">
      <w:pPr>
        <w:rPr>
          <w:sz w:val="16"/>
          <w:szCs w:val="16"/>
        </w:rPr>
      </w:pPr>
    </w:p>
    <w:p w14:paraId="3883C3A7" w14:textId="28F52D9F" w:rsidR="00A96C00" w:rsidRDefault="00A96C00" w:rsidP="00847841">
      <w:pPr>
        <w:rPr>
          <w:sz w:val="16"/>
          <w:szCs w:val="16"/>
        </w:rPr>
      </w:pPr>
    </w:p>
    <w:p w14:paraId="60E3FAC3" w14:textId="2517E80D" w:rsidR="00217518" w:rsidRDefault="00217518" w:rsidP="00847841">
      <w:pPr>
        <w:rPr>
          <w:sz w:val="16"/>
          <w:szCs w:val="16"/>
        </w:rPr>
      </w:pPr>
    </w:p>
    <w:p w14:paraId="7C42C7BA" w14:textId="77777777" w:rsidR="00217518" w:rsidRP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5D769F" w:rsidRPr="00492AD5" w14:paraId="7F2C700F" w14:textId="77777777" w:rsidTr="002913DF">
        <w:trPr>
          <w:jc w:val="center"/>
        </w:trPr>
        <w:tc>
          <w:tcPr>
            <w:tcW w:w="7508" w:type="dxa"/>
            <w:shd w:val="pct20" w:color="auto" w:fill="auto"/>
          </w:tcPr>
          <w:p w14:paraId="3192DBAF" w14:textId="77777777" w:rsidR="005D769F" w:rsidRPr="00492AD5" w:rsidRDefault="005D769F"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6A028EC8" w14:textId="77777777" w:rsidR="005D769F" w:rsidRPr="00492AD5" w:rsidRDefault="005D769F"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5D769F" w:rsidRPr="00492AD5" w14:paraId="0A1D79DF" w14:textId="77777777" w:rsidTr="002913DF">
        <w:trPr>
          <w:jc w:val="center"/>
        </w:trPr>
        <w:tc>
          <w:tcPr>
            <w:tcW w:w="7508" w:type="dxa"/>
          </w:tcPr>
          <w:p w14:paraId="66D3F4BF" w14:textId="4EA010A9" w:rsidR="005D769F" w:rsidRDefault="005D769F"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3323B185" w14:textId="77777777"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6DABF2A1" w14:textId="77777777" w:rsidR="00BE271D" w:rsidRDefault="00BE271D" w:rsidP="002913DF">
            <w:pPr>
              <w:pStyle w:val="Text"/>
              <w:spacing w:before="60" w:after="60" w:line="240" w:lineRule="auto"/>
              <w:jc w:val="left"/>
              <w:rPr>
                <w:rFonts w:ascii="Arial" w:hAnsi="Arial" w:cs="Arial"/>
                <w:sz w:val="20"/>
                <w:szCs w:val="20"/>
                <w:u w:val="single"/>
              </w:rPr>
            </w:pPr>
          </w:p>
          <w:p w14:paraId="3B250924" w14:textId="77777777" w:rsidR="008A6BA9" w:rsidRDefault="008A6BA9" w:rsidP="00AD469B">
            <w:pPr>
              <w:pStyle w:val="Text"/>
              <w:numPr>
                <w:ilvl w:val="0"/>
                <w:numId w:val="1"/>
              </w:numPr>
              <w:spacing w:before="60" w:after="60" w:line="240" w:lineRule="auto"/>
              <w:jc w:val="left"/>
              <w:rPr>
                <w:rFonts w:ascii="Arial" w:hAnsi="Arial" w:cs="Arial"/>
                <w:sz w:val="20"/>
                <w:szCs w:val="20"/>
              </w:rPr>
            </w:pPr>
            <w:r w:rsidRPr="00A87356">
              <w:rPr>
                <w:rFonts w:ascii="Arial" w:hAnsi="Arial" w:cs="Arial"/>
                <w:sz w:val="20"/>
                <w:szCs w:val="20"/>
              </w:rPr>
              <w:t xml:space="preserve">Inhärent sichere Konstruktion der Maschine durch </w:t>
            </w:r>
            <w:r>
              <w:rPr>
                <w:rFonts w:ascii="Arial" w:hAnsi="Arial" w:cs="Arial"/>
                <w:sz w:val="20"/>
                <w:szCs w:val="20"/>
              </w:rPr>
              <w:t>Auslegung der jeweiligen Komponenten und Baugruppen</w:t>
            </w:r>
          </w:p>
          <w:p w14:paraId="657A026E" w14:textId="77777777" w:rsidR="005D769F" w:rsidRDefault="005D769F" w:rsidP="002913DF">
            <w:pPr>
              <w:pStyle w:val="Text"/>
              <w:spacing w:before="60" w:after="60" w:line="240" w:lineRule="auto"/>
              <w:jc w:val="left"/>
              <w:rPr>
                <w:rFonts w:ascii="Arial" w:hAnsi="Arial" w:cs="Arial"/>
                <w:sz w:val="20"/>
                <w:szCs w:val="20"/>
                <w:u w:val="single"/>
              </w:rPr>
            </w:pPr>
          </w:p>
          <w:p w14:paraId="14BC19B2" w14:textId="77777777" w:rsidR="005D769F" w:rsidRDefault="005D769F"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738880B0" w14:textId="77777777" w:rsidR="0080424C" w:rsidRPr="0080424C" w:rsidRDefault="0080424C" w:rsidP="0080424C">
            <w:pPr>
              <w:pStyle w:val="Text"/>
              <w:numPr>
                <w:ilvl w:val="0"/>
                <w:numId w:val="1"/>
              </w:numPr>
              <w:spacing w:before="60" w:after="60" w:line="240" w:lineRule="auto"/>
              <w:jc w:val="left"/>
              <w:rPr>
                <w:rFonts w:ascii="Arial" w:hAnsi="Arial" w:cs="Arial"/>
                <w:sz w:val="20"/>
                <w:szCs w:val="20"/>
              </w:rPr>
            </w:pPr>
            <w:r w:rsidRPr="0080424C">
              <w:rPr>
                <w:rFonts w:ascii="Arial" w:hAnsi="Arial" w:cs="Arial"/>
                <w:sz w:val="20"/>
                <w:szCs w:val="20"/>
              </w:rPr>
              <w:t xml:space="preserve">Überwachung der voreingestellten Druckwerte durch maschinenintegrierte Steuerung  </w:t>
            </w:r>
          </w:p>
          <w:p w14:paraId="56BDC4F1" w14:textId="77777777" w:rsidR="0080424C" w:rsidRPr="0080424C" w:rsidRDefault="0080424C" w:rsidP="0080424C">
            <w:pPr>
              <w:pStyle w:val="Text"/>
              <w:numPr>
                <w:ilvl w:val="0"/>
                <w:numId w:val="1"/>
              </w:numPr>
              <w:spacing w:before="60" w:after="60" w:line="240" w:lineRule="auto"/>
              <w:jc w:val="left"/>
              <w:rPr>
                <w:rFonts w:ascii="Arial" w:hAnsi="Arial" w:cs="Arial"/>
                <w:sz w:val="20"/>
                <w:szCs w:val="20"/>
              </w:rPr>
            </w:pPr>
            <w:r w:rsidRPr="0080424C">
              <w:rPr>
                <w:rFonts w:ascii="Arial" w:hAnsi="Arial" w:cs="Arial"/>
                <w:sz w:val="20"/>
                <w:szCs w:val="20"/>
              </w:rPr>
              <w:t xml:space="preserve">Abschaltung der Maschine bei Überdruck </w:t>
            </w:r>
          </w:p>
          <w:p w14:paraId="1C68E767" w14:textId="77777777" w:rsidR="005D769F" w:rsidRDefault="005D769F" w:rsidP="002913DF">
            <w:pPr>
              <w:pStyle w:val="Text"/>
              <w:spacing w:before="60" w:after="60" w:line="240" w:lineRule="auto"/>
              <w:jc w:val="left"/>
              <w:rPr>
                <w:rFonts w:cs="Arial"/>
                <w:sz w:val="20"/>
                <w:szCs w:val="20"/>
                <w:u w:val="single"/>
              </w:rPr>
            </w:pPr>
          </w:p>
          <w:p w14:paraId="7F820D5E" w14:textId="77777777" w:rsidR="005D769F" w:rsidRPr="00473A4D" w:rsidRDefault="005D769F"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6BF9834" w14:textId="77777777" w:rsidR="008A6BA9" w:rsidRDefault="008A6BA9"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3B47BCC5" w14:textId="2A52E52C" w:rsidR="008A6BA9" w:rsidRPr="00473A4D" w:rsidRDefault="008A6BA9" w:rsidP="00000BA9">
            <w:pPr>
              <w:pStyle w:val="Text"/>
              <w:numPr>
                <w:ilvl w:val="0"/>
                <w:numId w:val="1"/>
              </w:numPr>
              <w:spacing w:before="60" w:after="60" w:line="240" w:lineRule="auto"/>
              <w:jc w:val="left"/>
              <w:rPr>
                <w:rFonts w:cs="Arial"/>
                <w:sz w:val="20"/>
                <w:szCs w:val="20"/>
                <w:u w:val="single"/>
              </w:rPr>
            </w:pPr>
            <w:r w:rsidRPr="00000BA9">
              <w:rPr>
                <w:rFonts w:ascii="Arial" w:hAnsi="Arial" w:cs="Arial"/>
                <w:sz w:val="20"/>
                <w:szCs w:val="20"/>
              </w:rPr>
              <w:t>Unterweisung des jeweiligen Fachpersonals im Rahmen der Inbetriebnahme.</w:t>
            </w:r>
          </w:p>
        </w:tc>
        <w:tc>
          <w:tcPr>
            <w:tcW w:w="1843" w:type="dxa"/>
          </w:tcPr>
          <w:p w14:paraId="163B86AD" w14:textId="3E6B124D" w:rsidR="008A6BA9"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r w:rsidRPr="00C01059">
              <w:rPr>
                <w:rFonts w:ascii="Arial" w:hAnsi="Arial" w:cs="Arial"/>
                <w:sz w:val="20"/>
                <w:szCs w:val="20"/>
              </w:rPr>
              <w:t xml:space="preserve">, </w:t>
            </w:r>
            <w:r>
              <w:rPr>
                <w:rFonts w:ascii="Arial" w:hAnsi="Arial" w:cs="Arial"/>
                <w:sz w:val="20"/>
                <w:szCs w:val="20"/>
              </w:rPr>
              <w:t>Pkt.</w:t>
            </w:r>
            <w:r w:rsidRPr="00C01059">
              <w:rPr>
                <w:rFonts w:ascii="Arial" w:hAnsi="Arial" w:cs="Arial"/>
                <w:sz w:val="20"/>
                <w:szCs w:val="20"/>
              </w:rPr>
              <w:t xml:space="preserve"> 5.2.3.2</w:t>
            </w:r>
            <w:r>
              <w:rPr>
                <w:rFonts w:ascii="Arial" w:hAnsi="Arial" w:cs="Arial"/>
                <w:sz w:val="20"/>
                <w:szCs w:val="20"/>
              </w:rPr>
              <w:t xml:space="preserve"> </w:t>
            </w:r>
            <w:r w:rsidRPr="0059693F">
              <w:rPr>
                <w:rFonts w:ascii="Arial" w:hAnsi="Arial" w:cs="Arial"/>
                <w:sz w:val="20"/>
                <w:szCs w:val="20"/>
              </w:rPr>
              <w:t>(5.2.3.3)</w:t>
            </w:r>
            <w:r w:rsidRPr="00C01059">
              <w:rPr>
                <w:rFonts w:ascii="Arial" w:hAnsi="Arial" w:cs="Arial"/>
                <w:sz w:val="20"/>
                <w:szCs w:val="20"/>
              </w:rPr>
              <w:t>, 5.2.5</w:t>
            </w:r>
          </w:p>
          <w:p w14:paraId="4A21A184" w14:textId="77777777" w:rsidR="005D769F" w:rsidRPr="00473A4D" w:rsidRDefault="005D769F" w:rsidP="002913DF">
            <w:pPr>
              <w:pStyle w:val="Text"/>
              <w:spacing w:before="60" w:after="60" w:line="240" w:lineRule="auto"/>
              <w:jc w:val="left"/>
              <w:rPr>
                <w:rFonts w:ascii="Arial" w:hAnsi="Arial" w:cs="Arial"/>
                <w:sz w:val="20"/>
                <w:szCs w:val="20"/>
                <w:u w:val="single"/>
              </w:rPr>
            </w:pPr>
          </w:p>
          <w:p w14:paraId="073E1787" w14:textId="77777777" w:rsidR="005D769F" w:rsidRDefault="005D769F" w:rsidP="002913DF">
            <w:pPr>
              <w:pStyle w:val="Text"/>
              <w:spacing w:before="60" w:after="60" w:line="240" w:lineRule="auto"/>
              <w:rPr>
                <w:rFonts w:ascii="Arial" w:hAnsi="Arial" w:cs="Arial"/>
                <w:sz w:val="20"/>
                <w:szCs w:val="20"/>
              </w:rPr>
            </w:pPr>
          </w:p>
          <w:p w14:paraId="74194FF6" w14:textId="77777777" w:rsidR="005D769F" w:rsidRPr="00492AD5" w:rsidRDefault="005D769F" w:rsidP="002913DF">
            <w:pPr>
              <w:pStyle w:val="Text"/>
              <w:spacing w:before="60" w:after="60" w:line="240" w:lineRule="auto"/>
              <w:jc w:val="left"/>
              <w:rPr>
                <w:rFonts w:ascii="Arial" w:hAnsi="Arial" w:cs="Arial"/>
                <w:sz w:val="20"/>
                <w:szCs w:val="20"/>
              </w:rPr>
            </w:pPr>
          </w:p>
        </w:tc>
      </w:tr>
    </w:tbl>
    <w:p w14:paraId="29E3CA38" w14:textId="77777777" w:rsidR="008A6BA9" w:rsidRDefault="008A6BA9"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2053CF" w:rsidRPr="004C36B1" w14:paraId="6C5B8F5B" w14:textId="77777777" w:rsidTr="00CE5199">
        <w:trPr>
          <w:jc w:val="center"/>
        </w:trPr>
        <w:tc>
          <w:tcPr>
            <w:tcW w:w="9351" w:type="dxa"/>
            <w:gridSpan w:val="4"/>
            <w:shd w:val="pct20" w:color="auto" w:fill="auto"/>
          </w:tcPr>
          <w:p w14:paraId="2739B82E" w14:textId="77777777" w:rsidR="002053CF" w:rsidRPr="004C36B1" w:rsidRDefault="002053CF" w:rsidP="00CE5199">
            <w:pPr>
              <w:pStyle w:val="Text"/>
              <w:spacing w:before="60" w:after="60" w:line="240" w:lineRule="auto"/>
              <w:rPr>
                <w:rFonts w:ascii="Arial" w:hAnsi="Arial" w:cs="Arial"/>
                <w:sz w:val="20"/>
                <w:szCs w:val="20"/>
              </w:rPr>
            </w:pPr>
            <w:bookmarkStart w:id="13" w:name="_Hlk11928697"/>
            <w:r w:rsidRPr="004C36B1">
              <w:rPr>
                <w:rFonts w:ascii="Arial" w:hAnsi="Arial" w:cs="Arial"/>
                <w:b/>
                <w:sz w:val="20"/>
                <w:szCs w:val="20"/>
              </w:rPr>
              <w:t>Risikoeinschätzung und Risikobewertung (OUT – nach der Maßnahme)</w:t>
            </w:r>
          </w:p>
        </w:tc>
      </w:tr>
      <w:tr w:rsidR="002053CF" w:rsidRPr="004C36B1" w14:paraId="71CB6B00" w14:textId="77777777" w:rsidTr="00CE5199">
        <w:trPr>
          <w:jc w:val="center"/>
        </w:trPr>
        <w:tc>
          <w:tcPr>
            <w:tcW w:w="3397" w:type="dxa"/>
          </w:tcPr>
          <w:p w14:paraId="0F977D50"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41AF253A" w14:textId="77777777" w:rsidR="002053CF" w:rsidRPr="004C36B1" w:rsidRDefault="00133D55" w:rsidP="00CE5199">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773400A0"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2109032C"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2053CF" w:rsidRPr="004C36B1" w14:paraId="32B28F95" w14:textId="77777777" w:rsidTr="00CE5199">
        <w:trPr>
          <w:jc w:val="center"/>
        </w:trPr>
        <w:tc>
          <w:tcPr>
            <w:tcW w:w="3397" w:type="dxa"/>
          </w:tcPr>
          <w:p w14:paraId="23D4CBCC"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359B210F"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1B500F06"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95D1319" w14:textId="77777777"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2053CF" w:rsidRPr="004C36B1" w14:paraId="5256867D" w14:textId="77777777" w:rsidTr="00CE5199">
        <w:trPr>
          <w:jc w:val="center"/>
        </w:trPr>
        <w:tc>
          <w:tcPr>
            <w:tcW w:w="3397" w:type="dxa"/>
          </w:tcPr>
          <w:p w14:paraId="073B1762" w14:textId="77777777" w:rsidR="002053CF" w:rsidRPr="004C36B1" w:rsidRDefault="002053CF"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00FCAC53" w14:textId="77777777" w:rsidR="002053CF" w:rsidRPr="004C36B1" w:rsidRDefault="002053CF"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00133D55" w:rsidRPr="00133D55">
              <w:rPr>
                <w:rFonts w:ascii="Arial" w:hAnsi="Arial" w:cs="Arial"/>
                <w:sz w:val="20"/>
                <w:szCs w:val="20"/>
              </w:rPr>
              <w:t>6</w:t>
            </w:r>
            <w:r w:rsidRPr="00251729">
              <w:rPr>
                <w:rFonts w:cs="Arial"/>
                <w:sz w:val="20"/>
                <w:szCs w:val="20"/>
              </w:rPr>
              <w:fldChar w:fldCharType="end"/>
            </w:r>
          </w:p>
        </w:tc>
        <w:tc>
          <w:tcPr>
            <w:tcW w:w="4961" w:type="dxa"/>
            <w:gridSpan w:val="2"/>
          </w:tcPr>
          <w:p w14:paraId="786B9596" w14:textId="77777777" w:rsidR="002053CF" w:rsidRPr="004C36B1" w:rsidRDefault="002053CF"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722590" w:rsidRPr="00722590">
              <w:rPr>
                <w:rFonts w:ascii="Arial" w:hAnsi="Arial" w:cs="Arial"/>
                <w:bCs/>
                <w:sz w:val="20"/>
                <w:szCs w:val="20"/>
              </w:rPr>
              <w:t>gering</w:t>
            </w:r>
          </w:p>
        </w:tc>
      </w:tr>
      <w:bookmarkEnd w:id="13"/>
    </w:tbl>
    <w:p w14:paraId="5C725D79" w14:textId="77777777" w:rsidR="00BE7712" w:rsidRDefault="00BE7712"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2053CF" w:rsidRPr="006417D0" w14:paraId="2A92693F" w14:textId="77777777" w:rsidTr="00CE5199">
        <w:trPr>
          <w:jc w:val="center"/>
        </w:trPr>
        <w:tc>
          <w:tcPr>
            <w:tcW w:w="4531" w:type="dxa"/>
          </w:tcPr>
          <w:p w14:paraId="2A78D2A9" w14:textId="77777777" w:rsidR="002053CF" w:rsidRPr="006417D0" w:rsidRDefault="002053CF" w:rsidP="00CE5199">
            <w:pPr>
              <w:pStyle w:val="Text"/>
              <w:spacing w:before="60" w:after="60" w:line="240" w:lineRule="auto"/>
              <w:rPr>
                <w:rFonts w:ascii="Arial" w:hAnsi="Arial" w:cs="Arial"/>
                <w:sz w:val="20"/>
                <w:szCs w:val="20"/>
              </w:rPr>
            </w:pPr>
            <w:bookmarkStart w:id="14" w:name="_Hlk11928708"/>
            <w:r w:rsidRPr="006417D0">
              <w:rPr>
                <w:rFonts w:ascii="Arial" w:hAnsi="Arial" w:cs="Arial"/>
                <w:b/>
                <w:sz w:val="20"/>
                <w:szCs w:val="20"/>
              </w:rPr>
              <w:t>Risiko hinreichend vermindert?</w:t>
            </w:r>
          </w:p>
        </w:tc>
        <w:tc>
          <w:tcPr>
            <w:tcW w:w="2410" w:type="dxa"/>
            <w:vAlign w:val="center"/>
          </w:tcPr>
          <w:p w14:paraId="78365FDA" w14:textId="77777777" w:rsidR="002053CF" w:rsidRPr="006417D0" w:rsidRDefault="002053CF"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77296945"/>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590832D1" w14:textId="77777777" w:rsidR="002053CF" w:rsidRPr="006417D0" w:rsidRDefault="002053CF"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883859664"/>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bookmarkEnd w:id="14"/>
    </w:tbl>
    <w:p w14:paraId="4DDC7040" w14:textId="77777777" w:rsidR="00BE7712" w:rsidRDefault="00BE7712" w:rsidP="00847841">
      <w:pPr>
        <w:rPr>
          <w:sz w:val="16"/>
          <w:szCs w:val="16"/>
        </w:rPr>
      </w:pPr>
    </w:p>
    <w:p w14:paraId="1CCB2357" w14:textId="77777777" w:rsidR="00F668C2" w:rsidRDefault="00F668C2" w:rsidP="00847841">
      <w:pPr>
        <w:rPr>
          <w:sz w:val="16"/>
          <w:szCs w:val="16"/>
        </w:rPr>
      </w:pPr>
    </w:p>
    <w:p w14:paraId="38177D26" w14:textId="77777777" w:rsidR="00F668C2" w:rsidRDefault="00F668C2" w:rsidP="00847841">
      <w:pPr>
        <w:rPr>
          <w:sz w:val="16"/>
          <w:szCs w:val="16"/>
        </w:rPr>
      </w:pPr>
    </w:p>
    <w:p w14:paraId="7828EBA6" w14:textId="77777777" w:rsidR="00F668C2" w:rsidRDefault="00F668C2" w:rsidP="00847841">
      <w:pPr>
        <w:rPr>
          <w:sz w:val="16"/>
          <w:szCs w:val="16"/>
        </w:rPr>
      </w:pPr>
    </w:p>
    <w:p w14:paraId="54E53F22" w14:textId="77777777" w:rsidR="00F668C2" w:rsidRDefault="00F668C2" w:rsidP="00847841">
      <w:pPr>
        <w:rPr>
          <w:sz w:val="16"/>
          <w:szCs w:val="16"/>
        </w:rPr>
      </w:pPr>
    </w:p>
    <w:p w14:paraId="79B3D0B1" w14:textId="77777777" w:rsidR="00F668C2" w:rsidRDefault="00F668C2" w:rsidP="00847841">
      <w:pPr>
        <w:rPr>
          <w:sz w:val="16"/>
          <w:szCs w:val="16"/>
        </w:rPr>
      </w:pPr>
    </w:p>
    <w:p w14:paraId="025A123C" w14:textId="77777777" w:rsidR="00F668C2" w:rsidRDefault="00F668C2" w:rsidP="00847841">
      <w:pPr>
        <w:rPr>
          <w:sz w:val="16"/>
          <w:szCs w:val="16"/>
        </w:rPr>
      </w:pPr>
    </w:p>
    <w:p w14:paraId="547A4C0E" w14:textId="77777777" w:rsidR="00F668C2" w:rsidRDefault="00F668C2" w:rsidP="00847841">
      <w:pPr>
        <w:rPr>
          <w:sz w:val="16"/>
          <w:szCs w:val="16"/>
        </w:rPr>
      </w:pPr>
    </w:p>
    <w:p w14:paraId="72C4A122" w14:textId="77777777" w:rsidR="00F668C2" w:rsidRDefault="00F668C2" w:rsidP="00847841">
      <w:pPr>
        <w:rPr>
          <w:sz w:val="16"/>
          <w:szCs w:val="16"/>
        </w:rPr>
      </w:pPr>
    </w:p>
    <w:p w14:paraId="7C668358" w14:textId="77777777" w:rsidR="00F668C2" w:rsidRDefault="00F668C2" w:rsidP="00847841">
      <w:pPr>
        <w:rPr>
          <w:sz w:val="16"/>
          <w:szCs w:val="16"/>
        </w:rPr>
      </w:pPr>
    </w:p>
    <w:p w14:paraId="03C9B9B0" w14:textId="04D03526" w:rsidR="00F668C2" w:rsidRDefault="00F668C2" w:rsidP="00847841">
      <w:pPr>
        <w:rPr>
          <w:sz w:val="16"/>
          <w:szCs w:val="16"/>
        </w:rPr>
      </w:pPr>
    </w:p>
    <w:p w14:paraId="4293B8CA" w14:textId="3824E9E3" w:rsidR="00A96C00" w:rsidRDefault="00A96C00" w:rsidP="00847841">
      <w:pPr>
        <w:rPr>
          <w:sz w:val="16"/>
          <w:szCs w:val="16"/>
        </w:rPr>
      </w:pPr>
    </w:p>
    <w:p w14:paraId="7B2D6E65" w14:textId="18F11D18" w:rsidR="00A96C00" w:rsidRDefault="00A96C00" w:rsidP="00847841">
      <w:pPr>
        <w:rPr>
          <w:sz w:val="16"/>
          <w:szCs w:val="16"/>
        </w:rPr>
      </w:pPr>
    </w:p>
    <w:p w14:paraId="74F5D3B1" w14:textId="15C7336D" w:rsidR="00A96C00" w:rsidRDefault="00A96C00" w:rsidP="00847841">
      <w:pPr>
        <w:rPr>
          <w:sz w:val="16"/>
          <w:szCs w:val="16"/>
        </w:rPr>
      </w:pPr>
    </w:p>
    <w:p w14:paraId="160C9579" w14:textId="1EB374B2" w:rsidR="00A96C00" w:rsidRDefault="00A96C00" w:rsidP="00847841">
      <w:pPr>
        <w:rPr>
          <w:sz w:val="16"/>
          <w:szCs w:val="16"/>
        </w:rPr>
      </w:pPr>
    </w:p>
    <w:p w14:paraId="659095BF" w14:textId="77777777" w:rsidR="00217518" w:rsidRDefault="00217518" w:rsidP="00847841">
      <w:pPr>
        <w:rPr>
          <w:sz w:val="16"/>
          <w:szCs w:val="16"/>
        </w:rPr>
      </w:pPr>
    </w:p>
    <w:p w14:paraId="2E80A983" w14:textId="77777777" w:rsidR="00217518" w:rsidRPr="00217518" w:rsidRDefault="00217518"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14:paraId="5F91FDE1" w14:textId="77777777" w:rsidTr="00187476">
        <w:trPr>
          <w:jc w:val="center"/>
        </w:trPr>
        <w:tc>
          <w:tcPr>
            <w:tcW w:w="7230" w:type="dxa"/>
            <w:gridSpan w:val="3"/>
            <w:shd w:val="pct20" w:color="auto" w:fill="auto"/>
          </w:tcPr>
          <w:p w14:paraId="7F809C55" w14:textId="77777777" w:rsidR="00E9418A" w:rsidRPr="005E5E8D" w:rsidRDefault="00E9418A" w:rsidP="002034A4">
            <w:pPr>
              <w:pStyle w:val="Text"/>
              <w:spacing w:before="60" w:after="60" w:line="240" w:lineRule="auto"/>
              <w:rPr>
                <w:rFonts w:ascii="Arial" w:hAnsi="Arial" w:cs="Arial"/>
                <w:b/>
                <w:sz w:val="20"/>
                <w:szCs w:val="20"/>
              </w:rPr>
            </w:pPr>
            <w:bookmarkStart w:id="15" w:name="_Hlk11929762"/>
            <w:r w:rsidRPr="005E5E8D">
              <w:rPr>
                <w:rFonts w:ascii="Arial" w:hAnsi="Arial" w:cs="Arial"/>
                <w:b/>
                <w:sz w:val="20"/>
                <w:szCs w:val="20"/>
              </w:rPr>
              <w:t>Identifizierung der Gefährdung</w:t>
            </w:r>
          </w:p>
        </w:tc>
        <w:tc>
          <w:tcPr>
            <w:tcW w:w="1559" w:type="dxa"/>
            <w:shd w:val="pct20" w:color="auto" w:fill="auto"/>
          </w:tcPr>
          <w:p w14:paraId="03FA70F4"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39CBEEB9" w14:textId="16ED797F" w:rsidR="00E9418A" w:rsidRPr="005E5E8D" w:rsidRDefault="0037207D" w:rsidP="002034A4">
            <w:pPr>
              <w:pStyle w:val="Text"/>
              <w:spacing w:before="60" w:after="60" w:line="240" w:lineRule="auto"/>
              <w:rPr>
                <w:rFonts w:ascii="Arial" w:hAnsi="Arial" w:cs="Arial"/>
                <w:b/>
                <w:sz w:val="20"/>
                <w:szCs w:val="20"/>
              </w:rPr>
            </w:pPr>
            <w:r>
              <w:rPr>
                <w:rFonts w:ascii="Arial" w:hAnsi="Arial" w:cs="Arial"/>
                <w:b/>
                <w:sz w:val="20"/>
                <w:szCs w:val="20"/>
              </w:rPr>
              <w:t>2.</w:t>
            </w:r>
            <w:r w:rsidR="00187476">
              <w:rPr>
                <w:rFonts w:ascii="Arial" w:hAnsi="Arial" w:cs="Arial"/>
                <w:b/>
                <w:sz w:val="20"/>
                <w:szCs w:val="20"/>
              </w:rPr>
              <w:t>5</w:t>
            </w:r>
          </w:p>
        </w:tc>
      </w:tr>
      <w:tr w:rsidR="00E9418A" w:rsidRPr="005E5E8D" w14:paraId="64921A9F" w14:textId="77777777" w:rsidTr="00187476">
        <w:tblPrEx>
          <w:shd w:val="clear" w:color="auto" w:fill="auto"/>
        </w:tblPrEx>
        <w:trPr>
          <w:jc w:val="center"/>
        </w:trPr>
        <w:tc>
          <w:tcPr>
            <w:tcW w:w="2773" w:type="dxa"/>
          </w:tcPr>
          <w:p w14:paraId="7EC5964C"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7D23E195" w14:textId="77777777" w:rsidR="00162285"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162285">
              <w:rPr>
                <w:rFonts w:ascii="Arial" w:hAnsi="Arial" w:cs="Arial"/>
                <w:sz w:val="20"/>
                <w:szCs w:val="20"/>
              </w:rPr>
              <w:t xml:space="preserve"> – </w:t>
            </w:r>
            <w:proofErr w:type="spellStart"/>
            <w:r w:rsidR="00162285" w:rsidRPr="002F238B">
              <w:rPr>
                <w:rFonts w:ascii="Arial" w:hAnsi="Arial" w:cs="Arial"/>
                <w:sz w:val="20"/>
                <w:szCs w:val="20"/>
              </w:rPr>
              <w:t>Extrudierkopf</w:t>
            </w:r>
            <w:proofErr w:type="spellEnd"/>
          </w:p>
        </w:tc>
      </w:tr>
      <w:tr w:rsidR="00E9418A" w:rsidRPr="005E5E8D" w14:paraId="06E24A0E" w14:textId="77777777" w:rsidTr="00187476">
        <w:tblPrEx>
          <w:shd w:val="clear" w:color="auto" w:fill="auto"/>
        </w:tblPrEx>
        <w:trPr>
          <w:jc w:val="center"/>
        </w:trPr>
        <w:tc>
          <w:tcPr>
            <w:tcW w:w="2773" w:type="dxa"/>
          </w:tcPr>
          <w:p w14:paraId="54142B9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24D913ED" w14:textId="77777777" w:rsidR="00E9418A" w:rsidRPr="005E5E8D" w:rsidRDefault="00E9418A" w:rsidP="002F238B">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Pr>
                <w:rFonts w:ascii="Arial" w:hAnsi="Arial" w:cs="Arial"/>
                <w:sz w:val="20"/>
                <w:szCs w:val="20"/>
              </w:rPr>
              <w:t>–</w:t>
            </w:r>
            <w:r w:rsidRPr="00A90024">
              <w:rPr>
                <w:rFonts w:ascii="Arial" w:hAnsi="Arial" w:cs="Arial"/>
                <w:sz w:val="20"/>
                <w:szCs w:val="20"/>
              </w:rPr>
              <w:t xml:space="preserve"> </w:t>
            </w:r>
            <w:r w:rsidR="002F238B" w:rsidRPr="002F238B">
              <w:rPr>
                <w:rFonts w:ascii="Arial" w:hAnsi="Arial" w:cs="Arial"/>
                <w:sz w:val="20"/>
                <w:szCs w:val="20"/>
              </w:rPr>
              <w:t xml:space="preserve">Gefahrbringende Bewegung des </w:t>
            </w:r>
            <w:proofErr w:type="spellStart"/>
            <w:r w:rsidR="002F238B" w:rsidRPr="002F238B">
              <w:rPr>
                <w:rFonts w:ascii="Arial" w:hAnsi="Arial" w:cs="Arial"/>
                <w:sz w:val="20"/>
                <w:szCs w:val="20"/>
              </w:rPr>
              <w:t>Extrudierkopfes</w:t>
            </w:r>
            <w:proofErr w:type="spellEnd"/>
            <w:r w:rsidR="002F238B" w:rsidRPr="002F238B">
              <w:rPr>
                <w:rFonts w:ascii="Arial" w:hAnsi="Arial" w:cs="Arial"/>
                <w:sz w:val="20"/>
                <w:szCs w:val="20"/>
              </w:rPr>
              <w:t xml:space="preserve"> und/oder</w:t>
            </w:r>
            <w:r w:rsidR="002F238B">
              <w:rPr>
                <w:rFonts w:ascii="Arial" w:hAnsi="Arial" w:cs="Arial"/>
                <w:sz w:val="20"/>
                <w:szCs w:val="20"/>
              </w:rPr>
              <w:t xml:space="preserve"> </w:t>
            </w:r>
            <w:r w:rsidR="002F238B" w:rsidRPr="002F238B">
              <w:rPr>
                <w:rFonts w:ascii="Arial" w:hAnsi="Arial" w:cs="Arial"/>
                <w:sz w:val="20"/>
                <w:szCs w:val="20"/>
              </w:rPr>
              <w:t>seiner Teile</w:t>
            </w:r>
          </w:p>
        </w:tc>
        <w:tc>
          <w:tcPr>
            <w:tcW w:w="4311" w:type="dxa"/>
            <w:gridSpan w:val="3"/>
            <w:vMerge w:val="restart"/>
            <w:vAlign w:val="center"/>
          </w:tcPr>
          <w:p w14:paraId="36DE3D4B"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414C5AE9" wp14:editId="0A851387">
                  <wp:extent cx="1822931" cy="1692054"/>
                  <wp:effectExtent l="0" t="0" r="6350" b="381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22931" cy="1692054"/>
                          </a:xfrm>
                          <a:prstGeom prst="rect">
                            <a:avLst/>
                          </a:prstGeom>
                        </pic:spPr>
                      </pic:pic>
                    </a:graphicData>
                  </a:graphic>
                </wp:inline>
              </w:drawing>
            </w:r>
          </w:p>
        </w:tc>
      </w:tr>
      <w:tr w:rsidR="00E9418A" w:rsidRPr="005E5E8D" w14:paraId="394ACA85" w14:textId="77777777" w:rsidTr="00187476">
        <w:tblPrEx>
          <w:shd w:val="clear" w:color="auto" w:fill="auto"/>
        </w:tblPrEx>
        <w:trPr>
          <w:jc w:val="center"/>
        </w:trPr>
        <w:tc>
          <w:tcPr>
            <w:tcW w:w="2773" w:type="dxa"/>
          </w:tcPr>
          <w:p w14:paraId="323FAC7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4FC81F9B"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4B7156FF"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56235EB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25F633E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7132FEEF"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4C6B0FF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42510572"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4668AC51" w14:textId="77777777" w:rsidTr="00187476">
        <w:tblPrEx>
          <w:shd w:val="clear" w:color="auto" w:fill="auto"/>
        </w:tblPrEx>
        <w:trPr>
          <w:jc w:val="center"/>
        </w:trPr>
        <w:tc>
          <w:tcPr>
            <w:tcW w:w="2773" w:type="dxa"/>
          </w:tcPr>
          <w:p w14:paraId="05481D92"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3AA327E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203FB0A7"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47947F9B" w14:textId="77777777" w:rsidTr="00187476">
        <w:tblPrEx>
          <w:shd w:val="clear" w:color="auto" w:fill="auto"/>
        </w:tblPrEx>
        <w:trPr>
          <w:jc w:val="center"/>
        </w:trPr>
        <w:tc>
          <w:tcPr>
            <w:tcW w:w="2773" w:type="dxa"/>
          </w:tcPr>
          <w:p w14:paraId="38A77B5D"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0C3473C2" w14:textId="77777777" w:rsidR="00E9418A" w:rsidRPr="005E5E8D" w:rsidRDefault="00162285" w:rsidP="002034A4">
            <w:pPr>
              <w:pStyle w:val="Text"/>
              <w:spacing w:before="60" w:after="60" w:line="240" w:lineRule="auto"/>
              <w:jc w:val="left"/>
              <w:rPr>
                <w:rFonts w:ascii="Arial" w:hAnsi="Arial" w:cs="Arial"/>
                <w:sz w:val="20"/>
                <w:szCs w:val="20"/>
              </w:rPr>
            </w:pPr>
            <w:r w:rsidRPr="00162285">
              <w:rPr>
                <w:rFonts w:ascii="Arial" w:hAnsi="Arial" w:cs="Arial"/>
                <w:sz w:val="20"/>
                <w:szCs w:val="20"/>
              </w:rPr>
              <w:t>Arbeiten an beweglichen Teilen der Maschine</w:t>
            </w:r>
          </w:p>
        </w:tc>
        <w:tc>
          <w:tcPr>
            <w:tcW w:w="4311" w:type="dxa"/>
            <w:gridSpan w:val="3"/>
            <w:vMerge/>
          </w:tcPr>
          <w:p w14:paraId="53498C34"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9D005D4" w14:textId="77777777" w:rsidTr="00187476">
        <w:tblPrEx>
          <w:shd w:val="clear" w:color="auto" w:fill="auto"/>
        </w:tblPrEx>
        <w:trPr>
          <w:jc w:val="center"/>
        </w:trPr>
        <w:tc>
          <w:tcPr>
            <w:tcW w:w="2773" w:type="dxa"/>
          </w:tcPr>
          <w:p w14:paraId="26F0398C"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68DC7A56" w14:textId="77777777" w:rsidR="00E9418A" w:rsidRPr="005E5E8D"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311" w:type="dxa"/>
            <w:gridSpan w:val="3"/>
            <w:vMerge/>
          </w:tcPr>
          <w:p w14:paraId="6D4E2435"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776D500C" w14:textId="77777777" w:rsidTr="00187476">
        <w:tblPrEx>
          <w:shd w:val="clear" w:color="auto" w:fill="auto"/>
        </w:tblPrEx>
        <w:trPr>
          <w:jc w:val="center"/>
        </w:trPr>
        <w:tc>
          <w:tcPr>
            <w:tcW w:w="2773" w:type="dxa"/>
          </w:tcPr>
          <w:p w14:paraId="6C7C8A8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00DB4832" w14:textId="77777777" w:rsidR="00E9418A" w:rsidRPr="00CC3497" w:rsidRDefault="00E9418A" w:rsidP="002034A4">
            <w:pPr>
              <w:pStyle w:val="Text"/>
              <w:spacing w:before="60" w:after="60" w:line="240" w:lineRule="auto"/>
              <w:jc w:val="left"/>
              <w:rPr>
                <w:rFonts w:ascii="Arial" w:hAnsi="Arial" w:cs="Arial"/>
                <w:sz w:val="20"/>
                <w:szCs w:val="20"/>
              </w:rPr>
            </w:pPr>
            <w:r w:rsidRPr="00CC3497">
              <w:rPr>
                <w:rFonts w:ascii="Arial" w:hAnsi="Arial" w:cs="Arial"/>
                <w:sz w:val="20"/>
                <w:szCs w:val="20"/>
              </w:rPr>
              <w:t>Gefährdungen durch Quetschen, Scheren, Schneiden/Abschneiden, Einziehen/Fangen</w:t>
            </w:r>
            <w:r w:rsidR="00946F60">
              <w:rPr>
                <w:rFonts w:ascii="Arial" w:hAnsi="Arial" w:cs="Arial"/>
                <w:sz w:val="20"/>
                <w:szCs w:val="20"/>
              </w:rPr>
              <w:t xml:space="preserve"> durch g</w:t>
            </w:r>
            <w:r w:rsidR="00946F60" w:rsidRPr="002F238B">
              <w:rPr>
                <w:rFonts w:ascii="Arial" w:hAnsi="Arial" w:cs="Arial"/>
                <w:sz w:val="20"/>
                <w:szCs w:val="20"/>
              </w:rPr>
              <w:t xml:space="preserve">efahrbringende Bewegung des </w:t>
            </w:r>
            <w:proofErr w:type="spellStart"/>
            <w:r w:rsidR="00946F60" w:rsidRPr="002F238B">
              <w:rPr>
                <w:rFonts w:ascii="Arial" w:hAnsi="Arial" w:cs="Arial"/>
                <w:sz w:val="20"/>
                <w:szCs w:val="20"/>
              </w:rPr>
              <w:t>Extrudierkopfes</w:t>
            </w:r>
            <w:proofErr w:type="spellEnd"/>
            <w:r w:rsidR="00946F60" w:rsidRPr="002F238B">
              <w:rPr>
                <w:rFonts w:ascii="Arial" w:hAnsi="Arial" w:cs="Arial"/>
                <w:sz w:val="20"/>
                <w:szCs w:val="20"/>
              </w:rPr>
              <w:t xml:space="preserve"> und/oder</w:t>
            </w:r>
            <w:r w:rsidR="00946F60">
              <w:rPr>
                <w:rFonts w:ascii="Arial" w:hAnsi="Arial" w:cs="Arial"/>
                <w:sz w:val="20"/>
                <w:szCs w:val="20"/>
              </w:rPr>
              <w:t xml:space="preserve"> </w:t>
            </w:r>
            <w:r w:rsidR="00946F60" w:rsidRPr="002F238B">
              <w:rPr>
                <w:rFonts w:ascii="Arial" w:hAnsi="Arial" w:cs="Arial"/>
                <w:sz w:val="20"/>
                <w:szCs w:val="20"/>
              </w:rPr>
              <w:t>seiner Teile</w:t>
            </w:r>
            <w:r w:rsidR="00162285">
              <w:rPr>
                <w:rFonts w:ascii="Arial" w:hAnsi="Arial" w:cs="Arial"/>
                <w:sz w:val="20"/>
                <w:szCs w:val="20"/>
              </w:rPr>
              <w:t>.</w:t>
            </w:r>
          </w:p>
        </w:tc>
      </w:tr>
      <w:bookmarkEnd w:id="15"/>
    </w:tbl>
    <w:p w14:paraId="37A4CACE"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0716ADF0" w14:textId="77777777" w:rsidTr="002034A4">
        <w:trPr>
          <w:jc w:val="center"/>
        </w:trPr>
        <w:tc>
          <w:tcPr>
            <w:tcW w:w="9351" w:type="dxa"/>
            <w:gridSpan w:val="4"/>
            <w:shd w:val="pct20" w:color="auto" w:fill="auto"/>
          </w:tcPr>
          <w:p w14:paraId="48051C2C" w14:textId="77777777" w:rsidR="00E9418A" w:rsidRPr="0086709F" w:rsidRDefault="00E9418A" w:rsidP="002034A4">
            <w:pPr>
              <w:pStyle w:val="Text"/>
              <w:spacing w:before="60" w:after="60" w:line="240" w:lineRule="auto"/>
              <w:jc w:val="left"/>
              <w:rPr>
                <w:rFonts w:ascii="Arial" w:hAnsi="Arial" w:cs="Arial"/>
                <w:sz w:val="20"/>
                <w:szCs w:val="20"/>
              </w:rPr>
            </w:pPr>
            <w:bookmarkStart w:id="16" w:name="_Hlk11929773"/>
            <w:r w:rsidRPr="0086709F">
              <w:rPr>
                <w:rFonts w:ascii="Arial" w:hAnsi="Arial" w:cs="Arial"/>
                <w:b/>
                <w:sz w:val="20"/>
                <w:szCs w:val="20"/>
              </w:rPr>
              <w:t>Risikoeinschätzung und Risikobewertung (IN – vor der Maßnahme)</w:t>
            </w:r>
          </w:p>
        </w:tc>
      </w:tr>
      <w:tr w:rsidR="00E9418A" w:rsidRPr="0086709F" w14:paraId="2F7F363B" w14:textId="77777777" w:rsidTr="002034A4">
        <w:trPr>
          <w:jc w:val="center"/>
        </w:trPr>
        <w:tc>
          <w:tcPr>
            <w:tcW w:w="3397" w:type="dxa"/>
          </w:tcPr>
          <w:p w14:paraId="0C1B7D86"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15AB2D0A" w14:textId="77777777"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25</w:t>
            </w:r>
          </w:p>
        </w:tc>
        <w:tc>
          <w:tcPr>
            <w:tcW w:w="3827" w:type="dxa"/>
          </w:tcPr>
          <w:p w14:paraId="62EB8450"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003FED4C"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2C5D36A2" w14:textId="77777777" w:rsidTr="002034A4">
        <w:trPr>
          <w:jc w:val="center"/>
        </w:trPr>
        <w:tc>
          <w:tcPr>
            <w:tcW w:w="3397" w:type="dxa"/>
          </w:tcPr>
          <w:p w14:paraId="3E504310"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28298592"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5BF5F3D3"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0597D1ED" w14:textId="77777777"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14:paraId="33610FA3" w14:textId="77777777" w:rsidTr="002034A4">
        <w:trPr>
          <w:jc w:val="center"/>
        </w:trPr>
        <w:tc>
          <w:tcPr>
            <w:tcW w:w="3397" w:type="dxa"/>
          </w:tcPr>
          <w:p w14:paraId="0F05ADE9"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67ED7AF1" w14:textId="77777777" w:rsidR="00E9418A" w:rsidRPr="0093691E" w:rsidRDefault="00E9418A" w:rsidP="002034A4">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2A6C4A">
              <w:rPr>
                <w:rFonts w:ascii="Arial" w:hAnsi="Arial" w:cs="Arial"/>
                <w:sz w:val="20"/>
                <w:szCs w:val="20"/>
              </w:rPr>
              <w:t>625</w:t>
            </w:r>
            <w:r w:rsidRPr="00B32EB6">
              <w:rPr>
                <w:rFonts w:cs="Arial"/>
                <w:sz w:val="20"/>
                <w:szCs w:val="20"/>
              </w:rPr>
              <w:fldChar w:fldCharType="end"/>
            </w:r>
          </w:p>
        </w:tc>
        <w:tc>
          <w:tcPr>
            <w:tcW w:w="4961" w:type="dxa"/>
            <w:gridSpan w:val="2"/>
          </w:tcPr>
          <w:p w14:paraId="1C924B57"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bookmarkEnd w:id="16"/>
    <w:p w14:paraId="2DA1C18C" w14:textId="745301B7" w:rsidR="00E9418A" w:rsidRDefault="00BE271D" w:rsidP="00BE271D">
      <w:pPr>
        <w:tabs>
          <w:tab w:val="left" w:pos="1164"/>
        </w:tabs>
        <w:rPr>
          <w:sz w:val="16"/>
          <w:szCs w:val="16"/>
        </w:rPr>
      </w:pPr>
      <w:r>
        <w:rPr>
          <w:sz w:val="16"/>
          <w:szCs w:val="16"/>
        </w:rPr>
        <w:tab/>
      </w:r>
    </w:p>
    <w:p w14:paraId="2F75B18F" w14:textId="00916C9F" w:rsidR="00BE271D" w:rsidRDefault="00BE271D" w:rsidP="00BE271D">
      <w:pPr>
        <w:tabs>
          <w:tab w:val="left" w:pos="1164"/>
        </w:tabs>
        <w:rPr>
          <w:sz w:val="16"/>
          <w:szCs w:val="16"/>
        </w:rPr>
      </w:pPr>
    </w:p>
    <w:p w14:paraId="6600CAF4" w14:textId="096BC4E5" w:rsidR="00BE271D" w:rsidRDefault="00BE271D" w:rsidP="00BE271D">
      <w:pPr>
        <w:tabs>
          <w:tab w:val="left" w:pos="1164"/>
        </w:tabs>
        <w:rPr>
          <w:sz w:val="16"/>
          <w:szCs w:val="16"/>
        </w:rPr>
      </w:pPr>
    </w:p>
    <w:p w14:paraId="066D2EC8" w14:textId="502C942D" w:rsidR="00BE271D" w:rsidRDefault="00BE271D" w:rsidP="00BE271D">
      <w:pPr>
        <w:tabs>
          <w:tab w:val="left" w:pos="1164"/>
        </w:tabs>
        <w:rPr>
          <w:sz w:val="16"/>
          <w:szCs w:val="16"/>
        </w:rPr>
      </w:pPr>
    </w:p>
    <w:p w14:paraId="593D5298" w14:textId="19CD6E96" w:rsidR="00BE271D" w:rsidRDefault="00BE271D" w:rsidP="00BE271D">
      <w:pPr>
        <w:tabs>
          <w:tab w:val="left" w:pos="1164"/>
        </w:tabs>
        <w:rPr>
          <w:sz w:val="16"/>
          <w:szCs w:val="16"/>
        </w:rPr>
      </w:pPr>
    </w:p>
    <w:p w14:paraId="791832A7" w14:textId="5B9AD6ED" w:rsidR="00BE271D" w:rsidRDefault="00BE271D" w:rsidP="00BE271D">
      <w:pPr>
        <w:tabs>
          <w:tab w:val="left" w:pos="1164"/>
        </w:tabs>
        <w:rPr>
          <w:sz w:val="16"/>
          <w:szCs w:val="16"/>
        </w:rPr>
      </w:pPr>
    </w:p>
    <w:p w14:paraId="5E342C45" w14:textId="78D1937D" w:rsidR="00BE271D" w:rsidRDefault="00BE271D" w:rsidP="00BE271D">
      <w:pPr>
        <w:tabs>
          <w:tab w:val="left" w:pos="1164"/>
        </w:tabs>
        <w:rPr>
          <w:sz w:val="16"/>
          <w:szCs w:val="16"/>
        </w:rPr>
      </w:pPr>
    </w:p>
    <w:p w14:paraId="1B141414" w14:textId="6A753338" w:rsidR="00BE271D" w:rsidRDefault="00BE271D" w:rsidP="00BE271D">
      <w:pPr>
        <w:tabs>
          <w:tab w:val="left" w:pos="1164"/>
        </w:tabs>
        <w:rPr>
          <w:sz w:val="16"/>
          <w:szCs w:val="16"/>
        </w:rPr>
      </w:pPr>
    </w:p>
    <w:p w14:paraId="2D3AD67E" w14:textId="7CA6F778" w:rsidR="00BE271D" w:rsidRDefault="00BE271D" w:rsidP="00BE271D">
      <w:pPr>
        <w:tabs>
          <w:tab w:val="left" w:pos="1164"/>
        </w:tabs>
        <w:rPr>
          <w:sz w:val="16"/>
          <w:szCs w:val="16"/>
        </w:rPr>
      </w:pPr>
    </w:p>
    <w:p w14:paraId="2C70A1F8" w14:textId="780265CE" w:rsidR="00217518" w:rsidRDefault="00217518" w:rsidP="00BE271D">
      <w:pPr>
        <w:tabs>
          <w:tab w:val="left" w:pos="1164"/>
        </w:tabs>
        <w:rPr>
          <w:sz w:val="16"/>
          <w:szCs w:val="16"/>
        </w:rPr>
      </w:pPr>
    </w:p>
    <w:p w14:paraId="0F089151" w14:textId="77777777" w:rsidR="00217518" w:rsidRDefault="00217518" w:rsidP="00BE271D">
      <w:pPr>
        <w:tabs>
          <w:tab w:val="left" w:pos="1164"/>
        </w:tabs>
        <w:rPr>
          <w:sz w:val="16"/>
          <w:szCs w:val="16"/>
        </w:rPr>
      </w:pPr>
    </w:p>
    <w:p w14:paraId="20652A7A" w14:textId="77777777"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E35C7D" w:rsidRPr="00542A3C" w14:paraId="5F0A2226" w14:textId="77777777" w:rsidTr="002034A4">
        <w:trPr>
          <w:jc w:val="center"/>
        </w:trPr>
        <w:tc>
          <w:tcPr>
            <w:tcW w:w="7366" w:type="dxa"/>
            <w:shd w:val="pct20" w:color="auto" w:fill="auto"/>
          </w:tcPr>
          <w:p w14:paraId="318AEFD4" w14:textId="77777777" w:rsidR="00E35C7D" w:rsidRPr="00542A3C" w:rsidRDefault="00E35C7D" w:rsidP="00E35C7D">
            <w:pPr>
              <w:pStyle w:val="Text"/>
              <w:spacing w:before="60" w:after="60" w:line="240" w:lineRule="auto"/>
              <w:rPr>
                <w:rFonts w:ascii="Arial" w:hAnsi="Arial" w:cs="Arial"/>
                <w:b/>
                <w:sz w:val="20"/>
                <w:szCs w:val="20"/>
              </w:rPr>
            </w:pPr>
            <w:bookmarkStart w:id="17" w:name="_Hlk11929791"/>
            <w:r w:rsidRPr="00542A3C">
              <w:rPr>
                <w:rFonts w:ascii="Arial" w:hAnsi="Arial" w:cs="Arial"/>
                <w:b/>
                <w:sz w:val="20"/>
                <w:szCs w:val="20"/>
              </w:rPr>
              <w:t>Maßnahmen zur Risikominderung</w:t>
            </w:r>
          </w:p>
        </w:tc>
        <w:tc>
          <w:tcPr>
            <w:tcW w:w="1978" w:type="dxa"/>
            <w:shd w:val="pct20" w:color="auto" w:fill="auto"/>
          </w:tcPr>
          <w:p w14:paraId="3A1F54EF" w14:textId="5B951812" w:rsidR="00E35C7D" w:rsidRPr="00542A3C" w:rsidRDefault="00E35C7D" w:rsidP="00E35C7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BE271D" w:rsidRPr="00542A3C" w14:paraId="68B44021" w14:textId="77777777" w:rsidTr="002034A4">
        <w:trPr>
          <w:jc w:val="center"/>
        </w:trPr>
        <w:tc>
          <w:tcPr>
            <w:tcW w:w="7366" w:type="dxa"/>
          </w:tcPr>
          <w:p w14:paraId="22CCF707" w14:textId="77777777"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2C2D9E9C" w14:textId="77777777" w:rsidR="00BE271D" w:rsidRPr="00542A3C"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6D2AA30E" w14:textId="77777777"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17BE4EDE" w14:textId="77777777" w:rsidR="00BE271D" w:rsidRDefault="00BE271D" w:rsidP="00BE271D">
            <w:pPr>
              <w:pStyle w:val="Text"/>
              <w:spacing w:before="60" w:after="60" w:line="240" w:lineRule="auto"/>
              <w:jc w:val="left"/>
              <w:rPr>
                <w:rFonts w:ascii="Arial" w:hAnsi="Arial" w:cs="Arial"/>
                <w:sz w:val="20"/>
                <w:szCs w:val="20"/>
              </w:rPr>
            </w:pPr>
          </w:p>
          <w:p w14:paraId="7AE45B02" w14:textId="77777777"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25845D0E" w14:textId="77777777" w:rsidR="00BE271D" w:rsidRPr="00472B40" w:rsidRDefault="00BE271D" w:rsidP="00BE271D">
            <w:pPr>
              <w:pStyle w:val="Text"/>
              <w:spacing w:before="60" w:after="60" w:line="240" w:lineRule="auto"/>
              <w:jc w:val="left"/>
              <w:rPr>
                <w:rFonts w:ascii="Arial" w:hAnsi="Arial" w:cs="Arial"/>
                <w:sz w:val="20"/>
                <w:szCs w:val="20"/>
              </w:rPr>
            </w:pPr>
            <w:r w:rsidRPr="00472B40">
              <w:rPr>
                <w:rFonts w:ascii="Arial" w:hAnsi="Arial" w:cs="Arial"/>
                <w:sz w:val="20"/>
                <w:szCs w:val="20"/>
              </w:rPr>
              <w:t xml:space="preserve">Gemäß EN 1114-1 Abschnitt 5.2.10 </w:t>
            </w:r>
            <w:proofErr w:type="spellStart"/>
            <w:r w:rsidRPr="00472B40">
              <w:rPr>
                <w:rFonts w:ascii="Arial" w:hAnsi="Arial" w:cs="Arial"/>
                <w:sz w:val="20"/>
                <w:szCs w:val="20"/>
              </w:rPr>
              <w:t>Extrudierkopf</w:t>
            </w:r>
            <w:proofErr w:type="spellEnd"/>
            <w:r w:rsidRPr="00472B40">
              <w:rPr>
                <w:rFonts w:ascii="Arial" w:hAnsi="Arial" w:cs="Arial"/>
                <w:sz w:val="20"/>
                <w:szCs w:val="20"/>
              </w:rPr>
              <w:t>:</w:t>
            </w:r>
          </w:p>
          <w:p w14:paraId="61F2A957" w14:textId="77777777" w:rsidR="00BE271D" w:rsidRPr="00BC0DBF" w:rsidRDefault="00BE271D" w:rsidP="00AD469B">
            <w:pPr>
              <w:pStyle w:val="Text"/>
              <w:numPr>
                <w:ilvl w:val="0"/>
                <w:numId w:val="1"/>
              </w:numPr>
              <w:spacing w:before="60" w:after="60" w:line="240" w:lineRule="auto"/>
              <w:jc w:val="left"/>
              <w:rPr>
                <w:rFonts w:ascii="Arial" w:hAnsi="Arial" w:cs="Arial"/>
                <w:sz w:val="20"/>
                <w:szCs w:val="20"/>
              </w:rPr>
            </w:pPr>
            <w:r w:rsidRPr="00BC0DBF">
              <w:rPr>
                <w:rFonts w:ascii="Arial" w:hAnsi="Arial" w:cs="Arial"/>
                <w:sz w:val="20"/>
                <w:szCs w:val="20"/>
              </w:rPr>
              <w:t>Gefahrbringende Bewegungen sind zu sichern durch die Art der Gestaltung unter</w:t>
            </w:r>
            <w:r>
              <w:rPr>
                <w:rFonts w:ascii="Arial" w:hAnsi="Arial" w:cs="Arial"/>
                <w:sz w:val="20"/>
                <w:szCs w:val="20"/>
              </w:rPr>
              <w:t xml:space="preserve"> </w:t>
            </w:r>
            <w:r w:rsidRPr="00BC0DBF">
              <w:rPr>
                <w:rFonts w:ascii="Arial" w:hAnsi="Arial" w:cs="Arial"/>
                <w:sz w:val="20"/>
                <w:szCs w:val="20"/>
              </w:rPr>
              <w:t>Einhaltung der Sicherheitsabstände gemäß EN ISO 13857, Tabellen 2, oder;</w:t>
            </w:r>
          </w:p>
          <w:p w14:paraId="355764D8" w14:textId="77777777" w:rsidR="00BE271D" w:rsidRPr="00472B40"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Durch feststehende trennende Schutzeinrichtungen gemäß EN ISO 14120,</w:t>
            </w:r>
            <w:r>
              <w:rPr>
                <w:rFonts w:ascii="Arial" w:hAnsi="Arial" w:cs="Arial"/>
                <w:sz w:val="20"/>
                <w:szCs w:val="20"/>
              </w:rPr>
              <w:t xml:space="preserve"> </w:t>
            </w:r>
            <w:r w:rsidRPr="00472B40">
              <w:rPr>
                <w:rFonts w:ascii="Arial" w:hAnsi="Arial" w:cs="Arial"/>
                <w:sz w:val="20"/>
                <w:szCs w:val="20"/>
              </w:rPr>
              <w:t>oder;</w:t>
            </w:r>
          </w:p>
          <w:p w14:paraId="74C47E12" w14:textId="77777777" w:rsidR="00BE271D" w:rsidRPr="00472B40"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Durch verriegelte trennende Schutzeinrichtungen nach EN</w:t>
            </w:r>
            <w:r>
              <w:rPr>
                <w:rFonts w:ascii="Arial" w:hAnsi="Arial" w:cs="Arial"/>
                <w:sz w:val="20"/>
                <w:szCs w:val="20"/>
              </w:rPr>
              <w:t xml:space="preserve"> ISO 14120.</w:t>
            </w:r>
          </w:p>
          <w:p w14:paraId="31255CF2" w14:textId="77777777" w:rsidR="00BE271D"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 xml:space="preserve">Die sicherheitsbezogenen Teile des Steuerungssystems müssen EN ISO 13849-1, </w:t>
            </w:r>
            <w:proofErr w:type="spellStart"/>
            <w:r w:rsidRPr="00472B40">
              <w:rPr>
                <w:rFonts w:ascii="Arial" w:hAnsi="Arial" w:cs="Arial"/>
                <w:sz w:val="20"/>
                <w:szCs w:val="20"/>
              </w:rPr>
              <w:t>PLr</w:t>
            </w:r>
            <w:proofErr w:type="spellEnd"/>
            <w:r w:rsidRPr="00472B40">
              <w:rPr>
                <w:rFonts w:ascii="Arial" w:hAnsi="Arial" w:cs="Arial"/>
                <w:sz w:val="20"/>
                <w:szCs w:val="20"/>
              </w:rPr>
              <w:t xml:space="preserve"> =c entsprechen.</w:t>
            </w:r>
          </w:p>
          <w:p w14:paraId="016B72AE" w14:textId="01A726E9"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 xml:space="preserve">Für Arbeiten bei geöffneten Schutzeinrichtungen ist eine Zweihandschaltung nach EN </w:t>
            </w:r>
            <w:r w:rsidR="00E7665F">
              <w:rPr>
                <w:rFonts w:ascii="Arial" w:hAnsi="Arial" w:cs="Arial"/>
                <w:sz w:val="20"/>
                <w:szCs w:val="20"/>
              </w:rPr>
              <w:t>ISO 13851</w:t>
            </w:r>
            <w:r w:rsidRPr="002E654B">
              <w:rPr>
                <w:rFonts w:ascii="Arial" w:hAnsi="Arial" w:cs="Arial"/>
                <w:sz w:val="20"/>
                <w:szCs w:val="20"/>
              </w:rPr>
              <w:t>, Typ III in unmittelbarer Nähe vorzusehen, der Gefahrenbereich muss einsehbar sein, oder;</w:t>
            </w:r>
          </w:p>
          <w:p w14:paraId="121B2A9F" w14:textId="77777777"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Durch eine Steuereinrichtung mit selbsttätiger Rückstellung mit einem Mindestabstand von 2m zum Gefahrenbereich. Die sicherheitsbezogenen Teile des</w:t>
            </w:r>
            <w:r>
              <w:rPr>
                <w:rFonts w:ascii="Arial" w:hAnsi="Arial" w:cs="Arial"/>
                <w:sz w:val="20"/>
                <w:szCs w:val="20"/>
              </w:rPr>
              <w:t xml:space="preserve"> </w:t>
            </w:r>
            <w:r w:rsidRPr="002E654B">
              <w:rPr>
                <w:rFonts w:ascii="Arial" w:hAnsi="Arial" w:cs="Arial"/>
                <w:sz w:val="20"/>
                <w:szCs w:val="20"/>
              </w:rPr>
              <w:t xml:space="preserve">Steuerungssystems müssen EN ISO 13849-1, </w:t>
            </w:r>
            <w:proofErr w:type="spellStart"/>
            <w:r w:rsidRPr="002E654B">
              <w:rPr>
                <w:rFonts w:ascii="Arial" w:hAnsi="Arial" w:cs="Arial"/>
                <w:sz w:val="20"/>
                <w:szCs w:val="20"/>
              </w:rPr>
              <w:t>PLr</w:t>
            </w:r>
            <w:proofErr w:type="spellEnd"/>
            <w:r w:rsidRPr="002E654B">
              <w:rPr>
                <w:rFonts w:ascii="Arial" w:hAnsi="Arial" w:cs="Arial"/>
                <w:sz w:val="20"/>
                <w:szCs w:val="20"/>
              </w:rPr>
              <w:t xml:space="preserve"> =b entsprechen.</w:t>
            </w:r>
          </w:p>
          <w:p w14:paraId="373ECC16" w14:textId="77777777"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Wenn notwendig ist der Zugriff einer zweiten Person zum Gefahrenbereich z.B. durch feststehende trennende</w:t>
            </w:r>
            <w:r>
              <w:rPr>
                <w:rFonts w:ascii="Arial" w:hAnsi="Arial" w:cs="Arial"/>
                <w:sz w:val="20"/>
                <w:szCs w:val="20"/>
              </w:rPr>
              <w:t xml:space="preserve"> </w:t>
            </w:r>
            <w:r w:rsidRPr="002E654B">
              <w:rPr>
                <w:rFonts w:ascii="Arial" w:hAnsi="Arial" w:cs="Arial"/>
                <w:sz w:val="20"/>
                <w:szCs w:val="20"/>
              </w:rPr>
              <w:t>Schutzeinrichtungen zu verhindern.</w:t>
            </w:r>
          </w:p>
          <w:p w14:paraId="7F28416A" w14:textId="77777777"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 xml:space="preserve">Teile des </w:t>
            </w:r>
            <w:proofErr w:type="spellStart"/>
            <w:r w:rsidRPr="002E654B">
              <w:rPr>
                <w:rFonts w:ascii="Arial" w:hAnsi="Arial" w:cs="Arial"/>
                <w:sz w:val="20"/>
                <w:szCs w:val="20"/>
              </w:rPr>
              <w:t>Extrudierkopfes</w:t>
            </w:r>
            <w:proofErr w:type="spellEnd"/>
            <w:r w:rsidRPr="002E654B">
              <w:rPr>
                <w:rFonts w:ascii="Arial" w:hAnsi="Arial" w:cs="Arial"/>
                <w:sz w:val="20"/>
                <w:szCs w:val="20"/>
              </w:rPr>
              <w:t xml:space="preserve"> müssen in geöffneter Stellung verriegelbar sein, um gefahrbringende Bewegung durch Schwerkraft oder durch Fehlfunktionen von</w:t>
            </w:r>
            <w:r>
              <w:rPr>
                <w:rFonts w:ascii="Arial" w:hAnsi="Arial" w:cs="Arial"/>
                <w:sz w:val="20"/>
                <w:szCs w:val="20"/>
              </w:rPr>
              <w:t xml:space="preserve"> </w:t>
            </w:r>
            <w:r w:rsidRPr="002E654B">
              <w:rPr>
                <w:rFonts w:ascii="Arial" w:hAnsi="Arial" w:cs="Arial"/>
                <w:sz w:val="20"/>
                <w:szCs w:val="20"/>
              </w:rPr>
              <w:t>Steuerungen, zu verhindern.</w:t>
            </w:r>
          </w:p>
          <w:p w14:paraId="46628AB9" w14:textId="77777777" w:rsidR="00BE271D" w:rsidRDefault="00BE271D" w:rsidP="00BE271D">
            <w:pPr>
              <w:pStyle w:val="Text"/>
              <w:spacing w:before="60" w:after="60" w:line="240" w:lineRule="auto"/>
              <w:jc w:val="left"/>
              <w:rPr>
                <w:rFonts w:ascii="Arial" w:hAnsi="Arial" w:cs="Arial"/>
                <w:sz w:val="20"/>
                <w:szCs w:val="20"/>
                <w:u w:val="single"/>
              </w:rPr>
            </w:pPr>
          </w:p>
          <w:p w14:paraId="4D70C7ED" w14:textId="77777777"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7AB2BE70" w14:textId="77777777" w:rsidR="00BE271D" w:rsidRPr="00542A3C" w:rsidRDefault="00BE271D"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3640CBBE" w14:textId="77777777" w:rsidR="00BE271D" w:rsidRDefault="00BE271D"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6ED51801" w14:textId="77777777" w:rsidR="00BE271D" w:rsidRPr="00542A3C" w:rsidRDefault="00BE271D"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4914B893" w14:textId="77777777" w:rsidR="00BE271D" w:rsidRDefault="00BE271D" w:rsidP="00BE271D">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Pr>
                <w:rFonts w:ascii="Arial" w:hAnsi="Arial" w:cs="Arial"/>
                <w:sz w:val="20"/>
                <w:szCs w:val="20"/>
              </w:rPr>
              <w:t>7</w:t>
            </w:r>
            <w:r w:rsidRPr="00DD72DD">
              <w:rPr>
                <w:rFonts w:ascii="Arial" w:hAnsi="Arial" w:cs="Arial"/>
                <w:sz w:val="20"/>
                <w:szCs w:val="20"/>
              </w:rPr>
              <w:t>.</w:t>
            </w:r>
          </w:p>
          <w:p w14:paraId="3AF9C3A8" w14:textId="77777777" w:rsidR="00BE271D" w:rsidRDefault="00BE271D" w:rsidP="00BE271D">
            <w:pPr>
              <w:pStyle w:val="Text"/>
              <w:spacing w:before="60" w:after="60" w:line="240" w:lineRule="auto"/>
              <w:jc w:val="left"/>
              <w:rPr>
                <w:rFonts w:ascii="Arial" w:hAnsi="Arial" w:cs="Arial"/>
                <w:sz w:val="20"/>
                <w:szCs w:val="20"/>
              </w:rPr>
            </w:pPr>
          </w:p>
          <w:p w14:paraId="1AD3DF39" w14:textId="77777777" w:rsidR="00BE271D"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5.2.10</w:t>
            </w:r>
          </w:p>
          <w:p w14:paraId="4D27435B" w14:textId="77777777" w:rsidR="00BE271D" w:rsidRDefault="00BE271D" w:rsidP="00BE271D">
            <w:pPr>
              <w:pStyle w:val="Text"/>
              <w:spacing w:before="60" w:after="60" w:line="240" w:lineRule="auto"/>
              <w:jc w:val="left"/>
              <w:rPr>
                <w:rFonts w:ascii="Arial" w:hAnsi="Arial" w:cs="Arial"/>
                <w:sz w:val="20"/>
                <w:szCs w:val="20"/>
              </w:rPr>
            </w:pPr>
          </w:p>
          <w:p w14:paraId="764FD5FE" w14:textId="77777777" w:rsidR="00BE271D"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6FD16C9A" w14:textId="79F52928"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Pkt. 6.2</w:t>
            </w:r>
            <w:r w:rsidR="005B75AB">
              <w:rPr>
                <w:rFonts w:ascii="Arial" w:hAnsi="Arial" w:cs="Arial"/>
                <w:sz w:val="20"/>
                <w:szCs w:val="20"/>
              </w:rPr>
              <w:t>, 6.3</w:t>
            </w:r>
          </w:p>
          <w:p w14:paraId="50404F8C" w14:textId="77777777" w:rsidR="00BE271D" w:rsidRPr="00542A3C" w:rsidRDefault="00BE271D" w:rsidP="00BE271D">
            <w:pPr>
              <w:pStyle w:val="Text"/>
              <w:spacing w:before="60" w:after="60" w:line="240" w:lineRule="auto"/>
              <w:jc w:val="left"/>
              <w:rPr>
                <w:rFonts w:ascii="Arial" w:hAnsi="Arial" w:cs="Arial"/>
                <w:sz w:val="20"/>
                <w:szCs w:val="20"/>
              </w:rPr>
            </w:pPr>
          </w:p>
          <w:p w14:paraId="4E389496" w14:textId="15C0DE74" w:rsidR="00BE271D" w:rsidRDefault="00BE271D" w:rsidP="00BE271D">
            <w:pPr>
              <w:pStyle w:val="Text"/>
              <w:spacing w:before="60" w:after="60" w:line="240" w:lineRule="auto"/>
              <w:jc w:val="left"/>
              <w:rPr>
                <w:rFonts w:ascii="Arial" w:hAnsi="Arial" w:cs="Arial"/>
                <w:sz w:val="20"/>
                <w:szCs w:val="20"/>
              </w:rPr>
            </w:pPr>
            <w:r w:rsidRPr="008942EE">
              <w:rPr>
                <w:rFonts w:ascii="Arial" w:hAnsi="Arial" w:cs="Arial"/>
                <w:sz w:val="20"/>
                <w:szCs w:val="20"/>
              </w:rPr>
              <w:t>EN ISO 14120</w:t>
            </w:r>
            <w:r>
              <w:rPr>
                <w:rFonts w:ascii="Arial" w:hAnsi="Arial" w:cs="Arial"/>
                <w:sz w:val="20"/>
                <w:szCs w:val="20"/>
              </w:rPr>
              <w:t>:2015, Pkt. 5,6</w:t>
            </w:r>
          </w:p>
          <w:p w14:paraId="2322C73B" w14:textId="0841FA07" w:rsidR="005B75AB" w:rsidRDefault="005B75AB" w:rsidP="00BE271D">
            <w:pPr>
              <w:pStyle w:val="Text"/>
              <w:spacing w:before="60" w:after="60" w:line="240" w:lineRule="auto"/>
              <w:jc w:val="left"/>
              <w:rPr>
                <w:rFonts w:ascii="Arial" w:hAnsi="Arial" w:cs="Arial"/>
                <w:sz w:val="20"/>
                <w:szCs w:val="20"/>
              </w:rPr>
            </w:pPr>
          </w:p>
          <w:p w14:paraId="32DCE51E" w14:textId="77777777" w:rsidR="005B75AB" w:rsidRPr="00D4792F" w:rsidRDefault="005B75AB" w:rsidP="005B75AB">
            <w:pPr>
              <w:pStyle w:val="Text"/>
              <w:spacing w:before="60" w:after="60" w:line="240" w:lineRule="auto"/>
              <w:jc w:val="left"/>
              <w:rPr>
                <w:rFonts w:ascii="Arial" w:hAnsi="Arial" w:cs="Arial"/>
                <w:sz w:val="20"/>
                <w:szCs w:val="20"/>
              </w:rPr>
            </w:pPr>
            <w:r w:rsidRPr="00D4792F">
              <w:rPr>
                <w:rFonts w:ascii="Arial" w:hAnsi="Arial" w:cs="Arial"/>
                <w:sz w:val="20"/>
                <w:szCs w:val="20"/>
              </w:rPr>
              <w:t>EN ISO 14119:2013</w:t>
            </w:r>
          </w:p>
          <w:p w14:paraId="6BA91974" w14:textId="77777777" w:rsidR="00BE271D" w:rsidRDefault="00BE271D" w:rsidP="00BE271D">
            <w:pPr>
              <w:pStyle w:val="Text"/>
              <w:spacing w:before="60" w:after="60" w:line="240" w:lineRule="auto"/>
              <w:jc w:val="left"/>
              <w:rPr>
                <w:rFonts w:ascii="Arial" w:hAnsi="Arial" w:cs="Arial"/>
                <w:sz w:val="20"/>
                <w:szCs w:val="20"/>
              </w:rPr>
            </w:pPr>
          </w:p>
          <w:p w14:paraId="5142649C" w14:textId="77777777"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EN ISO 13857:2019</w:t>
            </w:r>
          </w:p>
          <w:p w14:paraId="7B1A9D0B" w14:textId="77777777" w:rsidR="00BE271D" w:rsidRPr="00D00E8C" w:rsidRDefault="00BE271D" w:rsidP="00BE271D">
            <w:pPr>
              <w:pStyle w:val="Text"/>
              <w:spacing w:before="60" w:after="60" w:line="240" w:lineRule="auto"/>
              <w:jc w:val="left"/>
              <w:rPr>
                <w:rFonts w:ascii="Arial" w:hAnsi="Arial" w:cs="Arial"/>
                <w:sz w:val="20"/>
                <w:szCs w:val="20"/>
              </w:rPr>
            </w:pPr>
            <w:r w:rsidRPr="0075473D">
              <w:rPr>
                <w:rFonts w:ascii="Arial" w:hAnsi="Arial" w:cs="Arial"/>
                <w:sz w:val="20"/>
                <w:szCs w:val="20"/>
              </w:rPr>
              <w:t>Pkt. 4</w:t>
            </w:r>
          </w:p>
          <w:p w14:paraId="4707B02C" w14:textId="77777777" w:rsidR="00BE271D" w:rsidRDefault="00BE271D" w:rsidP="00BE271D">
            <w:pPr>
              <w:pStyle w:val="Text"/>
              <w:spacing w:before="60" w:after="60" w:line="240" w:lineRule="auto"/>
              <w:jc w:val="left"/>
              <w:rPr>
                <w:rFonts w:ascii="Arial" w:hAnsi="Arial" w:cs="Arial"/>
                <w:sz w:val="20"/>
                <w:szCs w:val="20"/>
              </w:rPr>
            </w:pPr>
          </w:p>
          <w:p w14:paraId="0CFE6785" w14:textId="77777777"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16D62380" w14:textId="77777777" w:rsidR="00BE271D" w:rsidRDefault="00BE271D" w:rsidP="00BE271D">
            <w:pPr>
              <w:pStyle w:val="Text"/>
              <w:spacing w:before="60" w:after="60" w:line="240" w:lineRule="auto"/>
              <w:jc w:val="left"/>
              <w:rPr>
                <w:rFonts w:ascii="Arial" w:hAnsi="Arial" w:cs="Arial"/>
                <w:sz w:val="20"/>
                <w:szCs w:val="20"/>
              </w:rPr>
            </w:pPr>
          </w:p>
          <w:p w14:paraId="53AB2B98" w14:textId="3B668DAD" w:rsidR="00BE271D" w:rsidRPr="00542A3C" w:rsidRDefault="00E7665F" w:rsidP="00E7665F">
            <w:pPr>
              <w:pStyle w:val="Text"/>
              <w:spacing w:before="60" w:after="60" w:line="240" w:lineRule="auto"/>
              <w:jc w:val="left"/>
              <w:rPr>
                <w:rFonts w:ascii="Arial" w:hAnsi="Arial" w:cs="Arial"/>
                <w:sz w:val="20"/>
                <w:szCs w:val="20"/>
              </w:rPr>
            </w:pPr>
            <w:r>
              <w:rPr>
                <w:rFonts w:ascii="Arial" w:hAnsi="Arial" w:cs="Arial"/>
                <w:sz w:val="20"/>
                <w:szCs w:val="20"/>
              </w:rPr>
              <w:t>EN ISO 13851:2019</w:t>
            </w:r>
          </w:p>
        </w:tc>
      </w:tr>
      <w:bookmarkEnd w:id="17"/>
    </w:tbl>
    <w:p w14:paraId="660D30FD" w14:textId="60BBC844" w:rsidR="00E9418A" w:rsidRDefault="00E9418A" w:rsidP="00847841">
      <w:pPr>
        <w:rPr>
          <w:sz w:val="16"/>
          <w:szCs w:val="16"/>
        </w:rPr>
      </w:pPr>
    </w:p>
    <w:p w14:paraId="1EFEB35E" w14:textId="2C33EEBF" w:rsidR="00AF4E23" w:rsidRDefault="00AF4E23" w:rsidP="00847841">
      <w:pPr>
        <w:rPr>
          <w:sz w:val="16"/>
          <w:szCs w:val="16"/>
        </w:rPr>
      </w:pPr>
    </w:p>
    <w:p w14:paraId="5F5AE7CE" w14:textId="3D7BC28C" w:rsidR="00AF4E23" w:rsidRDefault="00AF4E23" w:rsidP="00847841">
      <w:pPr>
        <w:rPr>
          <w:sz w:val="16"/>
          <w:szCs w:val="16"/>
        </w:rPr>
      </w:pPr>
    </w:p>
    <w:p w14:paraId="4FE3403D" w14:textId="5C2433A8" w:rsidR="00AF4E23" w:rsidRDefault="00AF4E23" w:rsidP="00847841">
      <w:pPr>
        <w:rPr>
          <w:sz w:val="16"/>
          <w:szCs w:val="16"/>
        </w:rPr>
      </w:pPr>
    </w:p>
    <w:p w14:paraId="73DEA984" w14:textId="401A25F6" w:rsidR="00AF4E23" w:rsidRDefault="00AF4E23" w:rsidP="00847841">
      <w:pPr>
        <w:rPr>
          <w:sz w:val="16"/>
          <w:szCs w:val="16"/>
        </w:rPr>
      </w:pPr>
    </w:p>
    <w:p w14:paraId="462F35B1" w14:textId="1C2BB3A6" w:rsidR="00AF4E23" w:rsidRDefault="00AF4E23" w:rsidP="00847841">
      <w:pPr>
        <w:rPr>
          <w:sz w:val="16"/>
          <w:szCs w:val="16"/>
        </w:rPr>
      </w:pPr>
    </w:p>
    <w:p w14:paraId="5397B3CE" w14:textId="7DD9D121" w:rsidR="00AF4E23" w:rsidRDefault="00AF4E23" w:rsidP="00847841">
      <w:pPr>
        <w:rPr>
          <w:sz w:val="16"/>
          <w:szCs w:val="16"/>
        </w:rPr>
      </w:pPr>
    </w:p>
    <w:p w14:paraId="2838E363" w14:textId="2978254F" w:rsidR="00AF4E23" w:rsidRDefault="00AF4E23" w:rsidP="00847841">
      <w:pPr>
        <w:rPr>
          <w:sz w:val="16"/>
          <w:szCs w:val="16"/>
        </w:rPr>
      </w:pPr>
    </w:p>
    <w:p w14:paraId="013C0119" w14:textId="7602D4CD" w:rsidR="00AF4E23" w:rsidRDefault="00AF4E23" w:rsidP="00847841">
      <w:pPr>
        <w:rPr>
          <w:sz w:val="16"/>
          <w:szCs w:val="16"/>
        </w:rPr>
      </w:pPr>
    </w:p>
    <w:p w14:paraId="65AAA991" w14:textId="3BAC09EA" w:rsidR="00AF4E23" w:rsidRDefault="00AF4E23" w:rsidP="00847841">
      <w:pPr>
        <w:rPr>
          <w:sz w:val="16"/>
          <w:szCs w:val="16"/>
        </w:rPr>
      </w:pPr>
    </w:p>
    <w:p w14:paraId="52052D99" w14:textId="77777777" w:rsidR="005B75AB" w:rsidRDefault="005B75AB" w:rsidP="00847841">
      <w:pPr>
        <w:rPr>
          <w:sz w:val="16"/>
          <w:szCs w:val="16"/>
        </w:rPr>
      </w:pPr>
    </w:p>
    <w:p w14:paraId="05D89BAD" w14:textId="61D8E26F" w:rsidR="00AF4E23" w:rsidRDefault="00AF4E23" w:rsidP="00847841">
      <w:pPr>
        <w:rPr>
          <w:sz w:val="16"/>
          <w:szCs w:val="16"/>
        </w:rPr>
      </w:pPr>
    </w:p>
    <w:p w14:paraId="5873AB11" w14:textId="586DE01F" w:rsidR="00AF4E23" w:rsidRDefault="00AF4E23" w:rsidP="00217518">
      <w:pPr>
        <w:tabs>
          <w:tab w:val="left" w:pos="1476"/>
        </w:tabs>
        <w:spacing w:after="0" w:line="240" w:lineRule="auto"/>
        <w:rPr>
          <w:sz w:val="16"/>
          <w:szCs w:val="16"/>
        </w:rPr>
      </w:pPr>
    </w:p>
    <w:p w14:paraId="0A3BE4A6" w14:textId="406BA1C7" w:rsidR="00217518" w:rsidRDefault="00217518" w:rsidP="00217518">
      <w:pPr>
        <w:tabs>
          <w:tab w:val="left" w:pos="1476"/>
        </w:tabs>
        <w:spacing w:after="0" w:line="240" w:lineRule="auto"/>
        <w:rPr>
          <w:sz w:val="16"/>
          <w:szCs w:val="16"/>
        </w:rPr>
      </w:pPr>
    </w:p>
    <w:p w14:paraId="7C2A2229" w14:textId="776D7B0C" w:rsidR="00217518" w:rsidRDefault="00217518" w:rsidP="00217518">
      <w:pPr>
        <w:tabs>
          <w:tab w:val="left" w:pos="1476"/>
        </w:tabs>
        <w:spacing w:after="0" w:line="240" w:lineRule="auto"/>
        <w:rPr>
          <w:sz w:val="16"/>
          <w:szCs w:val="16"/>
        </w:rPr>
      </w:pPr>
    </w:p>
    <w:p w14:paraId="6B055268" w14:textId="414017D2" w:rsid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C63F26" w:rsidRPr="00492AD5" w14:paraId="76DDC75A" w14:textId="77777777" w:rsidTr="002913DF">
        <w:trPr>
          <w:jc w:val="center"/>
        </w:trPr>
        <w:tc>
          <w:tcPr>
            <w:tcW w:w="7508" w:type="dxa"/>
            <w:shd w:val="pct20" w:color="auto" w:fill="auto"/>
          </w:tcPr>
          <w:p w14:paraId="5E60288E" w14:textId="77777777" w:rsidR="00C63F26" w:rsidRPr="00492AD5" w:rsidRDefault="00C63F26"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2A00AC46" w14:textId="77777777" w:rsidR="00C63F26" w:rsidRPr="00492AD5" w:rsidRDefault="00C63F26"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63F26" w:rsidRPr="00492AD5" w14:paraId="7B4A927D" w14:textId="77777777" w:rsidTr="002913DF">
        <w:trPr>
          <w:jc w:val="center"/>
        </w:trPr>
        <w:tc>
          <w:tcPr>
            <w:tcW w:w="7508" w:type="dxa"/>
          </w:tcPr>
          <w:p w14:paraId="3535C44D" w14:textId="77777777" w:rsidR="00C63F26"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0C60217B" w14:textId="77777777" w:rsidR="007461A3" w:rsidRDefault="007461A3" w:rsidP="007461A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5EF11903" w14:textId="77777777" w:rsidR="007461A3" w:rsidRDefault="007461A3" w:rsidP="00AD469B">
            <w:pPr>
              <w:pStyle w:val="Text"/>
              <w:numPr>
                <w:ilvl w:val="0"/>
                <w:numId w:val="1"/>
              </w:numPr>
              <w:spacing w:before="60" w:after="60" w:line="240" w:lineRule="auto"/>
              <w:jc w:val="left"/>
              <w:rPr>
                <w:rFonts w:ascii="Arial" w:hAnsi="Arial" w:cs="Arial"/>
                <w:sz w:val="20"/>
                <w:szCs w:val="20"/>
              </w:rPr>
            </w:pPr>
            <w:r w:rsidRPr="00A87356">
              <w:rPr>
                <w:rFonts w:ascii="Arial" w:hAnsi="Arial" w:cs="Arial"/>
                <w:sz w:val="20"/>
                <w:szCs w:val="20"/>
              </w:rPr>
              <w:t xml:space="preserve">Inhärent sichere Konstruktion der Maschine durch </w:t>
            </w:r>
            <w:r>
              <w:rPr>
                <w:rFonts w:ascii="Arial" w:hAnsi="Arial" w:cs="Arial"/>
                <w:sz w:val="20"/>
                <w:szCs w:val="20"/>
              </w:rPr>
              <w:t xml:space="preserve">konstruktive Gestaltung des </w:t>
            </w:r>
            <w:proofErr w:type="spellStart"/>
            <w:r>
              <w:rPr>
                <w:rFonts w:ascii="Arial" w:hAnsi="Arial" w:cs="Arial"/>
                <w:sz w:val="20"/>
                <w:szCs w:val="20"/>
              </w:rPr>
              <w:t>Extrudierkopfes</w:t>
            </w:r>
            <w:proofErr w:type="spellEnd"/>
            <w:r>
              <w:rPr>
                <w:rFonts w:ascii="Arial" w:hAnsi="Arial" w:cs="Arial"/>
                <w:sz w:val="20"/>
                <w:szCs w:val="20"/>
              </w:rPr>
              <w:t>.</w:t>
            </w:r>
          </w:p>
          <w:p w14:paraId="470C5394" w14:textId="77777777" w:rsidR="00C63F26" w:rsidRDefault="00C63F26" w:rsidP="002913DF">
            <w:pPr>
              <w:pStyle w:val="Text"/>
              <w:spacing w:before="60" w:after="60" w:line="240" w:lineRule="auto"/>
              <w:jc w:val="left"/>
              <w:rPr>
                <w:rFonts w:ascii="Arial" w:hAnsi="Arial" w:cs="Arial"/>
                <w:sz w:val="20"/>
                <w:szCs w:val="20"/>
                <w:u w:val="single"/>
              </w:rPr>
            </w:pPr>
          </w:p>
          <w:p w14:paraId="3EEF3340" w14:textId="3FF1AD18" w:rsidR="00C63F26"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6D06A62F" w14:textId="4DD8209C" w:rsidR="00951E99" w:rsidRPr="00951E99" w:rsidRDefault="00951E99" w:rsidP="00951E99">
            <w:pPr>
              <w:pStyle w:val="Text"/>
              <w:numPr>
                <w:ilvl w:val="0"/>
                <w:numId w:val="1"/>
              </w:numPr>
              <w:spacing w:before="60" w:after="60" w:line="240" w:lineRule="auto"/>
              <w:jc w:val="left"/>
              <w:rPr>
                <w:rFonts w:ascii="Arial" w:hAnsi="Arial" w:cs="Arial"/>
                <w:sz w:val="20"/>
                <w:szCs w:val="20"/>
              </w:rPr>
            </w:pPr>
            <w:r w:rsidRPr="00951E99">
              <w:rPr>
                <w:rFonts w:ascii="Arial" w:hAnsi="Arial" w:cs="Arial"/>
                <w:sz w:val="20"/>
                <w:szCs w:val="20"/>
              </w:rPr>
              <w:t xml:space="preserve">Der </w:t>
            </w:r>
            <w:proofErr w:type="spellStart"/>
            <w:r w:rsidRPr="00951E99">
              <w:rPr>
                <w:rFonts w:ascii="Arial" w:hAnsi="Arial" w:cs="Arial"/>
                <w:sz w:val="20"/>
                <w:szCs w:val="20"/>
              </w:rPr>
              <w:t>Extrudierkopf</w:t>
            </w:r>
            <w:proofErr w:type="spellEnd"/>
            <w:r w:rsidRPr="00951E99">
              <w:rPr>
                <w:rFonts w:ascii="Arial" w:hAnsi="Arial" w:cs="Arial"/>
                <w:sz w:val="20"/>
                <w:szCs w:val="20"/>
              </w:rPr>
              <w:t xml:space="preserve"> ist konstruktiv mit einer feststehenden Trennenden Schutzeinrichtung (</w:t>
            </w:r>
            <w:r w:rsidR="00E3426A">
              <w:rPr>
                <w:rFonts w:ascii="Arial" w:hAnsi="Arial" w:cs="Arial"/>
                <w:sz w:val="20"/>
                <w:szCs w:val="20"/>
              </w:rPr>
              <w:t>Mundstück</w:t>
            </w:r>
            <w:r w:rsidRPr="00951E99">
              <w:rPr>
                <w:rFonts w:ascii="Arial" w:hAnsi="Arial" w:cs="Arial"/>
                <w:sz w:val="20"/>
                <w:szCs w:val="20"/>
              </w:rPr>
              <w:t>) gemäß EN 1114-1, Abschnitt 5.2.10 und EN ISO 14120 versehen.</w:t>
            </w:r>
          </w:p>
          <w:p w14:paraId="4D7B7BB9" w14:textId="77777777" w:rsidR="00211E9A" w:rsidRDefault="00211E9A" w:rsidP="002913DF">
            <w:pPr>
              <w:pStyle w:val="Text"/>
              <w:spacing w:before="60" w:after="60" w:line="240" w:lineRule="auto"/>
              <w:jc w:val="left"/>
              <w:rPr>
                <w:rFonts w:ascii="Arial" w:hAnsi="Arial" w:cs="Arial"/>
                <w:sz w:val="20"/>
                <w:szCs w:val="20"/>
                <w:u w:val="single"/>
              </w:rPr>
            </w:pPr>
          </w:p>
          <w:p w14:paraId="677EA946" w14:textId="0880BA65" w:rsidR="00C63F26" w:rsidRPr="00473A4D"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0F75BE03" w14:textId="6663EE7F" w:rsidR="00AF4E23" w:rsidRDefault="00AF4E2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22C16816" w14:textId="085B4DE3" w:rsidR="004A1467" w:rsidRPr="004A1467" w:rsidRDefault="004A1467" w:rsidP="004A1467">
            <w:pPr>
              <w:pStyle w:val="Text"/>
              <w:numPr>
                <w:ilvl w:val="0"/>
                <w:numId w:val="1"/>
              </w:numPr>
              <w:spacing w:before="60" w:after="60" w:line="240" w:lineRule="auto"/>
              <w:jc w:val="left"/>
              <w:rPr>
                <w:rFonts w:ascii="Arial" w:hAnsi="Arial" w:cs="Arial"/>
                <w:sz w:val="20"/>
                <w:szCs w:val="20"/>
              </w:rPr>
            </w:pPr>
            <w:r w:rsidRPr="00EC6AC3">
              <w:rPr>
                <w:rFonts w:ascii="Arial" w:hAnsi="Arial" w:cs="Arial"/>
                <w:sz w:val="20"/>
                <w:szCs w:val="20"/>
              </w:rPr>
              <w:t>Warnhinweis</w:t>
            </w:r>
            <w:r>
              <w:rPr>
                <w:rFonts w:ascii="Arial" w:hAnsi="Arial" w:cs="Arial"/>
                <w:sz w:val="20"/>
                <w:szCs w:val="20"/>
              </w:rPr>
              <w:t>:</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4A1467" w:rsidRPr="00A836A0" w14:paraId="2927F513" w14:textId="77777777" w:rsidTr="00DC6C64">
              <w:trPr>
                <w:trHeight w:hRule="exact" w:val="227"/>
              </w:trPr>
              <w:tc>
                <w:tcPr>
                  <w:tcW w:w="1559" w:type="dxa"/>
                  <w:vMerge w:val="restart"/>
                </w:tcPr>
                <w:p w14:paraId="2A43B781" w14:textId="77777777" w:rsidR="004A1467" w:rsidRPr="00A836A0" w:rsidRDefault="004A1467" w:rsidP="004A1467">
                  <w:pPr>
                    <w:pStyle w:val="73Gefahrensymbol"/>
                    <w:spacing w:before="0"/>
                    <w:jc w:val="center"/>
                    <w:rPr>
                      <w:noProof/>
                      <w:sz w:val="20"/>
                      <w:szCs w:val="20"/>
                      <w:lang w:eastAsia="de-DE"/>
                    </w:rPr>
                  </w:pPr>
                </w:p>
                <w:p w14:paraId="02E39AB8" w14:textId="77777777" w:rsidR="004A1467" w:rsidRPr="00A836A0" w:rsidRDefault="004A1467" w:rsidP="004A1467">
                  <w:pPr>
                    <w:pStyle w:val="73Gefahrensymbol"/>
                    <w:jc w:val="center"/>
                    <w:rPr>
                      <w:noProof/>
                      <w:sz w:val="20"/>
                      <w:szCs w:val="20"/>
                      <w:lang w:eastAsia="de-DE"/>
                    </w:rPr>
                  </w:pPr>
                  <w:r>
                    <w:rPr>
                      <w:noProof/>
                      <w:lang w:eastAsia="de-DE"/>
                    </w:rPr>
                    <w:drawing>
                      <wp:inline distT="0" distB="0" distL="0" distR="0" wp14:anchorId="0417C178" wp14:editId="4741DDC3">
                        <wp:extent cx="560832" cy="487680"/>
                        <wp:effectExtent l="0" t="0" r="0" b="7620"/>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Grafik 239"/>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60832" cy="487680"/>
                                </a:xfrm>
                                <a:prstGeom prst="rect">
                                  <a:avLst/>
                                </a:prstGeom>
                                <a:noFill/>
                                <a:ln>
                                  <a:noFill/>
                                </a:ln>
                              </pic:spPr>
                            </pic:pic>
                          </a:graphicData>
                        </a:graphic>
                      </wp:inline>
                    </w:drawing>
                  </w:r>
                </w:p>
              </w:tc>
              <w:tc>
                <w:tcPr>
                  <w:tcW w:w="4962" w:type="dxa"/>
                  <w:tcBorders>
                    <w:bottom w:val="nil"/>
                  </w:tcBorders>
                </w:tcPr>
                <w:p w14:paraId="70B349ED" w14:textId="77777777" w:rsidR="004A1467" w:rsidRPr="00A836A0" w:rsidRDefault="004A1467" w:rsidP="004A1467">
                  <w:pPr>
                    <w:pStyle w:val="70Gefahrengrad"/>
                    <w:spacing w:line="336" w:lineRule="auto"/>
                    <w:rPr>
                      <w:sz w:val="20"/>
                      <w:szCs w:val="20"/>
                    </w:rPr>
                  </w:pPr>
                </w:p>
              </w:tc>
            </w:tr>
            <w:tr w:rsidR="004A1467" w:rsidRPr="00A836A0" w14:paraId="75A4F7F0" w14:textId="77777777" w:rsidTr="00DC6C64">
              <w:tc>
                <w:tcPr>
                  <w:tcW w:w="1559" w:type="dxa"/>
                  <w:vMerge/>
                </w:tcPr>
                <w:p w14:paraId="7CF19A90" w14:textId="77777777" w:rsidR="004A1467" w:rsidRPr="00A836A0" w:rsidRDefault="004A1467" w:rsidP="004A1467">
                  <w:pPr>
                    <w:pStyle w:val="73Gefahrensymbol"/>
                    <w:spacing w:line="336" w:lineRule="auto"/>
                    <w:rPr>
                      <w:sz w:val="20"/>
                      <w:szCs w:val="20"/>
                    </w:rPr>
                  </w:pPr>
                </w:p>
              </w:tc>
              <w:tc>
                <w:tcPr>
                  <w:tcW w:w="4962" w:type="dxa"/>
                  <w:tcBorders>
                    <w:top w:val="nil"/>
                    <w:bottom w:val="nil"/>
                  </w:tcBorders>
                  <w:shd w:val="clear" w:color="auto" w:fill="FFA500"/>
                  <w:vAlign w:val="center"/>
                </w:tcPr>
                <w:p w14:paraId="5BC37D26" w14:textId="77777777" w:rsidR="004A1467" w:rsidRPr="00FC7762" w:rsidRDefault="004A1467" w:rsidP="004A1467">
                  <w:pPr>
                    <w:pStyle w:val="70Gefahrengrad"/>
                    <w:spacing w:line="240" w:lineRule="auto"/>
                    <w:rPr>
                      <w:color w:val="auto"/>
                      <w:sz w:val="20"/>
                      <w:szCs w:val="20"/>
                    </w:rPr>
                  </w:pPr>
                  <w:r>
                    <w:rPr>
                      <w:color w:val="auto"/>
                      <w:sz w:val="20"/>
                      <w:szCs w:val="20"/>
                    </w:rPr>
                    <w:t>Warnung</w:t>
                  </w:r>
                </w:p>
              </w:tc>
            </w:tr>
            <w:tr w:rsidR="004A1467" w:rsidRPr="00A836A0" w14:paraId="7A4391C3" w14:textId="77777777" w:rsidTr="00DC6C64">
              <w:tc>
                <w:tcPr>
                  <w:tcW w:w="1559" w:type="dxa"/>
                  <w:vMerge/>
                </w:tcPr>
                <w:p w14:paraId="69C0446B" w14:textId="77777777" w:rsidR="004A1467" w:rsidRPr="00A836A0" w:rsidRDefault="004A1467" w:rsidP="004A1467">
                  <w:pPr>
                    <w:pStyle w:val="10Grundtext"/>
                    <w:spacing w:line="336" w:lineRule="auto"/>
                    <w:rPr>
                      <w:sz w:val="20"/>
                      <w:szCs w:val="20"/>
                    </w:rPr>
                  </w:pPr>
                </w:p>
              </w:tc>
              <w:tc>
                <w:tcPr>
                  <w:tcW w:w="4962" w:type="dxa"/>
                </w:tcPr>
                <w:p w14:paraId="100DBE20" w14:textId="536C9B11" w:rsidR="004A1467" w:rsidRPr="00963990" w:rsidRDefault="00FC71FE" w:rsidP="004A1467">
                  <w:pPr>
                    <w:pStyle w:val="72Gefahrenfolgen"/>
                    <w:spacing w:after="120" w:line="240" w:lineRule="auto"/>
                    <w:rPr>
                      <w:sz w:val="20"/>
                      <w:szCs w:val="20"/>
                    </w:rPr>
                  </w:pPr>
                  <w:r w:rsidRPr="000829B0">
                    <w:rPr>
                      <w:sz w:val="20"/>
                      <w:szCs w:val="20"/>
                    </w:rPr>
                    <w:t>D</w:t>
                  </w:r>
                  <w:r>
                    <w:rPr>
                      <w:sz w:val="20"/>
                      <w:szCs w:val="20"/>
                    </w:rPr>
                    <w:t>er</w:t>
                  </w:r>
                  <w:r w:rsidR="00F44849">
                    <w:rPr>
                      <w:sz w:val="20"/>
                      <w:szCs w:val="20"/>
                    </w:rPr>
                    <w:t xml:space="preserve"> drehende</w:t>
                  </w:r>
                  <w:r>
                    <w:rPr>
                      <w:sz w:val="20"/>
                      <w:szCs w:val="20"/>
                    </w:rPr>
                    <w:t xml:space="preserve"> </w:t>
                  </w:r>
                  <w:proofErr w:type="spellStart"/>
                  <w:r>
                    <w:rPr>
                      <w:sz w:val="20"/>
                      <w:szCs w:val="20"/>
                    </w:rPr>
                    <w:t>Extrudierkopf</w:t>
                  </w:r>
                  <w:proofErr w:type="spellEnd"/>
                  <w:r w:rsidRPr="000829B0">
                    <w:rPr>
                      <w:sz w:val="20"/>
                      <w:szCs w:val="20"/>
                    </w:rPr>
                    <w:t xml:space="preserve"> </w:t>
                  </w:r>
                  <w:r>
                    <w:rPr>
                      <w:sz w:val="20"/>
                      <w:szCs w:val="20"/>
                    </w:rPr>
                    <w:t>k</w:t>
                  </w:r>
                  <w:r w:rsidRPr="000829B0">
                    <w:rPr>
                      <w:sz w:val="20"/>
                      <w:szCs w:val="20"/>
                    </w:rPr>
                    <w:t>ann Finger- und Handverletzungen verursachen</w:t>
                  </w:r>
                  <w:r>
                    <w:rPr>
                      <w:sz w:val="20"/>
                      <w:szCs w:val="20"/>
                    </w:rPr>
                    <w:t>.</w:t>
                  </w:r>
                </w:p>
              </w:tc>
            </w:tr>
            <w:tr w:rsidR="004A1467" w:rsidRPr="00A836A0" w14:paraId="0AB6062E" w14:textId="77777777" w:rsidTr="00DC6C64">
              <w:tc>
                <w:tcPr>
                  <w:tcW w:w="1559" w:type="dxa"/>
                  <w:vMerge/>
                </w:tcPr>
                <w:p w14:paraId="0D3BD244" w14:textId="77777777" w:rsidR="004A1467" w:rsidRPr="00A836A0" w:rsidRDefault="004A1467" w:rsidP="004A1467">
                  <w:pPr>
                    <w:pStyle w:val="10Grundtext"/>
                    <w:spacing w:line="336" w:lineRule="auto"/>
                    <w:rPr>
                      <w:sz w:val="20"/>
                      <w:szCs w:val="20"/>
                    </w:rPr>
                  </w:pPr>
                </w:p>
              </w:tc>
              <w:tc>
                <w:tcPr>
                  <w:tcW w:w="4962" w:type="dxa"/>
                </w:tcPr>
                <w:p w14:paraId="134CF740" w14:textId="266C8ED8" w:rsidR="004A1467" w:rsidRPr="007520E9" w:rsidRDefault="004A1467" w:rsidP="004A1467">
                  <w:pPr>
                    <w:pStyle w:val="30Handlungsanweisung"/>
                    <w:numPr>
                      <w:ilvl w:val="0"/>
                      <w:numId w:val="0"/>
                    </w:numPr>
                    <w:spacing w:line="240" w:lineRule="auto"/>
                    <w:rPr>
                      <w:sz w:val="20"/>
                      <w:szCs w:val="20"/>
                    </w:rPr>
                  </w:pPr>
                  <w:r w:rsidRPr="00F44849">
                    <w:rPr>
                      <w:sz w:val="20"/>
                      <w:szCs w:val="20"/>
                    </w:rPr>
                    <w:t>►</w:t>
                  </w:r>
                  <w:r w:rsidR="00F44849" w:rsidRPr="00F44849">
                    <w:rPr>
                      <w:sz w:val="20"/>
                      <w:szCs w:val="20"/>
                    </w:rPr>
                    <w:t xml:space="preserve"> Der Betrieb der Maschine ohne Mundstück ist verboten</w:t>
                  </w:r>
                  <w:r w:rsidR="00F44849">
                    <w:rPr>
                      <w:sz w:val="20"/>
                      <w:szCs w:val="20"/>
                    </w:rPr>
                    <w:t>.</w:t>
                  </w:r>
                  <w:r w:rsidR="00F44849">
                    <w:rPr>
                      <w:rFonts w:cs="Arial"/>
                    </w:rPr>
                    <w:t xml:space="preserve"> </w:t>
                  </w:r>
                  <w:r>
                    <w:rPr>
                      <w:rFonts w:cs="Arial"/>
                    </w:rPr>
                    <w:t xml:space="preserve"> </w:t>
                  </w:r>
                </w:p>
              </w:tc>
            </w:tr>
          </w:tbl>
          <w:p w14:paraId="0130C0FE" w14:textId="2BB32D63" w:rsidR="00C63F26" w:rsidRPr="00473A4D" w:rsidRDefault="00AF4E23" w:rsidP="005B75A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tc>
        <w:tc>
          <w:tcPr>
            <w:tcW w:w="1843" w:type="dxa"/>
          </w:tcPr>
          <w:p w14:paraId="37150555" w14:textId="77777777" w:rsidR="00354F45" w:rsidRDefault="00354F45" w:rsidP="00354F45">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5.2.10</w:t>
            </w:r>
          </w:p>
          <w:p w14:paraId="3C7A585C" w14:textId="77777777" w:rsidR="00354F45" w:rsidRDefault="00354F45" w:rsidP="00354F45">
            <w:pPr>
              <w:pStyle w:val="Text"/>
              <w:spacing w:before="60" w:after="60" w:line="240" w:lineRule="auto"/>
              <w:jc w:val="left"/>
              <w:rPr>
                <w:rFonts w:ascii="Arial" w:hAnsi="Arial" w:cs="Arial"/>
                <w:sz w:val="20"/>
                <w:szCs w:val="20"/>
              </w:rPr>
            </w:pPr>
          </w:p>
          <w:p w14:paraId="3C9C8A07" w14:textId="77777777" w:rsidR="00354F45" w:rsidRDefault="00354F45" w:rsidP="00354F4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14:paraId="5C6808C1" w14:textId="27AE2EF3" w:rsidR="00354F45" w:rsidRDefault="00354F45" w:rsidP="00354F45">
            <w:pPr>
              <w:pStyle w:val="Text"/>
              <w:spacing w:before="60" w:after="60" w:line="240" w:lineRule="auto"/>
              <w:jc w:val="left"/>
              <w:rPr>
                <w:rFonts w:ascii="Arial" w:hAnsi="Arial" w:cs="Arial"/>
                <w:sz w:val="20"/>
                <w:szCs w:val="20"/>
              </w:rPr>
            </w:pPr>
            <w:r>
              <w:rPr>
                <w:rFonts w:ascii="Arial" w:hAnsi="Arial" w:cs="Arial"/>
                <w:sz w:val="20"/>
                <w:szCs w:val="20"/>
              </w:rPr>
              <w:t>Pkt. 6.2</w:t>
            </w:r>
            <w:r w:rsidR="005F5D01">
              <w:rPr>
                <w:rFonts w:ascii="Arial" w:hAnsi="Arial" w:cs="Arial"/>
                <w:sz w:val="20"/>
                <w:szCs w:val="20"/>
              </w:rPr>
              <w:t>, 6.3</w:t>
            </w:r>
          </w:p>
          <w:p w14:paraId="1E24C8A1" w14:textId="77777777" w:rsidR="00354F45" w:rsidRPr="00542A3C" w:rsidRDefault="00354F45" w:rsidP="00354F45">
            <w:pPr>
              <w:pStyle w:val="Text"/>
              <w:spacing w:before="60" w:after="60" w:line="240" w:lineRule="auto"/>
              <w:jc w:val="left"/>
              <w:rPr>
                <w:rFonts w:ascii="Arial" w:hAnsi="Arial" w:cs="Arial"/>
                <w:sz w:val="20"/>
                <w:szCs w:val="20"/>
              </w:rPr>
            </w:pPr>
          </w:p>
          <w:p w14:paraId="04318D47" w14:textId="54C235C0" w:rsidR="00354F45" w:rsidRDefault="00354F45" w:rsidP="00354F45">
            <w:pPr>
              <w:pStyle w:val="Text"/>
              <w:spacing w:before="60" w:after="60" w:line="240" w:lineRule="auto"/>
              <w:jc w:val="left"/>
              <w:rPr>
                <w:rFonts w:ascii="Arial" w:hAnsi="Arial" w:cs="Arial"/>
                <w:sz w:val="20"/>
                <w:szCs w:val="20"/>
              </w:rPr>
            </w:pPr>
            <w:r w:rsidRPr="008942EE">
              <w:rPr>
                <w:rFonts w:ascii="Arial" w:hAnsi="Arial" w:cs="Arial"/>
                <w:sz w:val="20"/>
                <w:szCs w:val="20"/>
              </w:rPr>
              <w:t>EN ISO 14120</w:t>
            </w:r>
            <w:r>
              <w:rPr>
                <w:rFonts w:ascii="Arial" w:hAnsi="Arial" w:cs="Arial"/>
                <w:sz w:val="20"/>
                <w:szCs w:val="20"/>
              </w:rPr>
              <w:t>:2015, Pkt. 5,</w:t>
            </w:r>
            <w:r w:rsidR="005F5D01">
              <w:rPr>
                <w:rFonts w:ascii="Arial" w:hAnsi="Arial" w:cs="Arial"/>
                <w:sz w:val="20"/>
                <w:szCs w:val="20"/>
              </w:rPr>
              <w:t xml:space="preserve"> </w:t>
            </w:r>
            <w:r>
              <w:rPr>
                <w:rFonts w:ascii="Arial" w:hAnsi="Arial" w:cs="Arial"/>
                <w:sz w:val="20"/>
                <w:szCs w:val="20"/>
              </w:rPr>
              <w:t>6</w:t>
            </w:r>
          </w:p>
          <w:p w14:paraId="46688C97" w14:textId="77777777" w:rsidR="00C63F26" w:rsidRPr="00473A4D" w:rsidRDefault="00C63F26" w:rsidP="002913DF">
            <w:pPr>
              <w:pStyle w:val="Text"/>
              <w:spacing w:before="60" w:after="60" w:line="240" w:lineRule="auto"/>
              <w:jc w:val="left"/>
              <w:rPr>
                <w:rFonts w:ascii="Arial" w:hAnsi="Arial" w:cs="Arial"/>
                <w:sz w:val="20"/>
                <w:szCs w:val="20"/>
                <w:u w:val="single"/>
              </w:rPr>
            </w:pPr>
          </w:p>
          <w:p w14:paraId="57EF44FA" w14:textId="77777777" w:rsidR="0043704E" w:rsidRPr="00D4792F" w:rsidRDefault="0043704E" w:rsidP="0043704E">
            <w:pPr>
              <w:pStyle w:val="Text"/>
              <w:spacing w:before="60" w:after="60" w:line="240" w:lineRule="auto"/>
              <w:jc w:val="left"/>
              <w:rPr>
                <w:rFonts w:ascii="Arial" w:hAnsi="Arial" w:cs="Arial"/>
                <w:sz w:val="20"/>
                <w:szCs w:val="20"/>
              </w:rPr>
            </w:pPr>
            <w:r w:rsidRPr="00D4792F">
              <w:rPr>
                <w:rFonts w:ascii="Arial" w:hAnsi="Arial" w:cs="Arial"/>
                <w:sz w:val="20"/>
                <w:szCs w:val="20"/>
              </w:rPr>
              <w:t>EN ISO 14119:2013</w:t>
            </w:r>
          </w:p>
          <w:p w14:paraId="33E65F2A" w14:textId="77777777" w:rsidR="00C63F26" w:rsidRDefault="00C63F26" w:rsidP="002913DF">
            <w:pPr>
              <w:pStyle w:val="Text"/>
              <w:spacing w:before="60" w:after="60" w:line="240" w:lineRule="auto"/>
              <w:rPr>
                <w:rFonts w:ascii="Arial" w:hAnsi="Arial" w:cs="Arial"/>
                <w:sz w:val="20"/>
                <w:szCs w:val="20"/>
              </w:rPr>
            </w:pPr>
          </w:p>
          <w:p w14:paraId="63DE70B7" w14:textId="77777777" w:rsidR="0043704E" w:rsidRDefault="0043704E" w:rsidP="0043704E">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27DD9930" w14:textId="77777777" w:rsidR="00C63F26" w:rsidRPr="00492AD5" w:rsidRDefault="00C63F26" w:rsidP="002913DF">
            <w:pPr>
              <w:pStyle w:val="Text"/>
              <w:spacing w:before="60" w:after="60" w:line="240" w:lineRule="auto"/>
              <w:jc w:val="left"/>
              <w:rPr>
                <w:rFonts w:ascii="Arial" w:hAnsi="Arial" w:cs="Arial"/>
                <w:sz w:val="20"/>
                <w:szCs w:val="20"/>
              </w:rPr>
            </w:pPr>
          </w:p>
        </w:tc>
      </w:tr>
    </w:tbl>
    <w:p w14:paraId="103D1520" w14:textId="03A06FBA" w:rsidR="00BE271D" w:rsidRDefault="007461A3" w:rsidP="007461A3">
      <w:pPr>
        <w:tabs>
          <w:tab w:val="left" w:pos="972"/>
        </w:tabs>
        <w:rPr>
          <w:sz w:val="16"/>
          <w:szCs w:val="16"/>
        </w:rPr>
      </w:pPr>
      <w:r>
        <w:rPr>
          <w:sz w:val="16"/>
          <w:szCs w:val="16"/>
        </w:rPr>
        <w:tab/>
      </w: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37678419" w14:textId="77777777" w:rsidTr="002034A4">
        <w:trPr>
          <w:jc w:val="center"/>
        </w:trPr>
        <w:tc>
          <w:tcPr>
            <w:tcW w:w="9351" w:type="dxa"/>
            <w:gridSpan w:val="4"/>
            <w:shd w:val="pct20" w:color="auto" w:fill="auto"/>
          </w:tcPr>
          <w:p w14:paraId="231D558B" w14:textId="77777777" w:rsidR="00E9418A" w:rsidRPr="004C36B1" w:rsidRDefault="00E9418A" w:rsidP="002034A4">
            <w:pPr>
              <w:pStyle w:val="Text"/>
              <w:spacing w:before="60" w:after="60" w:line="240" w:lineRule="auto"/>
              <w:rPr>
                <w:rFonts w:ascii="Arial" w:hAnsi="Arial" w:cs="Arial"/>
                <w:sz w:val="20"/>
                <w:szCs w:val="20"/>
              </w:rPr>
            </w:pPr>
            <w:bookmarkStart w:id="18" w:name="_Hlk11929862"/>
            <w:r w:rsidRPr="004C36B1">
              <w:rPr>
                <w:rFonts w:ascii="Arial" w:hAnsi="Arial" w:cs="Arial"/>
                <w:b/>
                <w:sz w:val="20"/>
                <w:szCs w:val="20"/>
              </w:rPr>
              <w:t>Risikoeinschätzung und Risikobewertung (OUT – nach der Maßnahme)</w:t>
            </w:r>
          </w:p>
        </w:tc>
      </w:tr>
      <w:tr w:rsidR="00E9418A" w:rsidRPr="004C36B1" w14:paraId="0C079BA9" w14:textId="77777777" w:rsidTr="002034A4">
        <w:trPr>
          <w:jc w:val="center"/>
        </w:trPr>
        <w:tc>
          <w:tcPr>
            <w:tcW w:w="3397" w:type="dxa"/>
          </w:tcPr>
          <w:p w14:paraId="19437B51"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4CDE89CC" w14:textId="77777777" w:rsidR="00E9418A" w:rsidRPr="004C36B1" w:rsidRDefault="00E9418A" w:rsidP="002034A4">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tcPr>
          <w:p w14:paraId="105939DE"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4A0DBC8F"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00259031" w14:textId="77777777" w:rsidTr="002034A4">
        <w:trPr>
          <w:jc w:val="center"/>
        </w:trPr>
        <w:tc>
          <w:tcPr>
            <w:tcW w:w="3397" w:type="dxa"/>
          </w:tcPr>
          <w:p w14:paraId="1AEB507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507B26FF"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1F93D3D7"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0532925C"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14:paraId="700E3365" w14:textId="77777777" w:rsidTr="002034A4">
        <w:trPr>
          <w:jc w:val="center"/>
        </w:trPr>
        <w:tc>
          <w:tcPr>
            <w:tcW w:w="3397" w:type="dxa"/>
          </w:tcPr>
          <w:p w14:paraId="3C196731"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35988FE8" w14:textId="77777777" w:rsidR="00E9418A" w:rsidRPr="004C36B1" w:rsidRDefault="00E9418A" w:rsidP="002034A4">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14:paraId="38D5759F"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18"/>
    </w:tbl>
    <w:p w14:paraId="6BD69357"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59D1F5E2" w14:textId="77777777" w:rsidTr="002034A4">
        <w:trPr>
          <w:jc w:val="center"/>
        </w:trPr>
        <w:tc>
          <w:tcPr>
            <w:tcW w:w="4531" w:type="dxa"/>
          </w:tcPr>
          <w:p w14:paraId="21DF4EF1" w14:textId="77777777" w:rsidR="00E9418A" w:rsidRPr="006417D0" w:rsidRDefault="00E9418A" w:rsidP="002034A4">
            <w:pPr>
              <w:pStyle w:val="Text"/>
              <w:spacing w:before="60" w:after="60" w:line="240" w:lineRule="auto"/>
              <w:rPr>
                <w:rFonts w:ascii="Arial" w:hAnsi="Arial" w:cs="Arial"/>
                <w:sz w:val="20"/>
                <w:szCs w:val="20"/>
              </w:rPr>
            </w:pPr>
            <w:bookmarkStart w:id="19" w:name="_Hlk11929868"/>
            <w:r w:rsidRPr="006417D0">
              <w:rPr>
                <w:rFonts w:ascii="Arial" w:hAnsi="Arial" w:cs="Arial"/>
                <w:b/>
                <w:sz w:val="20"/>
                <w:szCs w:val="20"/>
              </w:rPr>
              <w:t>Risiko hinreichend vermindert?</w:t>
            </w:r>
          </w:p>
        </w:tc>
        <w:tc>
          <w:tcPr>
            <w:tcW w:w="2410" w:type="dxa"/>
            <w:vAlign w:val="center"/>
          </w:tcPr>
          <w:p w14:paraId="0EE44168"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574249512"/>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65ADDBB1"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251778785"/>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bookmarkEnd w:id="19"/>
    </w:tbl>
    <w:p w14:paraId="66D2BE1C" w14:textId="76E2AD42" w:rsidR="00E9418A" w:rsidRDefault="00E9418A" w:rsidP="00847841">
      <w:pPr>
        <w:rPr>
          <w:sz w:val="16"/>
          <w:szCs w:val="16"/>
        </w:rPr>
      </w:pPr>
    </w:p>
    <w:p w14:paraId="711DB3E3" w14:textId="31CA4E1E" w:rsidR="00C63F26" w:rsidRDefault="00C63F26" w:rsidP="00847841">
      <w:pPr>
        <w:rPr>
          <w:sz w:val="16"/>
          <w:szCs w:val="16"/>
        </w:rPr>
      </w:pPr>
    </w:p>
    <w:p w14:paraId="3923AB97" w14:textId="287A9FC4" w:rsidR="00C63F26" w:rsidRDefault="00C63F26" w:rsidP="00847841">
      <w:pPr>
        <w:rPr>
          <w:sz w:val="16"/>
          <w:szCs w:val="16"/>
        </w:rPr>
      </w:pPr>
    </w:p>
    <w:p w14:paraId="034FE8DD" w14:textId="52730F5C" w:rsidR="00C63F26" w:rsidRDefault="00C63F26" w:rsidP="00847841">
      <w:pPr>
        <w:rPr>
          <w:sz w:val="16"/>
          <w:szCs w:val="16"/>
        </w:rPr>
      </w:pPr>
    </w:p>
    <w:p w14:paraId="23212493" w14:textId="4984E14F" w:rsidR="005A1F10" w:rsidRDefault="005A1F10" w:rsidP="00847841">
      <w:pPr>
        <w:rPr>
          <w:sz w:val="16"/>
          <w:szCs w:val="16"/>
        </w:rPr>
      </w:pPr>
    </w:p>
    <w:p w14:paraId="09C47F99" w14:textId="77777777" w:rsidR="005A1F10" w:rsidRDefault="005A1F10" w:rsidP="00847841">
      <w:pPr>
        <w:rPr>
          <w:sz w:val="16"/>
          <w:szCs w:val="16"/>
        </w:rPr>
      </w:pPr>
    </w:p>
    <w:p w14:paraId="7980AC80" w14:textId="41972F65" w:rsidR="00356DD8" w:rsidRDefault="00356DD8">
      <w:pPr>
        <w:spacing w:after="0" w:line="240" w:lineRule="auto"/>
        <w:jc w:val="left"/>
        <w:rPr>
          <w:sz w:val="16"/>
          <w:szCs w:val="16"/>
        </w:rPr>
      </w:pPr>
      <w:r>
        <w:rPr>
          <w:sz w:val="16"/>
          <w:szCs w:val="16"/>
        </w:rPr>
        <w:br w:type="page"/>
      </w:r>
    </w:p>
    <w:p w14:paraId="60020CD5" w14:textId="77777777" w:rsidR="00C63F26" w:rsidRDefault="00C63F26" w:rsidP="00847841">
      <w:pPr>
        <w:rPr>
          <w:sz w:val="16"/>
          <w:szCs w:val="16"/>
        </w:rPr>
      </w:pPr>
    </w:p>
    <w:p w14:paraId="6A2FA1AD" w14:textId="77777777" w:rsidR="00C7350D" w:rsidRPr="00217518" w:rsidRDefault="00C7350D"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14:paraId="6B2DF90F" w14:textId="77777777" w:rsidTr="00CF409F">
        <w:trPr>
          <w:jc w:val="center"/>
        </w:trPr>
        <w:tc>
          <w:tcPr>
            <w:tcW w:w="7230" w:type="dxa"/>
            <w:gridSpan w:val="3"/>
            <w:shd w:val="pct20" w:color="auto" w:fill="auto"/>
          </w:tcPr>
          <w:p w14:paraId="405A5F69"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660B18C2"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52C1AD9B" w14:textId="3519353F" w:rsidR="00E9418A" w:rsidRPr="005E5E8D" w:rsidRDefault="003501B9" w:rsidP="002034A4">
            <w:pPr>
              <w:pStyle w:val="Text"/>
              <w:spacing w:before="60" w:after="60" w:line="240" w:lineRule="auto"/>
              <w:rPr>
                <w:rFonts w:ascii="Arial" w:hAnsi="Arial" w:cs="Arial"/>
                <w:b/>
                <w:sz w:val="20"/>
                <w:szCs w:val="20"/>
              </w:rPr>
            </w:pPr>
            <w:r>
              <w:rPr>
                <w:rFonts w:ascii="Arial" w:hAnsi="Arial" w:cs="Arial"/>
                <w:b/>
                <w:sz w:val="20"/>
                <w:szCs w:val="20"/>
              </w:rPr>
              <w:t>2.</w:t>
            </w:r>
            <w:r w:rsidR="00C63F26">
              <w:rPr>
                <w:rFonts w:ascii="Arial" w:hAnsi="Arial" w:cs="Arial"/>
                <w:b/>
                <w:sz w:val="20"/>
                <w:szCs w:val="20"/>
              </w:rPr>
              <w:t>6</w:t>
            </w:r>
          </w:p>
        </w:tc>
      </w:tr>
      <w:tr w:rsidR="00CF409F" w:rsidRPr="005E5E8D" w14:paraId="1A133D75" w14:textId="77777777" w:rsidTr="00CF409F">
        <w:tblPrEx>
          <w:shd w:val="clear" w:color="auto" w:fill="auto"/>
        </w:tblPrEx>
        <w:trPr>
          <w:jc w:val="center"/>
        </w:trPr>
        <w:tc>
          <w:tcPr>
            <w:tcW w:w="2773" w:type="dxa"/>
          </w:tcPr>
          <w:p w14:paraId="5DB8A7EA"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100E9267" w14:textId="77777777" w:rsidR="00CF409F" w:rsidRPr="00CF409F" w:rsidRDefault="00CF409F" w:rsidP="00CF409F">
            <w:pPr>
              <w:pStyle w:val="Text"/>
              <w:spacing w:before="60" w:after="60" w:line="240" w:lineRule="auto"/>
              <w:jc w:val="left"/>
              <w:rPr>
                <w:rFonts w:ascii="Arial" w:hAnsi="Arial" w:cs="Arial"/>
                <w:sz w:val="20"/>
                <w:szCs w:val="20"/>
              </w:rPr>
            </w:pPr>
            <w:r w:rsidRPr="00CF409F">
              <w:rPr>
                <w:rFonts w:ascii="Arial" w:hAnsi="Arial" w:cs="Arial"/>
                <w:sz w:val="20"/>
                <w:szCs w:val="20"/>
              </w:rPr>
              <w:t xml:space="preserve">Extruderanlage – Elektrische Ausrüstung </w:t>
            </w:r>
          </w:p>
        </w:tc>
      </w:tr>
      <w:tr w:rsidR="00CF409F" w:rsidRPr="005E5E8D" w14:paraId="610BC4F1" w14:textId="77777777" w:rsidTr="00CF409F">
        <w:tblPrEx>
          <w:shd w:val="clear" w:color="auto" w:fill="auto"/>
        </w:tblPrEx>
        <w:trPr>
          <w:jc w:val="center"/>
        </w:trPr>
        <w:tc>
          <w:tcPr>
            <w:tcW w:w="2773" w:type="dxa"/>
          </w:tcPr>
          <w:p w14:paraId="6F296248"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21AC4783" w14:textId="77777777" w:rsidR="00CF409F" w:rsidRPr="005E5E8D" w:rsidRDefault="00CF409F" w:rsidP="00CF409F">
            <w:pPr>
              <w:pStyle w:val="Text"/>
              <w:spacing w:before="60" w:after="60" w:line="240" w:lineRule="auto"/>
              <w:jc w:val="left"/>
              <w:rPr>
                <w:rFonts w:ascii="Arial" w:hAnsi="Arial" w:cs="Arial"/>
                <w:sz w:val="20"/>
                <w:szCs w:val="20"/>
              </w:rPr>
            </w:pPr>
            <w:r>
              <w:rPr>
                <w:rFonts w:ascii="Arial" w:hAnsi="Arial" w:cs="Arial"/>
                <w:sz w:val="20"/>
                <w:szCs w:val="20"/>
              </w:rPr>
              <w:t>Elektrische</w:t>
            </w:r>
            <w:r w:rsidRPr="00A90024">
              <w:rPr>
                <w:rFonts w:ascii="Arial" w:hAnsi="Arial" w:cs="Arial"/>
                <w:sz w:val="20"/>
                <w:szCs w:val="20"/>
              </w:rPr>
              <w:t xml:space="preserve"> Gefährdung </w:t>
            </w:r>
            <w:r>
              <w:rPr>
                <w:rFonts w:ascii="Arial" w:hAnsi="Arial" w:cs="Arial"/>
                <w:sz w:val="20"/>
                <w:szCs w:val="20"/>
              </w:rPr>
              <w:t>–</w:t>
            </w:r>
            <w:r w:rsidRPr="00A90024">
              <w:rPr>
                <w:rFonts w:ascii="Arial" w:hAnsi="Arial" w:cs="Arial"/>
                <w:sz w:val="20"/>
                <w:szCs w:val="20"/>
              </w:rPr>
              <w:t xml:space="preserve"> </w:t>
            </w:r>
            <w:r>
              <w:rPr>
                <w:rFonts w:ascii="Arial" w:hAnsi="Arial" w:cs="Arial"/>
                <w:sz w:val="20"/>
                <w:szCs w:val="20"/>
              </w:rPr>
              <w:t>Elektrischer Schlag</w:t>
            </w:r>
          </w:p>
        </w:tc>
        <w:tc>
          <w:tcPr>
            <w:tcW w:w="4311" w:type="dxa"/>
            <w:gridSpan w:val="3"/>
            <w:vMerge w:val="restart"/>
            <w:vAlign w:val="center"/>
          </w:tcPr>
          <w:p w14:paraId="69404108" w14:textId="77777777" w:rsidR="00CF409F" w:rsidRPr="005E5E8D" w:rsidRDefault="00CF409F" w:rsidP="00CF409F">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1835BCD" wp14:editId="1765A06A">
                  <wp:extent cx="2094708" cy="1824128"/>
                  <wp:effectExtent l="0" t="0" r="1270" b="508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94708" cy="1824128"/>
                          </a:xfrm>
                          <a:prstGeom prst="rect">
                            <a:avLst/>
                          </a:prstGeom>
                        </pic:spPr>
                      </pic:pic>
                    </a:graphicData>
                  </a:graphic>
                </wp:inline>
              </w:drawing>
            </w:r>
          </w:p>
        </w:tc>
      </w:tr>
      <w:tr w:rsidR="00CF409F" w:rsidRPr="005E5E8D" w14:paraId="7B05DFB6" w14:textId="77777777" w:rsidTr="00CF409F">
        <w:tblPrEx>
          <w:shd w:val="clear" w:color="auto" w:fill="auto"/>
        </w:tblPrEx>
        <w:trPr>
          <w:jc w:val="center"/>
        </w:trPr>
        <w:tc>
          <w:tcPr>
            <w:tcW w:w="2773" w:type="dxa"/>
          </w:tcPr>
          <w:p w14:paraId="1B8F471E"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62A7FD26"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61A77DEF"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71971F93"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4DA33DDE"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0A89440B"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4F041E08"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6C00F00C" w14:textId="77777777" w:rsidR="00CF409F" w:rsidRPr="005E5E8D" w:rsidRDefault="00CF409F" w:rsidP="00CF409F">
            <w:pPr>
              <w:pStyle w:val="Text"/>
              <w:spacing w:before="60" w:after="60" w:line="240" w:lineRule="auto"/>
              <w:rPr>
                <w:rFonts w:ascii="Arial" w:hAnsi="Arial" w:cs="Arial"/>
                <w:sz w:val="20"/>
                <w:szCs w:val="20"/>
              </w:rPr>
            </w:pPr>
          </w:p>
        </w:tc>
      </w:tr>
      <w:tr w:rsidR="00CF409F" w:rsidRPr="005E5E8D" w14:paraId="4FD0957E" w14:textId="77777777" w:rsidTr="00CF409F">
        <w:tblPrEx>
          <w:shd w:val="clear" w:color="auto" w:fill="auto"/>
        </w:tblPrEx>
        <w:trPr>
          <w:jc w:val="center"/>
        </w:trPr>
        <w:tc>
          <w:tcPr>
            <w:tcW w:w="2773" w:type="dxa"/>
          </w:tcPr>
          <w:p w14:paraId="2B6443ED"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08EA9D9" w14:textId="77777777"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3C16C000" w14:textId="77777777" w:rsidR="00CF409F" w:rsidRPr="005E5E8D" w:rsidRDefault="00CF409F" w:rsidP="00CF409F">
            <w:pPr>
              <w:pStyle w:val="Text"/>
              <w:spacing w:before="60" w:after="60" w:line="240" w:lineRule="auto"/>
              <w:rPr>
                <w:rFonts w:ascii="Arial" w:hAnsi="Arial" w:cs="Arial"/>
                <w:sz w:val="20"/>
                <w:szCs w:val="20"/>
              </w:rPr>
            </w:pPr>
          </w:p>
        </w:tc>
      </w:tr>
      <w:tr w:rsidR="00CF409F" w:rsidRPr="005E5E8D" w14:paraId="05769CD4" w14:textId="77777777" w:rsidTr="00CF409F">
        <w:tblPrEx>
          <w:shd w:val="clear" w:color="auto" w:fill="auto"/>
        </w:tblPrEx>
        <w:trPr>
          <w:jc w:val="center"/>
        </w:trPr>
        <w:tc>
          <w:tcPr>
            <w:tcW w:w="2773" w:type="dxa"/>
          </w:tcPr>
          <w:p w14:paraId="1003E648"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00A61407" w14:textId="77777777" w:rsidR="00CF409F" w:rsidRPr="005E5E8D" w:rsidRDefault="0097384B" w:rsidP="00CF409F">
            <w:pPr>
              <w:pStyle w:val="Text"/>
              <w:spacing w:before="60" w:after="60" w:line="240" w:lineRule="auto"/>
              <w:jc w:val="left"/>
              <w:rPr>
                <w:rFonts w:ascii="Arial" w:hAnsi="Arial" w:cs="Arial"/>
                <w:sz w:val="20"/>
                <w:szCs w:val="20"/>
              </w:rPr>
            </w:pPr>
            <w:r w:rsidRPr="0097384B">
              <w:rPr>
                <w:rFonts w:ascii="Arial" w:hAnsi="Arial" w:cs="Arial"/>
                <w:sz w:val="20"/>
                <w:szCs w:val="20"/>
              </w:rPr>
              <w:t>Arbeiten in der Nähe von elektrischen Ausrüstungen</w:t>
            </w:r>
          </w:p>
        </w:tc>
        <w:tc>
          <w:tcPr>
            <w:tcW w:w="4311" w:type="dxa"/>
            <w:gridSpan w:val="3"/>
            <w:vMerge/>
          </w:tcPr>
          <w:p w14:paraId="7E5B0909" w14:textId="77777777" w:rsidR="00CF409F" w:rsidRPr="005E5E8D" w:rsidRDefault="00CF409F" w:rsidP="00CF409F">
            <w:pPr>
              <w:pStyle w:val="Text"/>
              <w:spacing w:before="60" w:after="60" w:line="240" w:lineRule="auto"/>
              <w:rPr>
                <w:rFonts w:ascii="Arial" w:hAnsi="Arial" w:cs="Arial"/>
                <w:sz w:val="20"/>
                <w:szCs w:val="20"/>
              </w:rPr>
            </w:pPr>
          </w:p>
        </w:tc>
      </w:tr>
      <w:tr w:rsidR="00CF409F" w:rsidRPr="005E5E8D" w14:paraId="20F06BCC" w14:textId="77777777" w:rsidTr="00CF409F">
        <w:tblPrEx>
          <w:shd w:val="clear" w:color="auto" w:fill="auto"/>
        </w:tblPrEx>
        <w:trPr>
          <w:jc w:val="center"/>
        </w:trPr>
        <w:tc>
          <w:tcPr>
            <w:tcW w:w="2773" w:type="dxa"/>
          </w:tcPr>
          <w:p w14:paraId="326B2817"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53EDC13D" w14:textId="77777777" w:rsidR="00CF409F" w:rsidRPr="005E5E8D" w:rsidRDefault="00CF409F" w:rsidP="00CF409F">
            <w:pPr>
              <w:pStyle w:val="Text"/>
              <w:spacing w:before="60" w:after="60" w:line="240" w:lineRule="auto"/>
              <w:jc w:val="left"/>
              <w:rPr>
                <w:rFonts w:ascii="Arial" w:hAnsi="Arial" w:cs="Arial"/>
                <w:sz w:val="20"/>
                <w:szCs w:val="20"/>
              </w:rPr>
            </w:pPr>
            <w:r>
              <w:rPr>
                <w:rFonts w:ascii="Arial" w:hAnsi="Arial" w:cs="Arial"/>
                <w:sz w:val="20"/>
                <w:szCs w:val="20"/>
              </w:rPr>
              <w:t>Direkter oder indirekter Kontakt</w:t>
            </w:r>
          </w:p>
        </w:tc>
        <w:tc>
          <w:tcPr>
            <w:tcW w:w="4311" w:type="dxa"/>
            <w:gridSpan w:val="3"/>
            <w:vMerge/>
          </w:tcPr>
          <w:p w14:paraId="631B148E" w14:textId="77777777" w:rsidR="00CF409F" w:rsidRPr="005E5E8D" w:rsidRDefault="00CF409F" w:rsidP="00CF409F">
            <w:pPr>
              <w:pStyle w:val="Text"/>
              <w:spacing w:before="60" w:after="60" w:line="240" w:lineRule="auto"/>
              <w:rPr>
                <w:rFonts w:ascii="Arial" w:hAnsi="Arial" w:cs="Arial"/>
                <w:sz w:val="20"/>
                <w:szCs w:val="20"/>
              </w:rPr>
            </w:pPr>
          </w:p>
        </w:tc>
      </w:tr>
      <w:tr w:rsidR="00CF409F" w:rsidRPr="005E5E8D" w14:paraId="078BD2CB" w14:textId="77777777" w:rsidTr="00CF409F">
        <w:tblPrEx>
          <w:shd w:val="clear" w:color="auto" w:fill="auto"/>
        </w:tblPrEx>
        <w:trPr>
          <w:jc w:val="center"/>
        </w:trPr>
        <w:tc>
          <w:tcPr>
            <w:tcW w:w="2773" w:type="dxa"/>
          </w:tcPr>
          <w:p w14:paraId="42642D47" w14:textId="77777777"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1829D12A" w14:textId="77777777" w:rsidR="00CF409F" w:rsidRDefault="00CF409F" w:rsidP="00CF409F">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Pr>
                <w:rFonts w:ascii="Arial" w:hAnsi="Arial" w:cs="Arial"/>
                <w:sz w:val="20"/>
                <w:szCs w:val="20"/>
              </w:rPr>
              <w:t>elektrische Energie in Folge:</w:t>
            </w:r>
          </w:p>
          <w:p w14:paraId="1749FFF8" w14:textId="77777777"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Direktes oder indirektes Berühren spannungsführender Teile;</w:t>
            </w:r>
          </w:p>
          <w:p w14:paraId="0CED7A0E" w14:textId="77777777"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Elektrostatische Vorgänge;</w:t>
            </w:r>
          </w:p>
          <w:p w14:paraId="0D701DF7" w14:textId="77777777"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Fehlerhaftes Trennen von der Stromversorgung des Systems oder Teilen davon und durch Eindringen von Material oder Schmutz in das elektrische System.</w:t>
            </w:r>
          </w:p>
          <w:p w14:paraId="213A4D05" w14:textId="77777777" w:rsidR="00CF409F" w:rsidRDefault="00CF409F" w:rsidP="00CF409F">
            <w:pPr>
              <w:pStyle w:val="Text"/>
              <w:spacing w:before="60" w:after="60" w:line="240" w:lineRule="auto"/>
              <w:jc w:val="left"/>
              <w:rPr>
                <w:rFonts w:ascii="Arial" w:hAnsi="Arial" w:cs="Arial"/>
                <w:sz w:val="20"/>
                <w:szCs w:val="20"/>
              </w:rPr>
            </w:pPr>
          </w:p>
          <w:p w14:paraId="54A98CCF" w14:textId="77777777" w:rsidR="00CF409F" w:rsidRPr="00CC3497" w:rsidRDefault="00CF409F" w:rsidP="00CF409F">
            <w:pPr>
              <w:pStyle w:val="Text"/>
              <w:spacing w:before="60" w:after="60" w:line="240" w:lineRule="auto"/>
              <w:jc w:val="left"/>
              <w:rPr>
                <w:rFonts w:ascii="Arial" w:hAnsi="Arial" w:cs="Arial"/>
                <w:sz w:val="20"/>
                <w:szCs w:val="20"/>
              </w:rPr>
            </w:pPr>
            <w:r w:rsidRPr="008625BB">
              <w:rPr>
                <w:rFonts w:ascii="Arial" w:hAnsi="Arial" w:cs="Arial"/>
                <w:sz w:val="20"/>
                <w:szCs w:val="20"/>
              </w:rPr>
              <w:t>Die elektrische Ausrüstung von Extrudern muss allen anwendbaren Abschnitten der EN 60204-1, gemeinsam mit den unten aufgeführten Anforderungen entsprechen. Alle Anforderungen werden im Abschnitt "Gefährdungen Gesamtmaschine" behandelt.</w:t>
            </w:r>
          </w:p>
        </w:tc>
      </w:tr>
    </w:tbl>
    <w:p w14:paraId="1A227750"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5CC50312" w14:textId="77777777" w:rsidTr="002034A4">
        <w:trPr>
          <w:jc w:val="center"/>
        </w:trPr>
        <w:tc>
          <w:tcPr>
            <w:tcW w:w="9351" w:type="dxa"/>
            <w:gridSpan w:val="4"/>
            <w:shd w:val="pct20" w:color="auto" w:fill="auto"/>
          </w:tcPr>
          <w:p w14:paraId="3747E911"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14:paraId="7A3E63B2" w14:textId="77777777" w:rsidTr="002034A4">
        <w:trPr>
          <w:jc w:val="center"/>
        </w:trPr>
        <w:tc>
          <w:tcPr>
            <w:tcW w:w="3397" w:type="dxa"/>
          </w:tcPr>
          <w:p w14:paraId="0D13B7D6"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48804E9B" w14:textId="77777777"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14:paraId="7D545D2E"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2887BBDA"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666D03BB" w14:textId="77777777" w:rsidTr="002034A4">
        <w:trPr>
          <w:jc w:val="center"/>
        </w:trPr>
        <w:tc>
          <w:tcPr>
            <w:tcW w:w="3397" w:type="dxa"/>
          </w:tcPr>
          <w:p w14:paraId="4683AB22"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44920C7" w14:textId="77777777"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5</w:t>
            </w:r>
          </w:p>
        </w:tc>
        <w:tc>
          <w:tcPr>
            <w:tcW w:w="3827" w:type="dxa"/>
          </w:tcPr>
          <w:p w14:paraId="447B3B93"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46A9429B" w14:textId="77777777"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14:paraId="6E7EF52B" w14:textId="77777777" w:rsidTr="002034A4">
        <w:trPr>
          <w:jc w:val="center"/>
        </w:trPr>
        <w:tc>
          <w:tcPr>
            <w:tcW w:w="3397" w:type="dxa"/>
          </w:tcPr>
          <w:p w14:paraId="7F350B73"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310537E9" w14:textId="77777777" w:rsidR="00E9418A" w:rsidRPr="0093691E" w:rsidRDefault="00E9418A" w:rsidP="002034A4">
            <w:pPr>
              <w:pStyle w:val="Text"/>
              <w:spacing w:before="60" w:after="60" w:line="240" w:lineRule="auto"/>
              <w:jc w:val="left"/>
              <w:rPr>
                <w:rFonts w:ascii="Arial" w:hAnsi="Arial" w:cs="Arial"/>
                <w:sz w:val="20"/>
                <w:szCs w:val="20"/>
              </w:rPr>
            </w:pPr>
            <w:r w:rsidRPr="0048506D">
              <w:rPr>
                <w:rFonts w:cs="Arial"/>
                <w:sz w:val="20"/>
                <w:szCs w:val="20"/>
              </w:rPr>
              <w:fldChar w:fldCharType="begin"/>
            </w:r>
            <w:r w:rsidRPr="0093691E">
              <w:rPr>
                <w:rFonts w:ascii="Arial" w:hAnsi="Arial" w:cs="Arial"/>
                <w:sz w:val="20"/>
                <w:szCs w:val="20"/>
              </w:rPr>
              <w:instrText xml:space="preserve"> =PRODUCT(b2;b3;d2;d3) \# "0" </w:instrText>
            </w:r>
            <w:r w:rsidRPr="0048506D">
              <w:rPr>
                <w:rFonts w:cs="Arial"/>
                <w:sz w:val="20"/>
                <w:szCs w:val="20"/>
              </w:rPr>
              <w:fldChar w:fldCharType="separate"/>
            </w:r>
            <w:r w:rsidR="0048506D" w:rsidRPr="0048506D">
              <w:rPr>
                <w:rFonts w:ascii="Arial" w:hAnsi="Arial" w:cs="Arial"/>
                <w:sz w:val="20"/>
                <w:szCs w:val="20"/>
              </w:rPr>
              <w:t>2500</w:t>
            </w:r>
            <w:r w:rsidRPr="0048506D">
              <w:rPr>
                <w:rFonts w:cs="Arial"/>
                <w:sz w:val="20"/>
                <w:szCs w:val="20"/>
              </w:rPr>
              <w:fldChar w:fldCharType="end"/>
            </w:r>
          </w:p>
        </w:tc>
        <w:tc>
          <w:tcPr>
            <w:tcW w:w="4961" w:type="dxa"/>
            <w:gridSpan w:val="2"/>
          </w:tcPr>
          <w:p w14:paraId="303EA64F"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179075F9" w14:textId="77777777" w:rsidR="00E9418A" w:rsidRDefault="00E9418A" w:rsidP="00847841">
      <w:pPr>
        <w:rPr>
          <w:sz w:val="16"/>
          <w:szCs w:val="16"/>
        </w:rPr>
      </w:pPr>
    </w:p>
    <w:p w14:paraId="1C0A94F8" w14:textId="77777777" w:rsidR="004447F8" w:rsidRDefault="004447F8" w:rsidP="00847841">
      <w:pPr>
        <w:rPr>
          <w:sz w:val="16"/>
          <w:szCs w:val="16"/>
        </w:rPr>
      </w:pPr>
    </w:p>
    <w:p w14:paraId="5D01BAD2" w14:textId="77777777" w:rsidR="004447F8" w:rsidRDefault="004447F8" w:rsidP="00847841">
      <w:pPr>
        <w:rPr>
          <w:sz w:val="16"/>
          <w:szCs w:val="16"/>
        </w:rPr>
      </w:pPr>
    </w:p>
    <w:p w14:paraId="2668E421" w14:textId="45AA82BF" w:rsidR="004447F8" w:rsidRDefault="004447F8" w:rsidP="00847841">
      <w:pPr>
        <w:rPr>
          <w:sz w:val="16"/>
          <w:szCs w:val="16"/>
        </w:rPr>
      </w:pPr>
    </w:p>
    <w:p w14:paraId="3966A2AB" w14:textId="77777777" w:rsidR="007466F4" w:rsidRDefault="007466F4" w:rsidP="00847841">
      <w:pPr>
        <w:rPr>
          <w:sz w:val="16"/>
          <w:szCs w:val="16"/>
        </w:rPr>
      </w:pPr>
    </w:p>
    <w:p w14:paraId="30B90700" w14:textId="77777777" w:rsidR="00297AC2" w:rsidRDefault="00297AC2" w:rsidP="00847841">
      <w:pPr>
        <w:rPr>
          <w:sz w:val="16"/>
          <w:szCs w:val="16"/>
        </w:rPr>
      </w:pPr>
    </w:p>
    <w:p w14:paraId="210497AA" w14:textId="317D679B" w:rsidR="004447F8" w:rsidRDefault="004447F8" w:rsidP="00847841">
      <w:pPr>
        <w:rPr>
          <w:sz w:val="16"/>
          <w:szCs w:val="16"/>
        </w:rPr>
      </w:pPr>
    </w:p>
    <w:p w14:paraId="32FC6A52" w14:textId="77777777" w:rsidR="00217518" w:rsidRDefault="00217518" w:rsidP="00847841">
      <w:pPr>
        <w:rPr>
          <w:sz w:val="16"/>
          <w:szCs w:val="16"/>
        </w:rPr>
      </w:pPr>
    </w:p>
    <w:p w14:paraId="6F83E1E1" w14:textId="77777777"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E35C7D" w:rsidRPr="00542A3C" w14:paraId="64F7152D" w14:textId="77777777" w:rsidTr="002034A4">
        <w:trPr>
          <w:jc w:val="center"/>
        </w:trPr>
        <w:tc>
          <w:tcPr>
            <w:tcW w:w="7366" w:type="dxa"/>
            <w:shd w:val="pct20" w:color="auto" w:fill="auto"/>
          </w:tcPr>
          <w:p w14:paraId="76911F77" w14:textId="77777777" w:rsidR="00E35C7D" w:rsidRPr="00542A3C" w:rsidRDefault="00E35C7D" w:rsidP="00E35C7D">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3871131D" w14:textId="29E06270" w:rsidR="00E35C7D" w:rsidRPr="00542A3C" w:rsidRDefault="00E35C7D" w:rsidP="00E35C7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E9418A" w:rsidRPr="00542A3C" w14:paraId="51FF94D4" w14:textId="77777777" w:rsidTr="002034A4">
        <w:trPr>
          <w:jc w:val="center"/>
        </w:trPr>
        <w:tc>
          <w:tcPr>
            <w:tcW w:w="7366" w:type="dxa"/>
          </w:tcPr>
          <w:p w14:paraId="75F450C9" w14:textId="77777777"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563D6961" w14:textId="77777777" w:rsidR="00AA4A13" w:rsidRDefault="00AA4A13" w:rsidP="00AA4A1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57BFE1F5" w14:textId="77777777" w:rsidR="00AA4A13" w:rsidRDefault="00AA4A13" w:rsidP="002034A4">
            <w:pPr>
              <w:pStyle w:val="Text"/>
              <w:spacing w:before="60" w:after="60" w:line="240" w:lineRule="auto"/>
              <w:jc w:val="left"/>
              <w:rPr>
                <w:rFonts w:ascii="Arial" w:hAnsi="Arial" w:cs="Arial"/>
                <w:sz w:val="20"/>
                <w:szCs w:val="20"/>
              </w:rPr>
            </w:pPr>
          </w:p>
          <w:p w14:paraId="03E8BA03" w14:textId="77777777"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1234CA2D" w14:textId="77777777" w:rsidR="00E9418A" w:rsidRDefault="00543515" w:rsidP="002034A4">
            <w:pPr>
              <w:pStyle w:val="Text"/>
              <w:spacing w:before="60" w:after="60" w:line="240" w:lineRule="auto"/>
              <w:jc w:val="left"/>
              <w:rPr>
                <w:rFonts w:ascii="Arial" w:hAnsi="Arial" w:cs="Arial"/>
                <w:sz w:val="20"/>
                <w:szCs w:val="20"/>
              </w:rPr>
            </w:pPr>
            <w:r w:rsidRPr="00543515">
              <w:rPr>
                <w:rFonts w:ascii="Arial" w:hAnsi="Arial" w:cs="Arial"/>
                <w:sz w:val="20"/>
                <w:szCs w:val="20"/>
              </w:rPr>
              <w:t>Gemäß EN 1114-1 Abschnitt 5.3 Elektrische Energie:</w:t>
            </w:r>
          </w:p>
          <w:p w14:paraId="0E3CE5F6" w14:textId="77777777" w:rsidR="00543515" w:rsidRDefault="00543515" w:rsidP="002034A4">
            <w:pPr>
              <w:pStyle w:val="Text"/>
              <w:spacing w:before="60" w:after="60" w:line="240" w:lineRule="auto"/>
              <w:jc w:val="left"/>
              <w:rPr>
                <w:rFonts w:ascii="Arial" w:hAnsi="Arial" w:cs="Arial"/>
                <w:sz w:val="20"/>
                <w:szCs w:val="20"/>
              </w:rPr>
            </w:pPr>
          </w:p>
          <w:p w14:paraId="514EB807" w14:textId="77777777"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5.3.1 Allgemeines:</w:t>
            </w:r>
          </w:p>
          <w:p w14:paraId="53F6BE15" w14:textId="77777777"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elektrische Ausrüstung muss EN 60204-1 entsprechen.</w:t>
            </w:r>
          </w:p>
          <w:p w14:paraId="3BE707CB" w14:textId="77777777"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Anschluss- und Verteilerkästen im Bereich der Heizzonen müssen mindesten den Schutzgrad IP 3X gemäß EN 60529 entsprechen.</w:t>
            </w:r>
          </w:p>
          <w:p w14:paraId="2922BA42" w14:textId="77777777" w:rsidR="006852B0" w:rsidRPr="006852B0" w:rsidRDefault="006852B0" w:rsidP="006852B0">
            <w:pPr>
              <w:pStyle w:val="Text"/>
              <w:spacing w:line="240" w:lineRule="auto"/>
              <w:jc w:val="left"/>
              <w:rPr>
                <w:rFonts w:ascii="Arial" w:hAnsi="Arial" w:cs="Arial"/>
                <w:sz w:val="20"/>
                <w:szCs w:val="20"/>
              </w:rPr>
            </w:pPr>
          </w:p>
          <w:p w14:paraId="345042B4" w14:textId="77777777"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5.3.2 Netz-Trenneinrichtung:</w:t>
            </w:r>
          </w:p>
          <w:p w14:paraId="061BCD3C" w14:textId="77777777"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Netz-Trenneinrichtungen müssen EN 60204-1, 5.3.2 und 5.3.3,</w:t>
            </w:r>
            <w:r>
              <w:rPr>
                <w:rFonts w:ascii="Arial" w:hAnsi="Arial" w:cs="Arial"/>
                <w:sz w:val="20"/>
                <w:szCs w:val="20"/>
              </w:rPr>
              <w:t xml:space="preserve"> </w:t>
            </w:r>
            <w:r w:rsidRPr="006852B0">
              <w:rPr>
                <w:rFonts w:ascii="Arial" w:hAnsi="Arial" w:cs="Arial"/>
                <w:sz w:val="20"/>
                <w:szCs w:val="20"/>
              </w:rPr>
              <w:t>entsprechen.</w:t>
            </w:r>
          </w:p>
          <w:p w14:paraId="739D221A" w14:textId="77777777" w:rsidR="006852B0" w:rsidRDefault="006852B0" w:rsidP="006852B0">
            <w:pPr>
              <w:autoSpaceDE w:val="0"/>
              <w:autoSpaceDN w:val="0"/>
              <w:adjustRightInd w:val="0"/>
              <w:spacing w:after="0" w:line="240" w:lineRule="auto"/>
              <w:jc w:val="left"/>
              <w:rPr>
                <w:rFonts w:eastAsia="Times New Roman" w:cs="Arial"/>
                <w:sz w:val="20"/>
                <w:szCs w:val="20"/>
                <w:lang w:eastAsia="de-DE"/>
              </w:rPr>
            </w:pPr>
          </w:p>
          <w:p w14:paraId="6E323F32" w14:textId="77777777"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5.3.3 Schutz gegen direktes Berühren:</w:t>
            </w:r>
          </w:p>
          <w:p w14:paraId="18AF55D5" w14:textId="77777777"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Der Schutz gegen direktes Berühren muss EN 60204-1, 6.2, entsprechen.</w:t>
            </w:r>
          </w:p>
          <w:p w14:paraId="197C78D0" w14:textId="77777777" w:rsidR="006852B0" w:rsidRDefault="006852B0" w:rsidP="006852B0">
            <w:pPr>
              <w:autoSpaceDE w:val="0"/>
              <w:autoSpaceDN w:val="0"/>
              <w:adjustRightInd w:val="0"/>
              <w:spacing w:after="0" w:line="240" w:lineRule="auto"/>
              <w:jc w:val="left"/>
              <w:rPr>
                <w:rFonts w:eastAsia="Times New Roman" w:cs="Arial"/>
                <w:sz w:val="20"/>
                <w:szCs w:val="20"/>
                <w:lang w:eastAsia="de-DE"/>
              </w:rPr>
            </w:pPr>
          </w:p>
          <w:p w14:paraId="57339263" w14:textId="77777777"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5.3.4 Schutz gegen indirektes Berühren:</w:t>
            </w:r>
          </w:p>
          <w:p w14:paraId="7083BD19" w14:textId="77777777"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Der Schutz gegen indirektes Berühren muss EN 60204-1, 6.3, entsprechen.</w:t>
            </w:r>
          </w:p>
          <w:p w14:paraId="08FA5FD2" w14:textId="77777777" w:rsidR="00543515" w:rsidRDefault="00543515" w:rsidP="002034A4">
            <w:pPr>
              <w:pStyle w:val="Text"/>
              <w:spacing w:before="60" w:after="60" w:line="240" w:lineRule="auto"/>
              <w:jc w:val="left"/>
              <w:rPr>
                <w:rFonts w:ascii="Arial" w:hAnsi="Arial" w:cs="Arial"/>
                <w:sz w:val="20"/>
                <w:szCs w:val="20"/>
              </w:rPr>
            </w:pPr>
          </w:p>
          <w:p w14:paraId="083AB8F5" w14:textId="77777777"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w:t>
            </w:r>
            <w:r>
              <w:rPr>
                <w:rFonts w:ascii="Arial" w:hAnsi="Arial" w:cs="Arial"/>
                <w:sz w:val="20"/>
                <w:szCs w:val="20"/>
              </w:rPr>
              <w:t>5</w:t>
            </w:r>
            <w:r w:rsidRPr="006852B0">
              <w:rPr>
                <w:rFonts w:ascii="Arial" w:hAnsi="Arial" w:cs="Arial"/>
                <w:sz w:val="20"/>
                <w:szCs w:val="20"/>
              </w:rPr>
              <w:t xml:space="preserve"> </w:t>
            </w:r>
            <w:r>
              <w:rPr>
                <w:rFonts w:ascii="Arial" w:hAnsi="Arial" w:cs="Arial"/>
                <w:sz w:val="20"/>
                <w:szCs w:val="20"/>
              </w:rPr>
              <w:t>Elektrostatische Vorgänge</w:t>
            </w:r>
            <w:r w:rsidRPr="006852B0">
              <w:rPr>
                <w:rFonts w:ascii="Arial" w:hAnsi="Arial" w:cs="Arial"/>
                <w:sz w:val="20"/>
                <w:szCs w:val="20"/>
              </w:rPr>
              <w:t>:</w:t>
            </w:r>
          </w:p>
          <w:p w14:paraId="4FD65549" w14:textId="77777777"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Bereiche der Maschine, in denen ein ungewollter Aufbau elektrostatischer Ladung vorhersehbar ist, sind mit einer schützenden antistatischen Ausrüstung zu versehen. Siehe Leitfaden CLC/TR 50404.</w:t>
            </w:r>
          </w:p>
          <w:p w14:paraId="6C92B9E4" w14:textId="77777777" w:rsidR="00543515" w:rsidRDefault="00543515" w:rsidP="002034A4">
            <w:pPr>
              <w:pStyle w:val="Text"/>
              <w:spacing w:before="60" w:after="60" w:line="240" w:lineRule="auto"/>
              <w:jc w:val="left"/>
              <w:rPr>
                <w:rFonts w:ascii="Arial" w:hAnsi="Arial" w:cs="Arial"/>
                <w:sz w:val="20"/>
                <w:szCs w:val="20"/>
              </w:rPr>
            </w:pPr>
          </w:p>
          <w:p w14:paraId="53F26101" w14:textId="77777777"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148042E6" w14:textId="77777777"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17933BBD" w14:textId="77777777" w:rsidR="00E9418A"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06676E65" w14:textId="77777777"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614C28A7" w14:textId="791306AF" w:rsidR="008877BE" w:rsidRDefault="008877BE" w:rsidP="008877BE">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14:paraId="083E839F" w14:textId="77777777" w:rsidR="008877BE" w:rsidRDefault="008877BE" w:rsidP="002034A4">
            <w:pPr>
              <w:pStyle w:val="Text"/>
              <w:spacing w:before="60" w:after="60" w:line="240" w:lineRule="auto"/>
              <w:rPr>
                <w:rFonts w:ascii="Arial" w:hAnsi="Arial" w:cs="Arial"/>
                <w:sz w:val="20"/>
                <w:szCs w:val="20"/>
              </w:rPr>
            </w:pPr>
          </w:p>
          <w:p w14:paraId="4902DD07" w14:textId="0CCC5C14" w:rsidR="00E9418A" w:rsidRDefault="00E9418A" w:rsidP="00A54150">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w:t>
            </w:r>
            <w:r w:rsidR="00A54150">
              <w:rPr>
                <w:rFonts w:ascii="Arial" w:hAnsi="Arial" w:cs="Arial"/>
                <w:sz w:val="20"/>
                <w:szCs w:val="20"/>
              </w:rPr>
              <w:t xml:space="preserve">:2011 Pkt. </w:t>
            </w:r>
            <w:r w:rsidR="00A54150" w:rsidRPr="00A54150">
              <w:rPr>
                <w:rFonts w:ascii="Arial" w:hAnsi="Arial" w:cs="Arial"/>
                <w:sz w:val="20"/>
                <w:szCs w:val="20"/>
              </w:rPr>
              <w:t>5.3, 5.3.1, 5.3.2, 5.3.3, 5.3.4, 5.3.5</w:t>
            </w:r>
          </w:p>
          <w:p w14:paraId="16F527BC" w14:textId="5602212D" w:rsidR="00F4507D" w:rsidRDefault="00F4507D" w:rsidP="00A54150">
            <w:pPr>
              <w:pStyle w:val="Text"/>
              <w:spacing w:before="60" w:after="60" w:line="240" w:lineRule="auto"/>
              <w:jc w:val="left"/>
              <w:rPr>
                <w:rFonts w:ascii="Arial" w:hAnsi="Arial" w:cs="Arial"/>
                <w:sz w:val="20"/>
                <w:szCs w:val="20"/>
              </w:rPr>
            </w:pPr>
          </w:p>
          <w:p w14:paraId="135ADDA5" w14:textId="77777777" w:rsidR="00F4507D" w:rsidRDefault="00F4507D" w:rsidP="00F4507D">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6.2.9</w:t>
            </w:r>
          </w:p>
          <w:p w14:paraId="0DA9D293" w14:textId="77777777" w:rsidR="008877BE" w:rsidRPr="00542A3C" w:rsidRDefault="008877BE" w:rsidP="002034A4">
            <w:pPr>
              <w:pStyle w:val="Text"/>
              <w:spacing w:before="60" w:after="60" w:line="240" w:lineRule="auto"/>
              <w:rPr>
                <w:rFonts w:ascii="Arial" w:hAnsi="Arial" w:cs="Arial"/>
                <w:sz w:val="20"/>
                <w:szCs w:val="20"/>
              </w:rPr>
            </w:pPr>
          </w:p>
          <w:p w14:paraId="0DE62233" w14:textId="22F450FE" w:rsidR="00E9418A" w:rsidRDefault="00E9418A" w:rsidP="002034A4">
            <w:pPr>
              <w:pStyle w:val="Text"/>
              <w:spacing w:before="60" w:after="60" w:line="240" w:lineRule="auto"/>
              <w:rPr>
                <w:rFonts w:ascii="Arial" w:hAnsi="Arial" w:cs="Arial"/>
                <w:sz w:val="20"/>
                <w:szCs w:val="20"/>
              </w:rPr>
            </w:pPr>
            <w:r w:rsidRPr="008942EE">
              <w:rPr>
                <w:rFonts w:ascii="Arial" w:hAnsi="Arial" w:cs="Arial"/>
                <w:sz w:val="20"/>
                <w:szCs w:val="20"/>
              </w:rPr>
              <w:t xml:space="preserve">EN </w:t>
            </w:r>
            <w:r w:rsidR="003322AB">
              <w:rPr>
                <w:rFonts w:ascii="Arial" w:hAnsi="Arial" w:cs="Arial"/>
                <w:sz w:val="20"/>
                <w:szCs w:val="20"/>
              </w:rPr>
              <w:t>60204-1</w:t>
            </w:r>
            <w:r w:rsidR="00A408C6">
              <w:rPr>
                <w:rFonts w:ascii="Arial" w:hAnsi="Arial" w:cs="Arial"/>
                <w:sz w:val="20"/>
                <w:szCs w:val="20"/>
              </w:rPr>
              <w:t>:2018</w:t>
            </w:r>
          </w:p>
          <w:p w14:paraId="11D3EAD5" w14:textId="09E49698" w:rsidR="00514E60" w:rsidRDefault="00514E60" w:rsidP="002034A4">
            <w:pPr>
              <w:pStyle w:val="Text"/>
              <w:spacing w:before="60" w:after="60" w:line="240" w:lineRule="auto"/>
              <w:rPr>
                <w:rFonts w:ascii="Arial" w:hAnsi="Arial" w:cs="Arial"/>
                <w:sz w:val="20"/>
                <w:szCs w:val="20"/>
              </w:rPr>
            </w:pPr>
          </w:p>
          <w:p w14:paraId="0C7169E9" w14:textId="788157DF" w:rsidR="00514E60" w:rsidRDefault="00514E60" w:rsidP="00514E60">
            <w:pPr>
              <w:pStyle w:val="Text"/>
              <w:spacing w:before="60" w:after="60" w:line="240" w:lineRule="auto"/>
              <w:rPr>
                <w:rFonts w:ascii="Arial" w:hAnsi="Arial" w:cs="Arial"/>
                <w:sz w:val="20"/>
                <w:szCs w:val="20"/>
              </w:rPr>
            </w:pPr>
            <w:r w:rsidRPr="00514E60">
              <w:rPr>
                <w:rFonts w:ascii="Arial" w:hAnsi="Arial" w:cs="Arial"/>
                <w:sz w:val="20"/>
                <w:szCs w:val="20"/>
              </w:rPr>
              <w:t>EN 60529:1991</w:t>
            </w:r>
          </w:p>
          <w:p w14:paraId="1514F6B5" w14:textId="6049386C" w:rsidR="00B0331B" w:rsidRDefault="00B0331B" w:rsidP="00514E60">
            <w:pPr>
              <w:pStyle w:val="Text"/>
              <w:spacing w:before="60" w:after="60" w:line="240" w:lineRule="auto"/>
              <w:rPr>
                <w:rFonts w:ascii="Arial" w:hAnsi="Arial" w:cs="Arial"/>
                <w:sz w:val="20"/>
                <w:szCs w:val="20"/>
              </w:rPr>
            </w:pPr>
          </w:p>
          <w:p w14:paraId="351178B4" w14:textId="77777777" w:rsidR="00B0331B" w:rsidRPr="00514E60" w:rsidRDefault="00B0331B" w:rsidP="00B0331B">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:2020</w:t>
            </w:r>
          </w:p>
          <w:p w14:paraId="740669B0" w14:textId="77777777" w:rsidR="00B0331B" w:rsidRPr="00514E60" w:rsidRDefault="00B0331B" w:rsidP="00514E60">
            <w:pPr>
              <w:pStyle w:val="Text"/>
              <w:spacing w:before="60" w:after="60" w:line="240" w:lineRule="auto"/>
              <w:rPr>
                <w:rFonts w:ascii="Arial" w:hAnsi="Arial" w:cs="Arial"/>
                <w:sz w:val="20"/>
                <w:szCs w:val="20"/>
              </w:rPr>
            </w:pPr>
          </w:p>
          <w:p w14:paraId="2171F4F3" w14:textId="77777777" w:rsidR="00514E60" w:rsidRDefault="00514E60" w:rsidP="002034A4">
            <w:pPr>
              <w:pStyle w:val="Text"/>
              <w:spacing w:before="60" w:after="60" w:line="240" w:lineRule="auto"/>
              <w:rPr>
                <w:rFonts w:ascii="Arial" w:hAnsi="Arial" w:cs="Arial"/>
                <w:sz w:val="20"/>
                <w:szCs w:val="20"/>
              </w:rPr>
            </w:pPr>
          </w:p>
          <w:p w14:paraId="671879C9" w14:textId="77777777" w:rsidR="008877BE" w:rsidRDefault="008877BE" w:rsidP="002034A4">
            <w:pPr>
              <w:pStyle w:val="Text"/>
              <w:spacing w:before="60" w:after="60" w:line="240" w:lineRule="auto"/>
              <w:rPr>
                <w:rFonts w:ascii="Arial" w:hAnsi="Arial" w:cs="Arial"/>
                <w:sz w:val="20"/>
                <w:szCs w:val="20"/>
              </w:rPr>
            </w:pPr>
          </w:p>
          <w:p w14:paraId="24404E10" w14:textId="77777777" w:rsidR="00E9418A" w:rsidRPr="00542A3C" w:rsidRDefault="00E9418A" w:rsidP="00AA617F">
            <w:pPr>
              <w:pStyle w:val="Text"/>
              <w:spacing w:before="60" w:after="60" w:line="240" w:lineRule="auto"/>
              <w:rPr>
                <w:rFonts w:ascii="Arial" w:hAnsi="Arial" w:cs="Arial"/>
                <w:sz w:val="20"/>
                <w:szCs w:val="20"/>
              </w:rPr>
            </w:pPr>
          </w:p>
        </w:tc>
      </w:tr>
    </w:tbl>
    <w:p w14:paraId="54FD5AC3" w14:textId="4E854D5C" w:rsidR="00E9418A" w:rsidRDefault="00E9418A" w:rsidP="00847841">
      <w:pPr>
        <w:rPr>
          <w:sz w:val="16"/>
          <w:szCs w:val="16"/>
        </w:rPr>
      </w:pPr>
    </w:p>
    <w:p w14:paraId="6AF5AC4B" w14:textId="6DDFAC55" w:rsidR="00514E60" w:rsidRDefault="00514E60" w:rsidP="00847841">
      <w:pPr>
        <w:rPr>
          <w:sz w:val="16"/>
          <w:szCs w:val="16"/>
        </w:rPr>
      </w:pPr>
    </w:p>
    <w:p w14:paraId="38E33915" w14:textId="0011AC61" w:rsidR="00514E60" w:rsidRDefault="00514E60" w:rsidP="00847841">
      <w:pPr>
        <w:rPr>
          <w:sz w:val="16"/>
          <w:szCs w:val="16"/>
        </w:rPr>
      </w:pPr>
    </w:p>
    <w:p w14:paraId="410EBF3C" w14:textId="6DCB2AE6" w:rsidR="00514E60" w:rsidRDefault="00514E60" w:rsidP="00847841">
      <w:pPr>
        <w:rPr>
          <w:sz w:val="16"/>
          <w:szCs w:val="16"/>
        </w:rPr>
      </w:pPr>
    </w:p>
    <w:p w14:paraId="2639B9AF" w14:textId="0F95396E" w:rsidR="00514E60" w:rsidRDefault="00514E60" w:rsidP="00847841">
      <w:pPr>
        <w:rPr>
          <w:sz w:val="16"/>
          <w:szCs w:val="16"/>
        </w:rPr>
      </w:pPr>
    </w:p>
    <w:p w14:paraId="6AC8F60B" w14:textId="3A93EFF8" w:rsidR="00514E60" w:rsidRDefault="00514E60" w:rsidP="00847841">
      <w:pPr>
        <w:rPr>
          <w:sz w:val="16"/>
          <w:szCs w:val="16"/>
        </w:rPr>
      </w:pPr>
    </w:p>
    <w:p w14:paraId="5869CD31" w14:textId="6DF1B14E" w:rsidR="00514E60" w:rsidRDefault="00514E60" w:rsidP="00847841">
      <w:pPr>
        <w:rPr>
          <w:sz w:val="16"/>
          <w:szCs w:val="16"/>
        </w:rPr>
      </w:pPr>
    </w:p>
    <w:p w14:paraId="6C2BFBBD" w14:textId="7057CA13" w:rsidR="00514E60" w:rsidRDefault="00514E60" w:rsidP="00847841">
      <w:pPr>
        <w:rPr>
          <w:sz w:val="16"/>
          <w:szCs w:val="16"/>
        </w:rPr>
      </w:pPr>
    </w:p>
    <w:p w14:paraId="72F0387B" w14:textId="04B3B103" w:rsidR="007466F4" w:rsidRDefault="007466F4" w:rsidP="00847841">
      <w:pPr>
        <w:rPr>
          <w:sz w:val="16"/>
          <w:szCs w:val="16"/>
        </w:rPr>
      </w:pPr>
    </w:p>
    <w:p w14:paraId="7C9A69F9" w14:textId="381F69EE" w:rsidR="007466F4" w:rsidRDefault="007466F4" w:rsidP="00847841">
      <w:pPr>
        <w:rPr>
          <w:sz w:val="16"/>
          <w:szCs w:val="16"/>
        </w:rPr>
      </w:pPr>
    </w:p>
    <w:p w14:paraId="282F9991" w14:textId="45231BCE" w:rsidR="00217518" w:rsidRDefault="00217518" w:rsidP="00847841">
      <w:pPr>
        <w:rPr>
          <w:sz w:val="16"/>
          <w:szCs w:val="16"/>
        </w:rPr>
      </w:pPr>
    </w:p>
    <w:p w14:paraId="6EEE764A" w14:textId="77777777" w:rsidR="00217518" w:rsidRDefault="00217518" w:rsidP="00847841">
      <w:pPr>
        <w:rPr>
          <w:sz w:val="16"/>
          <w:szCs w:val="16"/>
        </w:rPr>
      </w:pPr>
    </w:p>
    <w:p w14:paraId="12D2B2BB" w14:textId="77777777" w:rsidR="00217518" w:rsidRP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C63F26" w:rsidRPr="00492AD5" w14:paraId="71EC9260" w14:textId="77777777" w:rsidTr="002913DF">
        <w:trPr>
          <w:jc w:val="center"/>
        </w:trPr>
        <w:tc>
          <w:tcPr>
            <w:tcW w:w="7508" w:type="dxa"/>
            <w:shd w:val="pct20" w:color="auto" w:fill="auto"/>
          </w:tcPr>
          <w:p w14:paraId="1D3279A3" w14:textId="77777777" w:rsidR="00C63F26" w:rsidRPr="00492AD5" w:rsidRDefault="00C63F26"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34711983" w14:textId="77777777" w:rsidR="00C63F26" w:rsidRPr="00492AD5" w:rsidRDefault="00C63F26"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63F26" w:rsidRPr="00492AD5" w14:paraId="5FFC5EA1" w14:textId="77777777" w:rsidTr="002913DF">
        <w:trPr>
          <w:jc w:val="center"/>
        </w:trPr>
        <w:tc>
          <w:tcPr>
            <w:tcW w:w="7508" w:type="dxa"/>
          </w:tcPr>
          <w:p w14:paraId="1BB85A46" w14:textId="77777777" w:rsidR="00C63F26"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73EAEFE" w14:textId="77777777" w:rsidR="00314DC2" w:rsidRDefault="00314DC2" w:rsidP="00314DC2">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0A6BEA67" w14:textId="66C760F1" w:rsidR="00C63F26" w:rsidRDefault="00C63F26" w:rsidP="002913DF">
            <w:pPr>
              <w:pStyle w:val="Text"/>
              <w:spacing w:before="60" w:after="60" w:line="240" w:lineRule="auto"/>
              <w:jc w:val="left"/>
              <w:rPr>
                <w:rFonts w:ascii="Arial" w:hAnsi="Arial" w:cs="Arial"/>
                <w:sz w:val="20"/>
                <w:szCs w:val="20"/>
                <w:u w:val="single"/>
              </w:rPr>
            </w:pPr>
          </w:p>
          <w:p w14:paraId="45FF7D3B"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14:paraId="75742270"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Ausführung der Netztrenneinrichtung gemäß EN 60204-1 Abschnitt 5.3. Die Netztrenneinrichtung muss abschließbar sein.</w:t>
            </w:r>
          </w:p>
          <w:p w14:paraId="035A1302"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Schutz der Ausrüstung gemäß EN 60204-1 Abschnitt 7, insbesondere gegen Überstrom, Überlast, Überspannung, Erdschluss.</w:t>
            </w:r>
          </w:p>
          <w:p w14:paraId="3197F1FE"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Der Mindestgrad an Berührungsschutz für Gehäuse, Steuereinrichtungen (insbesondere das Steuerpult des Bedieners) und an der Maschine montierte Bedienelemente muss mindestens IP 54 entsprechen (siehe EN 60529). Innerhalb von Einbaugefäßen muss ein Schutzgrad von mindestens IP 2X gewährleistet werden. Größere Bereiche können durch Abdeckungen aus Kunststoff mit Öffnungen zum Messen geschützt werden.</w:t>
            </w:r>
          </w:p>
          <w:p w14:paraId="2D2B74F1"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Anschluss- und Verteilerkästen im Bereich der Heizzonen müssen mindestens Schutzgrad IP 3X gemäß EN 60529 entsprechen.</w:t>
            </w:r>
          </w:p>
          <w:p w14:paraId="773208F4" w14:textId="77777777" w:rsidR="00631DDA"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Alle Körper einer elektrischen Ausrüstung und deren Maschine/Anlage müssen mit dem Schutzleitersystem gemäß EN 60204-1 Abschnitt 8.2 verbunden sein. Sollte ein Teil der elektrischen Ausrüstung (Schaltkasten, Deckel etc.) demontiert oder zu Wartungsarbeiten entfernt werden, so darf das Schutzleitersystem für die verbleibenden Teile nicht unterbrochen werden. Die Anschluss- und Verbindungspunkte des Schutzleiters müssen so beschaffen sein, dass ihre Strombelastbarkeit nicht durch mechanische, chemische oder elektrochemische Einflüsse beeinträchtigt wird. Der Schutzleiter muss nach EN 60204-1 Abschnitt 8.2.6 deutlich durch Anordnung, Kennzeichnung und Form zu erkennen sein.</w:t>
            </w:r>
          </w:p>
          <w:tbl>
            <w:tblPr>
              <w:tblStyle w:val="Tabellenraster"/>
              <w:tblW w:w="0" w:type="auto"/>
              <w:tblInd w:w="720" w:type="dxa"/>
              <w:tblLook w:val="04A0" w:firstRow="1" w:lastRow="0" w:firstColumn="1" w:lastColumn="0" w:noHBand="0" w:noVBand="1"/>
            </w:tblPr>
            <w:tblGrid>
              <w:gridCol w:w="6562"/>
            </w:tblGrid>
            <w:tr w:rsidR="00631DDA" w:rsidRPr="00F373B1" w14:paraId="3AAFEA33" w14:textId="77777777" w:rsidTr="001351F1">
              <w:tc>
                <w:tcPr>
                  <w:tcW w:w="6595" w:type="dxa"/>
                </w:tcPr>
                <w:p w14:paraId="2E818AA0" w14:textId="77777777" w:rsidR="00631DDA" w:rsidRPr="00F373B1" w:rsidRDefault="00631DDA" w:rsidP="00631DDA">
                  <w:pPr>
                    <w:pStyle w:val="Text"/>
                    <w:spacing w:before="60" w:after="60"/>
                    <w:rPr>
                      <w:rFonts w:ascii="Arial" w:hAnsi="Arial" w:cs="Arial"/>
                      <w:sz w:val="20"/>
                      <w:szCs w:val="20"/>
                    </w:rPr>
                  </w:pPr>
                  <w:r w:rsidRPr="00F373B1">
                    <w:rPr>
                      <w:rFonts w:ascii="Arial" w:hAnsi="Arial" w:cs="Arial"/>
                      <w:sz w:val="20"/>
                      <w:szCs w:val="20"/>
                    </w:rPr>
                    <w:t>Kennzeichnung Schutzleiter (DIN EN 60445; VDE 0197)</w:t>
                  </w:r>
                </w:p>
              </w:tc>
            </w:tr>
            <w:tr w:rsidR="00631DDA" w:rsidRPr="00F373B1" w14:paraId="07AE15FA" w14:textId="77777777" w:rsidTr="001351F1">
              <w:tc>
                <w:tcPr>
                  <w:tcW w:w="6595" w:type="dxa"/>
                </w:tcPr>
                <w:p w14:paraId="09B88AB6" w14:textId="77777777" w:rsidR="00631DDA" w:rsidRPr="00F373B1" w:rsidRDefault="00631DDA" w:rsidP="00631DDA">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3C8DD197" wp14:editId="27AE696B">
                        <wp:extent cx="487680" cy="487680"/>
                        <wp:effectExtent l="0" t="0" r="7620" b="762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bl>
          <w:p w14:paraId="09DEDE36" w14:textId="1E9BF1BC" w:rsidR="00631DDA" w:rsidRDefault="00631DDA" w:rsidP="002913DF">
            <w:pPr>
              <w:pStyle w:val="Text"/>
              <w:spacing w:before="60" w:after="60" w:line="240" w:lineRule="auto"/>
              <w:jc w:val="left"/>
              <w:rPr>
                <w:rFonts w:ascii="Arial" w:hAnsi="Arial" w:cs="Arial"/>
                <w:sz w:val="20"/>
                <w:szCs w:val="20"/>
                <w:u w:val="single"/>
              </w:rPr>
            </w:pPr>
          </w:p>
          <w:p w14:paraId="07600138"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Zum Schutz gegen Eindringen von Feststoffen und Flüssigkeiten müssen Gehäuse für elektrische Ausrüstungen in Maschinennähe mindestens einen Schutz von IP 54 nach EN 60529 aufweisen.</w:t>
            </w:r>
          </w:p>
          <w:p w14:paraId="091B7AAB"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Auswahl der Leiter, Kabel und Leitungen gemäß EN 60204-1 Abschnitt 12, insbesondere müssen diese so ausgewählt werden, dass sie für die Betriebsbedingungen (z.B. Strombelastbarkeit) und für äußere Einflüsse geeignet sind.</w:t>
            </w:r>
          </w:p>
          <w:p w14:paraId="7E3DA3DF"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Verdrahtungstechnik gemäß EN 60204-1 Abschnitt 13, insbesondere müssen Leiter eindeutig identifizierbar und außerhalb von Gehäusen in geeigneten Leitungskanälen verlaufen (geeignet geschützte Kabel und Leitungen sind ausgenommen).</w:t>
            </w:r>
          </w:p>
          <w:p w14:paraId="1DC4933B"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Die Installationsrichtlinien der Hersteller der Betriebsmittel müssen beachtet und umgesetzt werden.</w:t>
            </w:r>
          </w:p>
          <w:p w14:paraId="19510398"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Es sind die möglichen Restgefahren (z.B. gespeicherte Restenergien) und die erforderlichen Maßnahmen und Qualifikation des Personals in der Betriebsanleitung festzuhalten. Des Weiteren müssen die elektrischen Kenndaten angegeben werden.</w:t>
            </w:r>
          </w:p>
          <w:p w14:paraId="5403AACB"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 xml:space="preserve">Kennzeichnung, Warnschilder und Referenzkennzeichnung gemäß EN 60204-1 Abschnitt 16, insbesondere müssen alle Gehäuse, Zubehörteile, Steuergeräte und Komponenten deutlich mit demselben </w:t>
            </w:r>
            <w:r w:rsidRPr="00F373B1">
              <w:rPr>
                <w:rFonts w:ascii="Arial" w:hAnsi="Arial" w:cs="Arial"/>
                <w:sz w:val="20"/>
                <w:szCs w:val="20"/>
              </w:rPr>
              <w:lastRenderedPageBreak/>
              <w:t>Referenzkennzeichen, wie in der technischen Dokumentation dargestellt, identifizierbar sein.</w:t>
            </w:r>
          </w:p>
          <w:p w14:paraId="2BBC2003" w14:textId="77777777"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Bauteile die nach Abschaltung der Maschine bzw. im ausgeschalteten Zustand der Maschine spannungsführend sind, müssen mit entsprechendem Warnhinweis gekennzeichnet sein. Auch müssen Gehäuse und Komponenten, bei denen nicht eindeutig zu erkennen ist, dass sie elektrische Betriebsmittel enthalten, mit entsprechendem Warnhinweis (Blitzpfeil) gekennzeichnet sein.</w:t>
            </w:r>
          </w:p>
          <w:tbl>
            <w:tblPr>
              <w:tblStyle w:val="Tabellenraster"/>
              <w:tblW w:w="0" w:type="auto"/>
              <w:tblInd w:w="720" w:type="dxa"/>
              <w:tblLook w:val="04A0" w:firstRow="1" w:lastRow="0" w:firstColumn="1" w:lastColumn="0" w:noHBand="0" w:noVBand="1"/>
            </w:tblPr>
            <w:tblGrid>
              <w:gridCol w:w="6562"/>
            </w:tblGrid>
            <w:tr w:rsidR="00631DDA" w:rsidRPr="00F373B1" w14:paraId="4986F614" w14:textId="77777777" w:rsidTr="001351F1">
              <w:tc>
                <w:tcPr>
                  <w:tcW w:w="6595" w:type="dxa"/>
                </w:tcPr>
                <w:p w14:paraId="15892617" w14:textId="77777777" w:rsidR="00631DDA" w:rsidRPr="00F373B1" w:rsidRDefault="00631DDA" w:rsidP="00631DDA">
                  <w:pPr>
                    <w:pStyle w:val="Text"/>
                    <w:spacing w:before="60" w:after="60"/>
                    <w:rPr>
                      <w:rFonts w:ascii="Arial" w:hAnsi="Arial" w:cs="Arial"/>
                      <w:sz w:val="20"/>
                      <w:szCs w:val="20"/>
                    </w:rPr>
                  </w:pPr>
                  <w:r w:rsidRPr="00F373B1">
                    <w:rPr>
                      <w:rFonts w:ascii="Arial" w:hAnsi="Arial" w:cs="Arial"/>
                      <w:sz w:val="20"/>
                      <w:szCs w:val="20"/>
                    </w:rPr>
                    <w:t>„Warnung vor elektrischer Spannung“ (EN ISO 7010, W012)</w:t>
                  </w:r>
                </w:p>
              </w:tc>
            </w:tr>
            <w:tr w:rsidR="00631DDA" w:rsidRPr="00F373B1" w14:paraId="33F9A8D5" w14:textId="77777777" w:rsidTr="001351F1">
              <w:tc>
                <w:tcPr>
                  <w:tcW w:w="6595" w:type="dxa"/>
                </w:tcPr>
                <w:p w14:paraId="599B402B" w14:textId="77777777" w:rsidR="00631DDA" w:rsidRPr="00F373B1" w:rsidRDefault="00631DDA" w:rsidP="00631DDA">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0BCECCD9" wp14:editId="17954FAA">
                        <wp:extent cx="560019" cy="487680"/>
                        <wp:effectExtent l="0" t="0" r="0" b="7620"/>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r>
          </w:tbl>
          <w:p w14:paraId="690C2305" w14:textId="77777777" w:rsidR="00C63F26" w:rsidRDefault="00C63F26" w:rsidP="002913DF">
            <w:pPr>
              <w:pStyle w:val="Text"/>
              <w:spacing w:before="60" w:after="60" w:line="240" w:lineRule="auto"/>
              <w:jc w:val="left"/>
              <w:rPr>
                <w:rFonts w:ascii="Arial" w:hAnsi="Arial" w:cs="Arial"/>
                <w:sz w:val="20"/>
                <w:szCs w:val="20"/>
                <w:u w:val="single"/>
              </w:rPr>
            </w:pPr>
          </w:p>
          <w:p w14:paraId="11A85A19" w14:textId="77777777" w:rsidR="00C63F26"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4B764151" w14:textId="77777777" w:rsidR="00EA7771" w:rsidRDefault="00EA7771"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14:paraId="12B496AC" w14:textId="77777777" w:rsidR="00EA7771" w:rsidRDefault="00EA7771"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14:paraId="32880701" w14:textId="77777777" w:rsidR="00C63F26" w:rsidRDefault="00C63F26" w:rsidP="002913DF">
            <w:pPr>
              <w:pStyle w:val="Text"/>
              <w:spacing w:before="60" w:after="60" w:line="240" w:lineRule="auto"/>
              <w:jc w:val="left"/>
              <w:rPr>
                <w:rFonts w:cs="Arial"/>
                <w:sz w:val="20"/>
                <w:szCs w:val="20"/>
                <w:u w:val="single"/>
              </w:rPr>
            </w:pPr>
          </w:p>
          <w:p w14:paraId="2781886F" w14:textId="77777777" w:rsidR="00C63F26" w:rsidRPr="00473A4D" w:rsidRDefault="00C63F26"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897EA39" w14:textId="77777777" w:rsidR="00631DDA" w:rsidRPr="005F00D0" w:rsidRDefault="00631DDA"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14:paraId="77017741" w14:textId="77777777" w:rsidR="00631DDA"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0E48DDD8" w14:textId="77777777" w:rsidR="00631DDA" w:rsidRDefault="00631DDA"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Sicherheitskennzeichen</w:t>
            </w:r>
            <w:r>
              <w:rPr>
                <w:rFonts w:ascii="Arial" w:hAnsi="Arial" w:cs="Arial"/>
                <w:sz w:val="20"/>
                <w:szCs w:val="20"/>
              </w:rPr>
              <w:t xml:space="preserve"> gemäß EN ISO 7010:2020, W012</w:t>
            </w:r>
            <w:r w:rsidRPr="006A016B">
              <w:rPr>
                <w:rFonts w:ascii="Arial" w:hAnsi="Arial" w:cs="Arial"/>
                <w:sz w:val="20"/>
                <w:szCs w:val="20"/>
              </w:rPr>
              <w:t>;</w:t>
            </w:r>
          </w:p>
          <w:p w14:paraId="1C736A3B" w14:textId="77777777" w:rsidR="00631DDA" w:rsidRPr="005F00D0" w:rsidRDefault="00631DDA"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Kennzeichnung Schutzleiter gemäß EN 60445:2010</w:t>
            </w:r>
          </w:p>
          <w:p w14:paraId="12BF2D35" w14:textId="77777777" w:rsidR="00631DDA" w:rsidRDefault="00631DDA"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14:paraId="2F5BD75A" w14:textId="4B360094" w:rsidR="00C63F26" w:rsidRPr="00473A4D" w:rsidRDefault="00631DDA"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14:paraId="1E094C90" w14:textId="03D6E132" w:rsidR="00B0331B" w:rsidRDefault="00B0331B" w:rsidP="00B0331B">
            <w:pPr>
              <w:pStyle w:val="Text"/>
              <w:spacing w:before="60" w:after="60" w:line="240" w:lineRule="auto"/>
              <w:jc w:val="left"/>
              <w:rPr>
                <w:rFonts w:ascii="Arial" w:hAnsi="Arial" w:cs="Arial"/>
                <w:sz w:val="20"/>
                <w:szCs w:val="20"/>
              </w:rPr>
            </w:pPr>
            <w:r w:rsidRPr="00542A3C">
              <w:rPr>
                <w:rFonts w:ascii="Arial" w:hAnsi="Arial" w:cs="Arial"/>
                <w:sz w:val="20"/>
                <w:szCs w:val="20"/>
              </w:rPr>
              <w:lastRenderedPageBreak/>
              <w:t xml:space="preserve">EN </w:t>
            </w:r>
            <w:r>
              <w:rPr>
                <w:rFonts w:ascii="Arial" w:hAnsi="Arial" w:cs="Arial"/>
                <w:sz w:val="20"/>
                <w:szCs w:val="20"/>
              </w:rPr>
              <w:t xml:space="preserve">1114-1:2011 Pkt. </w:t>
            </w:r>
            <w:r w:rsidRPr="00A54150">
              <w:rPr>
                <w:rFonts w:ascii="Arial" w:hAnsi="Arial" w:cs="Arial"/>
                <w:sz w:val="20"/>
                <w:szCs w:val="20"/>
              </w:rPr>
              <w:t>5.3, 5.3.1, 5.3.2, 5.3.3, 5.3.4, 5.3.5</w:t>
            </w:r>
          </w:p>
          <w:p w14:paraId="658A00B2" w14:textId="7A499C14" w:rsidR="00F4507D" w:rsidRDefault="00F4507D" w:rsidP="00B0331B">
            <w:pPr>
              <w:pStyle w:val="Text"/>
              <w:spacing w:before="60" w:after="60" w:line="240" w:lineRule="auto"/>
              <w:jc w:val="left"/>
              <w:rPr>
                <w:rFonts w:ascii="Arial" w:hAnsi="Arial" w:cs="Arial"/>
                <w:sz w:val="20"/>
                <w:szCs w:val="20"/>
              </w:rPr>
            </w:pPr>
          </w:p>
          <w:p w14:paraId="105285D3" w14:textId="77777777" w:rsidR="00F4507D" w:rsidRDefault="00F4507D" w:rsidP="00F4507D">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6.2.9</w:t>
            </w:r>
          </w:p>
          <w:p w14:paraId="65CAEFC6" w14:textId="77777777" w:rsidR="00B0331B" w:rsidRPr="00542A3C" w:rsidRDefault="00B0331B" w:rsidP="00B0331B">
            <w:pPr>
              <w:pStyle w:val="Text"/>
              <w:spacing w:before="60" w:after="60" w:line="240" w:lineRule="auto"/>
              <w:jc w:val="left"/>
              <w:rPr>
                <w:rFonts w:ascii="Arial" w:hAnsi="Arial" w:cs="Arial"/>
                <w:sz w:val="20"/>
                <w:szCs w:val="20"/>
              </w:rPr>
            </w:pPr>
          </w:p>
          <w:p w14:paraId="355D795D" w14:textId="77777777" w:rsidR="00B0331B" w:rsidRDefault="00B0331B" w:rsidP="00B0331B">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60204-1:2018</w:t>
            </w:r>
          </w:p>
          <w:p w14:paraId="5E05B6FB" w14:textId="77777777" w:rsidR="00B0331B" w:rsidRDefault="00B0331B" w:rsidP="00B0331B">
            <w:pPr>
              <w:pStyle w:val="Text"/>
              <w:spacing w:before="60" w:after="60" w:line="240" w:lineRule="auto"/>
              <w:jc w:val="left"/>
              <w:rPr>
                <w:rFonts w:ascii="Arial" w:hAnsi="Arial" w:cs="Arial"/>
                <w:sz w:val="20"/>
                <w:szCs w:val="20"/>
              </w:rPr>
            </w:pPr>
          </w:p>
          <w:p w14:paraId="1C499EFE" w14:textId="77777777" w:rsidR="00B0331B" w:rsidRDefault="00B0331B" w:rsidP="00B0331B">
            <w:pPr>
              <w:pStyle w:val="Text"/>
              <w:spacing w:before="60" w:after="60" w:line="240" w:lineRule="auto"/>
              <w:jc w:val="left"/>
              <w:rPr>
                <w:rFonts w:ascii="Arial" w:hAnsi="Arial" w:cs="Arial"/>
                <w:sz w:val="20"/>
                <w:szCs w:val="20"/>
              </w:rPr>
            </w:pPr>
            <w:r w:rsidRPr="00514E60">
              <w:rPr>
                <w:rFonts w:ascii="Arial" w:hAnsi="Arial" w:cs="Arial"/>
                <w:sz w:val="20"/>
                <w:szCs w:val="20"/>
              </w:rPr>
              <w:t>EN 60529:1991</w:t>
            </w:r>
          </w:p>
          <w:p w14:paraId="4F6527A7" w14:textId="77777777" w:rsidR="00B0331B" w:rsidRDefault="00B0331B" w:rsidP="00B0331B">
            <w:pPr>
              <w:pStyle w:val="Text"/>
              <w:spacing w:before="60" w:after="60" w:line="240" w:lineRule="auto"/>
              <w:jc w:val="left"/>
              <w:rPr>
                <w:rFonts w:ascii="Arial" w:hAnsi="Arial" w:cs="Arial"/>
                <w:sz w:val="20"/>
                <w:szCs w:val="20"/>
              </w:rPr>
            </w:pPr>
          </w:p>
          <w:p w14:paraId="76AF000A" w14:textId="77777777" w:rsidR="00B0331B" w:rsidRPr="00514E60" w:rsidRDefault="00B0331B" w:rsidP="00B0331B">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:2020</w:t>
            </w:r>
          </w:p>
          <w:p w14:paraId="7161670B" w14:textId="77777777" w:rsidR="00C63F26" w:rsidRPr="00473A4D" w:rsidRDefault="00C63F26" w:rsidP="002913DF">
            <w:pPr>
              <w:pStyle w:val="Text"/>
              <w:spacing w:before="60" w:after="60" w:line="240" w:lineRule="auto"/>
              <w:jc w:val="left"/>
              <w:rPr>
                <w:rFonts w:ascii="Arial" w:hAnsi="Arial" w:cs="Arial"/>
                <w:sz w:val="20"/>
                <w:szCs w:val="20"/>
                <w:u w:val="single"/>
              </w:rPr>
            </w:pPr>
          </w:p>
          <w:p w14:paraId="40BAF88C" w14:textId="77777777" w:rsidR="00C63F26" w:rsidRDefault="00C63F26" w:rsidP="002913DF">
            <w:pPr>
              <w:pStyle w:val="Text"/>
              <w:spacing w:before="60" w:after="60" w:line="240" w:lineRule="auto"/>
              <w:rPr>
                <w:rFonts w:ascii="Arial" w:hAnsi="Arial" w:cs="Arial"/>
                <w:sz w:val="20"/>
                <w:szCs w:val="20"/>
              </w:rPr>
            </w:pPr>
          </w:p>
          <w:p w14:paraId="5FDDEDE5" w14:textId="77777777" w:rsidR="00C63F26" w:rsidRPr="00492AD5" w:rsidRDefault="00C63F26" w:rsidP="002913DF">
            <w:pPr>
              <w:pStyle w:val="Text"/>
              <w:spacing w:before="60" w:after="60" w:line="240" w:lineRule="auto"/>
              <w:jc w:val="left"/>
              <w:rPr>
                <w:rFonts w:ascii="Arial" w:hAnsi="Arial" w:cs="Arial"/>
                <w:sz w:val="20"/>
                <w:szCs w:val="20"/>
              </w:rPr>
            </w:pPr>
          </w:p>
        </w:tc>
      </w:tr>
    </w:tbl>
    <w:p w14:paraId="4595C1A4" w14:textId="7D13B6A4" w:rsidR="00C63F26" w:rsidRDefault="00C63F2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25732DA2" w14:textId="77777777" w:rsidTr="002034A4">
        <w:trPr>
          <w:jc w:val="center"/>
        </w:trPr>
        <w:tc>
          <w:tcPr>
            <w:tcW w:w="9351" w:type="dxa"/>
            <w:gridSpan w:val="4"/>
            <w:shd w:val="pct20" w:color="auto" w:fill="auto"/>
          </w:tcPr>
          <w:p w14:paraId="168FCB33"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14:paraId="5A23AA6A" w14:textId="77777777" w:rsidTr="002034A4">
        <w:trPr>
          <w:jc w:val="center"/>
        </w:trPr>
        <w:tc>
          <w:tcPr>
            <w:tcW w:w="3397" w:type="dxa"/>
          </w:tcPr>
          <w:p w14:paraId="4EAA6BF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7AFD44A3" w14:textId="77777777" w:rsidR="00E9418A" w:rsidRPr="004C36B1" w:rsidRDefault="006852B0" w:rsidP="002034A4">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613F13D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4BE98F1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0C022D6A" w14:textId="77777777" w:rsidTr="002034A4">
        <w:trPr>
          <w:jc w:val="center"/>
        </w:trPr>
        <w:tc>
          <w:tcPr>
            <w:tcW w:w="3397" w:type="dxa"/>
          </w:tcPr>
          <w:p w14:paraId="254D99C6"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2D10FEAC"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0006D9BD"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21DBE58E" w14:textId="77777777" w:rsidR="00E9418A" w:rsidRPr="004C36B1" w:rsidRDefault="006852B0"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14:paraId="2764E14F" w14:textId="77777777" w:rsidTr="002034A4">
        <w:trPr>
          <w:jc w:val="center"/>
        </w:trPr>
        <w:tc>
          <w:tcPr>
            <w:tcW w:w="3397" w:type="dxa"/>
          </w:tcPr>
          <w:p w14:paraId="4A94FECB"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0FF8FEE" w14:textId="77777777" w:rsidR="00E9418A" w:rsidRPr="004C36B1" w:rsidRDefault="00E9418A" w:rsidP="002034A4">
            <w:pPr>
              <w:pStyle w:val="Text"/>
              <w:spacing w:before="60" w:after="60" w:line="240" w:lineRule="auto"/>
              <w:rPr>
                <w:rFonts w:ascii="Arial" w:hAnsi="Arial" w:cs="Arial"/>
                <w:sz w:val="20"/>
                <w:szCs w:val="20"/>
              </w:rPr>
            </w:pPr>
            <w:r w:rsidRPr="006852B0">
              <w:rPr>
                <w:rFonts w:cs="Arial"/>
                <w:sz w:val="20"/>
                <w:szCs w:val="20"/>
              </w:rPr>
              <w:fldChar w:fldCharType="begin"/>
            </w:r>
            <w:r w:rsidRPr="004C36B1">
              <w:rPr>
                <w:rFonts w:ascii="Arial" w:hAnsi="Arial" w:cs="Arial"/>
                <w:sz w:val="20"/>
                <w:szCs w:val="20"/>
              </w:rPr>
              <w:instrText xml:space="preserve"> =PRODUCT(b2;b3;d2;d3) \# "0" </w:instrText>
            </w:r>
            <w:r w:rsidRPr="006852B0">
              <w:rPr>
                <w:rFonts w:cs="Arial"/>
                <w:sz w:val="20"/>
                <w:szCs w:val="20"/>
              </w:rPr>
              <w:fldChar w:fldCharType="separate"/>
            </w:r>
            <w:r w:rsidR="006852B0" w:rsidRPr="006852B0">
              <w:rPr>
                <w:rFonts w:ascii="Arial" w:hAnsi="Arial" w:cs="Arial"/>
                <w:sz w:val="20"/>
                <w:szCs w:val="20"/>
              </w:rPr>
              <w:t>8</w:t>
            </w:r>
            <w:r w:rsidRPr="006852B0">
              <w:rPr>
                <w:rFonts w:cs="Arial"/>
                <w:sz w:val="20"/>
                <w:szCs w:val="20"/>
              </w:rPr>
              <w:fldChar w:fldCharType="end"/>
            </w:r>
          </w:p>
        </w:tc>
        <w:tc>
          <w:tcPr>
            <w:tcW w:w="4961" w:type="dxa"/>
            <w:gridSpan w:val="2"/>
          </w:tcPr>
          <w:p w14:paraId="774183A9"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6852B0" w:rsidRPr="006852B0">
              <w:rPr>
                <w:rFonts w:ascii="Arial" w:hAnsi="Arial" w:cs="Arial"/>
                <w:bCs/>
                <w:sz w:val="20"/>
                <w:szCs w:val="20"/>
              </w:rPr>
              <w:t>gering</w:t>
            </w:r>
          </w:p>
        </w:tc>
      </w:tr>
    </w:tbl>
    <w:p w14:paraId="6424515D"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3427EF9F" w14:textId="77777777" w:rsidTr="002034A4">
        <w:trPr>
          <w:jc w:val="center"/>
        </w:trPr>
        <w:tc>
          <w:tcPr>
            <w:tcW w:w="4531" w:type="dxa"/>
          </w:tcPr>
          <w:p w14:paraId="6052496E" w14:textId="77777777"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4FD7E956"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038510587"/>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291F630F"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396571926"/>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7B2070F0" w14:textId="77777777" w:rsidR="00E9418A" w:rsidRDefault="00E9418A" w:rsidP="00847841">
      <w:pPr>
        <w:rPr>
          <w:sz w:val="16"/>
          <w:szCs w:val="16"/>
        </w:rPr>
      </w:pPr>
    </w:p>
    <w:p w14:paraId="2699A0A6" w14:textId="77777777" w:rsidR="006852B0" w:rsidRDefault="006852B0" w:rsidP="00847841">
      <w:pPr>
        <w:rPr>
          <w:sz w:val="16"/>
          <w:szCs w:val="16"/>
        </w:rPr>
      </w:pPr>
    </w:p>
    <w:p w14:paraId="6EB4C4B6" w14:textId="77777777" w:rsidR="006852B0" w:rsidRDefault="006852B0" w:rsidP="00847841">
      <w:pPr>
        <w:rPr>
          <w:sz w:val="16"/>
          <w:szCs w:val="16"/>
        </w:rPr>
      </w:pPr>
    </w:p>
    <w:p w14:paraId="27EB741A" w14:textId="6FC72AAA" w:rsidR="006852B0" w:rsidRDefault="006852B0" w:rsidP="00847841">
      <w:pPr>
        <w:rPr>
          <w:sz w:val="16"/>
          <w:szCs w:val="16"/>
        </w:rPr>
      </w:pPr>
    </w:p>
    <w:p w14:paraId="46BCB657" w14:textId="5004B14B" w:rsidR="00C63F26" w:rsidRDefault="00C63F26" w:rsidP="00847841">
      <w:pPr>
        <w:rPr>
          <w:sz w:val="16"/>
          <w:szCs w:val="16"/>
        </w:rPr>
      </w:pPr>
    </w:p>
    <w:p w14:paraId="5F125912" w14:textId="5DEFE4AC" w:rsidR="00297AC2" w:rsidRDefault="00297AC2" w:rsidP="00847841">
      <w:pPr>
        <w:rPr>
          <w:sz w:val="16"/>
          <w:szCs w:val="16"/>
        </w:rPr>
      </w:pPr>
    </w:p>
    <w:p w14:paraId="57249238" w14:textId="310A5239" w:rsidR="00297AC2" w:rsidRDefault="00297AC2" w:rsidP="00847841">
      <w:pPr>
        <w:rPr>
          <w:sz w:val="16"/>
          <w:szCs w:val="16"/>
        </w:rPr>
      </w:pPr>
    </w:p>
    <w:p w14:paraId="7401336A" w14:textId="6D1E5A1F" w:rsidR="00297AC2" w:rsidRDefault="00297AC2" w:rsidP="00847841">
      <w:pPr>
        <w:rPr>
          <w:sz w:val="16"/>
          <w:szCs w:val="16"/>
        </w:rPr>
      </w:pPr>
    </w:p>
    <w:p w14:paraId="407457C4" w14:textId="4A57C176" w:rsidR="00297AC2" w:rsidRDefault="00297AC2" w:rsidP="00847841">
      <w:pPr>
        <w:rPr>
          <w:sz w:val="16"/>
          <w:szCs w:val="16"/>
        </w:rPr>
      </w:pPr>
    </w:p>
    <w:p w14:paraId="23A59BBE" w14:textId="235493A1" w:rsidR="00297AC2" w:rsidRDefault="00297AC2" w:rsidP="00847841">
      <w:pPr>
        <w:rPr>
          <w:sz w:val="16"/>
          <w:szCs w:val="16"/>
        </w:rPr>
      </w:pPr>
    </w:p>
    <w:p w14:paraId="7EB04587" w14:textId="77777777" w:rsidR="00297AC2" w:rsidRDefault="00297AC2" w:rsidP="00847841">
      <w:pPr>
        <w:rPr>
          <w:sz w:val="16"/>
          <w:szCs w:val="16"/>
        </w:rPr>
      </w:pPr>
    </w:p>
    <w:p w14:paraId="235FCC55" w14:textId="77777777" w:rsidR="00E9418A" w:rsidRPr="00480891" w:rsidRDefault="00E9418A" w:rsidP="00480891">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14:paraId="62144D82" w14:textId="77777777" w:rsidTr="002034A4">
        <w:trPr>
          <w:jc w:val="center"/>
        </w:trPr>
        <w:tc>
          <w:tcPr>
            <w:tcW w:w="7230" w:type="dxa"/>
            <w:gridSpan w:val="3"/>
            <w:shd w:val="pct20" w:color="auto" w:fill="auto"/>
          </w:tcPr>
          <w:p w14:paraId="2D2EAE60"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72E45604"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3CC4B9AF" w14:textId="528B027C" w:rsidR="00E9418A" w:rsidRPr="005E5E8D" w:rsidRDefault="00B75578" w:rsidP="002034A4">
            <w:pPr>
              <w:pStyle w:val="Text"/>
              <w:spacing w:before="60" w:after="60" w:line="240" w:lineRule="auto"/>
              <w:rPr>
                <w:rFonts w:ascii="Arial" w:hAnsi="Arial" w:cs="Arial"/>
                <w:b/>
                <w:sz w:val="20"/>
                <w:szCs w:val="20"/>
              </w:rPr>
            </w:pPr>
            <w:r>
              <w:rPr>
                <w:rFonts w:ascii="Arial" w:hAnsi="Arial" w:cs="Arial"/>
                <w:b/>
                <w:sz w:val="20"/>
                <w:szCs w:val="20"/>
              </w:rPr>
              <w:t>2.</w:t>
            </w:r>
            <w:r w:rsidR="00C63F26">
              <w:rPr>
                <w:rFonts w:ascii="Arial" w:hAnsi="Arial" w:cs="Arial"/>
                <w:b/>
                <w:sz w:val="20"/>
                <w:szCs w:val="20"/>
              </w:rPr>
              <w:t>7</w:t>
            </w:r>
          </w:p>
        </w:tc>
      </w:tr>
      <w:tr w:rsidR="00E9418A" w:rsidRPr="005E5E8D" w14:paraId="20C8C376" w14:textId="77777777" w:rsidTr="002034A4">
        <w:tblPrEx>
          <w:shd w:val="clear" w:color="auto" w:fill="auto"/>
        </w:tblPrEx>
        <w:trPr>
          <w:jc w:val="center"/>
        </w:trPr>
        <w:tc>
          <w:tcPr>
            <w:tcW w:w="2773" w:type="dxa"/>
          </w:tcPr>
          <w:p w14:paraId="3FEE5363"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3501CAAB" w14:textId="77777777" w:rsidR="00E9418A"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p>
        </w:tc>
      </w:tr>
      <w:tr w:rsidR="00E9418A" w:rsidRPr="005E5E8D" w14:paraId="471CC2F2" w14:textId="77777777" w:rsidTr="002034A4">
        <w:tblPrEx>
          <w:shd w:val="clear" w:color="auto" w:fill="auto"/>
        </w:tblPrEx>
        <w:trPr>
          <w:jc w:val="center"/>
        </w:trPr>
        <w:tc>
          <w:tcPr>
            <w:tcW w:w="2773" w:type="dxa"/>
          </w:tcPr>
          <w:p w14:paraId="50FF4854"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6C869CC6" w14:textId="77777777" w:rsidR="00E9418A" w:rsidRPr="005E5E8D" w:rsidRDefault="0010614D" w:rsidP="002034A4">
            <w:pPr>
              <w:pStyle w:val="Text"/>
              <w:spacing w:before="60" w:after="60" w:line="240" w:lineRule="auto"/>
              <w:jc w:val="left"/>
              <w:rPr>
                <w:rFonts w:ascii="Arial" w:hAnsi="Arial" w:cs="Arial"/>
                <w:sz w:val="20"/>
                <w:szCs w:val="20"/>
              </w:rPr>
            </w:pPr>
            <w:r>
              <w:rPr>
                <w:rFonts w:ascii="Arial" w:hAnsi="Arial" w:cs="Arial"/>
                <w:sz w:val="20"/>
                <w:szCs w:val="20"/>
              </w:rPr>
              <w:t xml:space="preserve">Thermische </w:t>
            </w:r>
            <w:r w:rsidRPr="00A90024">
              <w:rPr>
                <w:rFonts w:ascii="Arial" w:hAnsi="Arial" w:cs="Arial"/>
                <w:sz w:val="20"/>
                <w:szCs w:val="20"/>
              </w:rPr>
              <w:t>Gefährdung</w:t>
            </w:r>
            <w:r>
              <w:rPr>
                <w:rFonts w:ascii="Arial" w:hAnsi="Arial" w:cs="Arial"/>
                <w:sz w:val="20"/>
                <w:szCs w:val="20"/>
              </w:rPr>
              <w:t xml:space="preserve"> </w:t>
            </w:r>
            <w:r w:rsidR="008F6712">
              <w:rPr>
                <w:rFonts w:ascii="Arial" w:hAnsi="Arial" w:cs="Arial"/>
                <w:sz w:val="20"/>
                <w:szCs w:val="20"/>
              </w:rPr>
              <w:t>–</w:t>
            </w:r>
            <w:r>
              <w:rPr>
                <w:rFonts w:ascii="Arial" w:hAnsi="Arial" w:cs="Arial"/>
                <w:sz w:val="20"/>
                <w:szCs w:val="20"/>
              </w:rPr>
              <w:t xml:space="preserve"> </w:t>
            </w:r>
            <w:r w:rsidR="008F6712">
              <w:rPr>
                <w:rFonts w:ascii="Arial" w:hAnsi="Arial" w:cs="Arial"/>
                <w:sz w:val="20"/>
                <w:szCs w:val="20"/>
              </w:rPr>
              <w:t>Verbrennungen bzw. Verbrühungen</w:t>
            </w:r>
          </w:p>
        </w:tc>
        <w:tc>
          <w:tcPr>
            <w:tcW w:w="4265" w:type="dxa"/>
            <w:gridSpan w:val="3"/>
            <w:vMerge w:val="restart"/>
            <w:vAlign w:val="center"/>
          </w:tcPr>
          <w:p w14:paraId="0339451B"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0C7CD4A" wp14:editId="797B4297">
                  <wp:extent cx="2094708" cy="1627830"/>
                  <wp:effectExtent l="0" t="0" r="127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94708" cy="1627830"/>
                          </a:xfrm>
                          <a:prstGeom prst="rect">
                            <a:avLst/>
                          </a:prstGeom>
                        </pic:spPr>
                      </pic:pic>
                    </a:graphicData>
                  </a:graphic>
                </wp:inline>
              </w:drawing>
            </w:r>
          </w:p>
        </w:tc>
      </w:tr>
      <w:tr w:rsidR="00E9418A" w:rsidRPr="005E5E8D" w14:paraId="0602E34C" w14:textId="77777777" w:rsidTr="002034A4">
        <w:tblPrEx>
          <w:shd w:val="clear" w:color="auto" w:fill="auto"/>
        </w:tblPrEx>
        <w:trPr>
          <w:jc w:val="center"/>
        </w:trPr>
        <w:tc>
          <w:tcPr>
            <w:tcW w:w="2773" w:type="dxa"/>
          </w:tcPr>
          <w:p w14:paraId="356FA93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17BB71A8"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0D04093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6EE2F60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14060D7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47405A3D"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0AD2AA3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4ED96BA1"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54286C5A" w14:textId="77777777" w:rsidTr="002034A4">
        <w:tblPrEx>
          <w:shd w:val="clear" w:color="auto" w:fill="auto"/>
        </w:tblPrEx>
        <w:trPr>
          <w:jc w:val="center"/>
        </w:trPr>
        <w:tc>
          <w:tcPr>
            <w:tcW w:w="2773" w:type="dxa"/>
          </w:tcPr>
          <w:p w14:paraId="37D68BFD"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3CC53749"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74E6C535"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7FABB55C" w14:textId="77777777" w:rsidTr="002034A4">
        <w:tblPrEx>
          <w:shd w:val="clear" w:color="auto" w:fill="auto"/>
        </w:tblPrEx>
        <w:trPr>
          <w:jc w:val="center"/>
        </w:trPr>
        <w:tc>
          <w:tcPr>
            <w:tcW w:w="2773" w:type="dxa"/>
          </w:tcPr>
          <w:p w14:paraId="2DD19A54"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5D1A55FD" w14:textId="77777777"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14:paraId="5661C411"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A81037B" w14:textId="77777777" w:rsidTr="002034A4">
        <w:tblPrEx>
          <w:shd w:val="clear" w:color="auto" w:fill="auto"/>
        </w:tblPrEx>
        <w:trPr>
          <w:jc w:val="center"/>
        </w:trPr>
        <w:tc>
          <w:tcPr>
            <w:tcW w:w="2773" w:type="dxa"/>
          </w:tcPr>
          <w:p w14:paraId="79598DEB"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7BA6682E" w14:textId="77777777" w:rsidR="00E9418A" w:rsidRPr="005E5E8D" w:rsidRDefault="0010614D" w:rsidP="002034A4">
            <w:pPr>
              <w:pStyle w:val="Text"/>
              <w:spacing w:before="60" w:after="60" w:line="240" w:lineRule="auto"/>
              <w:jc w:val="left"/>
              <w:rPr>
                <w:rFonts w:ascii="Arial" w:hAnsi="Arial" w:cs="Arial"/>
                <w:sz w:val="20"/>
                <w:szCs w:val="20"/>
              </w:rPr>
            </w:pPr>
            <w:r>
              <w:rPr>
                <w:rFonts w:ascii="Arial" w:hAnsi="Arial" w:cs="Arial"/>
                <w:sz w:val="20"/>
                <w:szCs w:val="20"/>
              </w:rPr>
              <w:t>Kontakt mit heißen Maschinenteilen, heiße</w:t>
            </w:r>
            <w:r w:rsidR="00394F5A">
              <w:rPr>
                <w:rFonts w:ascii="Arial" w:hAnsi="Arial" w:cs="Arial"/>
                <w:sz w:val="20"/>
                <w:szCs w:val="20"/>
              </w:rPr>
              <w:t>n</w:t>
            </w:r>
            <w:r>
              <w:rPr>
                <w:rFonts w:ascii="Arial" w:hAnsi="Arial" w:cs="Arial"/>
                <w:sz w:val="20"/>
                <w:szCs w:val="20"/>
              </w:rPr>
              <w:t xml:space="preserve"> extrudierte</w:t>
            </w:r>
            <w:r w:rsidR="00394F5A">
              <w:rPr>
                <w:rFonts w:ascii="Arial" w:hAnsi="Arial" w:cs="Arial"/>
                <w:sz w:val="20"/>
                <w:szCs w:val="20"/>
              </w:rPr>
              <w:t>n</w:t>
            </w:r>
            <w:r>
              <w:rPr>
                <w:rFonts w:ascii="Arial" w:hAnsi="Arial" w:cs="Arial"/>
                <w:sz w:val="20"/>
                <w:szCs w:val="20"/>
              </w:rPr>
              <w:t xml:space="preserve"> Produkte, heiße</w:t>
            </w:r>
            <w:r w:rsidR="00394F5A">
              <w:rPr>
                <w:rFonts w:ascii="Arial" w:hAnsi="Arial" w:cs="Arial"/>
                <w:sz w:val="20"/>
                <w:szCs w:val="20"/>
              </w:rPr>
              <w:t>n</w:t>
            </w:r>
            <w:r>
              <w:rPr>
                <w:rFonts w:ascii="Arial" w:hAnsi="Arial" w:cs="Arial"/>
                <w:sz w:val="20"/>
                <w:szCs w:val="20"/>
              </w:rPr>
              <w:t xml:space="preserve"> Gase</w:t>
            </w:r>
            <w:r w:rsidR="00394F5A">
              <w:rPr>
                <w:rFonts w:ascii="Arial" w:hAnsi="Arial" w:cs="Arial"/>
                <w:sz w:val="20"/>
                <w:szCs w:val="20"/>
              </w:rPr>
              <w:t>n</w:t>
            </w:r>
            <w:r>
              <w:rPr>
                <w:rFonts w:ascii="Arial" w:hAnsi="Arial" w:cs="Arial"/>
                <w:sz w:val="20"/>
                <w:szCs w:val="20"/>
              </w:rPr>
              <w:t xml:space="preserve"> oder heiße</w:t>
            </w:r>
            <w:r w:rsidR="00394F5A">
              <w:rPr>
                <w:rFonts w:ascii="Arial" w:hAnsi="Arial" w:cs="Arial"/>
                <w:sz w:val="20"/>
                <w:szCs w:val="20"/>
              </w:rPr>
              <w:t>n</w:t>
            </w:r>
            <w:r>
              <w:rPr>
                <w:rFonts w:ascii="Arial" w:hAnsi="Arial" w:cs="Arial"/>
                <w:sz w:val="20"/>
                <w:szCs w:val="20"/>
              </w:rPr>
              <w:t xml:space="preserve"> Flüssigkeiten</w:t>
            </w:r>
          </w:p>
        </w:tc>
        <w:tc>
          <w:tcPr>
            <w:tcW w:w="4265" w:type="dxa"/>
            <w:gridSpan w:val="3"/>
            <w:vMerge/>
          </w:tcPr>
          <w:p w14:paraId="39F797A2"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45380338" w14:textId="77777777" w:rsidTr="002034A4">
        <w:tblPrEx>
          <w:shd w:val="clear" w:color="auto" w:fill="auto"/>
        </w:tblPrEx>
        <w:trPr>
          <w:jc w:val="center"/>
        </w:trPr>
        <w:tc>
          <w:tcPr>
            <w:tcW w:w="2773" w:type="dxa"/>
          </w:tcPr>
          <w:p w14:paraId="726F7985"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3995DC7A" w14:textId="77777777" w:rsidR="00E9418A" w:rsidRPr="00CC3497" w:rsidRDefault="00E9418A" w:rsidP="002034A4">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394F5A">
              <w:rPr>
                <w:rFonts w:ascii="Arial" w:hAnsi="Arial" w:cs="Arial"/>
                <w:sz w:val="20"/>
                <w:szCs w:val="20"/>
              </w:rPr>
              <w:t>Verbrennungen oder Verbrühungen durch Kontakt mit heißen Maschinenteilen, heißen extrudierten Produkte, heißen Gasen oder heißen Flüssigkeiten</w:t>
            </w:r>
            <w:r w:rsidR="00EF60CF">
              <w:rPr>
                <w:rFonts w:ascii="Arial" w:hAnsi="Arial" w:cs="Arial"/>
                <w:sz w:val="20"/>
                <w:szCs w:val="20"/>
              </w:rPr>
              <w:t>.</w:t>
            </w:r>
          </w:p>
        </w:tc>
      </w:tr>
    </w:tbl>
    <w:p w14:paraId="10E05F73"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319ACCCC" w14:textId="77777777" w:rsidTr="002034A4">
        <w:trPr>
          <w:jc w:val="center"/>
        </w:trPr>
        <w:tc>
          <w:tcPr>
            <w:tcW w:w="9351" w:type="dxa"/>
            <w:gridSpan w:val="4"/>
            <w:shd w:val="pct20" w:color="auto" w:fill="auto"/>
          </w:tcPr>
          <w:p w14:paraId="0ABA8C08"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14:paraId="408435BA" w14:textId="77777777" w:rsidTr="002034A4">
        <w:trPr>
          <w:jc w:val="center"/>
        </w:trPr>
        <w:tc>
          <w:tcPr>
            <w:tcW w:w="3397" w:type="dxa"/>
          </w:tcPr>
          <w:p w14:paraId="1AAF894D"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5B33049F" w14:textId="77777777" w:rsidR="00E9418A" w:rsidRPr="0086709F" w:rsidRDefault="00D10C06" w:rsidP="002034A4">
            <w:pPr>
              <w:pStyle w:val="Text"/>
              <w:spacing w:before="60" w:after="60" w:line="240" w:lineRule="auto"/>
              <w:jc w:val="left"/>
              <w:rPr>
                <w:rFonts w:ascii="Arial" w:hAnsi="Arial" w:cs="Arial"/>
                <w:sz w:val="20"/>
                <w:szCs w:val="20"/>
              </w:rPr>
            </w:pPr>
            <w:r>
              <w:rPr>
                <w:rFonts w:ascii="Arial" w:hAnsi="Arial" w:cs="Arial"/>
                <w:sz w:val="20"/>
                <w:szCs w:val="20"/>
              </w:rPr>
              <w:t>10</w:t>
            </w:r>
          </w:p>
        </w:tc>
        <w:tc>
          <w:tcPr>
            <w:tcW w:w="3827" w:type="dxa"/>
          </w:tcPr>
          <w:p w14:paraId="4F4523B3"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2A775EFF"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5CB15EE2" w14:textId="77777777" w:rsidTr="002034A4">
        <w:trPr>
          <w:jc w:val="center"/>
        </w:trPr>
        <w:tc>
          <w:tcPr>
            <w:tcW w:w="3397" w:type="dxa"/>
          </w:tcPr>
          <w:p w14:paraId="2B0DF949"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522141C1"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60E479F4"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3827749C" w14:textId="77777777"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14:paraId="252D617E" w14:textId="77777777" w:rsidTr="002034A4">
        <w:trPr>
          <w:jc w:val="center"/>
        </w:trPr>
        <w:tc>
          <w:tcPr>
            <w:tcW w:w="3397" w:type="dxa"/>
          </w:tcPr>
          <w:p w14:paraId="1B91F89E"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49FB8A2F" w14:textId="77777777" w:rsidR="00E9418A" w:rsidRPr="0093691E" w:rsidRDefault="00E9418A" w:rsidP="002034A4">
            <w:pPr>
              <w:pStyle w:val="Text"/>
              <w:spacing w:before="60" w:after="60" w:line="240" w:lineRule="auto"/>
              <w:jc w:val="left"/>
              <w:rPr>
                <w:rFonts w:ascii="Arial" w:hAnsi="Arial" w:cs="Arial"/>
                <w:sz w:val="20"/>
                <w:szCs w:val="20"/>
              </w:rPr>
            </w:pPr>
            <w:r w:rsidRPr="00D10C06">
              <w:rPr>
                <w:rFonts w:cs="Arial"/>
                <w:sz w:val="20"/>
                <w:szCs w:val="20"/>
              </w:rPr>
              <w:fldChar w:fldCharType="begin"/>
            </w:r>
            <w:r w:rsidRPr="0093691E">
              <w:rPr>
                <w:rFonts w:ascii="Arial" w:hAnsi="Arial" w:cs="Arial"/>
                <w:sz w:val="20"/>
                <w:szCs w:val="20"/>
              </w:rPr>
              <w:instrText xml:space="preserve"> =PRODUCT(b2;b3;d2;d3) \# "0" </w:instrText>
            </w:r>
            <w:r w:rsidRPr="00D10C06">
              <w:rPr>
                <w:rFonts w:cs="Arial"/>
                <w:sz w:val="20"/>
                <w:szCs w:val="20"/>
              </w:rPr>
              <w:fldChar w:fldCharType="separate"/>
            </w:r>
            <w:r w:rsidR="00D10C06" w:rsidRPr="00D10C06">
              <w:rPr>
                <w:rFonts w:ascii="Arial" w:hAnsi="Arial" w:cs="Arial"/>
                <w:sz w:val="20"/>
                <w:szCs w:val="20"/>
              </w:rPr>
              <w:t>250</w:t>
            </w:r>
            <w:r w:rsidRPr="00D10C06">
              <w:rPr>
                <w:rFonts w:cs="Arial"/>
                <w:sz w:val="20"/>
                <w:szCs w:val="20"/>
              </w:rPr>
              <w:fldChar w:fldCharType="end"/>
            </w:r>
          </w:p>
        </w:tc>
        <w:tc>
          <w:tcPr>
            <w:tcW w:w="4961" w:type="dxa"/>
            <w:gridSpan w:val="2"/>
          </w:tcPr>
          <w:p w14:paraId="51F0FD2C" w14:textId="77777777" w:rsidR="00E9418A" w:rsidRPr="00D10C06" w:rsidRDefault="00E9418A" w:rsidP="002034A4">
            <w:pPr>
              <w:pStyle w:val="Text"/>
              <w:spacing w:before="60" w:after="60" w:line="240" w:lineRule="auto"/>
              <w:rPr>
                <w:rFonts w:ascii="Arial" w:hAnsi="Arial" w:cs="Arial"/>
                <w:bCs/>
                <w:sz w:val="20"/>
                <w:szCs w:val="20"/>
              </w:rPr>
            </w:pPr>
            <w:r w:rsidRPr="0086709F">
              <w:rPr>
                <w:rFonts w:ascii="Arial" w:hAnsi="Arial" w:cs="Arial"/>
                <w:b/>
                <w:sz w:val="20"/>
                <w:szCs w:val="20"/>
              </w:rPr>
              <w:t xml:space="preserve">Risikohöhe: </w:t>
            </w:r>
            <w:r w:rsidR="00D10C06">
              <w:rPr>
                <w:rFonts w:ascii="Arial" w:hAnsi="Arial" w:cs="Arial"/>
                <w:bCs/>
                <w:sz w:val="20"/>
                <w:szCs w:val="20"/>
              </w:rPr>
              <w:t>hoch</w:t>
            </w:r>
          </w:p>
        </w:tc>
      </w:tr>
    </w:tbl>
    <w:p w14:paraId="5901F6D0" w14:textId="77777777" w:rsidR="00E9418A" w:rsidRDefault="00E9418A" w:rsidP="00847841">
      <w:pPr>
        <w:rPr>
          <w:sz w:val="16"/>
          <w:szCs w:val="16"/>
        </w:rPr>
      </w:pPr>
    </w:p>
    <w:p w14:paraId="3B6673D0" w14:textId="07E6713D" w:rsidR="00E9418A" w:rsidRDefault="00E9418A" w:rsidP="00847841">
      <w:pPr>
        <w:rPr>
          <w:sz w:val="16"/>
          <w:szCs w:val="16"/>
        </w:rPr>
      </w:pPr>
    </w:p>
    <w:p w14:paraId="2E92EADB" w14:textId="5548A827" w:rsidR="00A148F5" w:rsidRDefault="00A148F5" w:rsidP="00847841">
      <w:pPr>
        <w:rPr>
          <w:sz w:val="16"/>
          <w:szCs w:val="16"/>
        </w:rPr>
      </w:pPr>
    </w:p>
    <w:p w14:paraId="5F67BCC7" w14:textId="29C20B9D" w:rsidR="00A148F5" w:rsidRDefault="00A148F5" w:rsidP="00847841">
      <w:pPr>
        <w:rPr>
          <w:sz w:val="16"/>
          <w:szCs w:val="16"/>
        </w:rPr>
      </w:pPr>
    </w:p>
    <w:p w14:paraId="14446067" w14:textId="1E330525" w:rsidR="00A148F5" w:rsidRDefault="00A148F5" w:rsidP="00847841">
      <w:pPr>
        <w:rPr>
          <w:sz w:val="16"/>
          <w:szCs w:val="16"/>
        </w:rPr>
      </w:pPr>
    </w:p>
    <w:p w14:paraId="265918FC" w14:textId="43204C65" w:rsidR="00A148F5" w:rsidRDefault="00A148F5" w:rsidP="00847841">
      <w:pPr>
        <w:rPr>
          <w:sz w:val="16"/>
          <w:szCs w:val="16"/>
        </w:rPr>
      </w:pPr>
    </w:p>
    <w:p w14:paraId="491F9828" w14:textId="5C1D0BB9" w:rsidR="00A148F5" w:rsidRDefault="00A148F5" w:rsidP="00847841">
      <w:pPr>
        <w:rPr>
          <w:sz w:val="16"/>
          <w:szCs w:val="16"/>
        </w:rPr>
      </w:pPr>
    </w:p>
    <w:p w14:paraId="6157A633" w14:textId="7A8FE53D" w:rsidR="00A148F5" w:rsidRDefault="00A148F5" w:rsidP="00847841">
      <w:pPr>
        <w:rPr>
          <w:sz w:val="16"/>
          <w:szCs w:val="16"/>
        </w:rPr>
      </w:pPr>
    </w:p>
    <w:p w14:paraId="7D5A58E1" w14:textId="4E407579" w:rsidR="00A148F5" w:rsidRDefault="00A148F5" w:rsidP="00847841">
      <w:pPr>
        <w:rPr>
          <w:sz w:val="16"/>
          <w:szCs w:val="16"/>
        </w:rPr>
      </w:pPr>
    </w:p>
    <w:p w14:paraId="19E78FC1" w14:textId="77777777" w:rsidR="00480891" w:rsidRDefault="00480891" w:rsidP="00847841">
      <w:pPr>
        <w:rPr>
          <w:sz w:val="16"/>
          <w:szCs w:val="16"/>
        </w:rPr>
      </w:pPr>
    </w:p>
    <w:p w14:paraId="166F7DF9" w14:textId="77777777" w:rsidR="00480891" w:rsidRPr="00480891" w:rsidRDefault="00480891" w:rsidP="00480891">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B04795" w:rsidRPr="00542A3C" w14:paraId="11034105" w14:textId="77777777" w:rsidTr="002034A4">
        <w:trPr>
          <w:jc w:val="center"/>
        </w:trPr>
        <w:tc>
          <w:tcPr>
            <w:tcW w:w="7366" w:type="dxa"/>
            <w:shd w:val="pct20" w:color="auto" w:fill="auto"/>
          </w:tcPr>
          <w:p w14:paraId="6475BBC4" w14:textId="77777777" w:rsidR="00B04795" w:rsidRPr="00542A3C" w:rsidRDefault="00B04795" w:rsidP="00B04795">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13B139CE" w14:textId="740B1986" w:rsidR="00B04795" w:rsidRPr="00542A3C" w:rsidRDefault="00B04795" w:rsidP="00B04795">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DE1F60" w:rsidRPr="00542A3C" w14:paraId="05867982" w14:textId="77777777" w:rsidTr="002034A4">
        <w:trPr>
          <w:jc w:val="center"/>
        </w:trPr>
        <w:tc>
          <w:tcPr>
            <w:tcW w:w="7366" w:type="dxa"/>
          </w:tcPr>
          <w:p w14:paraId="44E22499" w14:textId="77777777" w:rsidR="00DE1F60" w:rsidRPr="00542A3C"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32A2DBDF" w14:textId="77777777" w:rsidR="00DE1F60" w:rsidRPr="00542A3C" w:rsidRDefault="00DE1F60" w:rsidP="00DE1F60">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2CD9CF22" w14:textId="77777777" w:rsidR="00DE1F60" w:rsidRDefault="00DE1F60" w:rsidP="00DE1F60">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3AEC0C04" w14:textId="77777777" w:rsidR="00DE1F60" w:rsidRDefault="00DE1F60" w:rsidP="00DE1F60">
            <w:pPr>
              <w:pStyle w:val="Text"/>
              <w:spacing w:before="60" w:after="60" w:line="240" w:lineRule="auto"/>
              <w:jc w:val="left"/>
              <w:rPr>
                <w:rFonts w:ascii="Arial" w:hAnsi="Arial" w:cs="Arial"/>
                <w:sz w:val="20"/>
                <w:szCs w:val="20"/>
              </w:rPr>
            </w:pPr>
          </w:p>
          <w:p w14:paraId="0C95C5EE" w14:textId="77777777" w:rsidR="00DE1F60" w:rsidRPr="00542A3C"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68D6F215" w14:textId="77777777" w:rsidR="00DE1F60" w:rsidRDefault="00DE1F60" w:rsidP="00DE1F60">
            <w:pPr>
              <w:pStyle w:val="Text"/>
              <w:spacing w:before="60" w:after="60" w:line="240" w:lineRule="auto"/>
              <w:jc w:val="left"/>
              <w:rPr>
                <w:rFonts w:ascii="Arial" w:hAnsi="Arial" w:cs="Arial"/>
                <w:sz w:val="20"/>
                <w:szCs w:val="20"/>
              </w:rPr>
            </w:pPr>
            <w:r w:rsidRPr="00E63F4C">
              <w:rPr>
                <w:rFonts w:ascii="Arial" w:hAnsi="Arial" w:cs="Arial"/>
                <w:sz w:val="20"/>
                <w:szCs w:val="20"/>
              </w:rPr>
              <w:t>Gemäß EN 1114-1 Abschnitt 5.4 Thermische Gefährdung:</w:t>
            </w:r>
          </w:p>
          <w:p w14:paraId="1911F96E" w14:textId="77777777" w:rsidR="00DE1F60" w:rsidRPr="00E63F4C" w:rsidRDefault="00DE1F60" w:rsidP="00DE1F60">
            <w:pPr>
              <w:pStyle w:val="Text"/>
              <w:spacing w:before="60" w:after="60" w:line="240" w:lineRule="auto"/>
              <w:jc w:val="left"/>
              <w:rPr>
                <w:rFonts w:ascii="Arial" w:hAnsi="Arial" w:cs="Arial"/>
                <w:sz w:val="20"/>
                <w:szCs w:val="20"/>
              </w:rPr>
            </w:pPr>
          </w:p>
          <w:p w14:paraId="619AB6B8" w14:textId="77777777" w:rsidR="00DE1F60" w:rsidRPr="00E63F4C" w:rsidRDefault="00DE1F60" w:rsidP="00DE1F60">
            <w:pPr>
              <w:pStyle w:val="Text"/>
              <w:spacing w:before="60" w:after="60" w:line="240" w:lineRule="auto"/>
              <w:jc w:val="left"/>
              <w:rPr>
                <w:rFonts w:ascii="Arial" w:hAnsi="Arial" w:cs="Arial"/>
                <w:sz w:val="20"/>
                <w:szCs w:val="20"/>
              </w:rPr>
            </w:pPr>
            <w:r w:rsidRPr="00E63F4C">
              <w:rPr>
                <w:rFonts w:ascii="Arial" w:hAnsi="Arial" w:cs="Arial"/>
                <w:sz w:val="20"/>
                <w:szCs w:val="20"/>
              </w:rPr>
              <w:t>Abschnitt 5.4.1 Heiße Maschinenteile:</w:t>
            </w:r>
          </w:p>
          <w:p w14:paraId="07608ECF" w14:textId="77777777" w:rsidR="00DE1F60" w:rsidRPr="00E63F4C" w:rsidRDefault="00DE1F60" w:rsidP="00AD469B">
            <w:pPr>
              <w:pStyle w:val="Text"/>
              <w:numPr>
                <w:ilvl w:val="0"/>
                <w:numId w:val="1"/>
              </w:numPr>
              <w:spacing w:before="60" w:after="60" w:line="240" w:lineRule="auto"/>
              <w:jc w:val="left"/>
              <w:rPr>
                <w:rFonts w:ascii="Arial" w:hAnsi="Arial" w:cs="Arial"/>
                <w:sz w:val="20"/>
                <w:szCs w:val="20"/>
              </w:rPr>
            </w:pPr>
            <w:r w:rsidRPr="00E63F4C">
              <w:rPr>
                <w:rFonts w:ascii="Arial" w:hAnsi="Arial" w:cs="Arial"/>
                <w:sz w:val="20"/>
                <w:szCs w:val="20"/>
              </w:rPr>
              <w:t>Heiße Maschinenteile die abgedeckt werden können müssen gegen zufälliges Berühren gesichert sein.</w:t>
            </w:r>
          </w:p>
          <w:p w14:paraId="1E534623" w14:textId="02235404" w:rsidR="00DE1F60" w:rsidRPr="00E63F4C" w:rsidRDefault="005C3EA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Verbrennungsschwellwerte</w:t>
            </w:r>
            <w:r w:rsidR="00DE1F60" w:rsidRPr="00E63F4C">
              <w:rPr>
                <w:rFonts w:ascii="Arial" w:hAnsi="Arial" w:cs="Arial"/>
                <w:sz w:val="20"/>
                <w:szCs w:val="20"/>
              </w:rPr>
              <w:t xml:space="preserve"> gemäß EN ISO 13732-1.</w:t>
            </w:r>
          </w:p>
          <w:p w14:paraId="7BB66342" w14:textId="77777777" w:rsidR="00DE1F60" w:rsidRDefault="00DE1F60" w:rsidP="00DE1F60">
            <w:pPr>
              <w:pStyle w:val="Text"/>
              <w:spacing w:before="60" w:after="60" w:line="240" w:lineRule="auto"/>
              <w:jc w:val="left"/>
              <w:rPr>
                <w:rFonts w:ascii="Arial" w:hAnsi="Arial" w:cs="Arial"/>
                <w:sz w:val="20"/>
                <w:szCs w:val="20"/>
                <w:u w:val="single"/>
              </w:rPr>
            </w:pPr>
          </w:p>
          <w:p w14:paraId="7FE035EF" w14:textId="77777777" w:rsidR="00DE1F60"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57821CBD" w14:textId="77777777" w:rsidR="00DE1F60" w:rsidRDefault="00DE1F60" w:rsidP="00DE1F60">
            <w:pPr>
              <w:pStyle w:val="Text"/>
              <w:spacing w:before="60" w:after="60" w:line="240" w:lineRule="auto"/>
              <w:jc w:val="left"/>
              <w:rPr>
                <w:rFonts w:eastAsia="Times New Roman" w:cs="Arial"/>
                <w:sz w:val="20"/>
                <w:szCs w:val="20"/>
                <w:lang w:eastAsia="de-DE"/>
              </w:rPr>
            </w:pPr>
            <w:r w:rsidRPr="00AB613D">
              <w:rPr>
                <w:rFonts w:ascii="Arial" w:hAnsi="Arial" w:cs="Arial"/>
                <w:sz w:val="20"/>
                <w:szCs w:val="20"/>
              </w:rPr>
              <w:t>Gemäß EN 1114-1 Abschnitt 5.4 Thermische Gefährdung:</w:t>
            </w:r>
          </w:p>
          <w:p w14:paraId="359575DF" w14:textId="77777777" w:rsidR="00DE1F60" w:rsidRPr="00AB613D" w:rsidRDefault="00DE1F60" w:rsidP="00AD469B">
            <w:pPr>
              <w:pStyle w:val="Text"/>
              <w:numPr>
                <w:ilvl w:val="0"/>
                <w:numId w:val="1"/>
              </w:numPr>
              <w:spacing w:before="60" w:after="60" w:line="240" w:lineRule="auto"/>
              <w:jc w:val="left"/>
              <w:rPr>
                <w:rFonts w:ascii="Arial" w:hAnsi="Arial" w:cs="Arial"/>
                <w:sz w:val="20"/>
                <w:szCs w:val="20"/>
              </w:rPr>
            </w:pPr>
            <w:r w:rsidRPr="00AB613D">
              <w:rPr>
                <w:rFonts w:ascii="Arial" w:hAnsi="Arial" w:cs="Arial"/>
                <w:sz w:val="20"/>
                <w:szCs w:val="20"/>
              </w:rPr>
              <w:t>Anbringen von Sicherheitszeichen oder Sicherheitsmarkierungen an heißen Maschinenteilen, an freiliegenden Öffnungen um vor heißen extrudierten Produkten,</w:t>
            </w:r>
            <w:r>
              <w:rPr>
                <w:rFonts w:ascii="Arial" w:hAnsi="Arial" w:cs="Arial"/>
                <w:sz w:val="20"/>
                <w:szCs w:val="20"/>
              </w:rPr>
              <w:t xml:space="preserve"> </w:t>
            </w:r>
            <w:r w:rsidRPr="00AB613D">
              <w:rPr>
                <w:rFonts w:ascii="Arial" w:hAnsi="Arial" w:cs="Arial"/>
                <w:sz w:val="20"/>
                <w:szCs w:val="20"/>
              </w:rPr>
              <w:t>heißen Gasen oder heißen Flüssigkeiten zu warnen.</w:t>
            </w:r>
          </w:p>
          <w:p w14:paraId="41D7C57A" w14:textId="77777777" w:rsidR="00DE1F60" w:rsidRPr="00AB613D" w:rsidRDefault="00DE1F60" w:rsidP="00AD469B">
            <w:pPr>
              <w:pStyle w:val="Text"/>
              <w:numPr>
                <w:ilvl w:val="0"/>
                <w:numId w:val="1"/>
              </w:numPr>
              <w:spacing w:before="60" w:after="60" w:line="240" w:lineRule="auto"/>
              <w:jc w:val="left"/>
              <w:rPr>
                <w:rFonts w:ascii="Arial" w:hAnsi="Arial" w:cs="Arial"/>
                <w:sz w:val="20"/>
                <w:szCs w:val="20"/>
              </w:rPr>
            </w:pPr>
            <w:r w:rsidRPr="00AB613D">
              <w:rPr>
                <w:rFonts w:ascii="Arial" w:hAnsi="Arial" w:cs="Arial"/>
                <w:sz w:val="20"/>
                <w:szCs w:val="20"/>
              </w:rPr>
              <w:t>Empfehlungen über das Tragen persönlicher Schutzausrüstung in Betriebsanleitung</w:t>
            </w:r>
          </w:p>
          <w:p w14:paraId="0DBFAE84" w14:textId="77777777" w:rsidR="00DE1F60" w:rsidRPr="00542A3C" w:rsidRDefault="00DE1F6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0D96C597" w14:textId="77777777" w:rsidR="00DE1F60" w:rsidRDefault="00DE1F60"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6C26D7D7" w14:textId="77777777" w:rsidR="00DE1F60" w:rsidRPr="00542A3C" w:rsidRDefault="00DE1F60"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7C437C6F" w14:textId="77777777" w:rsidR="00DE1F60" w:rsidRDefault="00DE1F60" w:rsidP="00A804D7">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14:paraId="4409AEC0" w14:textId="77777777" w:rsidR="00DE1F60" w:rsidRDefault="00DE1F60" w:rsidP="00A804D7">
            <w:pPr>
              <w:pStyle w:val="Text"/>
              <w:spacing w:before="60" w:after="60" w:line="240" w:lineRule="auto"/>
              <w:jc w:val="left"/>
              <w:rPr>
                <w:rFonts w:ascii="Arial" w:hAnsi="Arial" w:cs="Arial"/>
                <w:sz w:val="20"/>
                <w:szCs w:val="20"/>
              </w:rPr>
            </w:pPr>
          </w:p>
          <w:p w14:paraId="4281E27A" w14:textId="77777777" w:rsidR="00DE1F60" w:rsidRDefault="00DE1F60" w:rsidP="00A804D7">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5.4, 5.4.1, 5.4.2</w:t>
            </w:r>
          </w:p>
          <w:p w14:paraId="0BDA3D49" w14:textId="77777777" w:rsidR="00DE1F60" w:rsidRDefault="00DE1F60" w:rsidP="00A804D7">
            <w:pPr>
              <w:pStyle w:val="Text"/>
              <w:spacing w:before="60" w:after="60" w:line="240" w:lineRule="auto"/>
              <w:jc w:val="left"/>
              <w:rPr>
                <w:rFonts w:ascii="Arial" w:hAnsi="Arial" w:cs="Arial"/>
                <w:sz w:val="20"/>
                <w:szCs w:val="20"/>
              </w:rPr>
            </w:pPr>
          </w:p>
          <w:p w14:paraId="4E6DE0A0" w14:textId="77777777" w:rsidR="00DE1F60" w:rsidRDefault="00DE1F60" w:rsidP="00A804D7">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w:t>
            </w:r>
          </w:p>
          <w:p w14:paraId="684F426C" w14:textId="77777777" w:rsidR="00DE1F60" w:rsidRPr="00542A3C" w:rsidRDefault="00DE1F60" w:rsidP="00A804D7">
            <w:pPr>
              <w:pStyle w:val="Text"/>
              <w:spacing w:before="60" w:after="60" w:line="240" w:lineRule="auto"/>
              <w:jc w:val="left"/>
              <w:rPr>
                <w:rFonts w:ascii="Arial" w:hAnsi="Arial" w:cs="Arial"/>
                <w:sz w:val="20"/>
                <w:szCs w:val="20"/>
              </w:rPr>
            </w:pPr>
          </w:p>
          <w:p w14:paraId="3196E972" w14:textId="43B42371" w:rsidR="00DE1F60" w:rsidRPr="00542A3C" w:rsidRDefault="00DE1F60" w:rsidP="00A804D7">
            <w:pPr>
              <w:pStyle w:val="Text"/>
              <w:spacing w:before="60" w:after="60" w:line="240" w:lineRule="auto"/>
              <w:jc w:val="left"/>
              <w:rPr>
                <w:rFonts w:ascii="Arial" w:hAnsi="Arial" w:cs="Arial"/>
                <w:sz w:val="20"/>
                <w:szCs w:val="20"/>
              </w:rPr>
            </w:pPr>
            <w:r>
              <w:rPr>
                <w:rFonts w:ascii="Arial" w:hAnsi="Arial" w:cs="Arial"/>
                <w:sz w:val="20"/>
                <w:szCs w:val="20"/>
              </w:rPr>
              <w:t>EN ISO 13732-1:2008</w:t>
            </w:r>
          </w:p>
        </w:tc>
      </w:tr>
    </w:tbl>
    <w:p w14:paraId="12F02175" w14:textId="7ABB7384" w:rsidR="00E9418A" w:rsidRDefault="00E9418A" w:rsidP="00847841">
      <w:pPr>
        <w:rPr>
          <w:sz w:val="16"/>
          <w:szCs w:val="16"/>
        </w:rPr>
      </w:pPr>
    </w:p>
    <w:p w14:paraId="044B82DF" w14:textId="5FE8587C" w:rsidR="00B76CDB" w:rsidRDefault="00B76CDB" w:rsidP="00847841">
      <w:pPr>
        <w:rPr>
          <w:sz w:val="16"/>
          <w:szCs w:val="16"/>
        </w:rPr>
      </w:pPr>
    </w:p>
    <w:p w14:paraId="6F978514" w14:textId="22D95005" w:rsidR="00B76CDB" w:rsidRDefault="00B76CDB" w:rsidP="00847841">
      <w:pPr>
        <w:rPr>
          <w:sz w:val="16"/>
          <w:szCs w:val="16"/>
        </w:rPr>
      </w:pPr>
    </w:p>
    <w:p w14:paraId="05DF9E1F" w14:textId="6EC1B79E" w:rsidR="00B76CDB" w:rsidRDefault="00B76CDB" w:rsidP="00847841">
      <w:pPr>
        <w:rPr>
          <w:sz w:val="16"/>
          <w:szCs w:val="16"/>
        </w:rPr>
      </w:pPr>
    </w:p>
    <w:p w14:paraId="18AE169F" w14:textId="69A68CBA" w:rsidR="00B76CDB" w:rsidRDefault="00B76CDB" w:rsidP="00847841">
      <w:pPr>
        <w:rPr>
          <w:sz w:val="16"/>
          <w:szCs w:val="16"/>
        </w:rPr>
      </w:pPr>
    </w:p>
    <w:p w14:paraId="3571B9E6" w14:textId="66F58FD5" w:rsidR="00B76CDB" w:rsidRDefault="00B76CDB" w:rsidP="00847841">
      <w:pPr>
        <w:rPr>
          <w:sz w:val="16"/>
          <w:szCs w:val="16"/>
        </w:rPr>
      </w:pPr>
    </w:p>
    <w:p w14:paraId="759BD211" w14:textId="75D6C165" w:rsidR="00B76CDB" w:rsidRDefault="00B76CDB" w:rsidP="00847841">
      <w:pPr>
        <w:rPr>
          <w:sz w:val="16"/>
          <w:szCs w:val="16"/>
        </w:rPr>
      </w:pPr>
    </w:p>
    <w:p w14:paraId="4AC63D32" w14:textId="32268A98" w:rsidR="00B76CDB" w:rsidRDefault="00B76CDB" w:rsidP="00847841">
      <w:pPr>
        <w:rPr>
          <w:sz w:val="16"/>
          <w:szCs w:val="16"/>
        </w:rPr>
      </w:pPr>
    </w:p>
    <w:p w14:paraId="0B9FC47C" w14:textId="0B4185AB" w:rsidR="00B76CDB" w:rsidRDefault="00B76CDB" w:rsidP="00847841">
      <w:pPr>
        <w:rPr>
          <w:sz w:val="16"/>
          <w:szCs w:val="16"/>
        </w:rPr>
      </w:pPr>
    </w:p>
    <w:p w14:paraId="6BB1A292" w14:textId="18B6B6C0" w:rsidR="00B76CDB" w:rsidRDefault="00B76CDB" w:rsidP="00847841">
      <w:pPr>
        <w:rPr>
          <w:sz w:val="16"/>
          <w:szCs w:val="16"/>
        </w:rPr>
      </w:pPr>
    </w:p>
    <w:p w14:paraId="348D9308" w14:textId="364E64FC" w:rsidR="00B76CDB" w:rsidRDefault="00B76CDB" w:rsidP="00847841">
      <w:pPr>
        <w:rPr>
          <w:sz w:val="16"/>
          <w:szCs w:val="16"/>
        </w:rPr>
      </w:pPr>
    </w:p>
    <w:p w14:paraId="7884F188" w14:textId="1F32F461" w:rsidR="00B76CDB" w:rsidRDefault="00B76CDB" w:rsidP="00847841">
      <w:pPr>
        <w:rPr>
          <w:sz w:val="16"/>
          <w:szCs w:val="16"/>
        </w:rPr>
      </w:pPr>
    </w:p>
    <w:p w14:paraId="00D5FE64" w14:textId="2C8CEAF1" w:rsidR="00B76CDB" w:rsidRDefault="00B76CDB" w:rsidP="00847841">
      <w:pPr>
        <w:rPr>
          <w:sz w:val="16"/>
          <w:szCs w:val="16"/>
        </w:rPr>
      </w:pPr>
    </w:p>
    <w:p w14:paraId="351DE443" w14:textId="56CAB2F8" w:rsidR="00B76CDB" w:rsidRDefault="00B76CDB" w:rsidP="00847841">
      <w:pPr>
        <w:rPr>
          <w:sz w:val="16"/>
          <w:szCs w:val="16"/>
        </w:rPr>
      </w:pPr>
    </w:p>
    <w:p w14:paraId="3940C75F" w14:textId="3780F087" w:rsidR="00B76CDB" w:rsidRDefault="00B76CDB" w:rsidP="00847841">
      <w:pPr>
        <w:rPr>
          <w:sz w:val="16"/>
          <w:szCs w:val="16"/>
        </w:rPr>
      </w:pPr>
    </w:p>
    <w:p w14:paraId="68984AB9" w14:textId="77777777" w:rsidR="005C3EA2" w:rsidRDefault="005C3EA2" w:rsidP="00847841">
      <w:pPr>
        <w:rPr>
          <w:sz w:val="16"/>
          <w:szCs w:val="16"/>
        </w:rPr>
      </w:pPr>
    </w:p>
    <w:p w14:paraId="38BA6E58" w14:textId="29EE43B0" w:rsidR="00B76CDB" w:rsidRDefault="00B76CDB" w:rsidP="00480891">
      <w:pPr>
        <w:tabs>
          <w:tab w:val="left" w:pos="1476"/>
        </w:tabs>
        <w:spacing w:after="0" w:line="240" w:lineRule="auto"/>
        <w:rPr>
          <w:sz w:val="16"/>
          <w:szCs w:val="16"/>
        </w:rPr>
      </w:pPr>
    </w:p>
    <w:p w14:paraId="34A77B93" w14:textId="183C7891" w:rsidR="00480891" w:rsidRDefault="00480891" w:rsidP="00480891">
      <w:pPr>
        <w:tabs>
          <w:tab w:val="left" w:pos="1476"/>
        </w:tabs>
        <w:spacing w:after="0" w:line="240" w:lineRule="auto"/>
        <w:rPr>
          <w:sz w:val="16"/>
          <w:szCs w:val="16"/>
        </w:rPr>
      </w:pPr>
    </w:p>
    <w:p w14:paraId="62EA150F" w14:textId="4936DE1B" w:rsidR="00480891" w:rsidRDefault="00480891" w:rsidP="00480891">
      <w:pPr>
        <w:tabs>
          <w:tab w:val="left" w:pos="1476"/>
        </w:tabs>
        <w:spacing w:after="0" w:line="240" w:lineRule="auto"/>
        <w:rPr>
          <w:sz w:val="16"/>
          <w:szCs w:val="16"/>
        </w:rPr>
      </w:pPr>
    </w:p>
    <w:p w14:paraId="58F37CBC" w14:textId="10052AB7" w:rsidR="00480891" w:rsidRDefault="00480891" w:rsidP="00480891">
      <w:pPr>
        <w:tabs>
          <w:tab w:val="left" w:pos="1476"/>
        </w:tabs>
        <w:spacing w:after="0" w:line="240" w:lineRule="auto"/>
        <w:rPr>
          <w:sz w:val="16"/>
          <w:szCs w:val="16"/>
        </w:rPr>
      </w:pPr>
    </w:p>
    <w:p w14:paraId="31446FF8" w14:textId="77777777" w:rsidR="00480891" w:rsidRDefault="00480891" w:rsidP="00480891">
      <w:pPr>
        <w:tabs>
          <w:tab w:val="left" w:pos="1476"/>
        </w:tabs>
        <w:spacing w:after="0" w:line="240" w:lineRule="auto"/>
        <w:rPr>
          <w:sz w:val="16"/>
          <w:szCs w:val="16"/>
        </w:rPr>
      </w:pPr>
    </w:p>
    <w:p w14:paraId="7FD92A79" w14:textId="77777777" w:rsidR="00B76CDB" w:rsidRPr="00480891" w:rsidRDefault="00B76CDB" w:rsidP="00480891">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313518" w:rsidRPr="00492AD5" w14:paraId="26293A57" w14:textId="77777777" w:rsidTr="001351F1">
        <w:trPr>
          <w:jc w:val="center"/>
        </w:trPr>
        <w:tc>
          <w:tcPr>
            <w:tcW w:w="7508" w:type="dxa"/>
            <w:shd w:val="pct20" w:color="auto" w:fill="auto"/>
          </w:tcPr>
          <w:p w14:paraId="1914922D" w14:textId="77777777" w:rsidR="00313518" w:rsidRPr="00492AD5" w:rsidRDefault="00313518" w:rsidP="001351F1">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45389141" w14:textId="77777777" w:rsidR="00313518" w:rsidRPr="00492AD5" w:rsidRDefault="00313518" w:rsidP="001351F1">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1A6628" w:rsidRPr="00492AD5" w14:paraId="2F20E19A" w14:textId="77777777" w:rsidTr="001351F1">
        <w:trPr>
          <w:jc w:val="center"/>
        </w:trPr>
        <w:tc>
          <w:tcPr>
            <w:tcW w:w="7508" w:type="dxa"/>
          </w:tcPr>
          <w:p w14:paraId="16AFD946" w14:textId="77777777" w:rsidR="001A6628"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32F18B6" w14:textId="060D1E68" w:rsidR="001A6628" w:rsidRDefault="001A6628" w:rsidP="001A6628">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405432EE" w14:textId="7932A24F" w:rsidR="002730E5" w:rsidRDefault="002730E5" w:rsidP="001A6628">
            <w:pPr>
              <w:pStyle w:val="Text"/>
              <w:spacing w:before="60" w:after="60" w:line="240" w:lineRule="auto"/>
              <w:jc w:val="left"/>
              <w:rPr>
                <w:rFonts w:ascii="Arial" w:hAnsi="Arial" w:cs="Arial"/>
                <w:sz w:val="20"/>
                <w:szCs w:val="20"/>
              </w:rPr>
            </w:pPr>
          </w:p>
          <w:p w14:paraId="357B27AC" w14:textId="5A60695F" w:rsidR="00FD7936" w:rsidRDefault="002730E5" w:rsidP="001A6628">
            <w:pPr>
              <w:pStyle w:val="Text"/>
              <w:spacing w:before="60" w:after="60" w:line="240" w:lineRule="auto"/>
              <w:jc w:val="left"/>
              <w:rPr>
                <w:rFonts w:ascii="Arial" w:hAnsi="Arial" w:cs="Arial"/>
                <w:sz w:val="20"/>
                <w:szCs w:val="20"/>
              </w:rPr>
            </w:pPr>
            <w:r w:rsidRPr="00FD7936">
              <w:rPr>
                <w:rFonts w:ascii="Arial" w:hAnsi="Arial" w:cs="Arial"/>
                <w:sz w:val="20"/>
                <w:szCs w:val="20"/>
              </w:rPr>
              <w:t>Die Kühltechnik</w:t>
            </w:r>
            <w:r w:rsidR="00A804D7" w:rsidRPr="00FD7936">
              <w:rPr>
                <w:rFonts w:ascii="Arial" w:hAnsi="Arial" w:cs="Arial"/>
                <w:sz w:val="20"/>
                <w:szCs w:val="20"/>
              </w:rPr>
              <w:t xml:space="preserve"> der Maschine</w:t>
            </w:r>
            <w:r w:rsidR="00FD7936">
              <w:rPr>
                <w:rFonts w:ascii="Arial" w:hAnsi="Arial" w:cs="Arial"/>
                <w:sz w:val="20"/>
                <w:szCs w:val="20"/>
              </w:rPr>
              <w:t xml:space="preserve"> ist ausschließlich für den verfahrenstechnischen Prozessablauf vorgesehen. </w:t>
            </w:r>
          </w:p>
          <w:p w14:paraId="67A4FEF9" w14:textId="357799B0" w:rsidR="00FD7936" w:rsidRDefault="00B76CDB" w:rsidP="001A6628">
            <w:pPr>
              <w:pStyle w:val="Text"/>
              <w:spacing w:before="60" w:after="60" w:line="240" w:lineRule="auto"/>
              <w:jc w:val="left"/>
              <w:rPr>
                <w:rFonts w:ascii="Arial" w:hAnsi="Arial" w:cs="Arial"/>
                <w:sz w:val="20"/>
                <w:szCs w:val="20"/>
              </w:rPr>
            </w:pPr>
            <w:r>
              <w:rPr>
                <w:rFonts w:ascii="Arial" w:hAnsi="Arial" w:cs="Arial"/>
                <w:sz w:val="20"/>
                <w:szCs w:val="20"/>
              </w:rPr>
              <w:t>Während des Prozesses werden die Verbrennungsschwellwerte gemäß EN ISO 13732-1 (Tabelle 1) nicht überschritten.</w:t>
            </w:r>
          </w:p>
          <w:p w14:paraId="484FBFCA" w14:textId="367D93D5" w:rsidR="005C3EA2" w:rsidRDefault="005C3EA2" w:rsidP="001A6628">
            <w:pPr>
              <w:pStyle w:val="Text"/>
              <w:spacing w:before="60" w:after="60" w:line="240" w:lineRule="auto"/>
              <w:jc w:val="left"/>
              <w:rPr>
                <w:rFonts w:ascii="Arial" w:hAnsi="Arial" w:cs="Arial"/>
                <w:sz w:val="20"/>
                <w:szCs w:val="20"/>
              </w:rPr>
            </w:pPr>
          </w:p>
          <w:p w14:paraId="7B2B0192" w14:textId="23ABDABC" w:rsidR="00B76CDB" w:rsidRDefault="005C3EA2" w:rsidP="001A6628">
            <w:pPr>
              <w:pStyle w:val="Text"/>
              <w:spacing w:before="60" w:after="60" w:line="240" w:lineRule="auto"/>
              <w:jc w:val="left"/>
              <w:rPr>
                <w:rFonts w:ascii="Arial" w:hAnsi="Arial" w:cs="Arial"/>
                <w:sz w:val="20"/>
                <w:szCs w:val="20"/>
              </w:rPr>
            </w:pPr>
            <w:r>
              <w:rPr>
                <w:rFonts w:ascii="Arial" w:hAnsi="Arial" w:cs="Arial"/>
                <w:sz w:val="20"/>
                <w:szCs w:val="20"/>
              </w:rPr>
              <w:t>Auf Basis der Risikobewertung besteht kein Verbrennungsrisiko an der Maschine.</w:t>
            </w:r>
          </w:p>
          <w:p w14:paraId="36835F25" w14:textId="77777777" w:rsidR="00FD7936" w:rsidRDefault="00FD7936" w:rsidP="001A6628">
            <w:pPr>
              <w:pStyle w:val="Text"/>
              <w:spacing w:before="60" w:after="60" w:line="240" w:lineRule="auto"/>
              <w:jc w:val="left"/>
              <w:rPr>
                <w:rFonts w:ascii="Arial" w:hAnsi="Arial" w:cs="Arial"/>
                <w:sz w:val="20"/>
                <w:szCs w:val="20"/>
                <w:u w:val="single"/>
              </w:rPr>
            </w:pPr>
          </w:p>
          <w:p w14:paraId="0C3E4AAA" w14:textId="50ADCC4C" w:rsidR="001A6628"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4CC31BF9" w14:textId="00B0E1EA" w:rsidR="001A6628"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Heiße Maschinenteile, mit Ausnahme derjenigen, die aus betriebsbedingten oder verfahrenstechnischen</w:t>
            </w:r>
            <w:r>
              <w:rPr>
                <w:rFonts w:ascii="Arial" w:hAnsi="Arial" w:cs="Arial"/>
                <w:sz w:val="20"/>
                <w:szCs w:val="20"/>
              </w:rPr>
              <w:t xml:space="preserve"> </w:t>
            </w:r>
            <w:r w:rsidRPr="00836DDB">
              <w:rPr>
                <w:rFonts w:ascii="Arial" w:hAnsi="Arial" w:cs="Arial"/>
                <w:sz w:val="20"/>
                <w:szCs w:val="20"/>
              </w:rPr>
              <w:t xml:space="preserve">Gründen nicht abgedeckt werden können, z. B. </w:t>
            </w:r>
            <w:proofErr w:type="spellStart"/>
            <w:r w:rsidRPr="00836DDB">
              <w:rPr>
                <w:rFonts w:ascii="Arial" w:hAnsi="Arial" w:cs="Arial"/>
                <w:sz w:val="20"/>
                <w:szCs w:val="20"/>
              </w:rPr>
              <w:t>Extrudierköpfe</w:t>
            </w:r>
            <w:proofErr w:type="spellEnd"/>
            <w:r w:rsidRPr="00836DDB">
              <w:rPr>
                <w:rFonts w:ascii="Arial" w:hAnsi="Arial" w:cs="Arial"/>
                <w:sz w:val="20"/>
                <w:szCs w:val="20"/>
              </w:rPr>
              <w:t>, müssen gegen zufälliges Berühren durch</w:t>
            </w:r>
            <w:r>
              <w:rPr>
                <w:rFonts w:ascii="Arial" w:hAnsi="Arial" w:cs="Arial"/>
                <w:sz w:val="20"/>
                <w:szCs w:val="20"/>
              </w:rPr>
              <w:t xml:space="preserve"> </w:t>
            </w:r>
            <w:r w:rsidRPr="00836DDB">
              <w:rPr>
                <w:rFonts w:ascii="Arial" w:hAnsi="Arial" w:cs="Arial"/>
                <w:sz w:val="20"/>
                <w:szCs w:val="20"/>
              </w:rPr>
              <w:t xml:space="preserve">Verwendung von Isoliermaterial oder abweisenden Schutzeinrichtungen gesichert sein. </w:t>
            </w:r>
            <w:r w:rsidR="005C3EA2">
              <w:rPr>
                <w:rFonts w:ascii="Arial" w:hAnsi="Arial" w:cs="Arial"/>
                <w:sz w:val="20"/>
                <w:szCs w:val="20"/>
              </w:rPr>
              <w:t>Verbrennungsschwellwerte</w:t>
            </w:r>
            <w:r>
              <w:rPr>
                <w:rFonts w:ascii="Arial" w:hAnsi="Arial" w:cs="Arial"/>
                <w:sz w:val="20"/>
                <w:szCs w:val="20"/>
              </w:rPr>
              <w:t xml:space="preserve"> </w:t>
            </w:r>
            <w:r w:rsidRPr="00836DDB">
              <w:rPr>
                <w:rFonts w:ascii="Arial" w:hAnsi="Arial" w:cs="Arial"/>
                <w:sz w:val="20"/>
                <w:szCs w:val="20"/>
              </w:rPr>
              <w:t>siehe EN ISO 13732-1:2008.</w:t>
            </w:r>
          </w:p>
          <w:p w14:paraId="7414EC7B" w14:textId="77777777" w:rsidR="001A6628" w:rsidRDefault="001A6628" w:rsidP="001A6628">
            <w:pPr>
              <w:pStyle w:val="Text"/>
              <w:spacing w:before="60" w:after="60" w:line="240" w:lineRule="auto"/>
              <w:jc w:val="left"/>
              <w:rPr>
                <w:rFonts w:ascii="Arial" w:hAnsi="Arial" w:cs="Arial"/>
                <w:sz w:val="20"/>
                <w:szCs w:val="20"/>
              </w:rPr>
            </w:pPr>
          </w:p>
          <w:p w14:paraId="61C12065" w14:textId="77777777" w:rsidR="001A6628"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Es müssen Warnschilder auf oder nahe den freiliegenden heißen Maschinenteilen vorgesehen werden. In der Betriebsanleitung müssen Informationen und Empfehlungen über das Tragen persönlicher Schutzausrüstung gemacht werden.</w:t>
            </w:r>
          </w:p>
          <w:p w14:paraId="4904AA51" w14:textId="77777777" w:rsidR="001A6628" w:rsidRDefault="001A6628" w:rsidP="001A6628">
            <w:pPr>
              <w:pStyle w:val="Text"/>
              <w:spacing w:before="60" w:after="60" w:line="240" w:lineRule="auto"/>
              <w:jc w:val="left"/>
              <w:rPr>
                <w:rFonts w:ascii="Arial" w:hAnsi="Arial" w:cs="Arial"/>
                <w:sz w:val="20"/>
                <w:szCs w:val="20"/>
              </w:rPr>
            </w:pPr>
          </w:p>
          <w:p w14:paraId="5306C748" w14:textId="54CDB018" w:rsidR="001A6628" w:rsidRPr="00836DDB"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Es müssen die Herstellerangaben der Zukaufteile (z.B. Motoren) beachtet werden. "Hitzenester" sind konstruktiv zu verhindern. Für Motoren muss ausreichend Platz und Belüftung vorgesehen werden</w:t>
            </w:r>
            <w:r w:rsidR="00B76CDB">
              <w:rPr>
                <w:rFonts w:ascii="Arial" w:hAnsi="Arial" w:cs="Arial"/>
                <w:sz w:val="20"/>
                <w:szCs w:val="20"/>
              </w:rPr>
              <w:t>.</w:t>
            </w:r>
          </w:p>
          <w:p w14:paraId="4617F789" w14:textId="77777777" w:rsidR="001A6628" w:rsidRDefault="001A6628" w:rsidP="001A6628">
            <w:pPr>
              <w:pStyle w:val="Text"/>
              <w:spacing w:before="60" w:after="60" w:line="240" w:lineRule="auto"/>
              <w:jc w:val="left"/>
              <w:rPr>
                <w:rFonts w:cs="Arial"/>
                <w:sz w:val="20"/>
                <w:szCs w:val="20"/>
                <w:u w:val="single"/>
              </w:rPr>
            </w:pPr>
          </w:p>
          <w:p w14:paraId="20802F91" w14:textId="77777777" w:rsidR="001A6628" w:rsidRPr="00473A4D"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0AD9D9F" w14:textId="07B0086C" w:rsidR="001A6628" w:rsidRDefault="001A6628"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073FC279" w14:textId="65675227" w:rsidR="00B76CDB" w:rsidRDefault="005C3EA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Verbrennungsschwellwerte aller Zukaufteile (z.B. Motoren) sind den mitgeltenden Benutzerinformationen der jeweiligen Hersteller zu entnehmen.</w:t>
            </w:r>
          </w:p>
          <w:p w14:paraId="3606EE19" w14:textId="3CECD02F" w:rsidR="001A6628" w:rsidRPr="00473A4D" w:rsidRDefault="001A6628" w:rsidP="002E5F06">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tc>
        <w:tc>
          <w:tcPr>
            <w:tcW w:w="1843" w:type="dxa"/>
          </w:tcPr>
          <w:p w14:paraId="3065CAFA" w14:textId="77777777" w:rsidR="001A6628"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5.4, 5.4.1</w:t>
            </w:r>
          </w:p>
          <w:p w14:paraId="4C289C1B" w14:textId="77777777" w:rsidR="001A6628" w:rsidRDefault="001A6628" w:rsidP="001A6628">
            <w:pPr>
              <w:pStyle w:val="Text"/>
              <w:spacing w:before="60" w:after="60" w:line="240" w:lineRule="auto"/>
              <w:jc w:val="left"/>
              <w:rPr>
                <w:rFonts w:ascii="Arial" w:hAnsi="Arial" w:cs="Arial"/>
                <w:sz w:val="20"/>
                <w:szCs w:val="20"/>
              </w:rPr>
            </w:pPr>
          </w:p>
          <w:p w14:paraId="4CF995FE" w14:textId="77777777" w:rsidR="001A6628" w:rsidRDefault="001A6628" w:rsidP="001A662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w:t>
            </w:r>
          </w:p>
          <w:p w14:paraId="1DFC177A" w14:textId="77777777" w:rsidR="001A6628" w:rsidRPr="00542A3C" w:rsidRDefault="001A6628" w:rsidP="001A6628">
            <w:pPr>
              <w:pStyle w:val="Text"/>
              <w:spacing w:before="60" w:after="60" w:line="240" w:lineRule="auto"/>
              <w:jc w:val="left"/>
              <w:rPr>
                <w:rFonts w:ascii="Arial" w:hAnsi="Arial" w:cs="Arial"/>
                <w:sz w:val="20"/>
                <w:szCs w:val="20"/>
              </w:rPr>
            </w:pPr>
          </w:p>
          <w:p w14:paraId="6B1D73DE" w14:textId="77777777" w:rsidR="001A6628" w:rsidRPr="00473A4D" w:rsidRDefault="001A6628" w:rsidP="001A6628">
            <w:pPr>
              <w:pStyle w:val="Text"/>
              <w:spacing w:before="60" w:after="60" w:line="240" w:lineRule="auto"/>
              <w:jc w:val="left"/>
              <w:rPr>
                <w:rFonts w:ascii="Arial" w:hAnsi="Arial" w:cs="Arial"/>
                <w:sz w:val="20"/>
                <w:szCs w:val="20"/>
                <w:u w:val="single"/>
              </w:rPr>
            </w:pPr>
            <w:r>
              <w:rPr>
                <w:rFonts w:ascii="Arial" w:hAnsi="Arial" w:cs="Arial"/>
                <w:sz w:val="20"/>
                <w:szCs w:val="20"/>
              </w:rPr>
              <w:t>EN ISO 13732-1:2008</w:t>
            </w:r>
          </w:p>
          <w:p w14:paraId="63F2EF9A" w14:textId="77777777" w:rsidR="001A6628" w:rsidRDefault="001A6628" w:rsidP="001A6628">
            <w:pPr>
              <w:pStyle w:val="Text"/>
              <w:spacing w:before="60" w:after="60" w:line="240" w:lineRule="auto"/>
              <w:rPr>
                <w:rFonts w:ascii="Arial" w:hAnsi="Arial" w:cs="Arial"/>
                <w:sz w:val="20"/>
                <w:szCs w:val="20"/>
              </w:rPr>
            </w:pPr>
          </w:p>
          <w:p w14:paraId="08EAB4A5" w14:textId="77777777" w:rsidR="001A6628" w:rsidRPr="00492AD5" w:rsidRDefault="001A6628" w:rsidP="001A6628">
            <w:pPr>
              <w:pStyle w:val="Text"/>
              <w:spacing w:before="60" w:after="60" w:line="240" w:lineRule="auto"/>
              <w:jc w:val="left"/>
              <w:rPr>
                <w:rFonts w:ascii="Arial" w:hAnsi="Arial" w:cs="Arial"/>
                <w:sz w:val="20"/>
                <w:szCs w:val="20"/>
              </w:rPr>
            </w:pPr>
          </w:p>
        </w:tc>
      </w:tr>
    </w:tbl>
    <w:p w14:paraId="3CBB9712" w14:textId="77777777" w:rsidR="00C63F26" w:rsidRDefault="00C63F2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39C8107C" w14:textId="77777777" w:rsidTr="002034A4">
        <w:trPr>
          <w:jc w:val="center"/>
        </w:trPr>
        <w:tc>
          <w:tcPr>
            <w:tcW w:w="9351" w:type="dxa"/>
            <w:gridSpan w:val="4"/>
            <w:shd w:val="pct20" w:color="auto" w:fill="auto"/>
          </w:tcPr>
          <w:p w14:paraId="214045F2"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14:paraId="64D1637A" w14:textId="77777777" w:rsidTr="002034A4">
        <w:trPr>
          <w:jc w:val="center"/>
        </w:trPr>
        <w:tc>
          <w:tcPr>
            <w:tcW w:w="3397" w:type="dxa"/>
          </w:tcPr>
          <w:p w14:paraId="4B2D2808"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1E65A395" w14:textId="77777777" w:rsidR="00E9418A" w:rsidRPr="004C36B1" w:rsidRDefault="00AB613D" w:rsidP="002034A4">
            <w:pPr>
              <w:pStyle w:val="Text"/>
              <w:spacing w:before="60" w:after="60" w:line="240" w:lineRule="auto"/>
              <w:rPr>
                <w:rFonts w:ascii="Arial" w:hAnsi="Arial" w:cs="Arial"/>
                <w:sz w:val="20"/>
                <w:szCs w:val="20"/>
              </w:rPr>
            </w:pPr>
            <w:r>
              <w:rPr>
                <w:rFonts w:ascii="Arial" w:hAnsi="Arial" w:cs="Arial"/>
                <w:sz w:val="20"/>
                <w:szCs w:val="20"/>
              </w:rPr>
              <w:t>10</w:t>
            </w:r>
          </w:p>
        </w:tc>
        <w:tc>
          <w:tcPr>
            <w:tcW w:w="3827" w:type="dxa"/>
          </w:tcPr>
          <w:p w14:paraId="3C415B74"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325E4031"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70AF3483" w14:textId="77777777" w:rsidTr="002034A4">
        <w:trPr>
          <w:jc w:val="center"/>
        </w:trPr>
        <w:tc>
          <w:tcPr>
            <w:tcW w:w="3397" w:type="dxa"/>
          </w:tcPr>
          <w:p w14:paraId="4FE22AB1"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328CAD4E"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59E15D7B"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35CC10D9"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14:paraId="6BA23C0D" w14:textId="77777777" w:rsidTr="002034A4">
        <w:trPr>
          <w:jc w:val="center"/>
        </w:trPr>
        <w:tc>
          <w:tcPr>
            <w:tcW w:w="3397" w:type="dxa"/>
          </w:tcPr>
          <w:p w14:paraId="0C7E8413"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6C9D7164" w14:textId="77777777" w:rsidR="00E9418A" w:rsidRPr="004C36B1" w:rsidRDefault="00E9418A" w:rsidP="002034A4">
            <w:pPr>
              <w:pStyle w:val="Text"/>
              <w:spacing w:before="60" w:after="60" w:line="240" w:lineRule="auto"/>
              <w:rPr>
                <w:rFonts w:ascii="Arial" w:hAnsi="Arial" w:cs="Arial"/>
                <w:sz w:val="20"/>
                <w:szCs w:val="20"/>
              </w:rPr>
            </w:pPr>
            <w:r w:rsidRPr="00AB613D">
              <w:rPr>
                <w:rFonts w:cs="Arial"/>
                <w:sz w:val="20"/>
                <w:szCs w:val="20"/>
              </w:rPr>
              <w:fldChar w:fldCharType="begin"/>
            </w:r>
            <w:r w:rsidRPr="004C36B1">
              <w:rPr>
                <w:rFonts w:ascii="Arial" w:hAnsi="Arial" w:cs="Arial"/>
                <w:sz w:val="20"/>
                <w:szCs w:val="20"/>
              </w:rPr>
              <w:instrText xml:space="preserve"> =PRODUCT(b2;b3;d2;d3) \# "0" </w:instrText>
            </w:r>
            <w:r w:rsidRPr="00AB613D">
              <w:rPr>
                <w:rFonts w:cs="Arial"/>
                <w:sz w:val="20"/>
                <w:szCs w:val="20"/>
              </w:rPr>
              <w:fldChar w:fldCharType="separate"/>
            </w:r>
            <w:r w:rsidR="00AB613D" w:rsidRPr="00AB613D">
              <w:rPr>
                <w:rFonts w:ascii="Arial" w:hAnsi="Arial" w:cs="Arial"/>
                <w:sz w:val="20"/>
                <w:szCs w:val="20"/>
              </w:rPr>
              <w:t>2</w:t>
            </w:r>
            <w:r w:rsidRPr="00AB613D">
              <w:rPr>
                <w:rFonts w:cs="Arial"/>
                <w:sz w:val="20"/>
                <w:szCs w:val="20"/>
              </w:rPr>
              <w:fldChar w:fldCharType="end"/>
            </w:r>
          </w:p>
        </w:tc>
        <w:tc>
          <w:tcPr>
            <w:tcW w:w="4961" w:type="dxa"/>
            <w:gridSpan w:val="2"/>
          </w:tcPr>
          <w:p w14:paraId="6F13F4C6"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49E69CC2"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0D743921" w14:textId="77777777" w:rsidTr="002034A4">
        <w:trPr>
          <w:jc w:val="center"/>
        </w:trPr>
        <w:tc>
          <w:tcPr>
            <w:tcW w:w="4531" w:type="dxa"/>
          </w:tcPr>
          <w:p w14:paraId="2F1896D2" w14:textId="77777777"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5D5EAFAF"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549106575"/>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1486ABA9"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873734590"/>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3EC06C72" w14:textId="3189FCD2" w:rsidR="00E9418A" w:rsidRDefault="00E9418A" w:rsidP="00847841">
      <w:pPr>
        <w:rPr>
          <w:sz w:val="16"/>
          <w:szCs w:val="16"/>
        </w:rPr>
      </w:pPr>
    </w:p>
    <w:p w14:paraId="15B4BFC9" w14:textId="522E3E09" w:rsidR="00C63F26" w:rsidRDefault="00C63F26" w:rsidP="00847841">
      <w:pPr>
        <w:rPr>
          <w:sz w:val="16"/>
          <w:szCs w:val="16"/>
        </w:rPr>
      </w:pPr>
    </w:p>
    <w:p w14:paraId="530ECC11" w14:textId="79B7781F" w:rsidR="00C63F26" w:rsidRDefault="00C63F26" w:rsidP="00847841">
      <w:pPr>
        <w:rPr>
          <w:sz w:val="16"/>
          <w:szCs w:val="16"/>
        </w:rPr>
      </w:pPr>
    </w:p>
    <w:p w14:paraId="0E883633" w14:textId="1A93FC99" w:rsidR="00C63F26" w:rsidRDefault="00C63F26" w:rsidP="00847841">
      <w:pPr>
        <w:rPr>
          <w:sz w:val="16"/>
          <w:szCs w:val="16"/>
        </w:rPr>
      </w:pPr>
    </w:p>
    <w:p w14:paraId="3A4E4AA8" w14:textId="55DB6B38" w:rsidR="00C63F26" w:rsidRDefault="00C63F26" w:rsidP="00847841">
      <w:pPr>
        <w:rPr>
          <w:sz w:val="16"/>
          <w:szCs w:val="16"/>
        </w:rPr>
      </w:pPr>
    </w:p>
    <w:p w14:paraId="5DAD23A0" w14:textId="04B083DD" w:rsidR="007466F4" w:rsidRDefault="007466F4" w:rsidP="00847841">
      <w:pPr>
        <w:rPr>
          <w:sz w:val="16"/>
          <w:szCs w:val="16"/>
        </w:rPr>
      </w:pPr>
    </w:p>
    <w:p w14:paraId="02BF63AB" w14:textId="77777777" w:rsidR="00480891" w:rsidRDefault="00480891" w:rsidP="00847841">
      <w:pPr>
        <w:rPr>
          <w:sz w:val="16"/>
          <w:szCs w:val="16"/>
        </w:rPr>
      </w:pPr>
    </w:p>
    <w:p w14:paraId="770D39DC" w14:textId="77777777" w:rsidR="00E9418A" w:rsidRPr="00480891" w:rsidRDefault="00E9418A" w:rsidP="00480891">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14:paraId="39E63C9C" w14:textId="77777777" w:rsidTr="002034A4">
        <w:trPr>
          <w:jc w:val="center"/>
        </w:trPr>
        <w:tc>
          <w:tcPr>
            <w:tcW w:w="7230" w:type="dxa"/>
            <w:gridSpan w:val="3"/>
            <w:shd w:val="pct20" w:color="auto" w:fill="auto"/>
          </w:tcPr>
          <w:p w14:paraId="5171B511" w14:textId="77777777" w:rsidR="00E9418A" w:rsidRPr="005E5E8D" w:rsidRDefault="00E9418A" w:rsidP="002034A4">
            <w:pPr>
              <w:pStyle w:val="Text"/>
              <w:spacing w:before="60" w:after="60" w:line="240" w:lineRule="auto"/>
              <w:rPr>
                <w:rFonts w:ascii="Arial" w:hAnsi="Arial" w:cs="Arial"/>
                <w:b/>
                <w:sz w:val="20"/>
                <w:szCs w:val="20"/>
              </w:rPr>
            </w:pPr>
            <w:bookmarkStart w:id="20" w:name="_Hlk11932907"/>
            <w:r w:rsidRPr="005E5E8D">
              <w:rPr>
                <w:rFonts w:ascii="Arial" w:hAnsi="Arial" w:cs="Arial"/>
                <w:b/>
                <w:sz w:val="20"/>
                <w:szCs w:val="20"/>
              </w:rPr>
              <w:t>Identifizierung der Gefährdung</w:t>
            </w:r>
          </w:p>
        </w:tc>
        <w:tc>
          <w:tcPr>
            <w:tcW w:w="1559" w:type="dxa"/>
            <w:shd w:val="pct20" w:color="auto" w:fill="auto"/>
          </w:tcPr>
          <w:p w14:paraId="123C28AB"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28F0D348" w14:textId="3B745ACD" w:rsidR="00E9418A" w:rsidRPr="005E5E8D" w:rsidRDefault="005C1D36" w:rsidP="002034A4">
            <w:pPr>
              <w:pStyle w:val="Text"/>
              <w:spacing w:before="60" w:after="60" w:line="240" w:lineRule="auto"/>
              <w:rPr>
                <w:rFonts w:ascii="Arial" w:hAnsi="Arial" w:cs="Arial"/>
                <w:b/>
                <w:sz w:val="20"/>
                <w:szCs w:val="20"/>
              </w:rPr>
            </w:pPr>
            <w:r>
              <w:rPr>
                <w:rFonts w:ascii="Arial" w:hAnsi="Arial" w:cs="Arial"/>
                <w:b/>
                <w:sz w:val="20"/>
                <w:szCs w:val="20"/>
              </w:rPr>
              <w:t>2.</w:t>
            </w:r>
            <w:r w:rsidR="0091520E">
              <w:rPr>
                <w:rFonts w:ascii="Arial" w:hAnsi="Arial" w:cs="Arial"/>
                <w:b/>
                <w:sz w:val="20"/>
                <w:szCs w:val="20"/>
              </w:rPr>
              <w:t>8</w:t>
            </w:r>
          </w:p>
        </w:tc>
      </w:tr>
      <w:tr w:rsidR="00E9418A" w:rsidRPr="005E5E8D" w14:paraId="2D34C3A7" w14:textId="77777777" w:rsidTr="002034A4">
        <w:tblPrEx>
          <w:shd w:val="clear" w:color="auto" w:fill="auto"/>
        </w:tblPrEx>
        <w:trPr>
          <w:jc w:val="center"/>
        </w:trPr>
        <w:tc>
          <w:tcPr>
            <w:tcW w:w="2773" w:type="dxa"/>
          </w:tcPr>
          <w:p w14:paraId="50B00323"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0B754716" w14:textId="77777777" w:rsidR="00E9418A"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p>
        </w:tc>
      </w:tr>
      <w:tr w:rsidR="00E9418A" w:rsidRPr="005E5E8D" w14:paraId="35B75417" w14:textId="77777777" w:rsidTr="002034A4">
        <w:tblPrEx>
          <w:shd w:val="clear" w:color="auto" w:fill="auto"/>
        </w:tblPrEx>
        <w:trPr>
          <w:jc w:val="center"/>
        </w:trPr>
        <w:tc>
          <w:tcPr>
            <w:tcW w:w="2773" w:type="dxa"/>
          </w:tcPr>
          <w:p w14:paraId="5C429B08"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0242790C" w14:textId="77777777" w:rsidR="00E9418A" w:rsidRPr="005E5E8D" w:rsidRDefault="006B747F"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Lärm</w:t>
            </w:r>
          </w:p>
        </w:tc>
        <w:tc>
          <w:tcPr>
            <w:tcW w:w="4265" w:type="dxa"/>
            <w:gridSpan w:val="3"/>
            <w:vMerge w:val="restart"/>
            <w:vAlign w:val="center"/>
          </w:tcPr>
          <w:p w14:paraId="4B2A6D7E"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E8C1FBB" wp14:editId="2ABACD48">
                  <wp:extent cx="1864456" cy="1448897"/>
                  <wp:effectExtent l="0" t="0" r="254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64456" cy="1448897"/>
                          </a:xfrm>
                          <a:prstGeom prst="rect">
                            <a:avLst/>
                          </a:prstGeom>
                        </pic:spPr>
                      </pic:pic>
                    </a:graphicData>
                  </a:graphic>
                </wp:inline>
              </w:drawing>
            </w:r>
          </w:p>
        </w:tc>
      </w:tr>
      <w:tr w:rsidR="00E9418A" w:rsidRPr="005E5E8D" w14:paraId="0CC3D9F2" w14:textId="77777777" w:rsidTr="002034A4">
        <w:tblPrEx>
          <w:shd w:val="clear" w:color="auto" w:fill="auto"/>
        </w:tblPrEx>
        <w:trPr>
          <w:jc w:val="center"/>
        </w:trPr>
        <w:tc>
          <w:tcPr>
            <w:tcW w:w="2773" w:type="dxa"/>
          </w:tcPr>
          <w:p w14:paraId="5521D49D"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0DE67836"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5D9E55A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1E49D88B"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1205084B"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661BD6C6"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550B463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2C9289F9"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30027B95" w14:textId="77777777" w:rsidTr="002034A4">
        <w:tblPrEx>
          <w:shd w:val="clear" w:color="auto" w:fill="auto"/>
        </w:tblPrEx>
        <w:trPr>
          <w:jc w:val="center"/>
        </w:trPr>
        <w:tc>
          <w:tcPr>
            <w:tcW w:w="2773" w:type="dxa"/>
          </w:tcPr>
          <w:p w14:paraId="508CCD23"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4A6A8B5"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48A2FE4C"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0D2C8EEB" w14:textId="77777777" w:rsidTr="002034A4">
        <w:tblPrEx>
          <w:shd w:val="clear" w:color="auto" w:fill="auto"/>
        </w:tblPrEx>
        <w:trPr>
          <w:jc w:val="center"/>
        </w:trPr>
        <w:tc>
          <w:tcPr>
            <w:tcW w:w="2773" w:type="dxa"/>
          </w:tcPr>
          <w:p w14:paraId="6A4BD20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79C53AA5" w14:textId="77777777"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14:paraId="1E67BF8F"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70A19CF" w14:textId="77777777" w:rsidTr="002034A4">
        <w:tblPrEx>
          <w:shd w:val="clear" w:color="auto" w:fill="auto"/>
        </w:tblPrEx>
        <w:trPr>
          <w:jc w:val="center"/>
        </w:trPr>
        <w:tc>
          <w:tcPr>
            <w:tcW w:w="2773" w:type="dxa"/>
          </w:tcPr>
          <w:p w14:paraId="0173892B"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4861E826" w14:textId="77777777" w:rsidR="00E9418A" w:rsidRPr="005E5E8D" w:rsidRDefault="006B747F" w:rsidP="002034A4">
            <w:pPr>
              <w:pStyle w:val="Text"/>
              <w:spacing w:before="60" w:after="60" w:line="240" w:lineRule="auto"/>
              <w:jc w:val="left"/>
              <w:rPr>
                <w:rFonts w:ascii="Arial" w:hAnsi="Arial" w:cs="Arial"/>
                <w:sz w:val="20"/>
                <w:szCs w:val="20"/>
              </w:rPr>
            </w:pPr>
            <w:r>
              <w:rPr>
                <w:rFonts w:ascii="Arial" w:hAnsi="Arial" w:cs="Arial"/>
                <w:sz w:val="20"/>
                <w:szCs w:val="20"/>
              </w:rPr>
              <w:t>Emission eines Geräuschpegels</w:t>
            </w:r>
            <w:r w:rsidR="006F007B">
              <w:rPr>
                <w:rFonts w:ascii="Arial" w:hAnsi="Arial" w:cs="Arial"/>
                <w:sz w:val="20"/>
                <w:szCs w:val="20"/>
              </w:rPr>
              <w:t>,</w:t>
            </w:r>
            <w:r>
              <w:rPr>
                <w:rFonts w:ascii="Arial" w:hAnsi="Arial" w:cs="Arial"/>
                <w:sz w:val="20"/>
                <w:szCs w:val="20"/>
              </w:rPr>
              <w:t xml:space="preserve"> der gefährdend sein kann</w:t>
            </w:r>
          </w:p>
        </w:tc>
        <w:tc>
          <w:tcPr>
            <w:tcW w:w="4265" w:type="dxa"/>
            <w:gridSpan w:val="3"/>
            <w:vMerge/>
          </w:tcPr>
          <w:p w14:paraId="6F13D61D"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5C232D9B" w14:textId="77777777" w:rsidTr="002034A4">
        <w:tblPrEx>
          <w:shd w:val="clear" w:color="auto" w:fill="auto"/>
        </w:tblPrEx>
        <w:trPr>
          <w:jc w:val="center"/>
        </w:trPr>
        <w:tc>
          <w:tcPr>
            <w:tcW w:w="2773" w:type="dxa"/>
          </w:tcPr>
          <w:p w14:paraId="098CFD09"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00D3E5CA" w14:textId="77777777" w:rsidR="00E9418A" w:rsidRPr="00CC3497" w:rsidRDefault="00E9418A" w:rsidP="00B5793D">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657937">
              <w:rPr>
                <w:rFonts w:ascii="Arial" w:hAnsi="Arial" w:cs="Arial"/>
                <w:sz w:val="20"/>
                <w:szCs w:val="20"/>
              </w:rPr>
              <w:t>Lärm in Folge der Emission eines Geräuschpegels</w:t>
            </w:r>
            <w:r w:rsidR="00E8345E">
              <w:rPr>
                <w:rFonts w:ascii="Arial" w:hAnsi="Arial" w:cs="Arial"/>
                <w:sz w:val="20"/>
                <w:szCs w:val="20"/>
              </w:rPr>
              <w:t xml:space="preserve"> (z.B. </w:t>
            </w:r>
            <w:r w:rsidR="00E8345E" w:rsidRPr="00E8345E">
              <w:rPr>
                <w:rFonts w:ascii="Arial" w:hAnsi="Arial" w:cs="Arial"/>
                <w:sz w:val="20"/>
                <w:szCs w:val="20"/>
              </w:rPr>
              <w:t>Gehörschädigung, Beeinträchtigung der Sprachkommunikation, Beeinträchtigung der Wahrnehmung</w:t>
            </w:r>
            <w:r w:rsidR="00E05634">
              <w:rPr>
                <w:rFonts w:ascii="Arial" w:hAnsi="Arial" w:cs="Arial"/>
                <w:sz w:val="20"/>
                <w:szCs w:val="20"/>
              </w:rPr>
              <w:t>)</w:t>
            </w:r>
            <w:r w:rsidR="00401B17">
              <w:rPr>
                <w:rFonts w:ascii="Arial" w:hAnsi="Arial" w:cs="Arial"/>
                <w:sz w:val="20"/>
                <w:szCs w:val="20"/>
              </w:rPr>
              <w:t>.</w:t>
            </w:r>
          </w:p>
        </w:tc>
      </w:tr>
      <w:bookmarkEnd w:id="20"/>
    </w:tbl>
    <w:p w14:paraId="68C44605" w14:textId="77777777" w:rsidR="00CD2AA2" w:rsidRDefault="00CD2AA2"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5AEE232A" w14:textId="77777777" w:rsidTr="002034A4">
        <w:trPr>
          <w:jc w:val="center"/>
        </w:trPr>
        <w:tc>
          <w:tcPr>
            <w:tcW w:w="9351" w:type="dxa"/>
            <w:gridSpan w:val="4"/>
            <w:shd w:val="pct20" w:color="auto" w:fill="auto"/>
          </w:tcPr>
          <w:p w14:paraId="4CBF1DFC" w14:textId="77777777" w:rsidR="00E9418A" w:rsidRPr="0086709F" w:rsidRDefault="00E9418A" w:rsidP="002034A4">
            <w:pPr>
              <w:pStyle w:val="Text"/>
              <w:spacing w:before="60" w:after="60" w:line="240" w:lineRule="auto"/>
              <w:jc w:val="left"/>
              <w:rPr>
                <w:rFonts w:ascii="Arial" w:hAnsi="Arial" w:cs="Arial"/>
                <w:sz w:val="20"/>
                <w:szCs w:val="20"/>
              </w:rPr>
            </w:pPr>
            <w:bookmarkStart w:id="21" w:name="_Hlk11932938"/>
            <w:r w:rsidRPr="0086709F">
              <w:rPr>
                <w:rFonts w:ascii="Arial" w:hAnsi="Arial" w:cs="Arial"/>
                <w:b/>
                <w:sz w:val="20"/>
                <w:szCs w:val="20"/>
              </w:rPr>
              <w:t>Risikoeinschätzung und Risikobewertung (IN – vor der Maßnahme)</w:t>
            </w:r>
          </w:p>
        </w:tc>
      </w:tr>
      <w:tr w:rsidR="00E9418A" w:rsidRPr="0086709F" w14:paraId="5DAFC976" w14:textId="77777777" w:rsidTr="002034A4">
        <w:trPr>
          <w:jc w:val="center"/>
        </w:trPr>
        <w:tc>
          <w:tcPr>
            <w:tcW w:w="3397" w:type="dxa"/>
          </w:tcPr>
          <w:p w14:paraId="7CC7DB32"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1A30FE4F" w14:textId="77777777" w:rsidR="00E9418A" w:rsidRPr="0086709F" w:rsidRDefault="00CD2AA2" w:rsidP="002034A4">
            <w:pPr>
              <w:pStyle w:val="Text"/>
              <w:spacing w:before="60" w:after="60" w:line="240" w:lineRule="auto"/>
              <w:jc w:val="left"/>
              <w:rPr>
                <w:rFonts w:ascii="Arial" w:hAnsi="Arial" w:cs="Arial"/>
                <w:sz w:val="20"/>
                <w:szCs w:val="20"/>
              </w:rPr>
            </w:pPr>
            <w:r>
              <w:rPr>
                <w:rFonts w:ascii="Arial" w:hAnsi="Arial" w:cs="Arial"/>
                <w:sz w:val="20"/>
                <w:szCs w:val="20"/>
              </w:rPr>
              <w:t>1</w:t>
            </w:r>
            <w:r w:rsidR="00D75722">
              <w:rPr>
                <w:rFonts w:ascii="Arial" w:hAnsi="Arial" w:cs="Arial"/>
                <w:sz w:val="20"/>
                <w:szCs w:val="20"/>
              </w:rPr>
              <w:t>1</w:t>
            </w:r>
          </w:p>
        </w:tc>
        <w:tc>
          <w:tcPr>
            <w:tcW w:w="3827" w:type="dxa"/>
          </w:tcPr>
          <w:p w14:paraId="6498DAF6"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57150D65"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47086906" w14:textId="77777777" w:rsidTr="002034A4">
        <w:trPr>
          <w:jc w:val="center"/>
        </w:trPr>
        <w:tc>
          <w:tcPr>
            <w:tcW w:w="3397" w:type="dxa"/>
          </w:tcPr>
          <w:p w14:paraId="3BD091AE"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B718392"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5CD15D31"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66F102E1" w14:textId="77777777" w:rsidR="00E9418A" w:rsidRPr="0086709F" w:rsidRDefault="00CD2AA2"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14:paraId="3DED2E8B" w14:textId="77777777" w:rsidTr="002034A4">
        <w:trPr>
          <w:jc w:val="center"/>
        </w:trPr>
        <w:tc>
          <w:tcPr>
            <w:tcW w:w="3397" w:type="dxa"/>
          </w:tcPr>
          <w:p w14:paraId="28B1EB9D"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4CA8B71B" w14:textId="668D85E4" w:rsidR="00E9418A" w:rsidRPr="0093691E" w:rsidRDefault="00E9418A" w:rsidP="002034A4">
            <w:pPr>
              <w:pStyle w:val="Text"/>
              <w:spacing w:before="60" w:after="60" w:line="240" w:lineRule="auto"/>
              <w:jc w:val="left"/>
              <w:rPr>
                <w:rFonts w:ascii="Arial" w:hAnsi="Arial" w:cs="Arial"/>
                <w:sz w:val="20"/>
                <w:szCs w:val="20"/>
              </w:rPr>
            </w:pPr>
            <w:r w:rsidRPr="002571CA">
              <w:rPr>
                <w:rFonts w:cs="Arial"/>
                <w:sz w:val="20"/>
                <w:szCs w:val="20"/>
              </w:rPr>
              <w:fldChar w:fldCharType="begin"/>
            </w:r>
            <w:r w:rsidRPr="0093691E">
              <w:rPr>
                <w:rFonts w:ascii="Arial" w:hAnsi="Arial" w:cs="Arial"/>
                <w:sz w:val="20"/>
                <w:szCs w:val="20"/>
              </w:rPr>
              <w:instrText xml:space="preserve"> =PRODUCT(b2;b3;d2;d3) \# "0" </w:instrText>
            </w:r>
            <w:r w:rsidRPr="002571CA">
              <w:rPr>
                <w:rFonts w:cs="Arial"/>
                <w:sz w:val="20"/>
                <w:szCs w:val="20"/>
              </w:rPr>
              <w:fldChar w:fldCharType="separate"/>
            </w:r>
            <w:r w:rsidR="002571CA" w:rsidRPr="002571CA">
              <w:rPr>
                <w:rFonts w:ascii="Arial" w:hAnsi="Arial" w:cs="Arial"/>
                <w:sz w:val="20"/>
                <w:szCs w:val="20"/>
              </w:rPr>
              <w:t>344</w:t>
            </w:r>
            <w:r w:rsidRPr="002571CA">
              <w:rPr>
                <w:rFonts w:cs="Arial"/>
                <w:sz w:val="20"/>
                <w:szCs w:val="20"/>
              </w:rPr>
              <w:fldChar w:fldCharType="end"/>
            </w:r>
          </w:p>
        </w:tc>
        <w:tc>
          <w:tcPr>
            <w:tcW w:w="4961" w:type="dxa"/>
            <w:gridSpan w:val="2"/>
          </w:tcPr>
          <w:p w14:paraId="7F85752D"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005C1D36" w:rsidRPr="005C1D36">
              <w:rPr>
                <w:rFonts w:ascii="Arial" w:hAnsi="Arial" w:cs="Arial"/>
                <w:bCs/>
                <w:sz w:val="20"/>
                <w:szCs w:val="20"/>
              </w:rPr>
              <w:t>hoch</w:t>
            </w:r>
          </w:p>
        </w:tc>
      </w:tr>
      <w:bookmarkEnd w:id="21"/>
    </w:tbl>
    <w:p w14:paraId="4F1F5340" w14:textId="0F7D7F0C" w:rsidR="00E9418A" w:rsidRDefault="00E9418A" w:rsidP="00847841">
      <w:pPr>
        <w:rPr>
          <w:sz w:val="16"/>
          <w:szCs w:val="16"/>
        </w:rPr>
      </w:pPr>
    </w:p>
    <w:p w14:paraId="5C7F9DD1" w14:textId="26D63D15" w:rsidR="001A6628" w:rsidRDefault="001A6628" w:rsidP="00847841">
      <w:pPr>
        <w:rPr>
          <w:sz w:val="16"/>
          <w:szCs w:val="16"/>
        </w:rPr>
      </w:pPr>
    </w:p>
    <w:p w14:paraId="03F22686" w14:textId="7BBC98A0" w:rsidR="001A6628" w:rsidRDefault="001A6628" w:rsidP="00847841">
      <w:pPr>
        <w:rPr>
          <w:sz w:val="16"/>
          <w:szCs w:val="16"/>
        </w:rPr>
      </w:pPr>
    </w:p>
    <w:p w14:paraId="0D3829F0" w14:textId="3EADA0BF" w:rsidR="001A6628" w:rsidRDefault="001A6628" w:rsidP="00847841">
      <w:pPr>
        <w:rPr>
          <w:sz w:val="16"/>
          <w:szCs w:val="16"/>
        </w:rPr>
      </w:pPr>
    </w:p>
    <w:p w14:paraId="25FCA0F2" w14:textId="67B72A6B" w:rsidR="001A6628" w:rsidRDefault="001A6628" w:rsidP="00847841">
      <w:pPr>
        <w:rPr>
          <w:sz w:val="16"/>
          <w:szCs w:val="16"/>
        </w:rPr>
      </w:pPr>
    </w:p>
    <w:p w14:paraId="78E34826" w14:textId="4253CE9E" w:rsidR="001A6628" w:rsidRDefault="001A6628" w:rsidP="00847841">
      <w:pPr>
        <w:rPr>
          <w:sz w:val="16"/>
          <w:szCs w:val="16"/>
        </w:rPr>
      </w:pPr>
    </w:p>
    <w:p w14:paraId="242A6422" w14:textId="095032F0" w:rsidR="001A6628" w:rsidRDefault="001A6628" w:rsidP="00847841">
      <w:pPr>
        <w:rPr>
          <w:sz w:val="16"/>
          <w:szCs w:val="16"/>
        </w:rPr>
      </w:pPr>
    </w:p>
    <w:p w14:paraId="64BED8B5" w14:textId="088C8873" w:rsidR="001A6628" w:rsidRDefault="001A6628" w:rsidP="00847841">
      <w:pPr>
        <w:rPr>
          <w:sz w:val="16"/>
          <w:szCs w:val="16"/>
        </w:rPr>
      </w:pPr>
    </w:p>
    <w:p w14:paraId="125B5E73" w14:textId="56431DDE" w:rsidR="001A6628" w:rsidRDefault="001A6628" w:rsidP="00847841">
      <w:pPr>
        <w:rPr>
          <w:sz w:val="16"/>
          <w:szCs w:val="16"/>
        </w:rPr>
      </w:pPr>
    </w:p>
    <w:p w14:paraId="67DDC169" w14:textId="4151CB56" w:rsidR="001A6628" w:rsidRDefault="001A6628" w:rsidP="00847841">
      <w:pPr>
        <w:rPr>
          <w:sz w:val="16"/>
          <w:szCs w:val="16"/>
        </w:rPr>
      </w:pPr>
    </w:p>
    <w:p w14:paraId="79F2752F" w14:textId="65868F32" w:rsidR="001A6628" w:rsidRDefault="001A6628" w:rsidP="00847841">
      <w:pPr>
        <w:rPr>
          <w:sz w:val="16"/>
          <w:szCs w:val="16"/>
        </w:rPr>
      </w:pPr>
    </w:p>
    <w:p w14:paraId="76306C91" w14:textId="342A0C3E" w:rsidR="001A6628" w:rsidRDefault="001A6628" w:rsidP="00847841">
      <w:pPr>
        <w:rPr>
          <w:sz w:val="16"/>
          <w:szCs w:val="16"/>
        </w:rPr>
      </w:pPr>
    </w:p>
    <w:p w14:paraId="4C247845" w14:textId="77777777" w:rsidR="00480891" w:rsidRDefault="00480891" w:rsidP="00847841">
      <w:pPr>
        <w:rPr>
          <w:sz w:val="16"/>
          <w:szCs w:val="16"/>
        </w:rPr>
      </w:pPr>
    </w:p>
    <w:p w14:paraId="12251883" w14:textId="77777777" w:rsidR="00480891" w:rsidRPr="00480891" w:rsidRDefault="00480891" w:rsidP="00480891">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3317F320" w14:textId="77777777" w:rsidTr="002034A4">
        <w:trPr>
          <w:jc w:val="center"/>
        </w:trPr>
        <w:tc>
          <w:tcPr>
            <w:tcW w:w="7366" w:type="dxa"/>
            <w:shd w:val="pct20" w:color="auto" w:fill="auto"/>
          </w:tcPr>
          <w:p w14:paraId="7FC9A666" w14:textId="77777777"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76018353" w14:textId="33DC959A"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1A6628" w:rsidRPr="00542A3C" w14:paraId="23B8646C" w14:textId="77777777" w:rsidTr="002034A4">
        <w:trPr>
          <w:jc w:val="center"/>
        </w:trPr>
        <w:tc>
          <w:tcPr>
            <w:tcW w:w="7366" w:type="dxa"/>
          </w:tcPr>
          <w:p w14:paraId="38D6E2B9" w14:textId="77777777" w:rsidR="001A6628" w:rsidRPr="00542A3C"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26C4B3B7" w14:textId="77777777" w:rsidR="001A6628" w:rsidRPr="00542A3C"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632F4B85" w14:textId="77777777" w:rsidR="001A6628" w:rsidRDefault="001A6628" w:rsidP="001A6628">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28711791" w14:textId="77777777" w:rsidR="001A6628" w:rsidRDefault="001A6628" w:rsidP="001A6628">
            <w:pPr>
              <w:pStyle w:val="Text"/>
              <w:spacing w:before="60" w:after="60" w:line="240" w:lineRule="auto"/>
              <w:jc w:val="left"/>
              <w:rPr>
                <w:rFonts w:ascii="Arial" w:hAnsi="Arial" w:cs="Arial"/>
                <w:sz w:val="20"/>
                <w:szCs w:val="20"/>
              </w:rPr>
            </w:pPr>
          </w:p>
          <w:p w14:paraId="15A1DEE2" w14:textId="77777777" w:rsidR="001A6628" w:rsidRPr="00542A3C"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7DF04955" w14:textId="77777777" w:rsidR="001A6628" w:rsidRDefault="001A6628" w:rsidP="001A6628">
            <w:pPr>
              <w:autoSpaceDE w:val="0"/>
              <w:autoSpaceDN w:val="0"/>
              <w:adjustRightInd w:val="0"/>
              <w:spacing w:after="0" w:line="240" w:lineRule="auto"/>
              <w:jc w:val="left"/>
              <w:rPr>
                <w:rFonts w:ascii="Arial" w:hAnsi="Arial" w:cs="Arial"/>
                <w:sz w:val="20"/>
                <w:szCs w:val="20"/>
              </w:rPr>
            </w:pPr>
            <w:r w:rsidRPr="00026D77">
              <w:rPr>
                <w:rFonts w:ascii="Arial" w:hAnsi="Arial" w:cs="Arial"/>
                <w:sz w:val="20"/>
                <w:szCs w:val="20"/>
              </w:rPr>
              <w:t>Gemäß EN 1114-1 Abschnitt 5.5 Lärm:</w:t>
            </w:r>
          </w:p>
          <w:p w14:paraId="063A3BCB" w14:textId="77777777" w:rsidR="001A6628" w:rsidRPr="00026D77" w:rsidRDefault="001A6628" w:rsidP="001A6628">
            <w:pPr>
              <w:autoSpaceDE w:val="0"/>
              <w:autoSpaceDN w:val="0"/>
              <w:adjustRightInd w:val="0"/>
              <w:spacing w:after="0" w:line="240" w:lineRule="auto"/>
              <w:jc w:val="left"/>
              <w:rPr>
                <w:rFonts w:ascii="Arial" w:hAnsi="Arial" w:cs="Arial"/>
                <w:sz w:val="20"/>
                <w:szCs w:val="20"/>
              </w:rPr>
            </w:pPr>
          </w:p>
          <w:p w14:paraId="03147C3E" w14:textId="77777777" w:rsidR="001A6628" w:rsidRPr="00026D77" w:rsidRDefault="001A6628" w:rsidP="001A6628">
            <w:pPr>
              <w:autoSpaceDE w:val="0"/>
              <w:autoSpaceDN w:val="0"/>
              <w:adjustRightInd w:val="0"/>
              <w:spacing w:after="0" w:line="240" w:lineRule="auto"/>
              <w:jc w:val="left"/>
              <w:rPr>
                <w:rFonts w:ascii="Arial" w:hAnsi="Arial" w:cs="Arial"/>
                <w:sz w:val="20"/>
                <w:szCs w:val="20"/>
              </w:rPr>
            </w:pPr>
            <w:r w:rsidRPr="00026D77">
              <w:rPr>
                <w:rFonts w:ascii="Arial" w:hAnsi="Arial" w:cs="Arial"/>
                <w:sz w:val="20"/>
                <w:szCs w:val="20"/>
              </w:rPr>
              <w:t>Abschnitt 5.5.1 Allgemeines:</w:t>
            </w:r>
          </w:p>
          <w:p w14:paraId="43EF116B" w14:textId="77777777"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Die Gefahren durch Luftschallemissionen sind auf das unterste, an der Quelle erreichbare niedrigste Niveau zu senken.</w:t>
            </w:r>
          </w:p>
          <w:p w14:paraId="457C06DF" w14:textId="77777777" w:rsidR="001A6628" w:rsidRDefault="001A6628" w:rsidP="001A6628">
            <w:pPr>
              <w:pStyle w:val="Text"/>
              <w:spacing w:before="60" w:after="60" w:line="240" w:lineRule="auto"/>
              <w:jc w:val="left"/>
              <w:rPr>
                <w:rFonts w:ascii="Arial" w:hAnsi="Arial" w:cs="Arial"/>
                <w:sz w:val="20"/>
                <w:szCs w:val="20"/>
              </w:rPr>
            </w:pPr>
          </w:p>
          <w:p w14:paraId="4220710D" w14:textId="77777777" w:rsidR="001A6628" w:rsidRPr="00026D77" w:rsidRDefault="001A6628" w:rsidP="001A6628">
            <w:pPr>
              <w:pStyle w:val="Text"/>
              <w:spacing w:before="60" w:after="60" w:line="240" w:lineRule="auto"/>
              <w:jc w:val="left"/>
              <w:rPr>
                <w:rFonts w:ascii="Arial" w:hAnsi="Arial" w:cs="Arial"/>
                <w:sz w:val="20"/>
                <w:szCs w:val="20"/>
              </w:rPr>
            </w:pPr>
            <w:r w:rsidRPr="00026D77">
              <w:rPr>
                <w:rFonts w:ascii="Arial" w:hAnsi="Arial" w:cs="Arial"/>
                <w:sz w:val="20"/>
                <w:szCs w:val="20"/>
              </w:rPr>
              <w:t>Abschnitt 5.5.2 Lärmreduzierung an der Quelle durch Konstruktion:</w:t>
            </w:r>
          </w:p>
          <w:p w14:paraId="719DE9F8" w14:textId="77777777" w:rsidR="001A6628" w:rsidRDefault="001A6628"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L</w:t>
            </w:r>
            <w:r w:rsidRPr="00026D77">
              <w:rPr>
                <w:rFonts w:ascii="Arial" w:hAnsi="Arial" w:cs="Arial"/>
                <w:sz w:val="20"/>
                <w:szCs w:val="20"/>
              </w:rPr>
              <w:t>ärmarme Konstruktion</w:t>
            </w:r>
            <w:r>
              <w:rPr>
                <w:rFonts w:ascii="Arial" w:hAnsi="Arial" w:cs="Arial"/>
                <w:sz w:val="20"/>
                <w:szCs w:val="20"/>
              </w:rPr>
              <w:t>;</w:t>
            </w:r>
          </w:p>
          <w:p w14:paraId="5225BEA9" w14:textId="77777777"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Kapselung</w:t>
            </w:r>
            <w:r>
              <w:rPr>
                <w:rFonts w:ascii="Arial" w:hAnsi="Arial" w:cs="Arial"/>
                <w:sz w:val="20"/>
                <w:szCs w:val="20"/>
              </w:rPr>
              <w:t>;</w:t>
            </w:r>
          </w:p>
          <w:p w14:paraId="0D104512" w14:textId="77777777"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G</w:t>
            </w:r>
            <w:r w:rsidRPr="00026D77">
              <w:rPr>
                <w:rFonts w:ascii="Arial" w:hAnsi="Arial" w:cs="Arial"/>
                <w:sz w:val="20"/>
                <w:szCs w:val="20"/>
              </w:rPr>
              <w:t>eräuscharme Pumpen</w:t>
            </w:r>
            <w:r>
              <w:rPr>
                <w:rFonts w:ascii="Arial" w:hAnsi="Arial" w:cs="Arial"/>
                <w:sz w:val="20"/>
                <w:szCs w:val="20"/>
              </w:rPr>
              <w:t>;</w:t>
            </w:r>
          </w:p>
          <w:p w14:paraId="443677B0" w14:textId="77777777"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Dämmung</w:t>
            </w:r>
            <w:r>
              <w:rPr>
                <w:rFonts w:ascii="Arial" w:hAnsi="Arial" w:cs="Arial"/>
                <w:sz w:val="20"/>
                <w:szCs w:val="20"/>
              </w:rPr>
              <w:t>;</w:t>
            </w:r>
          </w:p>
          <w:p w14:paraId="789A84F5" w14:textId="77777777" w:rsidR="001A6628"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Schwingungsdämpfende Befestigungen</w:t>
            </w:r>
            <w:r>
              <w:rPr>
                <w:rFonts w:ascii="Arial" w:hAnsi="Arial" w:cs="Arial"/>
                <w:sz w:val="20"/>
                <w:szCs w:val="20"/>
              </w:rPr>
              <w:t>.</w:t>
            </w:r>
          </w:p>
          <w:p w14:paraId="5AEBAC07" w14:textId="77777777" w:rsidR="001A6628" w:rsidRDefault="001A6628" w:rsidP="001A6628">
            <w:pPr>
              <w:pStyle w:val="Text"/>
              <w:spacing w:before="60" w:after="60" w:line="240" w:lineRule="auto"/>
              <w:jc w:val="left"/>
              <w:rPr>
                <w:rFonts w:ascii="Arial" w:hAnsi="Arial" w:cs="Arial"/>
                <w:sz w:val="20"/>
                <w:szCs w:val="20"/>
                <w:u w:val="single"/>
              </w:rPr>
            </w:pPr>
          </w:p>
          <w:p w14:paraId="1E3380A8" w14:textId="77777777" w:rsidR="001A6628"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38DB6707" w14:textId="77777777" w:rsidR="001A6628" w:rsidRPr="00DD1C96" w:rsidRDefault="001A6628" w:rsidP="001A6628">
            <w:pPr>
              <w:pStyle w:val="Text"/>
              <w:spacing w:before="60" w:after="60" w:line="240" w:lineRule="auto"/>
              <w:jc w:val="left"/>
              <w:rPr>
                <w:rFonts w:ascii="Arial" w:hAnsi="Arial" w:cs="Arial"/>
                <w:sz w:val="20"/>
                <w:szCs w:val="20"/>
              </w:rPr>
            </w:pPr>
            <w:r w:rsidRPr="00DD1C96">
              <w:rPr>
                <w:rFonts w:ascii="Arial" w:hAnsi="Arial" w:cs="Arial"/>
                <w:sz w:val="20"/>
                <w:szCs w:val="20"/>
              </w:rPr>
              <w:t>Gemäß EN 1114-1 Abschnitt 5.5.3 Informationen in Verbindung mit Gefährdungen</w:t>
            </w:r>
            <w:r>
              <w:rPr>
                <w:rFonts w:ascii="Arial" w:hAnsi="Arial" w:cs="Arial"/>
                <w:sz w:val="20"/>
                <w:szCs w:val="20"/>
              </w:rPr>
              <w:t xml:space="preserve"> </w:t>
            </w:r>
            <w:r w:rsidRPr="00DD1C96">
              <w:rPr>
                <w:rFonts w:ascii="Arial" w:hAnsi="Arial" w:cs="Arial"/>
                <w:sz w:val="20"/>
                <w:szCs w:val="20"/>
              </w:rPr>
              <w:t>durch Lärm (Betriebsanleitung):</w:t>
            </w:r>
          </w:p>
          <w:p w14:paraId="540C41A5" w14:textId="77777777"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Angaben über die Geräuschemission gemäß EN 1114-1 A.6.</w:t>
            </w:r>
          </w:p>
          <w:p w14:paraId="753F496E" w14:textId="77777777"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Informationen über Lärmschutzhüllen, Abschirmungen oder Schalldämpfer usw.</w:t>
            </w:r>
          </w:p>
          <w:p w14:paraId="17F0EFC8" w14:textId="77777777"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Empfehlungen zum Gebrauch von Kabinen und/oder Betriebs- und Wartungsarten mit reduzierter Lärmemission; Installation und Montage zur Lärmreduzierung spezifizieren, z. B. Vibrationsdämpfer.</w:t>
            </w:r>
          </w:p>
          <w:p w14:paraId="112B9803" w14:textId="77777777" w:rsidR="001A6628" w:rsidRPr="00F778A9" w:rsidRDefault="001A6628" w:rsidP="00AD469B">
            <w:pPr>
              <w:pStyle w:val="Text"/>
              <w:numPr>
                <w:ilvl w:val="0"/>
                <w:numId w:val="1"/>
              </w:numPr>
              <w:spacing w:before="60" w:after="60" w:line="240" w:lineRule="auto"/>
              <w:jc w:val="left"/>
              <w:rPr>
                <w:rFonts w:ascii="Arial" w:hAnsi="Arial" w:cs="Arial"/>
                <w:sz w:val="20"/>
                <w:szCs w:val="20"/>
                <w:u w:val="single"/>
              </w:rPr>
            </w:pPr>
            <w:r w:rsidRPr="00F778A9">
              <w:rPr>
                <w:rFonts w:ascii="Arial" w:hAnsi="Arial" w:cs="Arial"/>
                <w:sz w:val="20"/>
                <w:szCs w:val="20"/>
              </w:rPr>
              <w:t>Empfehlung, persönlichen Hörschutz zu verwenden</w:t>
            </w:r>
            <w:r>
              <w:rPr>
                <w:rFonts w:ascii="Arial" w:hAnsi="Arial" w:cs="Arial"/>
                <w:sz w:val="20"/>
                <w:szCs w:val="20"/>
              </w:rPr>
              <w:t>;</w:t>
            </w:r>
          </w:p>
          <w:p w14:paraId="50736216" w14:textId="77777777" w:rsidR="001A6628" w:rsidRPr="00542A3C" w:rsidRDefault="001A6628"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7586CC44" w14:textId="77777777" w:rsidR="001A6628" w:rsidRDefault="001A6628"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4F574A95" w14:textId="542A64B9" w:rsidR="00DB177D" w:rsidRPr="00542A3C" w:rsidRDefault="001A6628" w:rsidP="00806B44">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34470172" w14:textId="77777777" w:rsidR="001A6628" w:rsidRDefault="001A6628" w:rsidP="001A6628">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8</w:t>
            </w:r>
            <w:r w:rsidRPr="00DD72DD">
              <w:rPr>
                <w:rFonts w:ascii="Arial" w:hAnsi="Arial" w:cs="Arial"/>
                <w:sz w:val="20"/>
                <w:szCs w:val="20"/>
              </w:rPr>
              <w:t>.</w:t>
            </w:r>
          </w:p>
          <w:p w14:paraId="230F38B3" w14:textId="77777777" w:rsidR="001A6628" w:rsidRDefault="001A6628" w:rsidP="001A6628">
            <w:pPr>
              <w:pStyle w:val="Text"/>
              <w:spacing w:before="60" w:after="60" w:line="240" w:lineRule="auto"/>
              <w:jc w:val="left"/>
              <w:rPr>
                <w:rFonts w:ascii="Arial" w:hAnsi="Arial" w:cs="Arial"/>
                <w:sz w:val="20"/>
                <w:szCs w:val="20"/>
              </w:rPr>
            </w:pPr>
          </w:p>
          <w:p w14:paraId="0CB8A0F3" w14:textId="77777777" w:rsidR="001A6628"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5.5, 5.5.1, 5.5.2, 5.5.3</w:t>
            </w:r>
          </w:p>
          <w:p w14:paraId="72A6D84C" w14:textId="77777777" w:rsidR="00B30354" w:rsidRDefault="00B30354" w:rsidP="001A6628">
            <w:pPr>
              <w:pStyle w:val="Text"/>
              <w:spacing w:before="60" w:after="60" w:line="240" w:lineRule="auto"/>
              <w:jc w:val="left"/>
              <w:rPr>
                <w:rFonts w:ascii="Arial" w:hAnsi="Arial" w:cs="Arial"/>
                <w:sz w:val="20"/>
                <w:szCs w:val="20"/>
              </w:rPr>
            </w:pPr>
          </w:p>
          <w:p w14:paraId="05C4DA2B" w14:textId="49D37976" w:rsidR="00B30354" w:rsidRDefault="00B30354" w:rsidP="00B30354">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 c</w:t>
            </w:r>
          </w:p>
          <w:p w14:paraId="62D515F6" w14:textId="22034626" w:rsidR="00B30354" w:rsidRPr="00542A3C" w:rsidRDefault="00B30354" w:rsidP="001A6628">
            <w:pPr>
              <w:pStyle w:val="Text"/>
              <w:spacing w:before="60" w:after="60" w:line="240" w:lineRule="auto"/>
              <w:jc w:val="left"/>
              <w:rPr>
                <w:rFonts w:ascii="Arial" w:hAnsi="Arial" w:cs="Arial"/>
                <w:sz w:val="20"/>
                <w:szCs w:val="20"/>
              </w:rPr>
            </w:pPr>
          </w:p>
        </w:tc>
      </w:tr>
    </w:tbl>
    <w:p w14:paraId="73F145D8" w14:textId="1A404CB2" w:rsidR="00E9418A" w:rsidRDefault="00E9418A" w:rsidP="00C418D1">
      <w:pPr>
        <w:ind w:firstLine="709"/>
        <w:rPr>
          <w:sz w:val="16"/>
          <w:szCs w:val="16"/>
        </w:rPr>
      </w:pPr>
    </w:p>
    <w:p w14:paraId="2FCB1983" w14:textId="68A717C9" w:rsidR="00C418D1" w:rsidRDefault="00C418D1" w:rsidP="00C418D1">
      <w:pPr>
        <w:ind w:firstLine="709"/>
        <w:rPr>
          <w:sz w:val="16"/>
          <w:szCs w:val="16"/>
        </w:rPr>
      </w:pPr>
    </w:p>
    <w:p w14:paraId="6D486CBB" w14:textId="2F6C81F5" w:rsidR="00C418D1" w:rsidRDefault="00C418D1" w:rsidP="00C418D1">
      <w:pPr>
        <w:ind w:firstLine="709"/>
        <w:rPr>
          <w:sz w:val="16"/>
          <w:szCs w:val="16"/>
        </w:rPr>
      </w:pPr>
    </w:p>
    <w:p w14:paraId="70C26B98" w14:textId="35E0BAD0" w:rsidR="00C418D1" w:rsidRDefault="00C418D1" w:rsidP="00C418D1">
      <w:pPr>
        <w:ind w:firstLine="709"/>
        <w:rPr>
          <w:sz w:val="16"/>
          <w:szCs w:val="16"/>
        </w:rPr>
      </w:pPr>
    </w:p>
    <w:p w14:paraId="096B86D9" w14:textId="58936BCD" w:rsidR="00C418D1" w:rsidRDefault="00C418D1" w:rsidP="00C418D1">
      <w:pPr>
        <w:ind w:firstLine="709"/>
        <w:rPr>
          <w:sz w:val="16"/>
          <w:szCs w:val="16"/>
        </w:rPr>
      </w:pPr>
    </w:p>
    <w:p w14:paraId="2A9B6E51" w14:textId="3CC06A0D" w:rsidR="00C418D1" w:rsidRDefault="00C418D1" w:rsidP="00C418D1">
      <w:pPr>
        <w:ind w:firstLine="709"/>
        <w:rPr>
          <w:sz w:val="16"/>
          <w:szCs w:val="16"/>
        </w:rPr>
      </w:pPr>
    </w:p>
    <w:p w14:paraId="3CB15A40" w14:textId="0E35241F" w:rsidR="00C418D1" w:rsidRDefault="00C418D1" w:rsidP="00C418D1">
      <w:pPr>
        <w:ind w:firstLine="709"/>
        <w:rPr>
          <w:sz w:val="16"/>
          <w:szCs w:val="16"/>
        </w:rPr>
      </w:pPr>
    </w:p>
    <w:p w14:paraId="27B77FB2" w14:textId="27E84698" w:rsidR="00C418D1" w:rsidRDefault="00C418D1" w:rsidP="00C418D1">
      <w:pPr>
        <w:ind w:firstLine="709"/>
        <w:rPr>
          <w:sz w:val="16"/>
          <w:szCs w:val="16"/>
        </w:rPr>
      </w:pPr>
    </w:p>
    <w:p w14:paraId="14E8F85C" w14:textId="08885175" w:rsidR="00C418D1" w:rsidRDefault="00C418D1" w:rsidP="00C418D1">
      <w:pPr>
        <w:ind w:firstLine="709"/>
        <w:rPr>
          <w:sz w:val="16"/>
          <w:szCs w:val="16"/>
        </w:rPr>
      </w:pPr>
    </w:p>
    <w:p w14:paraId="70A9BA23" w14:textId="13A93ECF" w:rsidR="00C418D1" w:rsidRDefault="00C418D1" w:rsidP="00C418D1">
      <w:pPr>
        <w:ind w:firstLine="709"/>
        <w:rPr>
          <w:sz w:val="16"/>
          <w:szCs w:val="16"/>
        </w:rPr>
      </w:pPr>
    </w:p>
    <w:p w14:paraId="5EDB5201" w14:textId="10EC714C" w:rsidR="00C418D1" w:rsidRDefault="00C418D1" w:rsidP="00C418D1">
      <w:pPr>
        <w:ind w:firstLine="709"/>
        <w:rPr>
          <w:sz w:val="16"/>
          <w:szCs w:val="16"/>
        </w:rPr>
      </w:pPr>
    </w:p>
    <w:p w14:paraId="6AD56DCD" w14:textId="79670218" w:rsidR="00C418D1" w:rsidRDefault="00C418D1" w:rsidP="00C418D1">
      <w:pPr>
        <w:ind w:firstLine="709"/>
        <w:rPr>
          <w:sz w:val="16"/>
          <w:szCs w:val="16"/>
        </w:rPr>
      </w:pPr>
    </w:p>
    <w:p w14:paraId="21DEE170" w14:textId="456E746A" w:rsidR="00C418D1" w:rsidRDefault="00C418D1" w:rsidP="00480891">
      <w:pPr>
        <w:tabs>
          <w:tab w:val="left" w:pos="1476"/>
        </w:tabs>
        <w:spacing w:after="0" w:line="240" w:lineRule="auto"/>
        <w:rPr>
          <w:sz w:val="16"/>
          <w:szCs w:val="16"/>
        </w:rPr>
      </w:pPr>
    </w:p>
    <w:p w14:paraId="3974E49E" w14:textId="161400E6" w:rsidR="00480891" w:rsidRDefault="00480891" w:rsidP="00480891">
      <w:pPr>
        <w:tabs>
          <w:tab w:val="left" w:pos="1476"/>
        </w:tabs>
        <w:spacing w:after="0" w:line="240" w:lineRule="auto"/>
        <w:rPr>
          <w:sz w:val="16"/>
          <w:szCs w:val="16"/>
        </w:rPr>
      </w:pPr>
    </w:p>
    <w:p w14:paraId="18733A65" w14:textId="45BF8C53" w:rsidR="00480891" w:rsidRDefault="00480891" w:rsidP="00480891">
      <w:pPr>
        <w:tabs>
          <w:tab w:val="left" w:pos="1476"/>
        </w:tabs>
        <w:spacing w:after="0" w:line="240" w:lineRule="auto"/>
        <w:rPr>
          <w:sz w:val="16"/>
          <w:szCs w:val="16"/>
        </w:rPr>
      </w:pPr>
    </w:p>
    <w:p w14:paraId="60771EDF" w14:textId="77777777" w:rsidR="00480891" w:rsidRPr="00480891" w:rsidRDefault="00480891" w:rsidP="00480891">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14:paraId="2232C722" w14:textId="77777777" w:rsidTr="002913DF">
        <w:trPr>
          <w:jc w:val="center"/>
        </w:trPr>
        <w:tc>
          <w:tcPr>
            <w:tcW w:w="7508" w:type="dxa"/>
            <w:shd w:val="pct20" w:color="auto" w:fill="auto"/>
          </w:tcPr>
          <w:p w14:paraId="45D67E5D" w14:textId="77777777" w:rsidR="0091520E" w:rsidRPr="00492AD5" w:rsidRDefault="0091520E" w:rsidP="002913DF">
            <w:pPr>
              <w:pStyle w:val="Text"/>
              <w:spacing w:before="60" w:after="60" w:line="240" w:lineRule="auto"/>
              <w:rPr>
                <w:rFonts w:cs="Arial"/>
                <w:sz w:val="20"/>
                <w:szCs w:val="20"/>
              </w:rPr>
            </w:pPr>
            <w:bookmarkStart w:id="22" w:name="_Hlk83629831"/>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50BA9D56"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46758A9C" w14:textId="77777777" w:rsidTr="002913DF">
        <w:trPr>
          <w:jc w:val="center"/>
        </w:trPr>
        <w:tc>
          <w:tcPr>
            <w:tcW w:w="7508" w:type="dxa"/>
          </w:tcPr>
          <w:p w14:paraId="110E237E"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AE3F10F" w14:textId="77777777" w:rsidR="00EC172E" w:rsidRDefault="00EC172E" w:rsidP="00EC172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1966E4DA" w14:textId="77777777" w:rsidR="0091520E" w:rsidRDefault="0091520E" w:rsidP="002913DF">
            <w:pPr>
              <w:pStyle w:val="Text"/>
              <w:spacing w:before="60" w:after="60" w:line="240" w:lineRule="auto"/>
              <w:jc w:val="left"/>
              <w:rPr>
                <w:rFonts w:ascii="Arial" w:hAnsi="Arial" w:cs="Arial"/>
                <w:sz w:val="20"/>
                <w:szCs w:val="20"/>
                <w:u w:val="single"/>
              </w:rPr>
            </w:pPr>
          </w:p>
          <w:p w14:paraId="1B664003"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26862D93" w14:textId="16242981"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Folgende Ma</w:t>
            </w:r>
            <w:r>
              <w:rPr>
                <w:rFonts w:ascii="Arial" w:hAnsi="Arial" w:cs="Arial"/>
                <w:sz w:val="20"/>
                <w:szCs w:val="20"/>
              </w:rPr>
              <w:t>ß</w:t>
            </w:r>
            <w:r w:rsidRPr="00C418D1">
              <w:rPr>
                <w:rFonts w:ascii="Arial" w:hAnsi="Arial" w:cs="Arial"/>
                <w:sz w:val="20"/>
                <w:szCs w:val="20"/>
              </w:rPr>
              <w:t>nahmen zur L</w:t>
            </w:r>
            <w:r>
              <w:rPr>
                <w:rFonts w:ascii="Arial" w:hAnsi="Arial" w:cs="Arial"/>
                <w:sz w:val="20"/>
                <w:szCs w:val="20"/>
              </w:rPr>
              <w:t>ä</w:t>
            </w:r>
            <w:r w:rsidRPr="00C418D1">
              <w:rPr>
                <w:rFonts w:ascii="Arial" w:hAnsi="Arial" w:cs="Arial"/>
                <w:sz w:val="20"/>
                <w:szCs w:val="20"/>
              </w:rPr>
              <w:t>rmreduzierung sind zu treffen:</w:t>
            </w:r>
          </w:p>
          <w:p w14:paraId="048F2C3C" w14:textId="2C324BB8"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Schallschutzma</w:t>
            </w:r>
            <w:r>
              <w:rPr>
                <w:rFonts w:ascii="Arial" w:hAnsi="Arial" w:cs="Arial"/>
                <w:sz w:val="20"/>
                <w:szCs w:val="20"/>
              </w:rPr>
              <w:t>ß</w:t>
            </w:r>
            <w:r w:rsidRPr="00C418D1">
              <w:rPr>
                <w:rFonts w:ascii="Arial" w:hAnsi="Arial" w:cs="Arial"/>
                <w:sz w:val="20"/>
                <w:szCs w:val="20"/>
              </w:rPr>
              <w:t>nahmen realisieren (z.B. Kapseln, Schalldampfer, D</w:t>
            </w:r>
            <w:r>
              <w:rPr>
                <w:rFonts w:ascii="Arial" w:hAnsi="Arial" w:cs="Arial"/>
                <w:sz w:val="20"/>
                <w:szCs w:val="20"/>
              </w:rPr>
              <w:t>ä</w:t>
            </w:r>
            <w:r w:rsidRPr="00C418D1">
              <w:rPr>
                <w:rFonts w:ascii="Arial" w:hAnsi="Arial" w:cs="Arial"/>
                <w:sz w:val="20"/>
                <w:szCs w:val="20"/>
              </w:rPr>
              <w:t>mmungen)</w:t>
            </w:r>
          </w:p>
          <w:p w14:paraId="03A0A662" w14:textId="0B23D9E1"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L</w:t>
            </w:r>
            <w:r>
              <w:rPr>
                <w:rFonts w:ascii="Arial" w:hAnsi="Arial" w:cs="Arial"/>
                <w:sz w:val="20"/>
                <w:szCs w:val="20"/>
              </w:rPr>
              <w:t>ä</w:t>
            </w:r>
            <w:r w:rsidRPr="00C418D1">
              <w:rPr>
                <w:rFonts w:ascii="Arial" w:hAnsi="Arial" w:cs="Arial"/>
                <w:sz w:val="20"/>
                <w:szCs w:val="20"/>
              </w:rPr>
              <w:t>rmbereich kennzeichnen</w:t>
            </w:r>
          </w:p>
          <w:p w14:paraId="451BB400" w14:textId="4A92592A"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Geeignete Geh</w:t>
            </w:r>
            <w:r>
              <w:rPr>
                <w:rFonts w:ascii="Arial" w:hAnsi="Arial" w:cs="Arial"/>
                <w:sz w:val="20"/>
                <w:szCs w:val="20"/>
              </w:rPr>
              <w:t>ö</w:t>
            </w:r>
            <w:r w:rsidRPr="00C418D1">
              <w:rPr>
                <w:rFonts w:ascii="Arial" w:hAnsi="Arial" w:cs="Arial"/>
                <w:sz w:val="20"/>
                <w:szCs w:val="20"/>
              </w:rPr>
              <w:t>rschutzmittel auswähle</w:t>
            </w:r>
            <w:r w:rsidR="00C70972">
              <w:rPr>
                <w:rFonts w:ascii="Arial" w:hAnsi="Arial" w:cs="Arial"/>
                <w:sz w:val="20"/>
                <w:szCs w:val="20"/>
              </w:rPr>
              <w:t>n</w:t>
            </w:r>
          </w:p>
          <w:p w14:paraId="3CB26B23" w14:textId="73E7AF63" w:rsidR="0091520E"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Tragen der Geh</w:t>
            </w:r>
            <w:r>
              <w:rPr>
                <w:rFonts w:ascii="Arial" w:hAnsi="Arial" w:cs="Arial"/>
                <w:sz w:val="20"/>
                <w:szCs w:val="20"/>
              </w:rPr>
              <w:t>ö</w:t>
            </w:r>
            <w:r w:rsidRPr="00C418D1">
              <w:rPr>
                <w:rFonts w:ascii="Arial" w:hAnsi="Arial" w:cs="Arial"/>
                <w:sz w:val="20"/>
                <w:szCs w:val="20"/>
              </w:rPr>
              <w:t>rschutzmittel veranlassen</w:t>
            </w:r>
          </w:p>
          <w:p w14:paraId="23C4F276" w14:textId="5D58A2F6" w:rsidR="0091520E" w:rsidRDefault="0091520E" w:rsidP="002913DF">
            <w:pPr>
              <w:pStyle w:val="Text"/>
              <w:spacing w:before="60" w:after="60" w:line="240" w:lineRule="auto"/>
              <w:jc w:val="left"/>
              <w:rPr>
                <w:rFonts w:cs="Arial"/>
                <w:sz w:val="20"/>
                <w:szCs w:val="20"/>
                <w:u w:val="single"/>
              </w:rPr>
            </w:pPr>
          </w:p>
          <w:p w14:paraId="55965D0D"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51859FD3" w14:textId="47C992B9" w:rsidR="00C418D1" w:rsidRDefault="00C418D1"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1B0E8B5E" w14:textId="420B18B7" w:rsidR="00024129" w:rsidRDefault="00024129" w:rsidP="00024129">
            <w:pPr>
              <w:pStyle w:val="Text"/>
              <w:spacing w:before="60" w:after="60" w:line="240" w:lineRule="auto"/>
              <w:ind w:left="720"/>
              <w:jc w:val="left"/>
              <w:rPr>
                <w:rFonts w:ascii="Arial" w:hAnsi="Arial" w:cs="Arial"/>
                <w:sz w:val="20"/>
                <w:szCs w:val="20"/>
              </w:rPr>
            </w:pPr>
            <w:r>
              <w:rPr>
                <w:rFonts w:ascii="Arial" w:hAnsi="Arial" w:cs="Arial"/>
                <w:sz w:val="20"/>
                <w:szCs w:val="20"/>
              </w:rPr>
              <w:t xml:space="preserve">Folgende Angaben </w:t>
            </w:r>
            <w:r w:rsidR="000E42FA">
              <w:rPr>
                <w:rFonts w:ascii="Arial" w:hAnsi="Arial" w:cs="Arial"/>
                <w:sz w:val="20"/>
                <w:szCs w:val="20"/>
              </w:rPr>
              <w:t>zur Luftschallemission</w:t>
            </w:r>
            <w:r w:rsidR="00500292">
              <w:rPr>
                <w:rFonts w:ascii="Arial" w:hAnsi="Arial" w:cs="Arial"/>
                <w:sz w:val="20"/>
                <w:szCs w:val="20"/>
              </w:rPr>
              <w:t xml:space="preserve"> sind enthalten:</w:t>
            </w:r>
          </w:p>
          <w:p w14:paraId="6C58A79B" w14:textId="0DECEE90" w:rsidR="00500292" w:rsidRPr="00500292" w:rsidRDefault="00500292" w:rsidP="00AD469B">
            <w:pPr>
              <w:pStyle w:val="Text"/>
              <w:numPr>
                <w:ilvl w:val="0"/>
                <w:numId w:val="20"/>
              </w:numPr>
              <w:spacing w:before="60" w:after="60" w:line="240" w:lineRule="auto"/>
              <w:jc w:val="left"/>
              <w:rPr>
                <w:rFonts w:ascii="Arial" w:hAnsi="Arial" w:cs="Arial"/>
                <w:sz w:val="20"/>
                <w:szCs w:val="20"/>
              </w:rPr>
            </w:pPr>
            <w:r w:rsidRPr="00500292">
              <w:rPr>
                <w:rFonts w:ascii="Arial" w:hAnsi="Arial" w:cs="Arial"/>
                <w:sz w:val="20"/>
                <w:szCs w:val="20"/>
              </w:rPr>
              <w:t>der A-bewertete Emissionsschalldruckpegel an den Arbeitsplatzen, sofern er 70 dB(A) übersteigt; ist</w:t>
            </w:r>
            <w:r>
              <w:rPr>
                <w:rFonts w:ascii="Arial" w:hAnsi="Arial" w:cs="Arial"/>
                <w:sz w:val="20"/>
                <w:szCs w:val="20"/>
              </w:rPr>
              <w:t xml:space="preserve"> </w:t>
            </w:r>
            <w:r w:rsidRPr="00500292">
              <w:rPr>
                <w:rFonts w:ascii="Arial" w:hAnsi="Arial" w:cs="Arial"/>
                <w:sz w:val="20"/>
                <w:szCs w:val="20"/>
              </w:rPr>
              <w:t>dieser Pegel kleiner oder gleich 70 dB(A), so ist dies anzugeben; und</w:t>
            </w:r>
            <w:r>
              <w:rPr>
                <w:rFonts w:ascii="Arial" w:hAnsi="Arial" w:cs="Arial"/>
                <w:sz w:val="20"/>
                <w:szCs w:val="20"/>
              </w:rPr>
              <w:t xml:space="preserve"> </w:t>
            </w:r>
          </w:p>
          <w:p w14:paraId="1EF36CDE" w14:textId="25F4E086" w:rsidR="00024129" w:rsidRPr="00500292" w:rsidRDefault="00500292" w:rsidP="00AD469B">
            <w:pPr>
              <w:pStyle w:val="Text"/>
              <w:numPr>
                <w:ilvl w:val="0"/>
                <w:numId w:val="20"/>
              </w:numPr>
              <w:spacing w:before="60" w:after="60" w:line="240" w:lineRule="auto"/>
              <w:jc w:val="left"/>
              <w:rPr>
                <w:rFonts w:ascii="Arial" w:hAnsi="Arial" w:cs="Arial"/>
                <w:sz w:val="20"/>
                <w:szCs w:val="20"/>
              </w:rPr>
            </w:pPr>
            <w:r w:rsidRPr="00500292">
              <w:rPr>
                <w:rFonts w:ascii="Arial" w:hAnsi="Arial" w:cs="Arial"/>
                <w:sz w:val="20"/>
                <w:szCs w:val="20"/>
              </w:rPr>
              <w:t>der A-bewertete Schallleistungspegel der Maschine, wenn der A-bewertete Emissionsschalldruckpegel</w:t>
            </w:r>
            <w:r>
              <w:rPr>
                <w:rFonts w:ascii="Arial" w:hAnsi="Arial" w:cs="Arial"/>
                <w:sz w:val="20"/>
                <w:szCs w:val="20"/>
              </w:rPr>
              <w:t xml:space="preserve"> </w:t>
            </w:r>
            <w:r w:rsidRPr="00500292">
              <w:rPr>
                <w:rFonts w:ascii="Arial" w:hAnsi="Arial" w:cs="Arial"/>
                <w:sz w:val="20"/>
                <w:szCs w:val="20"/>
              </w:rPr>
              <w:t>an den Arbeitsplatzen 80 dB(A) übersteigt.</w:t>
            </w:r>
          </w:p>
          <w:p w14:paraId="0E513B32" w14:textId="20414467" w:rsidR="00C418D1" w:rsidRPr="00500292" w:rsidRDefault="00C418D1"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047CA0CE" w14:textId="3F3517FB" w:rsidR="0091520E" w:rsidRPr="00473A4D" w:rsidRDefault="00500292"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14:paraId="56533F11" w14:textId="0B9FF829" w:rsidR="00B30354" w:rsidRDefault="00B30354" w:rsidP="00B30354">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5.5, 5.5.1, 5.5.2</w:t>
            </w:r>
          </w:p>
          <w:p w14:paraId="52A74950" w14:textId="77777777" w:rsidR="00B30354" w:rsidRDefault="00B30354" w:rsidP="00B30354">
            <w:pPr>
              <w:pStyle w:val="Text"/>
              <w:spacing w:before="60" w:after="60" w:line="240" w:lineRule="auto"/>
              <w:jc w:val="left"/>
              <w:rPr>
                <w:rFonts w:ascii="Arial" w:hAnsi="Arial" w:cs="Arial"/>
                <w:sz w:val="20"/>
                <w:szCs w:val="20"/>
              </w:rPr>
            </w:pPr>
          </w:p>
          <w:p w14:paraId="76B46F9B" w14:textId="77777777" w:rsidR="00B30354" w:rsidRDefault="00B30354" w:rsidP="00B30354">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 c</w:t>
            </w:r>
          </w:p>
          <w:p w14:paraId="3C31B396" w14:textId="77777777" w:rsidR="0091520E" w:rsidRPr="00473A4D" w:rsidRDefault="0091520E" w:rsidP="002913DF">
            <w:pPr>
              <w:pStyle w:val="Text"/>
              <w:spacing w:before="60" w:after="60" w:line="240" w:lineRule="auto"/>
              <w:jc w:val="left"/>
              <w:rPr>
                <w:rFonts w:ascii="Arial" w:hAnsi="Arial" w:cs="Arial"/>
                <w:sz w:val="20"/>
                <w:szCs w:val="20"/>
                <w:u w:val="single"/>
              </w:rPr>
            </w:pPr>
          </w:p>
          <w:p w14:paraId="59C35689" w14:textId="77777777" w:rsidR="0091520E" w:rsidRDefault="0091520E" w:rsidP="002913DF">
            <w:pPr>
              <w:pStyle w:val="Text"/>
              <w:spacing w:before="60" w:after="60" w:line="240" w:lineRule="auto"/>
              <w:rPr>
                <w:rFonts w:ascii="Arial" w:hAnsi="Arial" w:cs="Arial"/>
                <w:sz w:val="20"/>
                <w:szCs w:val="20"/>
              </w:rPr>
            </w:pPr>
          </w:p>
          <w:p w14:paraId="35DBA5D4" w14:textId="77777777" w:rsidR="0091520E" w:rsidRPr="00492AD5" w:rsidRDefault="0091520E" w:rsidP="002913DF">
            <w:pPr>
              <w:pStyle w:val="Text"/>
              <w:spacing w:before="60" w:after="60" w:line="240" w:lineRule="auto"/>
              <w:jc w:val="left"/>
              <w:rPr>
                <w:rFonts w:ascii="Arial" w:hAnsi="Arial" w:cs="Arial"/>
                <w:sz w:val="20"/>
                <w:szCs w:val="20"/>
              </w:rPr>
            </w:pPr>
          </w:p>
        </w:tc>
      </w:tr>
      <w:bookmarkEnd w:id="22"/>
    </w:tbl>
    <w:p w14:paraId="2D9EF2D4" w14:textId="77777777"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56F66DAF" w14:textId="77777777" w:rsidTr="002034A4">
        <w:trPr>
          <w:jc w:val="center"/>
        </w:trPr>
        <w:tc>
          <w:tcPr>
            <w:tcW w:w="9351" w:type="dxa"/>
            <w:gridSpan w:val="4"/>
            <w:shd w:val="pct20" w:color="auto" w:fill="auto"/>
          </w:tcPr>
          <w:p w14:paraId="0A115BAB"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14:paraId="07FA46CE" w14:textId="77777777" w:rsidTr="002034A4">
        <w:trPr>
          <w:jc w:val="center"/>
        </w:trPr>
        <w:tc>
          <w:tcPr>
            <w:tcW w:w="3397" w:type="dxa"/>
          </w:tcPr>
          <w:p w14:paraId="46DAC61D"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51EF23D2" w14:textId="77777777" w:rsidR="00E9418A" w:rsidRPr="004C36B1" w:rsidRDefault="002B4B7E" w:rsidP="002034A4">
            <w:pPr>
              <w:pStyle w:val="Text"/>
              <w:spacing w:before="60" w:after="60" w:line="240" w:lineRule="auto"/>
              <w:rPr>
                <w:rFonts w:ascii="Arial" w:hAnsi="Arial" w:cs="Arial"/>
                <w:sz w:val="20"/>
                <w:szCs w:val="20"/>
              </w:rPr>
            </w:pPr>
            <w:r>
              <w:rPr>
                <w:rFonts w:ascii="Arial" w:hAnsi="Arial" w:cs="Arial"/>
                <w:sz w:val="20"/>
                <w:szCs w:val="20"/>
              </w:rPr>
              <w:t>10</w:t>
            </w:r>
          </w:p>
        </w:tc>
        <w:tc>
          <w:tcPr>
            <w:tcW w:w="3827" w:type="dxa"/>
          </w:tcPr>
          <w:p w14:paraId="5E3E0E99"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0DC2DF39"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7AD06B7F" w14:textId="77777777" w:rsidTr="002034A4">
        <w:trPr>
          <w:jc w:val="center"/>
        </w:trPr>
        <w:tc>
          <w:tcPr>
            <w:tcW w:w="3397" w:type="dxa"/>
          </w:tcPr>
          <w:p w14:paraId="277B100C"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37237394"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6615B8B9"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A5C87BE"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14:paraId="52ADF848" w14:textId="77777777" w:rsidTr="002034A4">
        <w:trPr>
          <w:jc w:val="center"/>
        </w:trPr>
        <w:tc>
          <w:tcPr>
            <w:tcW w:w="3397" w:type="dxa"/>
          </w:tcPr>
          <w:p w14:paraId="28B8E16C"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7ACB07E" w14:textId="77777777" w:rsidR="00E9418A" w:rsidRPr="004C36B1" w:rsidRDefault="00E9418A" w:rsidP="002034A4">
            <w:pPr>
              <w:pStyle w:val="Text"/>
              <w:spacing w:before="60" w:after="60" w:line="240" w:lineRule="auto"/>
              <w:rPr>
                <w:rFonts w:ascii="Arial" w:hAnsi="Arial" w:cs="Arial"/>
                <w:sz w:val="20"/>
                <w:szCs w:val="20"/>
              </w:rPr>
            </w:pPr>
            <w:r w:rsidRPr="002B4B7E">
              <w:rPr>
                <w:rFonts w:cs="Arial"/>
                <w:sz w:val="20"/>
                <w:szCs w:val="20"/>
              </w:rPr>
              <w:fldChar w:fldCharType="begin"/>
            </w:r>
            <w:r w:rsidRPr="004C36B1">
              <w:rPr>
                <w:rFonts w:ascii="Arial" w:hAnsi="Arial" w:cs="Arial"/>
                <w:sz w:val="20"/>
                <w:szCs w:val="20"/>
              </w:rPr>
              <w:instrText xml:space="preserve"> =PRODUCT(b2;b3;d2;d3) \# "0" </w:instrText>
            </w:r>
            <w:r w:rsidRPr="002B4B7E">
              <w:rPr>
                <w:rFonts w:cs="Arial"/>
                <w:sz w:val="20"/>
                <w:szCs w:val="20"/>
              </w:rPr>
              <w:fldChar w:fldCharType="separate"/>
            </w:r>
            <w:r w:rsidR="002B4B7E" w:rsidRPr="002B4B7E">
              <w:rPr>
                <w:rFonts w:ascii="Arial" w:hAnsi="Arial" w:cs="Arial"/>
                <w:sz w:val="20"/>
                <w:szCs w:val="20"/>
              </w:rPr>
              <w:t>2</w:t>
            </w:r>
            <w:r w:rsidRPr="002B4B7E">
              <w:rPr>
                <w:rFonts w:cs="Arial"/>
                <w:sz w:val="20"/>
                <w:szCs w:val="20"/>
              </w:rPr>
              <w:fldChar w:fldCharType="end"/>
            </w:r>
          </w:p>
        </w:tc>
        <w:tc>
          <w:tcPr>
            <w:tcW w:w="4961" w:type="dxa"/>
            <w:gridSpan w:val="2"/>
          </w:tcPr>
          <w:p w14:paraId="16FBBDD3"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771AB792"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6D602A00" w14:textId="77777777" w:rsidTr="002034A4">
        <w:trPr>
          <w:jc w:val="center"/>
        </w:trPr>
        <w:tc>
          <w:tcPr>
            <w:tcW w:w="4531" w:type="dxa"/>
          </w:tcPr>
          <w:p w14:paraId="57015EF0" w14:textId="77777777"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6AA4039D"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728300041"/>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312B837D"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313913265"/>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1D3828CE" w14:textId="77777777" w:rsidR="00E9418A" w:rsidRDefault="00E9418A" w:rsidP="00847841">
      <w:pPr>
        <w:rPr>
          <w:sz w:val="16"/>
          <w:szCs w:val="16"/>
        </w:rPr>
      </w:pPr>
    </w:p>
    <w:p w14:paraId="0E822268" w14:textId="26535F49" w:rsidR="00E9418A" w:rsidRDefault="00E9418A" w:rsidP="00847841">
      <w:pPr>
        <w:rPr>
          <w:sz w:val="16"/>
          <w:szCs w:val="16"/>
        </w:rPr>
      </w:pPr>
    </w:p>
    <w:p w14:paraId="677B3A79" w14:textId="7D7F34AE" w:rsidR="0091520E" w:rsidRDefault="0091520E" w:rsidP="00847841">
      <w:pPr>
        <w:rPr>
          <w:sz w:val="16"/>
          <w:szCs w:val="16"/>
        </w:rPr>
      </w:pPr>
    </w:p>
    <w:p w14:paraId="1414F9AA" w14:textId="5176B0A5" w:rsidR="0091520E" w:rsidRDefault="0091520E" w:rsidP="00847841">
      <w:pPr>
        <w:rPr>
          <w:sz w:val="16"/>
          <w:szCs w:val="16"/>
        </w:rPr>
      </w:pPr>
    </w:p>
    <w:p w14:paraId="51637F82" w14:textId="6DED32F2" w:rsidR="0091520E" w:rsidRDefault="0091520E" w:rsidP="00847841">
      <w:pPr>
        <w:rPr>
          <w:sz w:val="16"/>
          <w:szCs w:val="16"/>
        </w:rPr>
      </w:pPr>
    </w:p>
    <w:p w14:paraId="3FC868F2" w14:textId="4ED407FA" w:rsidR="0091520E" w:rsidRDefault="0091520E" w:rsidP="00847841">
      <w:pPr>
        <w:rPr>
          <w:sz w:val="16"/>
          <w:szCs w:val="16"/>
        </w:rPr>
      </w:pPr>
    </w:p>
    <w:p w14:paraId="44640770" w14:textId="4C7E2CED" w:rsidR="0091520E" w:rsidRDefault="0091520E" w:rsidP="00847841">
      <w:pPr>
        <w:rPr>
          <w:sz w:val="16"/>
          <w:szCs w:val="16"/>
        </w:rPr>
      </w:pPr>
    </w:p>
    <w:p w14:paraId="1F8E66C0" w14:textId="563C9A9F" w:rsidR="0091520E" w:rsidRDefault="0091520E" w:rsidP="00847841">
      <w:pPr>
        <w:rPr>
          <w:sz w:val="16"/>
          <w:szCs w:val="16"/>
        </w:rPr>
      </w:pPr>
    </w:p>
    <w:p w14:paraId="6E04BC5F" w14:textId="77777777" w:rsidR="007466F4" w:rsidRDefault="007466F4" w:rsidP="00847841">
      <w:pPr>
        <w:rPr>
          <w:sz w:val="16"/>
          <w:szCs w:val="16"/>
        </w:rPr>
      </w:pPr>
    </w:p>
    <w:p w14:paraId="560577D2" w14:textId="135FFC75" w:rsidR="00806B44" w:rsidRDefault="00806B44" w:rsidP="00847841">
      <w:pPr>
        <w:rPr>
          <w:sz w:val="16"/>
          <w:szCs w:val="16"/>
        </w:rPr>
      </w:pPr>
    </w:p>
    <w:p w14:paraId="6464DFCE" w14:textId="77777777" w:rsidR="00A04F38" w:rsidRDefault="00A04F38" w:rsidP="00847841">
      <w:pPr>
        <w:rPr>
          <w:sz w:val="16"/>
          <w:szCs w:val="16"/>
        </w:rPr>
      </w:pPr>
    </w:p>
    <w:p w14:paraId="72286521" w14:textId="77777777" w:rsidR="00A04F38" w:rsidRPr="00A04F38" w:rsidRDefault="00A04F38" w:rsidP="00A04F3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14:paraId="0EFCD5DD" w14:textId="77777777" w:rsidTr="002034A4">
        <w:trPr>
          <w:jc w:val="center"/>
        </w:trPr>
        <w:tc>
          <w:tcPr>
            <w:tcW w:w="7230" w:type="dxa"/>
            <w:gridSpan w:val="3"/>
            <w:shd w:val="pct20" w:color="auto" w:fill="auto"/>
          </w:tcPr>
          <w:p w14:paraId="316EB2C5" w14:textId="77777777" w:rsidR="00E9418A" w:rsidRPr="005E5E8D" w:rsidRDefault="00E9418A" w:rsidP="002034A4">
            <w:pPr>
              <w:pStyle w:val="Text"/>
              <w:spacing w:before="60" w:after="60" w:line="240" w:lineRule="auto"/>
              <w:rPr>
                <w:rFonts w:ascii="Arial" w:hAnsi="Arial" w:cs="Arial"/>
                <w:b/>
                <w:sz w:val="20"/>
                <w:szCs w:val="20"/>
              </w:rPr>
            </w:pPr>
            <w:bookmarkStart w:id="23" w:name="_Hlk11933170"/>
            <w:r w:rsidRPr="005E5E8D">
              <w:rPr>
                <w:rFonts w:ascii="Arial" w:hAnsi="Arial" w:cs="Arial"/>
                <w:b/>
                <w:sz w:val="20"/>
                <w:szCs w:val="20"/>
              </w:rPr>
              <w:t>Identifizierung der Gefährdung</w:t>
            </w:r>
          </w:p>
        </w:tc>
        <w:tc>
          <w:tcPr>
            <w:tcW w:w="1559" w:type="dxa"/>
            <w:shd w:val="pct20" w:color="auto" w:fill="auto"/>
          </w:tcPr>
          <w:p w14:paraId="7ECCF1E0"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17681510" w14:textId="4EC8C58A" w:rsidR="00E9418A" w:rsidRPr="005E5E8D" w:rsidRDefault="003E51CE" w:rsidP="002034A4">
            <w:pPr>
              <w:pStyle w:val="Text"/>
              <w:spacing w:before="60" w:after="60" w:line="240" w:lineRule="auto"/>
              <w:rPr>
                <w:rFonts w:ascii="Arial" w:hAnsi="Arial" w:cs="Arial"/>
                <w:b/>
                <w:sz w:val="20"/>
                <w:szCs w:val="20"/>
              </w:rPr>
            </w:pPr>
            <w:r>
              <w:rPr>
                <w:rFonts w:ascii="Arial" w:hAnsi="Arial" w:cs="Arial"/>
                <w:b/>
                <w:sz w:val="20"/>
                <w:szCs w:val="20"/>
              </w:rPr>
              <w:t>2.</w:t>
            </w:r>
            <w:r w:rsidR="00763F7F">
              <w:rPr>
                <w:rFonts w:ascii="Arial" w:hAnsi="Arial" w:cs="Arial"/>
                <w:b/>
                <w:sz w:val="20"/>
                <w:szCs w:val="20"/>
              </w:rPr>
              <w:t>9</w:t>
            </w:r>
          </w:p>
        </w:tc>
      </w:tr>
      <w:tr w:rsidR="00E9418A" w:rsidRPr="005E5E8D" w14:paraId="5357F9AA" w14:textId="77777777" w:rsidTr="002034A4">
        <w:tblPrEx>
          <w:shd w:val="clear" w:color="auto" w:fill="auto"/>
        </w:tblPrEx>
        <w:trPr>
          <w:jc w:val="center"/>
        </w:trPr>
        <w:tc>
          <w:tcPr>
            <w:tcW w:w="2773" w:type="dxa"/>
          </w:tcPr>
          <w:p w14:paraId="14A54AF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2439AABE" w14:textId="77777777" w:rsidR="00401B17"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401B17">
              <w:rPr>
                <w:rFonts w:ascii="Arial" w:hAnsi="Arial" w:cs="Arial"/>
                <w:sz w:val="20"/>
                <w:szCs w:val="20"/>
              </w:rPr>
              <w:t xml:space="preserve"> – Werk- und Arbeitsstoffe</w:t>
            </w:r>
          </w:p>
        </w:tc>
      </w:tr>
      <w:tr w:rsidR="00E9418A" w:rsidRPr="005E5E8D" w14:paraId="77B69EEB" w14:textId="77777777" w:rsidTr="002034A4">
        <w:tblPrEx>
          <w:shd w:val="clear" w:color="auto" w:fill="auto"/>
        </w:tblPrEx>
        <w:trPr>
          <w:jc w:val="center"/>
        </w:trPr>
        <w:tc>
          <w:tcPr>
            <w:tcW w:w="2773" w:type="dxa"/>
          </w:tcPr>
          <w:p w14:paraId="7111C2E6"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516EF115" w14:textId="77777777" w:rsidR="00E9418A" w:rsidRPr="005E5E8D" w:rsidRDefault="00F245B3"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Materialien und Arbeitsstoffe</w:t>
            </w:r>
          </w:p>
        </w:tc>
        <w:tc>
          <w:tcPr>
            <w:tcW w:w="4265" w:type="dxa"/>
            <w:gridSpan w:val="3"/>
            <w:vMerge w:val="restart"/>
            <w:vAlign w:val="center"/>
          </w:tcPr>
          <w:p w14:paraId="28239277"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87DE931" wp14:editId="7DA8F83B">
                  <wp:extent cx="1864940" cy="1449273"/>
                  <wp:effectExtent l="0" t="0" r="254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64940" cy="1449273"/>
                          </a:xfrm>
                          <a:prstGeom prst="rect">
                            <a:avLst/>
                          </a:prstGeom>
                        </pic:spPr>
                      </pic:pic>
                    </a:graphicData>
                  </a:graphic>
                </wp:inline>
              </w:drawing>
            </w:r>
          </w:p>
        </w:tc>
      </w:tr>
      <w:tr w:rsidR="00E9418A" w:rsidRPr="005E5E8D" w14:paraId="4BE94D8B" w14:textId="77777777" w:rsidTr="002034A4">
        <w:tblPrEx>
          <w:shd w:val="clear" w:color="auto" w:fill="auto"/>
        </w:tblPrEx>
        <w:trPr>
          <w:jc w:val="center"/>
        </w:trPr>
        <w:tc>
          <w:tcPr>
            <w:tcW w:w="2773" w:type="dxa"/>
          </w:tcPr>
          <w:p w14:paraId="33FB8659"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535DCA3D"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5024720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21387282"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0D8D9C87"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0CBA9C78"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6E116EA0"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2DCDD175"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30A64CB0" w14:textId="77777777" w:rsidTr="002034A4">
        <w:tblPrEx>
          <w:shd w:val="clear" w:color="auto" w:fill="auto"/>
        </w:tblPrEx>
        <w:trPr>
          <w:jc w:val="center"/>
        </w:trPr>
        <w:tc>
          <w:tcPr>
            <w:tcW w:w="2773" w:type="dxa"/>
          </w:tcPr>
          <w:p w14:paraId="5050B7BE"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3A5E397"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4E190374"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7B9D3F90" w14:textId="77777777" w:rsidTr="002034A4">
        <w:tblPrEx>
          <w:shd w:val="clear" w:color="auto" w:fill="auto"/>
        </w:tblPrEx>
        <w:trPr>
          <w:jc w:val="center"/>
        </w:trPr>
        <w:tc>
          <w:tcPr>
            <w:tcW w:w="2773" w:type="dxa"/>
          </w:tcPr>
          <w:p w14:paraId="76D8C3B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74D94421" w14:textId="77777777"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14:paraId="4E17A18B"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B776F89" w14:textId="77777777" w:rsidTr="002034A4">
        <w:tblPrEx>
          <w:shd w:val="clear" w:color="auto" w:fill="auto"/>
        </w:tblPrEx>
        <w:trPr>
          <w:jc w:val="center"/>
        </w:trPr>
        <w:tc>
          <w:tcPr>
            <w:tcW w:w="2773" w:type="dxa"/>
          </w:tcPr>
          <w:p w14:paraId="5A9C70FF"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3EA7BFE0" w14:textId="77777777" w:rsidR="00E9418A" w:rsidRPr="005E5E8D"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Emission eines Stoffes, der gefährdend sein kann</w:t>
            </w:r>
          </w:p>
        </w:tc>
        <w:tc>
          <w:tcPr>
            <w:tcW w:w="4265" w:type="dxa"/>
            <w:gridSpan w:val="3"/>
            <w:vMerge/>
          </w:tcPr>
          <w:p w14:paraId="4478DB07"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19BCA6B3" w14:textId="77777777" w:rsidTr="002034A4">
        <w:tblPrEx>
          <w:shd w:val="clear" w:color="auto" w:fill="auto"/>
        </w:tblPrEx>
        <w:trPr>
          <w:jc w:val="center"/>
        </w:trPr>
        <w:tc>
          <w:tcPr>
            <w:tcW w:w="2773" w:type="dxa"/>
          </w:tcPr>
          <w:p w14:paraId="5FFECC5C"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4CF2CD59" w14:textId="77777777" w:rsidR="00E9418A" w:rsidRPr="00CC3497" w:rsidRDefault="006F007B" w:rsidP="006F007B">
            <w:pPr>
              <w:pStyle w:val="Text"/>
              <w:spacing w:before="60" w:after="60" w:line="240" w:lineRule="auto"/>
              <w:jc w:val="left"/>
              <w:rPr>
                <w:rFonts w:ascii="Arial" w:hAnsi="Arial" w:cs="Arial"/>
                <w:sz w:val="20"/>
                <w:szCs w:val="20"/>
              </w:rPr>
            </w:pPr>
            <w:r>
              <w:rPr>
                <w:rFonts w:ascii="Arial" w:hAnsi="Arial" w:cs="Arial"/>
                <w:sz w:val="20"/>
                <w:szCs w:val="20"/>
              </w:rPr>
              <w:t>Gefährdung durch Materialien und Arbeitsstoffe</w:t>
            </w:r>
            <w:r w:rsidRPr="00CC3497">
              <w:rPr>
                <w:rFonts w:ascii="Arial" w:hAnsi="Arial" w:cs="Arial"/>
                <w:sz w:val="20"/>
                <w:szCs w:val="20"/>
              </w:rPr>
              <w:t xml:space="preserve"> </w:t>
            </w:r>
            <w:r>
              <w:rPr>
                <w:rFonts w:ascii="Arial" w:hAnsi="Arial" w:cs="Arial"/>
                <w:sz w:val="20"/>
                <w:szCs w:val="20"/>
              </w:rPr>
              <w:t>in Folge der</w:t>
            </w:r>
            <w:r w:rsidR="00E9418A" w:rsidRPr="00CC3497">
              <w:rPr>
                <w:rFonts w:ascii="Arial" w:hAnsi="Arial" w:cs="Arial"/>
                <w:sz w:val="20"/>
                <w:szCs w:val="20"/>
              </w:rPr>
              <w:t xml:space="preserve"> </w:t>
            </w:r>
            <w:r>
              <w:rPr>
                <w:rFonts w:ascii="Arial" w:hAnsi="Arial" w:cs="Arial"/>
                <w:sz w:val="20"/>
                <w:szCs w:val="20"/>
              </w:rPr>
              <w:t xml:space="preserve">Emission eines Stoffes (z.B. </w:t>
            </w:r>
            <w:r w:rsidRPr="006F007B">
              <w:rPr>
                <w:rFonts w:ascii="Arial" w:hAnsi="Arial" w:cs="Arial"/>
                <w:sz w:val="20"/>
                <w:szCs w:val="20"/>
              </w:rPr>
              <w:t>Kontakt mit oder Einatmen von</w:t>
            </w:r>
            <w:r>
              <w:rPr>
                <w:rFonts w:ascii="Arial" w:hAnsi="Arial" w:cs="Arial"/>
                <w:sz w:val="20"/>
                <w:szCs w:val="20"/>
              </w:rPr>
              <w:t xml:space="preserve"> </w:t>
            </w:r>
            <w:r w:rsidRPr="006F007B">
              <w:rPr>
                <w:rFonts w:ascii="Arial" w:hAnsi="Arial" w:cs="Arial"/>
                <w:sz w:val="20"/>
                <w:szCs w:val="20"/>
              </w:rPr>
              <w:t>Materialien, Dämpfen oder Gasen</w:t>
            </w:r>
            <w:r>
              <w:rPr>
                <w:rFonts w:ascii="Arial" w:hAnsi="Arial" w:cs="Arial"/>
                <w:sz w:val="20"/>
                <w:szCs w:val="20"/>
              </w:rPr>
              <w:t>)</w:t>
            </w:r>
            <w:r w:rsidR="00401B17">
              <w:rPr>
                <w:rFonts w:ascii="Arial" w:hAnsi="Arial" w:cs="Arial"/>
                <w:sz w:val="20"/>
                <w:szCs w:val="20"/>
              </w:rPr>
              <w:t>.</w:t>
            </w:r>
          </w:p>
        </w:tc>
      </w:tr>
      <w:bookmarkEnd w:id="23"/>
    </w:tbl>
    <w:p w14:paraId="7553F2EC"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4D7492C5" w14:textId="77777777" w:rsidTr="002034A4">
        <w:trPr>
          <w:jc w:val="center"/>
        </w:trPr>
        <w:tc>
          <w:tcPr>
            <w:tcW w:w="9351" w:type="dxa"/>
            <w:gridSpan w:val="4"/>
            <w:shd w:val="pct20" w:color="auto" w:fill="auto"/>
          </w:tcPr>
          <w:p w14:paraId="309B3608" w14:textId="77777777" w:rsidR="00E9418A" w:rsidRPr="0086709F" w:rsidRDefault="00E9418A" w:rsidP="002034A4">
            <w:pPr>
              <w:pStyle w:val="Text"/>
              <w:spacing w:before="60" w:after="60" w:line="240" w:lineRule="auto"/>
              <w:jc w:val="left"/>
              <w:rPr>
                <w:rFonts w:ascii="Arial" w:hAnsi="Arial" w:cs="Arial"/>
                <w:sz w:val="20"/>
                <w:szCs w:val="20"/>
              </w:rPr>
            </w:pPr>
            <w:bookmarkStart w:id="24" w:name="_Hlk11933192"/>
            <w:r w:rsidRPr="0086709F">
              <w:rPr>
                <w:rFonts w:ascii="Arial" w:hAnsi="Arial" w:cs="Arial"/>
                <w:b/>
                <w:sz w:val="20"/>
                <w:szCs w:val="20"/>
              </w:rPr>
              <w:t>Risikoeinschätzung und Risikobewertung (IN – vor der Maßnahme)</w:t>
            </w:r>
          </w:p>
        </w:tc>
      </w:tr>
      <w:tr w:rsidR="00E9418A" w:rsidRPr="0086709F" w14:paraId="4CC0A9C4" w14:textId="77777777" w:rsidTr="002034A4">
        <w:trPr>
          <w:jc w:val="center"/>
        </w:trPr>
        <w:tc>
          <w:tcPr>
            <w:tcW w:w="3397" w:type="dxa"/>
          </w:tcPr>
          <w:p w14:paraId="0C2F5C72"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0FFA42D4" w14:textId="77777777"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0,5</w:t>
            </w:r>
          </w:p>
        </w:tc>
        <w:tc>
          <w:tcPr>
            <w:tcW w:w="3827" w:type="dxa"/>
          </w:tcPr>
          <w:p w14:paraId="0EE28873"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2399578E"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49C95E36" w14:textId="77777777" w:rsidTr="002034A4">
        <w:trPr>
          <w:jc w:val="center"/>
        </w:trPr>
        <w:tc>
          <w:tcPr>
            <w:tcW w:w="3397" w:type="dxa"/>
          </w:tcPr>
          <w:p w14:paraId="163DB379"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581AF8AE" w14:textId="77777777"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5</w:t>
            </w:r>
          </w:p>
        </w:tc>
        <w:tc>
          <w:tcPr>
            <w:tcW w:w="3827" w:type="dxa"/>
          </w:tcPr>
          <w:p w14:paraId="1DC30F3E"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5F2C83CE" w14:textId="77777777"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14:paraId="66C02B85" w14:textId="77777777" w:rsidTr="002034A4">
        <w:trPr>
          <w:jc w:val="center"/>
        </w:trPr>
        <w:tc>
          <w:tcPr>
            <w:tcW w:w="3397" w:type="dxa"/>
          </w:tcPr>
          <w:p w14:paraId="4D30186E"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4926137F" w14:textId="77777777" w:rsidR="00E9418A" w:rsidRPr="0093691E" w:rsidRDefault="00E9418A" w:rsidP="002034A4">
            <w:pPr>
              <w:pStyle w:val="Text"/>
              <w:spacing w:before="60" w:after="60" w:line="240" w:lineRule="auto"/>
              <w:jc w:val="left"/>
              <w:rPr>
                <w:rFonts w:ascii="Arial" w:hAnsi="Arial" w:cs="Arial"/>
                <w:sz w:val="20"/>
                <w:szCs w:val="20"/>
              </w:rPr>
            </w:pPr>
            <w:r w:rsidRPr="006F007B">
              <w:rPr>
                <w:rFonts w:cs="Arial"/>
                <w:sz w:val="20"/>
                <w:szCs w:val="20"/>
              </w:rPr>
              <w:fldChar w:fldCharType="begin"/>
            </w:r>
            <w:r w:rsidRPr="0093691E">
              <w:rPr>
                <w:rFonts w:ascii="Arial" w:hAnsi="Arial" w:cs="Arial"/>
                <w:sz w:val="20"/>
                <w:szCs w:val="20"/>
              </w:rPr>
              <w:instrText xml:space="preserve"> =PRODUCT(b2;b3;d2;d3) \# "0" </w:instrText>
            </w:r>
            <w:r w:rsidRPr="006F007B">
              <w:rPr>
                <w:rFonts w:cs="Arial"/>
                <w:sz w:val="20"/>
                <w:szCs w:val="20"/>
              </w:rPr>
              <w:fldChar w:fldCharType="separate"/>
            </w:r>
            <w:r w:rsidR="006F007B" w:rsidRPr="006F007B">
              <w:rPr>
                <w:rFonts w:ascii="Arial" w:hAnsi="Arial" w:cs="Arial"/>
                <w:sz w:val="20"/>
                <w:szCs w:val="20"/>
              </w:rPr>
              <w:t>31</w:t>
            </w:r>
            <w:r w:rsidRPr="006F007B">
              <w:rPr>
                <w:rFonts w:cs="Arial"/>
                <w:sz w:val="20"/>
                <w:szCs w:val="20"/>
              </w:rPr>
              <w:fldChar w:fldCharType="end"/>
            </w:r>
          </w:p>
        </w:tc>
        <w:tc>
          <w:tcPr>
            <w:tcW w:w="4961" w:type="dxa"/>
            <w:gridSpan w:val="2"/>
          </w:tcPr>
          <w:p w14:paraId="54C6B951" w14:textId="77777777" w:rsidR="00E9418A" w:rsidRPr="006F007B" w:rsidRDefault="00E9418A" w:rsidP="002034A4">
            <w:pPr>
              <w:pStyle w:val="Text"/>
              <w:spacing w:before="60" w:after="60" w:line="240" w:lineRule="auto"/>
              <w:rPr>
                <w:rFonts w:ascii="Arial" w:hAnsi="Arial" w:cs="Arial"/>
                <w:bCs/>
                <w:sz w:val="20"/>
                <w:szCs w:val="20"/>
              </w:rPr>
            </w:pPr>
            <w:r w:rsidRPr="0086709F">
              <w:rPr>
                <w:rFonts w:ascii="Arial" w:hAnsi="Arial" w:cs="Arial"/>
                <w:b/>
                <w:sz w:val="20"/>
                <w:szCs w:val="20"/>
              </w:rPr>
              <w:t xml:space="preserve">Risikohöhe: </w:t>
            </w:r>
            <w:r w:rsidR="006F007B">
              <w:rPr>
                <w:rFonts w:ascii="Arial" w:hAnsi="Arial" w:cs="Arial"/>
                <w:bCs/>
                <w:sz w:val="20"/>
                <w:szCs w:val="20"/>
              </w:rPr>
              <w:t>gering</w:t>
            </w:r>
          </w:p>
        </w:tc>
      </w:tr>
      <w:bookmarkEnd w:id="24"/>
    </w:tbl>
    <w:p w14:paraId="75527803" w14:textId="77777777" w:rsidR="00E9418A" w:rsidRDefault="00E9418A" w:rsidP="00847841">
      <w:pPr>
        <w:rPr>
          <w:sz w:val="16"/>
          <w:szCs w:val="16"/>
        </w:rPr>
      </w:pPr>
    </w:p>
    <w:p w14:paraId="77D2FE1A" w14:textId="77777777" w:rsidR="00AC5AE7" w:rsidRDefault="00AC5AE7" w:rsidP="00847841">
      <w:pPr>
        <w:rPr>
          <w:sz w:val="16"/>
          <w:szCs w:val="16"/>
        </w:rPr>
      </w:pPr>
    </w:p>
    <w:p w14:paraId="746B24C0" w14:textId="77777777" w:rsidR="00AC5AE7" w:rsidRDefault="00AC5AE7" w:rsidP="00847841">
      <w:pPr>
        <w:rPr>
          <w:sz w:val="16"/>
          <w:szCs w:val="16"/>
        </w:rPr>
      </w:pPr>
    </w:p>
    <w:p w14:paraId="4D6DDCF3" w14:textId="77777777" w:rsidR="00AC5AE7" w:rsidRDefault="00AC5AE7" w:rsidP="00847841">
      <w:pPr>
        <w:rPr>
          <w:sz w:val="16"/>
          <w:szCs w:val="16"/>
        </w:rPr>
      </w:pPr>
    </w:p>
    <w:p w14:paraId="0AC23238" w14:textId="77777777" w:rsidR="00AC5AE7" w:rsidRDefault="00AC5AE7" w:rsidP="00847841">
      <w:pPr>
        <w:rPr>
          <w:sz w:val="16"/>
          <w:szCs w:val="16"/>
        </w:rPr>
      </w:pPr>
    </w:p>
    <w:p w14:paraId="570D3CF3" w14:textId="77777777" w:rsidR="00AC5AE7" w:rsidRDefault="00AC5AE7" w:rsidP="00847841">
      <w:pPr>
        <w:rPr>
          <w:sz w:val="16"/>
          <w:szCs w:val="16"/>
        </w:rPr>
      </w:pPr>
    </w:p>
    <w:p w14:paraId="31E80F5E" w14:textId="77777777" w:rsidR="00AC5AE7" w:rsidRDefault="00AC5AE7" w:rsidP="00847841">
      <w:pPr>
        <w:rPr>
          <w:sz w:val="16"/>
          <w:szCs w:val="16"/>
        </w:rPr>
      </w:pPr>
    </w:p>
    <w:p w14:paraId="2EA261DD" w14:textId="77777777" w:rsidR="00AC5AE7" w:rsidRDefault="00AC5AE7" w:rsidP="00847841">
      <w:pPr>
        <w:rPr>
          <w:sz w:val="16"/>
          <w:szCs w:val="16"/>
        </w:rPr>
      </w:pPr>
    </w:p>
    <w:p w14:paraId="26913786" w14:textId="77777777" w:rsidR="00AC5AE7" w:rsidRDefault="00AC5AE7" w:rsidP="00847841">
      <w:pPr>
        <w:rPr>
          <w:sz w:val="16"/>
          <w:szCs w:val="16"/>
        </w:rPr>
      </w:pPr>
    </w:p>
    <w:p w14:paraId="2C0BDA29" w14:textId="77777777" w:rsidR="00AC5AE7" w:rsidRDefault="00AC5AE7" w:rsidP="00847841">
      <w:pPr>
        <w:rPr>
          <w:sz w:val="16"/>
          <w:szCs w:val="16"/>
        </w:rPr>
      </w:pPr>
    </w:p>
    <w:p w14:paraId="5DBD1F80" w14:textId="0C22016B" w:rsidR="00AC5AE7" w:rsidRDefault="00AC5AE7" w:rsidP="00847841">
      <w:pPr>
        <w:rPr>
          <w:sz w:val="16"/>
          <w:szCs w:val="16"/>
        </w:rPr>
      </w:pPr>
    </w:p>
    <w:p w14:paraId="0F9D21BE" w14:textId="77777777" w:rsidR="00A04F38" w:rsidRDefault="00A04F38" w:rsidP="00847841">
      <w:pPr>
        <w:rPr>
          <w:sz w:val="16"/>
          <w:szCs w:val="16"/>
        </w:rPr>
      </w:pPr>
    </w:p>
    <w:p w14:paraId="7D5600A2" w14:textId="77777777" w:rsidR="00E9418A" w:rsidRPr="00A04F38" w:rsidRDefault="00E9418A" w:rsidP="00A04F3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17EFC6F4" w14:textId="77777777" w:rsidTr="002034A4">
        <w:trPr>
          <w:jc w:val="center"/>
        </w:trPr>
        <w:tc>
          <w:tcPr>
            <w:tcW w:w="7366" w:type="dxa"/>
            <w:shd w:val="pct20" w:color="auto" w:fill="auto"/>
          </w:tcPr>
          <w:p w14:paraId="67633D50" w14:textId="77777777" w:rsidR="00F22974" w:rsidRPr="00542A3C" w:rsidRDefault="00F22974" w:rsidP="00F22974">
            <w:pPr>
              <w:pStyle w:val="Text"/>
              <w:spacing w:before="60" w:after="60" w:line="240" w:lineRule="auto"/>
              <w:rPr>
                <w:rFonts w:ascii="Arial" w:hAnsi="Arial" w:cs="Arial"/>
                <w:b/>
                <w:sz w:val="20"/>
                <w:szCs w:val="20"/>
              </w:rPr>
            </w:pPr>
            <w:bookmarkStart w:id="25" w:name="_Hlk11933235"/>
            <w:r w:rsidRPr="00542A3C">
              <w:rPr>
                <w:rFonts w:ascii="Arial" w:hAnsi="Arial" w:cs="Arial"/>
                <w:b/>
                <w:sz w:val="20"/>
                <w:szCs w:val="20"/>
              </w:rPr>
              <w:t>Maßnahmen zur Risikominderung</w:t>
            </w:r>
          </w:p>
        </w:tc>
        <w:tc>
          <w:tcPr>
            <w:tcW w:w="1978" w:type="dxa"/>
            <w:shd w:val="pct20" w:color="auto" w:fill="auto"/>
          </w:tcPr>
          <w:p w14:paraId="653406A5" w14:textId="5B815911"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FD2453" w:rsidRPr="00542A3C" w14:paraId="76F1C2ED" w14:textId="77777777" w:rsidTr="002034A4">
        <w:trPr>
          <w:jc w:val="center"/>
        </w:trPr>
        <w:tc>
          <w:tcPr>
            <w:tcW w:w="7366" w:type="dxa"/>
          </w:tcPr>
          <w:p w14:paraId="64B03E67" w14:textId="77777777" w:rsidR="00FD2453" w:rsidRPr="00542A3C"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5856E55C" w14:textId="77777777" w:rsidR="00FD2453" w:rsidRPr="00542A3C"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18A9E280" w14:textId="77777777" w:rsidR="00FD2453" w:rsidRDefault="00FD2453" w:rsidP="00FD2453">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48630771" w14:textId="77777777" w:rsidR="00FD2453" w:rsidRDefault="00FD2453" w:rsidP="00FD2453">
            <w:pPr>
              <w:pStyle w:val="Text"/>
              <w:spacing w:before="60" w:after="60" w:line="240" w:lineRule="auto"/>
              <w:jc w:val="left"/>
              <w:rPr>
                <w:rFonts w:ascii="Arial" w:hAnsi="Arial" w:cs="Arial"/>
                <w:sz w:val="20"/>
                <w:szCs w:val="20"/>
              </w:rPr>
            </w:pPr>
          </w:p>
          <w:p w14:paraId="1A2143B5" w14:textId="77777777" w:rsidR="00FD2453" w:rsidRPr="00542A3C"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092F3F70" w14:textId="77777777" w:rsidR="00FD2453" w:rsidRPr="002A3663" w:rsidRDefault="00FD2453" w:rsidP="00FD2453">
            <w:pPr>
              <w:pStyle w:val="Text"/>
              <w:spacing w:before="60" w:after="60" w:line="240" w:lineRule="auto"/>
              <w:jc w:val="left"/>
              <w:rPr>
                <w:rFonts w:ascii="Arial" w:hAnsi="Arial" w:cs="Arial"/>
                <w:sz w:val="20"/>
                <w:szCs w:val="20"/>
              </w:rPr>
            </w:pPr>
            <w:r w:rsidRPr="002A3663">
              <w:rPr>
                <w:rFonts w:ascii="Arial" w:hAnsi="Arial" w:cs="Arial"/>
                <w:sz w:val="20"/>
                <w:szCs w:val="20"/>
              </w:rPr>
              <w:t>Gemäß EN 1114-1 Abschnitt 5.6 Werk- und Arbeitsstoffe, die von der Maschine</w:t>
            </w:r>
            <w:r>
              <w:rPr>
                <w:rFonts w:ascii="Arial" w:hAnsi="Arial" w:cs="Arial"/>
                <w:sz w:val="20"/>
                <w:szCs w:val="20"/>
              </w:rPr>
              <w:t xml:space="preserve"> </w:t>
            </w:r>
            <w:r w:rsidRPr="002A3663">
              <w:rPr>
                <w:rFonts w:ascii="Arial" w:hAnsi="Arial" w:cs="Arial"/>
                <w:sz w:val="20"/>
                <w:szCs w:val="20"/>
              </w:rPr>
              <w:t>verarbeitet, verwendet und/oder ausgestoßen werden:</w:t>
            </w:r>
          </w:p>
          <w:p w14:paraId="74A16681" w14:textId="77777777" w:rsidR="00FD2453" w:rsidRDefault="00FD2453" w:rsidP="00AD469B">
            <w:pPr>
              <w:pStyle w:val="Text"/>
              <w:numPr>
                <w:ilvl w:val="0"/>
                <w:numId w:val="1"/>
              </w:numPr>
              <w:spacing w:before="60" w:after="60" w:line="240" w:lineRule="auto"/>
              <w:jc w:val="left"/>
              <w:rPr>
                <w:rFonts w:ascii="Arial" w:hAnsi="Arial" w:cs="Arial"/>
                <w:sz w:val="20"/>
                <w:szCs w:val="20"/>
              </w:rPr>
            </w:pPr>
            <w:r w:rsidRPr="002A3663">
              <w:rPr>
                <w:rFonts w:ascii="Arial" w:hAnsi="Arial" w:cs="Arial"/>
                <w:sz w:val="20"/>
                <w:szCs w:val="20"/>
              </w:rPr>
              <w:t>Es muss möglich sein am Extruder ein Absaugsystem anzubringen.</w:t>
            </w:r>
          </w:p>
          <w:p w14:paraId="6EE65341" w14:textId="77777777" w:rsidR="00FD2453" w:rsidRDefault="00FD2453" w:rsidP="00FD2453">
            <w:pPr>
              <w:pStyle w:val="Text"/>
              <w:spacing w:before="60" w:after="60" w:line="240" w:lineRule="auto"/>
              <w:jc w:val="left"/>
              <w:rPr>
                <w:rFonts w:ascii="Arial" w:hAnsi="Arial" w:cs="Arial"/>
                <w:sz w:val="20"/>
                <w:szCs w:val="20"/>
                <w:u w:val="single"/>
              </w:rPr>
            </w:pPr>
          </w:p>
          <w:p w14:paraId="1514D023" w14:textId="77777777" w:rsidR="00FD2453"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5A819B5D" w14:textId="77777777" w:rsidR="00FD2453" w:rsidRPr="00554218" w:rsidRDefault="00FD2453" w:rsidP="00FD2453">
            <w:pPr>
              <w:pStyle w:val="Text"/>
              <w:spacing w:before="60" w:after="60" w:line="240" w:lineRule="auto"/>
              <w:jc w:val="left"/>
              <w:rPr>
                <w:rFonts w:ascii="Arial" w:hAnsi="Arial" w:cs="Arial"/>
                <w:sz w:val="20"/>
                <w:szCs w:val="20"/>
              </w:rPr>
            </w:pPr>
            <w:r w:rsidRPr="00554218">
              <w:rPr>
                <w:rFonts w:ascii="Arial" w:hAnsi="Arial" w:cs="Arial"/>
                <w:sz w:val="20"/>
                <w:szCs w:val="20"/>
              </w:rPr>
              <w:t>Gemäß EN 1114-1 Abschnitt 5.6 Werk- und Arbeitsstoffe, die von der Maschine</w:t>
            </w:r>
            <w:r>
              <w:rPr>
                <w:rFonts w:ascii="Arial" w:hAnsi="Arial" w:cs="Arial"/>
                <w:sz w:val="20"/>
                <w:szCs w:val="20"/>
              </w:rPr>
              <w:t xml:space="preserve"> </w:t>
            </w:r>
            <w:r w:rsidRPr="00554218">
              <w:rPr>
                <w:rFonts w:ascii="Arial" w:hAnsi="Arial" w:cs="Arial"/>
                <w:sz w:val="20"/>
                <w:szCs w:val="20"/>
              </w:rPr>
              <w:t>verarbeitet, verwendet und/oder ausgestoßen werden (Betriebsanleitung):</w:t>
            </w:r>
          </w:p>
          <w:p w14:paraId="39323805" w14:textId="77777777" w:rsidR="00FD2453" w:rsidRPr="008D719C" w:rsidRDefault="00FD2453" w:rsidP="00AD469B">
            <w:pPr>
              <w:pStyle w:val="Text"/>
              <w:numPr>
                <w:ilvl w:val="0"/>
                <w:numId w:val="1"/>
              </w:numPr>
              <w:spacing w:before="60" w:after="60" w:line="240" w:lineRule="auto"/>
              <w:jc w:val="left"/>
              <w:rPr>
                <w:rFonts w:ascii="Arial" w:hAnsi="Arial" w:cs="Arial"/>
                <w:sz w:val="20"/>
                <w:szCs w:val="20"/>
              </w:rPr>
            </w:pPr>
            <w:r w:rsidRPr="008D719C">
              <w:rPr>
                <w:rFonts w:ascii="Arial" w:hAnsi="Arial" w:cs="Arial"/>
                <w:sz w:val="20"/>
                <w:szCs w:val="20"/>
              </w:rPr>
              <w:t>Wenn gesundheitsgefährdende Gase, Dämpfe oder Stäube ausgestoßen werden müssen Absaugsysteme empfohlen werden und wie diese an die Maschine anzuschließen sind;</w:t>
            </w:r>
          </w:p>
          <w:p w14:paraId="569BED9C" w14:textId="77777777" w:rsidR="00FD2453" w:rsidRPr="00542A3C" w:rsidRDefault="00FD2453"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36F752B0" w14:textId="77777777" w:rsidR="00FD2453" w:rsidRDefault="00FD2453"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492BFBAF" w14:textId="77777777" w:rsidR="00FD2453" w:rsidRPr="00542A3C" w:rsidRDefault="00FD2453"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4BA13232" w14:textId="77777777" w:rsidR="00FD2453" w:rsidRDefault="00FD2453" w:rsidP="00FD2453">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13</w:t>
            </w:r>
            <w:r w:rsidRPr="00DD72DD">
              <w:rPr>
                <w:rFonts w:ascii="Arial" w:hAnsi="Arial" w:cs="Arial"/>
                <w:sz w:val="20"/>
                <w:szCs w:val="20"/>
              </w:rPr>
              <w:t>.</w:t>
            </w:r>
          </w:p>
          <w:p w14:paraId="020F8993" w14:textId="77777777" w:rsidR="00FD2453" w:rsidRDefault="00FD2453" w:rsidP="00FD2453">
            <w:pPr>
              <w:pStyle w:val="Text"/>
              <w:spacing w:before="60" w:after="60" w:line="240" w:lineRule="auto"/>
              <w:jc w:val="left"/>
              <w:rPr>
                <w:rFonts w:ascii="Arial" w:hAnsi="Arial" w:cs="Arial"/>
                <w:sz w:val="20"/>
                <w:szCs w:val="20"/>
              </w:rPr>
            </w:pPr>
          </w:p>
          <w:p w14:paraId="376348EF" w14:textId="291D84FA" w:rsidR="00FD2453" w:rsidRPr="00542A3C"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5.6</w:t>
            </w:r>
          </w:p>
        </w:tc>
      </w:tr>
      <w:bookmarkEnd w:id="25"/>
    </w:tbl>
    <w:p w14:paraId="33CFF097" w14:textId="78BB00C8"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14:paraId="648ECA86" w14:textId="77777777" w:rsidTr="00806B44">
        <w:trPr>
          <w:jc w:val="center"/>
        </w:trPr>
        <w:tc>
          <w:tcPr>
            <w:tcW w:w="7366" w:type="dxa"/>
            <w:shd w:val="pct20" w:color="auto" w:fill="auto"/>
          </w:tcPr>
          <w:p w14:paraId="722AC047" w14:textId="77777777" w:rsidR="0091520E" w:rsidRPr="00492AD5" w:rsidRDefault="0091520E" w:rsidP="002913DF">
            <w:pPr>
              <w:pStyle w:val="Text"/>
              <w:spacing w:before="60" w:after="60" w:line="240" w:lineRule="auto"/>
              <w:rPr>
                <w:rFonts w:cs="Arial"/>
                <w:sz w:val="20"/>
                <w:szCs w:val="20"/>
              </w:rPr>
            </w:pPr>
            <w:bookmarkStart w:id="26" w:name="_Hlk83630013"/>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6D1F4B0B"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607265" w:rsidRPr="00492AD5" w14:paraId="4F858295" w14:textId="77777777" w:rsidTr="00806B44">
        <w:trPr>
          <w:jc w:val="center"/>
        </w:trPr>
        <w:tc>
          <w:tcPr>
            <w:tcW w:w="7366" w:type="dxa"/>
          </w:tcPr>
          <w:p w14:paraId="6AA1CF9B" w14:textId="77777777" w:rsidR="00607265"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CA6698A" w14:textId="77777777" w:rsidR="00607265" w:rsidRDefault="00607265" w:rsidP="00607265">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772BB31D" w14:textId="77777777" w:rsidR="00607265" w:rsidRDefault="00607265" w:rsidP="00607265">
            <w:pPr>
              <w:pStyle w:val="Text"/>
              <w:spacing w:before="60" w:after="60" w:line="240" w:lineRule="auto"/>
              <w:jc w:val="left"/>
              <w:rPr>
                <w:rFonts w:ascii="Arial" w:hAnsi="Arial" w:cs="Arial"/>
                <w:sz w:val="20"/>
                <w:szCs w:val="20"/>
              </w:rPr>
            </w:pPr>
          </w:p>
          <w:p w14:paraId="62835386" w14:textId="77777777" w:rsidR="00607265" w:rsidRDefault="00607265" w:rsidP="00607265">
            <w:pPr>
              <w:pStyle w:val="Text"/>
              <w:spacing w:before="60" w:after="60" w:line="240" w:lineRule="auto"/>
              <w:jc w:val="left"/>
              <w:rPr>
                <w:rFonts w:ascii="Arial" w:hAnsi="Arial" w:cs="Arial"/>
                <w:sz w:val="20"/>
                <w:szCs w:val="20"/>
              </w:rPr>
            </w:pPr>
            <w:r w:rsidRPr="001930B9">
              <w:rPr>
                <w:rFonts w:ascii="Arial" w:hAnsi="Arial" w:cs="Arial"/>
                <w:sz w:val="20"/>
                <w:szCs w:val="20"/>
              </w:rPr>
              <w:t>Auf Basis der Risikobewertung besteht keine Gefährdung durch Materialien und Arbeitsstoffe in Folge der Emission eines Stoffes an der Maschine.</w:t>
            </w:r>
          </w:p>
          <w:p w14:paraId="63281C69" w14:textId="77777777" w:rsidR="00607265" w:rsidRDefault="00607265" w:rsidP="00607265">
            <w:pPr>
              <w:pStyle w:val="Text"/>
              <w:spacing w:before="60" w:after="60" w:line="240" w:lineRule="auto"/>
              <w:jc w:val="left"/>
              <w:rPr>
                <w:rFonts w:ascii="Arial" w:hAnsi="Arial" w:cs="Arial"/>
                <w:sz w:val="20"/>
                <w:szCs w:val="20"/>
                <w:u w:val="single"/>
              </w:rPr>
            </w:pPr>
          </w:p>
          <w:p w14:paraId="14D6D518" w14:textId="77777777" w:rsidR="00607265"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10B9B13E" w14:textId="77777777" w:rsidR="00607265" w:rsidRPr="00A94C87"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wenn bekannt ist, dass gesundheitsgefährdende Gase, Dampfe oder Staube ausgestoßen werden können, muss der Hersteller die Verwendung von Absaugsysteme empfehlen und Anleitungen über die Stellen und die Anschlüsse an der Maschine, an der örtliche anzuschließen sind, bereitstellen</w:t>
            </w:r>
          </w:p>
          <w:p w14:paraId="3ED161DA" w14:textId="77777777" w:rsidR="00607265" w:rsidRPr="00A94C87"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für die Durchführung von Wartungsarbeiten muss der Maschinenhersteller den Betreiber darauf hinweisen, dass Gefährdungen durch gesundheitsgefährdende Dämpfe und Gase sowie durch Berühren von aus den Leitungen zurücklaufendem gesundheitsgefährdenden Kondensat bestehen kann für diese Arbeiten müssen die Schutzmaßnahmen genannt werden, z. B. Einsatz geschulten Personals, Tragen von Schutzhandschuhen und Schutzbrille, usw.;</w:t>
            </w:r>
          </w:p>
          <w:p w14:paraId="01A3C93B" w14:textId="77777777" w:rsidR="00607265" w:rsidRPr="00A94C87"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Angaben zur gefahrlosen Reinigung der Maschine müssen in der Betriebsanleitung enthalten sein.</w:t>
            </w:r>
          </w:p>
          <w:p w14:paraId="036B9888" w14:textId="77777777" w:rsidR="00607265" w:rsidRDefault="00607265" w:rsidP="00607265">
            <w:pPr>
              <w:pStyle w:val="Text"/>
              <w:spacing w:before="60" w:after="60" w:line="240" w:lineRule="auto"/>
              <w:jc w:val="left"/>
              <w:rPr>
                <w:rFonts w:cs="Arial"/>
                <w:sz w:val="20"/>
                <w:szCs w:val="20"/>
                <w:u w:val="single"/>
              </w:rPr>
            </w:pPr>
          </w:p>
          <w:p w14:paraId="51C74072" w14:textId="77777777" w:rsidR="00607265" w:rsidRPr="00473A4D"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64002CBD" w14:textId="77777777" w:rsidR="00607265" w:rsidRDefault="00607265"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75C128A5" w14:textId="77777777" w:rsidR="00607265" w:rsidRPr="00500292" w:rsidRDefault="00607265"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098AC5A3" w14:textId="3E5018BD" w:rsidR="00607265" w:rsidRPr="00473A4D" w:rsidRDefault="00607265"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536AA032" w14:textId="77777777" w:rsidR="00607265" w:rsidRPr="00473A4D" w:rsidRDefault="00607265" w:rsidP="00607265">
            <w:pPr>
              <w:pStyle w:val="Text"/>
              <w:spacing w:before="60" w:after="60" w:line="240" w:lineRule="auto"/>
              <w:jc w:val="left"/>
              <w:rPr>
                <w:rFonts w:ascii="Arial" w:hAnsi="Arial" w:cs="Arial"/>
                <w:sz w:val="20"/>
                <w:szCs w:val="20"/>
                <w:u w:val="single"/>
              </w:rPr>
            </w:pPr>
            <w:r w:rsidRPr="00542A3C">
              <w:rPr>
                <w:rFonts w:ascii="Arial" w:hAnsi="Arial" w:cs="Arial"/>
                <w:sz w:val="20"/>
                <w:szCs w:val="20"/>
              </w:rPr>
              <w:t xml:space="preserve">EN </w:t>
            </w:r>
            <w:r>
              <w:rPr>
                <w:rFonts w:ascii="Arial" w:hAnsi="Arial" w:cs="Arial"/>
                <w:sz w:val="20"/>
                <w:szCs w:val="20"/>
              </w:rPr>
              <w:t>1114-1:2011, Pkt. 5.6</w:t>
            </w:r>
          </w:p>
          <w:p w14:paraId="3C907A40" w14:textId="77777777" w:rsidR="00607265" w:rsidRDefault="00607265" w:rsidP="00607265">
            <w:pPr>
              <w:pStyle w:val="Text"/>
              <w:spacing w:before="60" w:after="60" w:line="240" w:lineRule="auto"/>
              <w:rPr>
                <w:rFonts w:ascii="Arial" w:hAnsi="Arial" w:cs="Arial"/>
                <w:sz w:val="20"/>
                <w:szCs w:val="20"/>
              </w:rPr>
            </w:pPr>
          </w:p>
          <w:p w14:paraId="390D5513" w14:textId="77777777" w:rsidR="00607265" w:rsidRPr="00492AD5" w:rsidRDefault="00607265" w:rsidP="00607265">
            <w:pPr>
              <w:pStyle w:val="Text"/>
              <w:spacing w:before="60" w:after="60" w:line="240" w:lineRule="auto"/>
              <w:jc w:val="left"/>
              <w:rPr>
                <w:rFonts w:ascii="Arial" w:hAnsi="Arial" w:cs="Arial"/>
                <w:sz w:val="20"/>
                <w:szCs w:val="20"/>
              </w:rPr>
            </w:pPr>
          </w:p>
        </w:tc>
      </w:tr>
      <w:bookmarkEnd w:id="26"/>
    </w:tbl>
    <w:p w14:paraId="3919F244" w14:textId="2F9D0261" w:rsidR="0091520E" w:rsidRDefault="0091520E" w:rsidP="00847841">
      <w:pPr>
        <w:rPr>
          <w:sz w:val="16"/>
          <w:szCs w:val="16"/>
        </w:rPr>
      </w:pPr>
    </w:p>
    <w:p w14:paraId="35711C07" w14:textId="77777777" w:rsidR="00A04F38" w:rsidRDefault="00A04F38" w:rsidP="00847841">
      <w:pPr>
        <w:rPr>
          <w:sz w:val="16"/>
          <w:szCs w:val="16"/>
        </w:rPr>
      </w:pPr>
    </w:p>
    <w:p w14:paraId="67E5D719" w14:textId="77777777" w:rsidR="0091520E" w:rsidRPr="00A04F38" w:rsidRDefault="0091520E" w:rsidP="00A04F3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7AFF5E56" w14:textId="77777777" w:rsidTr="002034A4">
        <w:trPr>
          <w:jc w:val="center"/>
        </w:trPr>
        <w:tc>
          <w:tcPr>
            <w:tcW w:w="9351" w:type="dxa"/>
            <w:gridSpan w:val="4"/>
            <w:shd w:val="pct20" w:color="auto" w:fill="auto"/>
          </w:tcPr>
          <w:p w14:paraId="4B4D9950" w14:textId="77777777" w:rsidR="00E9418A" w:rsidRPr="004C36B1" w:rsidRDefault="00E9418A" w:rsidP="002034A4">
            <w:pPr>
              <w:pStyle w:val="Text"/>
              <w:spacing w:before="60" w:after="60" w:line="240" w:lineRule="auto"/>
              <w:rPr>
                <w:rFonts w:ascii="Arial" w:hAnsi="Arial" w:cs="Arial"/>
                <w:sz w:val="20"/>
                <w:szCs w:val="20"/>
              </w:rPr>
            </w:pPr>
            <w:bookmarkStart w:id="27" w:name="_Hlk11933269"/>
            <w:r w:rsidRPr="004C36B1">
              <w:rPr>
                <w:rFonts w:ascii="Arial" w:hAnsi="Arial" w:cs="Arial"/>
                <w:b/>
                <w:sz w:val="20"/>
                <w:szCs w:val="20"/>
              </w:rPr>
              <w:t>Risikoeinschätzung und Risikobewertung (OUT – nach der Maßnahme)</w:t>
            </w:r>
          </w:p>
        </w:tc>
      </w:tr>
      <w:tr w:rsidR="00E9418A" w:rsidRPr="004C36B1" w14:paraId="20118000" w14:textId="77777777" w:rsidTr="002034A4">
        <w:trPr>
          <w:jc w:val="center"/>
        </w:trPr>
        <w:tc>
          <w:tcPr>
            <w:tcW w:w="3397" w:type="dxa"/>
          </w:tcPr>
          <w:p w14:paraId="31D30600"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0799F21D" w14:textId="77777777" w:rsidR="00E9418A" w:rsidRPr="004C36B1" w:rsidRDefault="00AC5AE7" w:rsidP="002034A4">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14:paraId="37E9FA48"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26337B64"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560CA923" w14:textId="77777777" w:rsidTr="002034A4">
        <w:trPr>
          <w:jc w:val="center"/>
        </w:trPr>
        <w:tc>
          <w:tcPr>
            <w:tcW w:w="3397" w:type="dxa"/>
          </w:tcPr>
          <w:p w14:paraId="5A683D37"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6C01502D"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096DCF74"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54BC476B" w14:textId="77777777" w:rsidR="00E9418A" w:rsidRPr="004C36B1" w:rsidRDefault="00AC5AE7"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14:paraId="07FF08C7" w14:textId="77777777" w:rsidTr="002034A4">
        <w:trPr>
          <w:jc w:val="center"/>
        </w:trPr>
        <w:tc>
          <w:tcPr>
            <w:tcW w:w="3397" w:type="dxa"/>
          </w:tcPr>
          <w:p w14:paraId="3EC198AE"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240B1372" w14:textId="77777777" w:rsidR="00E9418A" w:rsidRPr="004C36B1" w:rsidRDefault="00E9418A" w:rsidP="002034A4">
            <w:pPr>
              <w:pStyle w:val="Text"/>
              <w:spacing w:before="60" w:after="60" w:line="240" w:lineRule="auto"/>
              <w:rPr>
                <w:rFonts w:ascii="Arial" w:hAnsi="Arial" w:cs="Arial"/>
                <w:sz w:val="20"/>
                <w:szCs w:val="20"/>
              </w:rPr>
            </w:pPr>
            <w:r w:rsidRPr="00AC5AE7">
              <w:rPr>
                <w:rFonts w:cs="Arial"/>
                <w:sz w:val="20"/>
                <w:szCs w:val="20"/>
              </w:rPr>
              <w:fldChar w:fldCharType="begin"/>
            </w:r>
            <w:r w:rsidRPr="004C36B1">
              <w:rPr>
                <w:rFonts w:ascii="Arial" w:hAnsi="Arial" w:cs="Arial"/>
                <w:sz w:val="20"/>
                <w:szCs w:val="20"/>
              </w:rPr>
              <w:instrText xml:space="preserve"> =PRODUCT(b2;b3;d2;d3) \# "0" </w:instrText>
            </w:r>
            <w:r w:rsidRPr="00AC5AE7">
              <w:rPr>
                <w:rFonts w:cs="Arial"/>
                <w:sz w:val="20"/>
                <w:szCs w:val="20"/>
              </w:rPr>
              <w:fldChar w:fldCharType="separate"/>
            </w:r>
            <w:r w:rsidR="00AC5AE7" w:rsidRPr="00AC5AE7">
              <w:rPr>
                <w:rFonts w:ascii="Arial" w:hAnsi="Arial" w:cs="Arial"/>
                <w:sz w:val="20"/>
                <w:szCs w:val="20"/>
              </w:rPr>
              <w:t>0</w:t>
            </w:r>
            <w:r w:rsidRPr="00AC5AE7">
              <w:rPr>
                <w:rFonts w:cs="Arial"/>
                <w:sz w:val="20"/>
                <w:szCs w:val="20"/>
              </w:rPr>
              <w:fldChar w:fldCharType="end"/>
            </w:r>
          </w:p>
        </w:tc>
        <w:tc>
          <w:tcPr>
            <w:tcW w:w="4961" w:type="dxa"/>
            <w:gridSpan w:val="2"/>
          </w:tcPr>
          <w:p w14:paraId="57F5B3C9"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27"/>
    </w:tbl>
    <w:p w14:paraId="5E007D34"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73657DB1" w14:textId="77777777" w:rsidTr="002034A4">
        <w:trPr>
          <w:jc w:val="center"/>
        </w:trPr>
        <w:tc>
          <w:tcPr>
            <w:tcW w:w="4531" w:type="dxa"/>
          </w:tcPr>
          <w:p w14:paraId="53D01599" w14:textId="77777777" w:rsidR="00E9418A" w:rsidRPr="006417D0" w:rsidRDefault="00E9418A" w:rsidP="002034A4">
            <w:pPr>
              <w:pStyle w:val="Text"/>
              <w:spacing w:before="60" w:after="60" w:line="240" w:lineRule="auto"/>
              <w:rPr>
                <w:rFonts w:ascii="Arial" w:hAnsi="Arial" w:cs="Arial"/>
                <w:sz w:val="20"/>
                <w:szCs w:val="20"/>
              </w:rPr>
            </w:pPr>
            <w:bookmarkStart w:id="28" w:name="_Hlk11933279"/>
            <w:r w:rsidRPr="006417D0">
              <w:rPr>
                <w:rFonts w:ascii="Arial" w:hAnsi="Arial" w:cs="Arial"/>
                <w:b/>
                <w:sz w:val="20"/>
                <w:szCs w:val="20"/>
              </w:rPr>
              <w:t>Risiko hinreichend vermindert?</w:t>
            </w:r>
          </w:p>
        </w:tc>
        <w:tc>
          <w:tcPr>
            <w:tcW w:w="2410" w:type="dxa"/>
            <w:vAlign w:val="center"/>
          </w:tcPr>
          <w:p w14:paraId="70D96306"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662084830"/>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5EB8D237"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897084203"/>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bookmarkEnd w:id="28"/>
    </w:tbl>
    <w:p w14:paraId="1793D6DB" w14:textId="77777777" w:rsidR="00E9418A" w:rsidRDefault="00E9418A" w:rsidP="00847841">
      <w:pPr>
        <w:rPr>
          <w:sz w:val="16"/>
          <w:szCs w:val="16"/>
        </w:rPr>
      </w:pPr>
    </w:p>
    <w:p w14:paraId="1DA6443C" w14:textId="77777777" w:rsidR="00E9418A" w:rsidRDefault="00E9418A" w:rsidP="00847841">
      <w:pPr>
        <w:rPr>
          <w:sz w:val="16"/>
          <w:szCs w:val="16"/>
        </w:rPr>
      </w:pPr>
    </w:p>
    <w:p w14:paraId="0E947FE0" w14:textId="77777777" w:rsidR="00AB2932" w:rsidRDefault="00AB2932" w:rsidP="00847841">
      <w:pPr>
        <w:rPr>
          <w:sz w:val="16"/>
          <w:szCs w:val="16"/>
        </w:rPr>
      </w:pPr>
    </w:p>
    <w:p w14:paraId="71FA7230" w14:textId="77777777" w:rsidR="00AB2932" w:rsidRDefault="00AB2932" w:rsidP="00847841">
      <w:pPr>
        <w:rPr>
          <w:sz w:val="16"/>
          <w:szCs w:val="16"/>
        </w:rPr>
      </w:pPr>
    </w:p>
    <w:p w14:paraId="2FFB9606" w14:textId="77777777" w:rsidR="00AB2932" w:rsidRDefault="00AB2932" w:rsidP="00847841">
      <w:pPr>
        <w:rPr>
          <w:sz w:val="16"/>
          <w:szCs w:val="16"/>
        </w:rPr>
      </w:pPr>
    </w:p>
    <w:p w14:paraId="61B71DF3" w14:textId="31986EFF" w:rsidR="00AB2932" w:rsidRDefault="00AB2932" w:rsidP="00847841">
      <w:pPr>
        <w:rPr>
          <w:sz w:val="16"/>
          <w:szCs w:val="16"/>
        </w:rPr>
      </w:pPr>
    </w:p>
    <w:p w14:paraId="3FE6EDE6" w14:textId="6786E979" w:rsidR="00F72369" w:rsidRDefault="00F72369" w:rsidP="00847841">
      <w:pPr>
        <w:rPr>
          <w:sz w:val="16"/>
          <w:szCs w:val="16"/>
        </w:rPr>
      </w:pPr>
    </w:p>
    <w:p w14:paraId="3DB7BD45" w14:textId="4CE4D2A3" w:rsidR="00F72369" w:rsidRDefault="00F72369" w:rsidP="00847841">
      <w:pPr>
        <w:rPr>
          <w:sz w:val="16"/>
          <w:szCs w:val="16"/>
        </w:rPr>
      </w:pPr>
    </w:p>
    <w:p w14:paraId="01719780" w14:textId="7DCDCCA2" w:rsidR="00F72369" w:rsidRDefault="00F72369" w:rsidP="00847841">
      <w:pPr>
        <w:rPr>
          <w:sz w:val="16"/>
          <w:szCs w:val="16"/>
        </w:rPr>
      </w:pPr>
    </w:p>
    <w:p w14:paraId="5B305977" w14:textId="68E4FDEC" w:rsidR="00F72369" w:rsidRDefault="00F72369" w:rsidP="00847841">
      <w:pPr>
        <w:rPr>
          <w:sz w:val="16"/>
          <w:szCs w:val="16"/>
        </w:rPr>
      </w:pPr>
    </w:p>
    <w:p w14:paraId="33EE42D1" w14:textId="56861DF9" w:rsidR="00F72369" w:rsidRDefault="00F72369" w:rsidP="00847841">
      <w:pPr>
        <w:rPr>
          <w:sz w:val="16"/>
          <w:szCs w:val="16"/>
        </w:rPr>
      </w:pPr>
    </w:p>
    <w:p w14:paraId="7238AF52" w14:textId="03AAE324" w:rsidR="00F72369" w:rsidRDefault="00F72369" w:rsidP="00847841">
      <w:pPr>
        <w:rPr>
          <w:sz w:val="16"/>
          <w:szCs w:val="16"/>
        </w:rPr>
      </w:pPr>
    </w:p>
    <w:p w14:paraId="4DD8836A" w14:textId="06366136" w:rsidR="00F72369" w:rsidRDefault="00F72369" w:rsidP="00847841">
      <w:pPr>
        <w:rPr>
          <w:sz w:val="16"/>
          <w:szCs w:val="16"/>
        </w:rPr>
      </w:pPr>
    </w:p>
    <w:p w14:paraId="6F3C1713" w14:textId="6F4E3886" w:rsidR="00F72369" w:rsidRDefault="00F72369" w:rsidP="00847841">
      <w:pPr>
        <w:rPr>
          <w:sz w:val="16"/>
          <w:szCs w:val="16"/>
        </w:rPr>
      </w:pPr>
    </w:p>
    <w:p w14:paraId="26DB5A00" w14:textId="48188C70" w:rsidR="00F72369" w:rsidRDefault="00F72369" w:rsidP="00847841">
      <w:pPr>
        <w:rPr>
          <w:sz w:val="16"/>
          <w:szCs w:val="16"/>
        </w:rPr>
      </w:pPr>
    </w:p>
    <w:p w14:paraId="70D087BD" w14:textId="0AF462D0" w:rsidR="00F72369" w:rsidRDefault="00F72369" w:rsidP="00847841">
      <w:pPr>
        <w:rPr>
          <w:sz w:val="16"/>
          <w:szCs w:val="16"/>
        </w:rPr>
      </w:pPr>
    </w:p>
    <w:p w14:paraId="5C7F707F" w14:textId="200B950D" w:rsidR="00F72369" w:rsidRDefault="00F72369" w:rsidP="00847841">
      <w:pPr>
        <w:rPr>
          <w:sz w:val="16"/>
          <w:szCs w:val="16"/>
        </w:rPr>
      </w:pPr>
    </w:p>
    <w:p w14:paraId="7761D030" w14:textId="7E7CB1AD" w:rsidR="00F72369" w:rsidRDefault="00F72369" w:rsidP="00847841">
      <w:pPr>
        <w:rPr>
          <w:sz w:val="16"/>
          <w:szCs w:val="16"/>
        </w:rPr>
      </w:pPr>
    </w:p>
    <w:p w14:paraId="10B93DF3" w14:textId="2D8A4FBF" w:rsidR="00F72369" w:rsidRDefault="00F72369" w:rsidP="00847841">
      <w:pPr>
        <w:rPr>
          <w:sz w:val="16"/>
          <w:szCs w:val="16"/>
        </w:rPr>
      </w:pPr>
    </w:p>
    <w:p w14:paraId="2E221C44" w14:textId="6DA33A49" w:rsidR="00F72369" w:rsidRDefault="00F72369" w:rsidP="00847841">
      <w:pPr>
        <w:rPr>
          <w:sz w:val="16"/>
          <w:szCs w:val="16"/>
        </w:rPr>
      </w:pPr>
    </w:p>
    <w:p w14:paraId="29FFFDB4" w14:textId="5CB4AD8B" w:rsidR="00F72369" w:rsidRDefault="00F72369" w:rsidP="00847841">
      <w:pPr>
        <w:rPr>
          <w:sz w:val="16"/>
          <w:szCs w:val="16"/>
        </w:rPr>
      </w:pPr>
    </w:p>
    <w:p w14:paraId="1A728E75" w14:textId="37CFD3A1" w:rsidR="00F72369" w:rsidRDefault="00F72369" w:rsidP="00847841">
      <w:pPr>
        <w:rPr>
          <w:sz w:val="16"/>
          <w:szCs w:val="16"/>
        </w:rPr>
      </w:pPr>
    </w:p>
    <w:p w14:paraId="3AF69903" w14:textId="2158D38B" w:rsidR="00F72369" w:rsidRDefault="00F72369" w:rsidP="00847841">
      <w:pPr>
        <w:rPr>
          <w:sz w:val="16"/>
          <w:szCs w:val="16"/>
        </w:rPr>
      </w:pPr>
    </w:p>
    <w:p w14:paraId="67B851F6" w14:textId="252D3BBC" w:rsidR="00F72369" w:rsidRDefault="00F72369" w:rsidP="00847841">
      <w:pPr>
        <w:rPr>
          <w:sz w:val="16"/>
          <w:szCs w:val="16"/>
        </w:rPr>
      </w:pPr>
    </w:p>
    <w:p w14:paraId="53596E51" w14:textId="28E9FD28" w:rsidR="00F72369" w:rsidRDefault="00F72369" w:rsidP="00847841">
      <w:pPr>
        <w:rPr>
          <w:sz w:val="16"/>
          <w:szCs w:val="16"/>
        </w:rPr>
      </w:pPr>
    </w:p>
    <w:p w14:paraId="33A1B84E" w14:textId="7EDF907A" w:rsidR="00F72369" w:rsidRDefault="00F72369" w:rsidP="00847841">
      <w:pPr>
        <w:rPr>
          <w:sz w:val="16"/>
          <w:szCs w:val="16"/>
        </w:rPr>
      </w:pPr>
    </w:p>
    <w:p w14:paraId="61B69D8B" w14:textId="35C6B5D6" w:rsidR="00A04F38" w:rsidRDefault="00A04F38" w:rsidP="00847841">
      <w:pPr>
        <w:rPr>
          <w:sz w:val="16"/>
          <w:szCs w:val="16"/>
        </w:rPr>
      </w:pPr>
    </w:p>
    <w:p w14:paraId="233AB281" w14:textId="1DDEB796" w:rsidR="00A04F38" w:rsidRDefault="00A04F38" w:rsidP="00847841">
      <w:pPr>
        <w:rPr>
          <w:sz w:val="16"/>
          <w:szCs w:val="16"/>
        </w:rPr>
      </w:pPr>
    </w:p>
    <w:p w14:paraId="4F4E0340" w14:textId="77777777" w:rsidR="00A04F38" w:rsidRPr="00A04F38" w:rsidRDefault="00A04F38" w:rsidP="00A04F3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14:paraId="078FE956" w14:textId="77777777" w:rsidTr="00A04F38">
        <w:trPr>
          <w:jc w:val="center"/>
        </w:trPr>
        <w:tc>
          <w:tcPr>
            <w:tcW w:w="7230" w:type="dxa"/>
            <w:gridSpan w:val="3"/>
            <w:shd w:val="pct20" w:color="auto" w:fill="auto"/>
          </w:tcPr>
          <w:p w14:paraId="1FC1A50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62E4B4C3"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7AF79805" w14:textId="7E512E89" w:rsidR="00E9418A" w:rsidRPr="005E5E8D" w:rsidRDefault="003E51CE" w:rsidP="002034A4">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0</w:t>
            </w:r>
          </w:p>
        </w:tc>
      </w:tr>
      <w:tr w:rsidR="00E9418A" w:rsidRPr="005E5E8D" w14:paraId="05B8FDDA" w14:textId="77777777" w:rsidTr="00A04F38">
        <w:tblPrEx>
          <w:shd w:val="clear" w:color="auto" w:fill="auto"/>
        </w:tblPrEx>
        <w:trPr>
          <w:jc w:val="center"/>
        </w:trPr>
        <w:tc>
          <w:tcPr>
            <w:tcW w:w="2773" w:type="dxa"/>
          </w:tcPr>
          <w:p w14:paraId="36F742E9"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46CEC71A" w14:textId="77777777" w:rsidR="00E9418A"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p>
        </w:tc>
      </w:tr>
      <w:tr w:rsidR="00E9418A" w:rsidRPr="005E5E8D" w14:paraId="38DD6C0B" w14:textId="77777777" w:rsidTr="00A04F38">
        <w:tblPrEx>
          <w:shd w:val="clear" w:color="auto" w:fill="auto"/>
        </w:tblPrEx>
        <w:trPr>
          <w:jc w:val="center"/>
        </w:trPr>
        <w:tc>
          <w:tcPr>
            <w:tcW w:w="2773" w:type="dxa"/>
          </w:tcPr>
          <w:p w14:paraId="24EF39A9"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0883DB58" w14:textId="77777777" w:rsidR="00E9418A" w:rsidRPr="005E5E8D" w:rsidRDefault="00AB2932"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Feuer</w:t>
            </w:r>
          </w:p>
        </w:tc>
        <w:tc>
          <w:tcPr>
            <w:tcW w:w="4311" w:type="dxa"/>
            <w:gridSpan w:val="3"/>
            <w:vMerge w:val="restart"/>
            <w:vAlign w:val="center"/>
          </w:tcPr>
          <w:p w14:paraId="4582755E"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1551FDE5" wp14:editId="5362FA53">
                  <wp:extent cx="1863705" cy="1448314"/>
                  <wp:effectExtent l="0" t="0" r="381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63705" cy="1448314"/>
                          </a:xfrm>
                          <a:prstGeom prst="rect">
                            <a:avLst/>
                          </a:prstGeom>
                        </pic:spPr>
                      </pic:pic>
                    </a:graphicData>
                  </a:graphic>
                </wp:inline>
              </w:drawing>
            </w:r>
          </w:p>
        </w:tc>
      </w:tr>
      <w:tr w:rsidR="00E9418A" w:rsidRPr="005E5E8D" w14:paraId="0A8F6ABA" w14:textId="77777777" w:rsidTr="00A04F38">
        <w:tblPrEx>
          <w:shd w:val="clear" w:color="auto" w:fill="auto"/>
        </w:tblPrEx>
        <w:trPr>
          <w:jc w:val="center"/>
        </w:trPr>
        <w:tc>
          <w:tcPr>
            <w:tcW w:w="2773" w:type="dxa"/>
          </w:tcPr>
          <w:p w14:paraId="2186B41F"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47B8BFB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15A06B29"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463BD1E5"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7FF01B66"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395816C2"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036DF050"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2BA8ECC1"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0E81C684" w14:textId="77777777" w:rsidTr="00A04F38">
        <w:tblPrEx>
          <w:shd w:val="clear" w:color="auto" w:fill="auto"/>
        </w:tblPrEx>
        <w:trPr>
          <w:jc w:val="center"/>
        </w:trPr>
        <w:tc>
          <w:tcPr>
            <w:tcW w:w="2773" w:type="dxa"/>
          </w:tcPr>
          <w:p w14:paraId="3AFE276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33A7F59"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36344682"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147198C" w14:textId="77777777" w:rsidTr="00A04F38">
        <w:tblPrEx>
          <w:shd w:val="clear" w:color="auto" w:fill="auto"/>
        </w:tblPrEx>
        <w:trPr>
          <w:jc w:val="center"/>
        </w:trPr>
        <w:tc>
          <w:tcPr>
            <w:tcW w:w="2773" w:type="dxa"/>
          </w:tcPr>
          <w:p w14:paraId="23A96EE7"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36104931" w14:textId="77777777"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311" w:type="dxa"/>
            <w:gridSpan w:val="3"/>
            <w:vMerge/>
          </w:tcPr>
          <w:p w14:paraId="29D4BC43"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4AD9F4B0" w14:textId="77777777" w:rsidTr="00A04F38">
        <w:tblPrEx>
          <w:shd w:val="clear" w:color="auto" w:fill="auto"/>
        </w:tblPrEx>
        <w:trPr>
          <w:jc w:val="center"/>
        </w:trPr>
        <w:tc>
          <w:tcPr>
            <w:tcW w:w="2773" w:type="dxa"/>
          </w:tcPr>
          <w:p w14:paraId="7FAC0D70"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068C6C04" w14:textId="77777777" w:rsidR="00E9418A" w:rsidRPr="005E5E8D" w:rsidRDefault="003F7186" w:rsidP="002034A4">
            <w:pPr>
              <w:pStyle w:val="Text"/>
              <w:spacing w:before="60" w:after="60" w:line="240" w:lineRule="auto"/>
              <w:jc w:val="left"/>
              <w:rPr>
                <w:rFonts w:ascii="Arial" w:hAnsi="Arial" w:cs="Arial"/>
                <w:sz w:val="20"/>
                <w:szCs w:val="20"/>
              </w:rPr>
            </w:pPr>
            <w:r>
              <w:rPr>
                <w:rFonts w:ascii="Arial" w:hAnsi="Arial" w:cs="Arial"/>
                <w:sz w:val="20"/>
                <w:szCs w:val="20"/>
              </w:rPr>
              <w:t>Feuer</w:t>
            </w:r>
          </w:p>
        </w:tc>
        <w:tc>
          <w:tcPr>
            <w:tcW w:w="4311" w:type="dxa"/>
            <w:gridSpan w:val="3"/>
            <w:vMerge/>
          </w:tcPr>
          <w:p w14:paraId="54187F56"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3BC82BC6" w14:textId="77777777" w:rsidTr="00A04F38">
        <w:tblPrEx>
          <w:shd w:val="clear" w:color="auto" w:fill="auto"/>
        </w:tblPrEx>
        <w:trPr>
          <w:jc w:val="center"/>
        </w:trPr>
        <w:tc>
          <w:tcPr>
            <w:tcW w:w="2773" w:type="dxa"/>
          </w:tcPr>
          <w:p w14:paraId="268CD3BD"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03A3BE4C" w14:textId="77777777" w:rsidR="00E9418A" w:rsidRPr="00CC3497" w:rsidRDefault="00E9418A" w:rsidP="00577811">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577811">
              <w:rPr>
                <w:rFonts w:ascii="Arial" w:hAnsi="Arial" w:cs="Arial"/>
                <w:sz w:val="20"/>
                <w:szCs w:val="20"/>
              </w:rPr>
              <w:t xml:space="preserve">Feuer in Folge durch </w:t>
            </w:r>
            <w:r w:rsidR="00577811" w:rsidRPr="00577811">
              <w:rPr>
                <w:rFonts w:ascii="Arial" w:hAnsi="Arial" w:cs="Arial"/>
                <w:sz w:val="20"/>
                <w:szCs w:val="20"/>
              </w:rPr>
              <w:t>Entzündungen von brennbaren Materialien und Leckage von brennbaren Flüssigkeiten auf heiße Oberflächen</w:t>
            </w:r>
            <w:r w:rsidR="00401B17">
              <w:rPr>
                <w:rFonts w:ascii="Arial" w:hAnsi="Arial" w:cs="Arial"/>
                <w:sz w:val="20"/>
                <w:szCs w:val="20"/>
              </w:rPr>
              <w:t>.</w:t>
            </w:r>
          </w:p>
        </w:tc>
      </w:tr>
    </w:tbl>
    <w:p w14:paraId="09440D52"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5F5E64C5" w14:textId="77777777" w:rsidTr="002034A4">
        <w:trPr>
          <w:jc w:val="center"/>
        </w:trPr>
        <w:tc>
          <w:tcPr>
            <w:tcW w:w="9351" w:type="dxa"/>
            <w:gridSpan w:val="4"/>
            <w:shd w:val="pct20" w:color="auto" w:fill="auto"/>
          </w:tcPr>
          <w:p w14:paraId="12BFB3B8"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14:paraId="4D386F94" w14:textId="77777777" w:rsidTr="002034A4">
        <w:trPr>
          <w:jc w:val="center"/>
        </w:trPr>
        <w:tc>
          <w:tcPr>
            <w:tcW w:w="3397" w:type="dxa"/>
          </w:tcPr>
          <w:p w14:paraId="434CCBFB"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743A4408" w14:textId="77777777" w:rsidR="00E9418A" w:rsidRPr="0086709F" w:rsidRDefault="00610D89" w:rsidP="002034A4">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14:paraId="7A50DDAA"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0B54BF38"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35A8AD74" w14:textId="77777777" w:rsidTr="002034A4">
        <w:trPr>
          <w:jc w:val="center"/>
        </w:trPr>
        <w:tc>
          <w:tcPr>
            <w:tcW w:w="3397" w:type="dxa"/>
          </w:tcPr>
          <w:p w14:paraId="091D6F5D"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945FA28"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1C9AB34A"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75DCE0CA" w14:textId="77777777" w:rsidR="00E9418A" w:rsidRPr="0086709F" w:rsidRDefault="00610D89"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14:paraId="0F5B2DE8" w14:textId="77777777" w:rsidTr="002034A4">
        <w:trPr>
          <w:jc w:val="center"/>
        </w:trPr>
        <w:tc>
          <w:tcPr>
            <w:tcW w:w="3397" w:type="dxa"/>
          </w:tcPr>
          <w:p w14:paraId="23130F96"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2D49BC2B" w14:textId="77777777" w:rsidR="00E9418A" w:rsidRPr="0093691E" w:rsidRDefault="00E9418A" w:rsidP="002034A4">
            <w:pPr>
              <w:pStyle w:val="Text"/>
              <w:spacing w:before="60" w:after="60" w:line="240" w:lineRule="auto"/>
              <w:jc w:val="left"/>
              <w:rPr>
                <w:rFonts w:ascii="Arial" w:hAnsi="Arial" w:cs="Arial"/>
                <w:sz w:val="20"/>
                <w:szCs w:val="20"/>
              </w:rPr>
            </w:pPr>
            <w:r w:rsidRPr="00610D89">
              <w:rPr>
                <w:rFonts w:cs="Arial"/>
                <w:sz w:val="20"/>
                <w:szCs w:val="20"/>
              </w:rPr>
              <w:fldChar w:fldCharType="begin"/>
            </w:r>
            <w:r w:rsidRPr="0093691E">
              <w:rPr>
                <w:rFonts w:ascii="Arial" w:hAnsi="Arial" w:cs="Arial"/>
                <w:sz w:val="20"/>
                <w:szCs w:val="20"/>
              </w:rPr>
              <w:instrText xml:space="preserve"> =PRODUCT(b2;b3;d2;d3) \# "0" </w:instrText>
            </w:r>
            <w:r w:rsidRPr="00610D89">
              <w:rPr>
                <w:rFonts w:cs="Arial"/>
                <w:sz w:val="20"/>
                <w:szCs w:val="20"/>
              </w:rPr>
              <w:fldChar w:fldCharType="separate"/>
            </w:r>
            <w:r w:rsidR="00610D89" w:rsidRPr="00610D89">
              <w:rPr>
                <w:rFonts w:ascii="Arial" w:hAnsi="Arial" w:cs="Arial"/>
                <w:sz w:val="20"/>
                <w:szCs w:val="20"/>
              </w:rPr>
              <w:t>1250</w:t>
            </w:r>
            <w:r w:rsidRPr="00610D89">
              <w:rPr>
                <w:rFonts w:cs="Arial"/>
                <w:sz w:val="20"/>
                <w:szCs w:val="20"/>
              </w:rPr>
              <w:fldChar w:fldCharType="end"/>
            </w:r>
          </w:p>
        </w:tc>
        <w:tc>
          <w:tcPr>
            <w:tcW w:w="4961" w:type="dxa"/>
            <w:gridSpan w:val="2"/>
          </w:tcPr>
          <w:p w14:paraId="00C48CD3"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37FCDA0D" w14:textId="77777777" w:rsidR="00E9418A" w:rsidRDefault="00E9418A" w:rsidP="00847841">
      <w:pPr>
        <w:rPr>
          <w:sz w:val="16"/>
          <w:szCs w:val="16"/>
        </w:rPr>
      </w:pPr>
    </w:p>
    <w:p w14:paraId="7A45EF9C" w14:textId="77777777" w:rsidR="00E128BB" w:rsidRDefault="00E128BB" w:rsidP="00847841">
      <w:pPr>
        <w:rPr>
          <w:sz w:val="16"/>
          <w:szCs w:val="16"/>
        </w:rPr>
      </w:pPr>
    </w:p>
    <w:p w14:paraId="680635BF" w14:textId="77777777" w:rsidR="00E128BB" w:rsidRDefault="00E128BB" w:rsidP="00847841">
      <w:pPr>
        <w:rPr>
          <w:sz w:val="16"/>
          <w:szCs w:val="16"/>
        </w:rPr>
      </w:pPr>
    </w:p>
    <w:p w14:paraId="5148C6D0" w14:textId="77777777" w:rsidR="00E128BB" w:rsidRDefault="00E128BB" w:rsidP="00847841">
      <w:pPr>
        <w:rPr>
          <w:sz w:val="16"/>
          <w:szCs w:val="16"/>
        </w:rPr>
      </w:pPr>
    </w:p>
    <w:p w14:paraId="6FFFFF03" w14:textId="77777777" w:rsidR="00E128BB" w:rsidRDefault="00E128BB" w:rsidP="00847841">
      <w:pPr>
        <w:rPr>
          <w:sz w:val="16"/>
          <w:szCs w:val="16"/>
        </w:rPr>
      </w:pPr>
    </w:p>
    <w:p w14:paraId="4AE7140B" w14:textId="77777777" w:rsidR="00E128BB" w:rsidRDefault="00E128BB" w:rsidP="00847841">
      <w:pPr>
        <w:rPr>
          <w:sz w:val="16"/>
          <w:szCs w:val="16"/>
        </w:rPr>
      </w:pPr>
    </w:p>
    <w:p w14:paraId="1DF8D0E0" w14:textId="77777777" w:rsidR="00E128BB" w:rsidRDefault="00E128BB" w:rsidP="00847841">
      <w:pPr>
        <w:rPr>
          <w:sz w:val="16"/>
          <w:szCs w:val="16"/>
        </w:rPr>
      </w:pPr>
    </w:p>
    <w:p w14:paraId="6D71E3E9" w14:textId="77777777" w:rsidR="00E128BB" w:rsidRDefault="00E128BB" w:rsidP="00847841">
      <w:pPr>
        <w:rPr>
          <w:sz w:val="16"/>
          <w:szCs w:val="16"/>
        </w:rPr>
      </w:pPr>
    </w:p>
    <w:p w14:paraId="454146DF" w14:textId="77777777" w:rsidR="00E128BB" w:rsidRDefault="00E128BB" w:rsidP="00847841">
      <w:pPr>
        <w:rPr>
          <w:sz w:val="16"/>
          <w:szCs w:val="16"/>
        </w:rPr>
      </w:pPr>
    </w:p>
    <w:p w14:paraId="7448C222" w14:textId="77777777" w:rsidR="00E128BB" w:rsidRDefault="00E128BB" w:rsidP="00847841">
      <w:pPr>
        <w:rPr>
          <w:sz w:val="16"/>
          <w:szCs w:val="16"/>
        </w:rPr>
      </w:pPr>
    </w:p>
    <w:p w14:paraId="264C8C7D" w14:textId="77777777" w:rsidR="00E128BB" w:rsidRDefault="00E128BB" w:rsidP="00847841">
      <w:pPr>
        <w:rPr>
          <w:sz w:val="16"/>
          <w:szCs w:val="16"/>
        </w:rPr>
      </w:pPr>
    </w:p>
    <w:p w14:paraId="61B64DE2" w14:textId="77777777" w:rsidR="00E128BB" w:rsidRDefault="00E128BB" w:rsidP="00847841">
      <w:pPr>
        <w:rPr>
          <w:sz w:val="16"/>
          <w:szCs w:val="16"/>
        </w:rPr>
      </w:pPr>
    </w:p>
    <w:p w14:paraId="29D6B2F7" w14:textId="77777777" w:rsidR="00E128BB" w:rsidRDefault="00E128BB" w:rsidP="00847841">
      <w:pPr>
        <w:rPr>
          <w:sz w:val="16"/>
          <w:szCs w:val="16"/>
        </w:rPr>
      </w:pPr>
    </w:p>
    <w:p w14:paraId="2C9C7BBB" w14:textId="77777777" w:rsidR="00E9418A" w:rsidRPr="00A04F38" w:rsidRDefault="00E9418A" w:rsidP="00A04F3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0B62716B" w14:textId="77777777" w:rsidTr="002034A4">
        <w:trPr>
          <w:jc w:val="center"/>
        </w:trPr>
        <w:tc>
          <w:tcPr>
            <w:tcW w:w="7366" w:type="dxa"/>
            <w:shd w:val="pct20" w:color="auto" w:fill="auto"/>
          </w:tcPr>
          <w:p w14:paraId="0A439226" w14:textId="77777777"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5D4A6DC8" w14:textId="0DF784B9"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E9418A" w:rsidRPr="00542A3C" w14:paraId="3F50AEEE" w14:textId="77777777" w:rsidTr="002034A4">
        <w:trPr>
          <w:jc w:val="center"/>
        </w:trPr>
        <w:tc>
          <w:tcPr>
            <w:tcW w:w="7366" w:type="dxa"/>
          </w:tcPr>
          <w:p w14:paraId="5AA5CE97" w14:textId="77777777"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25F363F4" w14:textId="77777777" w:rsidR="00E9418A" w:rsidRPr="00542A3C" w:rsidRDefault="00E9418A" w:rsidP="002034A4">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054E4D1A" w14:textId="77777777" w:rsidR="00E9418A"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27F0A089" w14:textId="77777777" w:rsidR="00E9418A" w:rsidRDefault="00E9418A" w:rsidP="002034A4">
            <w:pPr>
              <w:pStyle w:val="Text"/>
              <w:spacing w:before="60" w:after="60" w:line="240" w:lineRule="auto"/>
              <w:jc w:val="left"/>
              <w:rPr>
                <w:rFonts w:ascii="Arial" w:hAnsi="Arial" w:cs="Arial"/>
                <w:sz w:val="20"/>
                <w:szCs w:val="20"/>
              </w:rPr>
            </w:pPr>
          </w:p>
          <w:p w14:paraId="554B6330" w14:textId="77777777"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482903DA" w14:textId="77777777" w:rsidR="00E128BB" w:rsidRPr="00E128BB" w:rsidRDefault="00E128BB" w:rsidP="00E128BB">
            <w:pPr>
              <w:pStyle w:val="Text"/>
              <w:spacing w:before="60" w:after="60" w:line="240" w:lineRule="auto"/>
              <w:jc w:val="left"/>
              <w:rPr>
                <w:rFonts w:ascii="Arial" w:hAnsi="Arial" w:cs="Arial"/>
                <w:sz w:val="20"/>
                <w:szCs w:val="20"/>
              </w:rPr>
            </w:pPr>
            <w:r w:rsidRPr="00E128BB">
              <w:rPr>
                <w:rFonts w:ascii="Arial" w:hAnsi="Arial" w:cs="Arial"/>
                <w:sz w:val="20"/>
                <w:szCs w:val="20"/>
              </w:rPr>
              <w:t>Gemäß EN 1114-1 Abschnitt 5.7 Gefährdungen durch Feuer:</w:t>
            </w:r>
          </w:p>
          <w:p w14:paraId="68858CBF" w14:textId="77777777" w:rsidR="00E128BB" w:rsidRPr="00E128BB" w:rsidRDefault="00E128BB" w:rsidP="00AD469B">
            <w:pPr>
              <w:pStyle w:val="Text"/>
              <w:numPr>
                <w:ilvl w:val="0"/>
                <w:numId w:val="1"/>
              </w:numPr>
              <w:spacing w:before="60" w:after="60" w:line="240" w:lineRule="auto"/>
              <w:jc w:val="left"/>
              <w:rPr>
                <w:rFonts w:ascii="Arial" w:hAnsi="Arial" w:cs="Arial"/>
                <w:sz w:val="20"/>
                <w:szCs w:val="20"/>
              </w:rPr>
            </w:pPr>
            <w:r w:rsidRPr="00E128BB">
              <w:rPr>
                <w:rFonts w:ascii="Arial" w:hAnsi="Arial" w:cs="Arial"/>
                <w:sz w:val="20"/>
                <w:szCs w:val="20"/>
              </w:rPr>
              <w:t>Heizungen sind mit einer Temperaturüberwachung und einer Temperatursteuerung</w:t>
            </w:r>
            <w:r>
              <w:rPr>
                <w:rFonts w:ascii="Arial" w:hAnsi="Arial" w:cs="Arial"/>
                <w:sz w:val="20"/>
                <w:szCs w:val="20"/>
              </w:rPr>
              <w:t xml:space="preserve"> </w:t>
            </w:r>
            <w:r w:rsidRPr="00E128BB">
              <w:rPr>
                <w:rFonts w:ascii="Arial" w:hAnsi="Arial" w:cs="Arial"/>
                <w:sz w:val="20"/>
                <w:szCs w:val="20"/>
              </w:rPr>
              <w:t>auszurüsten</w:t>
            </w:r>
            <w:r>
              <w:rPr>
                <w:rFonts w:ascii="Arial" w:hAnsi="Arial" w:cs="Arial"/>
                <w:sz w:val="20"/>
                <w:szCs w:val="20"/>
              </w:rPr>
              <w:t>;</w:t>
            </w:r>
          </w:p>
          <w:p w14:paraId="66757152" w14:textId="77777777" w:rsidR="00E9418A" w:rsidRDefault="00E128BB" w:rsidP="00AD469B">
            <w:pPr>
              <w:pStyle w:val="Text"/>
              <w:numPr>
                <w:ilvl w:val="0"/>
                <w:numId w:val="1"/>
              </w:numPr>
              <w:spacing w:before="60" w:after="60" w:line="240" w:lineRule="auto"/>
              <w:jc w:val="left"/>
              <w:rPr>
                <w:rFonts w:ascii="Arial" w:hAnsi="Arial" w:cs="Arial"/>
                <w:sz w:val="20"/>
                <w:szCs w:val="20"/>
              </w:rPr>
            </w:pPr>
            <w:r w:rsidRPr="00E128BB">
              <w:rPr>
                <w:rFonts w:ascii="Arial" w:hAnsi="Arial" w:cs="Arial"/>
                <w:sz w:val="20"/>
                <w:szCs w:val="20"/>
              </w:rPr>
              <w:t>Hydraulische Systeme und Komponenten gemäß EN ISO 4413.</w:t>
            </w:r>
          </w:p>
          <w:p w14:paraId="4289533F" w14:textId="77777777" w:rsidR="00E128BB" w:rsidRDefault="00E128BB" w:rsidP="002034A4">
            <w:pPr>
              <w:pStyle w:val="Text"/>
              <w:spacing w:before="60" w:after="60" w:line="240" w:lineRule="auto"/>
              <w:jc w:val="left"/>
              <w:rPr>
                <w:rFonts w:ascii="Arial" w:hAnsi="Arial" w:cs="Arial"/>
                <w:sz w:val="20"/>
                <w:szCs w:val="20"/>
                <w:u w:val="single"/>
              </w:rPr>
            </w:pPr>
          </w:p>
          <w:p w14:paraId="294B666A" w14:textId="77777777" w:rsidR="00E9418A"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4CA4B1C5" w14:textId="77777777" w:rsidR="00E128BB" w:rsidRPr="00E128BB" w:rsidRDefault="00E128BB" w:rsidP="00E128BB">
            <w:pPr>
              <w:pStyle w:val="Text"/>
              <w:spacing w:before="60" w:after="60" w:line="240" w:lineRule="auto"/>
              <w:jc w:val="left"/>
              <w:rPr>
                <w:rFonts w:ascii="Arial" w:hAnsi="Arial" w:cs="Arial"/>
                <w:sz w:val="20"/>
                <w:szCs w:val="20"/>
              </w:rPr>
            </w:pPr>
            <w:r w:rsidRPr="00E128BB">
              <w:rPr>
                <w:rFonts w:ascii="Arial" w:hAnsi="Arial" w:cs="Arial"/>
                <w:sz w:val="20"/>
                <w:szCs w:val="20"/>
              </w:rPr>
              <w:t>Gemäß EN 1114-1 Abschnitt 5.7 Gefährdungen durch Feuer (Betriebsanleitung):</w:t>
            </w:r>
          </w:p>
          <w:p w14:paraId="6544B46C" w14:textId="77777777" w:rsidR="00E128BB" w:rsidRPr="00E128BB" w:rsidRDefault="00E128BB" w:rsidP="00AD469B">
            <w:pPr>
              <w:pStyle w:val="Text"/>
              <w:numPr>
                <w:ilvl w:val="0"/>
                <w:numId w:val="1"/>
              </w:numPr>
              <w:spacing w:before="60" w:after="60" w:line="240" w:lineRule="auto"/>
              <w:jc w:val="left"/>
              <w:rPr>
                <w:rFonts w:ascii="Arial" w:hAnsi="Arial" w:cs="Arial"/>
                <w:sz w:val="20"/>
                <w:szCs w:val="20"/>
              </w:rPr>
            </w:pPr>
            <w:r w:rsidRPr="00E128BB">
              <w:rPr>
                <w:rFonts w:ascii="Arial" w:hAnsi="Arial" w:cs="Arial"/>
                <w:sz w:val="20"/>
                <w:szCs w:val="20"/>
              </w:rPr>
              <w:t>Empfehlungen, dass die Maschine sauber zu halten ist, um Gefährdungen durch</w:t>
            </w:r>
            <w:r>
              <w:rPr>
                <w:rFonts w:ascii="Arial" w:hAnsi="Arial" w:cs="Arial"/>
                <w:sz w:val="20"/>
                <w:szCs w:val="20"/>
              </w:rPr>
              <w:t xml:space="preserve"> </w:t>
            </w:r>
            <w:r w:rsidRPr="00E128BB">
              <w:rPr>
                <w:rFonts w:ascii="Arial" w:hAnsi="Arial" w:cs="Arial"/>
                <w:sz w:val="20"/>
                <w:szCs w:val="20"/>
              </w:rPr>
              <w:t>Feuer zu vermeiden, falls überhitztes Material austreten kann</w:t>
            </w:r>
            <w:r>
              <w:rPr>
                <w:rFonts w:ascii="Arial" w:hAnsi="Arial" w:cs="Arial"/>
                <w:sz w:val="20"/>
                <w:szCs w:val="20"/>
              </w:rPr>
              <w:t>;</w:t>
            </w:r>
          </w:p>
          <w:p w14:paraId="17CA759E" w14:textId="77777777"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4D0EF4D5" w14:textId="77777777" w:rsidR="00E9418A"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51D35F54" w14:textId="77777777"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5B2079EB" w14:textId="39CDD922" w:rsidR="00FD2453" w:rsidRDefault="00FD2453" w:rsidP="00FD2453">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14:paraId="618C36D5" w14:textId="77777777" w:rsidR="00FD2453" w:rsidRDefault="00FD2453" w:rsidP="009E01F6">
            <w:pPr>
              <w:pStyle w:val="Text"/>
              <w:spacing w:before="60" w:after="60" w:line="240" w:lineRule="auto"/>
              <w:jc w:val="left"/>
              <w:rPr>
                <w:rFonts w:ascii="Arial" w:hAnsi="Arial" w:cs="Arial"/>
                <w:sz w:val="20"/>
                <w:szCs w:val="20"/>
              </w:rPr>
            </w:pPr>
          </w:p>
          <w:p w14:paraId="34FCEC16" w14:textId="17E905B2" w:rsidR="00E9418A" w:rsidRDefault="00E9418A" w:rsidP="009E01F6">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w:t>
            </w:r>
            <w:r w:rsidR="00D3161E">
              <w:rPr>
                <w:rFonts w:ascii="Arial" w:hAnsi="Arial" w:cs="Arial"/>
                <w:sz w:val="20"/>
                <w:szCs w:val="20"/>
              </w:rPr>
              <w:t>:2011, Pkt</w:t>
            </w:r>
            <w:r w:rsidR="009E01F6">
              <w:rPr>
                <w:rFonts w:ascii="Arial" w:hAnsi="Arial" w:cs="Arial"/>
                <w:sz w:val="20"/>
                <w:szCs w:val="20"/>
              </w:rPr>
              <w:t>. 5.7</w:t>
            </w:r>
          </w:p>
          <w:p w14:paraId="2A6AA178" w14:textId="77777777" w:rsidR="009E01F6" w:rsidRPr="00542A3C" w:rsidRDefault="009E01F6" w:rsidP="009E01F6">
            <w:pPr>
              <w:pStyle w:val="Text"/>
              <w:spacing w:before="60" w:after="60" w:line="240" w:lineRule="auto"/>
              <w:jc w:val="left"/>
              <w:rPr>
                <w:rFonts w:ascii="Arial" w:hAnsi="Arial" w:cs="Arial"/>
                <w:sz w:val="20"/>
                <w:szCs w:val="20"/>
              </w:rPr>
            </w:pPr>
          </w:p>
          <w:p w14:paraId="65F9E846" w14:textId="484347BB" w:rsidR="00E9418A" w:rsidRPr="00542A3C" w:rsidRDefault="00610D89" w:rsidP="009E01F6">
            <w:pPr>
              <w:pStyle w:val="Text"/>
              <w:spacing w:before="60" w:after="60" w:line="240" w:lineRule="auto"/>
              <w:jc w:val="left"/>
              <w:rPr>
                <w:rFonts w:ascii="Arial" w:hAnsi="Arial" w:cs="Arial"/>
                <w:sz w:val="20"/>
                <w:szCs w:val="20"/>
              </w:rPr>
            </w:pPr>
            <w:r>
              <w:rPr>
                <w:rFonts w:ascii="Arial" w:hAnsi="Arial" w:cs="Arial"/>
                <w:sz w:val="20"/>
                <w:szCs w:val="20"/>
              </w:rPr>
              <w:t>EN ISO 4413</w:t>
            </w:r>
            <w:r w:rsidR="009E01F6">
              <w:rPr>
                <w:rFonts w:ascii="Arial" w:hAnsi="Arial" w:cs="Arial"/>
                <w:sz w:val="20"/>
                <w:szCs w:val="20"/>
              </w:rPr>
              <w:t>:2010</w:t>
            </w:r>
          </w:p>
        </w:tc>
      </w:tr>
    </w:tbl>
    <w:p w14:paraId="1553B0B6" w14:textId="334F4669"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14:paraId="204A0B76" w14:textId="77777777" w:rsidTr="00806B44">
        <w:trPr>
          <w:jc w:val="center"/>
        </w:trPr>
        <w:tc>
          <w:tcPr>
            <w:tcW w:w="7366" w:type="dxa"/>
            <w:shd w:val="pct20" w:color="auto" w:fill="auto"/>
          </w:tcPr>
          <w:p w14:paraId="21DAC5BC" w14:textId="77777777" w:rsidR="0091520E" w:rsidRPr="00492AD5" w:rsidRDefault="0091520E" w:rsidP="002913DF">
            <w:pPr>
              <w:pStyle w:val="Text"/>
              <w:spacing w:before="60" w:after="60" w:line="240" w:lineRule="auto"/>
              <w:rPr>
                <w:rFonts w:cs="Arial"/>
                <w:sz w:val="20"/>
                <w:szCs w:val="20"/>
              </w:rPr>
            </w:pPr>
            <w:bookmarkStart w:id="29" w:name="_Hlk83630044"/>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60E0848D"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12A07563" w14:textId="77777777" w:rsidTr="00806B44">
        <w:trPr>
          <w:jc w:val="center"/>
        </w:trPr>
        <w:tc>
          <w:tcPr>
            <w:tcW w:w="7366" w:type="dxa"/>
          </w:tcPr>
          <w:p w14:paraId="53A67978"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178BDD7" w14:textId="77777777" w:rsidR="00D3161E" w:rsidRDefault="00D3161E" w:rsidP="00D3161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668E23C2" w14:textId="77777777" w:rsidR="0091520E" w:rsidRDefault="0091520E" w:rsidP="002913DF">
            <w:pPr>
              <w:pStyle w:val="Text"/>
              <w:spacing w:before="60" w:after="60" w:line="240" w:lineRule="auto"/>
              <w:jc w:val="left"/>
              <w:rPr>
                <w:rFonts w:ascii="Arial" w:hAnsi="Arial" w:cs="Arial"/>
                <w:sz w:val="20"/>
                <w:szCs w:val="20"/>
                <w:u w:val="single"/>
              </w:rPr>
            </w:pPr>
          </w:p>
          <w:p w14:paraId="75FEC39B"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1D9ADBED" w14:textId="77777777" w:rsidR="00FD2453"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Heiße Maschinenteile, mit Ausnahme derjenigen, die aus betriebsbedingten oder verfahrenstechnischen</w:t>
            </w:r>
            <w:r>
              <w:rPr>
                <w:rFonts w:ascii="Arial" w:hAnsi="Arial" w:cs="Arial"/>
                <w:sz w:val="20"/>
                <w:szCs w:val="20"/>
              </w:rPr>
              <w:t xml:space="preserve"> </w:t>
            </w:r>
            <w:r w:rsidRPr="00836DDB">
              <w:rPr>
                <w:rFonts w:ascii="Arial" w:hAnsi="Arial" w:cs="Arial"/>
                <w:sz w:val="20"/>
                <w:szCs w:val="20"/>
              </w:rPr>
              <w:t xml:space="preserve">Gründen nicht abgedeckt werden können, z. B. </w:t>
            </w:r>
            <w:proofErr w:type="spellStart"/>
            <w:r w:rsidRPr="00836DDB">
              <w:rPr>
                <w:rFonts w:ascii="Arial" w:hAnsi="Arial" w:cs="Arial"/>
                <w:sz w:val="20"/>
                <w:szCs w:val="20"/>
              </w:rPr>
              <w:t>Extrudierköpfe</w:t>
            </w:r>
            <w:proofErr w:type="spellEnd"/>
            <w:r w:rsidRPr="00836DDB">
              <w:rPr>
                <w:rFonts w:ascii="Arial" w:hAnsi="Arial" w:cs="Arial"/>
                <w:sz w:val="20"/>
                <w:szCs w:val="20"/>
              </w:rPr>
              <w:t>, müssen gegen zufälliges Berühren durch</w:t>
            </w:r>
            <w:r>
              <w:rPr>
                <w:rFonts w:ascii="Arial" w:hAnsi="Arial" w:cs="Arial"/>
                <w:sz w:val="20"/>
                <w:szCs w:val="20"/>
              </w:rPr>
              <w:t xml:space="preserve"> </w:t>
            </w:r>
            <w:r w:rsidRPr="00836DDB">
              <w:rPr>
                <w:rFonts w:ascii="Arial" w:hAnsi="Arial" w:cs="Arial"/>
                <w:sz w:val="20"/>
                <w:szCs w:val="20"/>
              </w:rPr>
              <w:t xml:space="preserve">Verwendung von Isoliermaterial oder abweisenden Schutzeinrichtungen gesichert sein. </w:t>
            </w:r>
            <w:r>
              <w:rPr>
                <w:rFonts w:ascii="Arial" w:hAnsi="Arial" w:cs="Arial"/>
                <w:sz w:val="20"/>
                <w:szCs w:val="20"/>
              </w:rPr>
              <w:t xml:space="preserve">Verbrennungsschwellwerte </w:t>
            </w:r>
            <w:r w:rsidRPr="00836DDB">
              <w:rPr>
                <w:rFonts w:ascii="Arial" w:hAnsi="Arial" w:cs="Arial"/>
                <w:sz w:val="20"/>
                <w:szCs w:val="20"/>
              </w:rPr>
              <w:t>siehe EN ISO 13732-1:2008.</w:t>
            </w:r>
          </w:p>
          <w:p w14:paraId="58F3D3AF" w14:textId="77777777" w:rsidR="00FD2453" w:rsidRDefault="00FD2453" w:rsidP="00FD2453">
            <w:pPr>
              <w:pStyle w:val="Text"/>
              <w:spacing w:before="60" w:after="60" w:line="240" w:lineRule="auto"/>
              <w:jc w:val="left"/>
              <w:rPr>
                <w:rFonts w:ascii="Arial" w:hAnsi="Arial" w:cs="Arial"/>
                <w:sz w:val="20"/>
                <w:szCs w:val="20"/>
              </w:rPr>
            </w:pPr>
          </w:p>
          <w:p w14:paraId="1D0CD072" w14:textId="77777777" w:rsidR="00FD2453"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Es müssen Warnschilder auf oder nahe den freiliegenden heißen Maschinenteilen vorgesehen werden. In der Betriebsanleitung müssen Informationen und Empfehlungen über das Tragen persönlicher Schutzausrüstung gemacht werden.</w:t>
            </w:r>
          </w:p>
          <w:p w14:paraId="0FA56029" w14:textId="77777777" w:rsidR="00FD2453" w:rsidRDefault="00FD2453" w:rsidP="00FD2453">
            <w:pPr>
              <w:pStyle w:val="Text"/>
              <w:spacing w:before="60" w:after="60" w:line="240" w:lineRule="auto"/>
              <w:jc w:val="left"/>
              <w:rPr>
                <w:rFonts w:ascii="Arial" w:hAnsi="Arial" w:cs="Arial"/>
                <w:sz w:val="20"/>
                <w:szCs w:val="20"/>
              </w:rPr>
            </w:pPr>
          </w:p>
          <w:p w14:paraId="5666C7F4" w14:textId="77777777" w:rsidR="00FD2453" w:rsidRPr="00836DDB"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Es müssen die Herstellerangaben der Zukaufteile (z.B. Motoren) beachtet werden. "Hitzenester" sind konstruktiv zu verhindern. Für Motoren muss ausreichend Platz und Belüftung vorgesehen werden</w:t>
            </w:r>
            <w:r>
              <w:rPr>
                <w:rFonts w:ascii="Arial" w:hAnsi="Arial" w:cs="Arial"/>
                <w:sz w:val="20"/>
                <w:szCs w:val="20"/>
              </w:rPr>
              <w:t>.</w:t>
            </w:r>
          </w:p>
          <w:p w14:paraId="1050DB6D" w14:textId="77777777" w:rsidR="0091520E" w:rsidRDefault="0091520E" w:rsidP="002913DF">
            <w:pPr>
              <w:pStyle w:val="Text"/>
              <w:spacing w:before="60" w:after="60" w:line="240" w:lineRule="auto"/>
              <w:jc w:val="left"/>
              <w:rPr>
                <w:rFonts w:cs="Arial"/>
                <w:sz w:val="20"/>
                <w:szCs w:val="20"/>
                <w:u w:val="single"/>
              </w:rPr>
            </w:pPr>
          </w:p>
          <w:p w14:paraId="08FE9B73"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200F34CF" w14:textId="77777777" w:rsidR="00D3161E" w:rsidRDefault="00D3161E"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0269AA2B" w14:textId="77777777" w:rsidR="00D3161E" w:rsidRPr="00500292" w:rsidRDefault="00D3161E"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2A9E3CC2" w14:textId="610C011F" w:rsidR="0091520E" w:rsidRPr="00473A4D" w:rsidRDefault="00D3161E"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6150A9D8" w14:textId="77777777" w:rsidR="00FD2453"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5.7</w:t>
            </w:r>
          </w:p>
          <w:p w14:paraId="138D97E0" w14:textId="77777777" w:rsidR="0091520E" w:rsidRPr="00473A4D" w:rsidRDefault="0091520E" w:rsidP="002913DF">
            <w:pPr>
              <w:pStyle w:val="Text"/>
              <w:spacing w:before="60" w:after="60" w:line="240" w:lineRule="auto"/>
              <w:jc w:val="left"/>
              <w:rPr>
                <w:rFonts w:ascii="Arial" w:hAnsi="Arial" w:cs="Arial"/>
                <w:sz w:val="20"/>
                <w:szCs w:val="20"/>
                <w:u w:val="single"/>
              </w:rPr>
            </w:pPr>
          </w:p>
          <w:p w14:paraId="3A082519" w14:textId="77777777" w:rsidR="0091520E" w:rsidRDefault="0091520E" w:rsidP="002913DF">
            <w:pPr>
              <w:pStyle w:val="Text"/>
              <w:spacing w:before="60" w:after="60" w:line="240" w:lineRule="auto"/>
              <w:rPr>
                <w:rFonts w:ascii="Arial" w:hAnsi="Arial" w:cs="Arial"/>
                <w:sz w:val="20"/>
                <w:szCs w:val="20"/>
              </w:rPr>
            </w:pPr>
          </w:p>
          <w:p w14:paraId="6583F6D0" w14:textId="77777777" w:rsidR="0091520E" w:rsidRPr="00492AD5" w:rsidRDefault="0091520E" w:rsidP="002913DF">
            <w:pPr>
              <w:pStyle w:val="Text"/>
              <w:spacing w:before="60" w:after="60" w:line="240" w:lineRule="auto"/>
              <w:jc w:val="left"/>
              <w:rPr>
                <w:rFonts w:ascii="Arial" w:hAnsi="Arial" w:cs="Arial"/>
                <w:sz w:val="20"/>
                <w:szCs w:val="20"/>
              </w:rPr>
            </w:pPr>
          </w:p>
        </w:tc>
      </w:tr>
      <w:bookmarkEnd w:id="29"/>
    </w:tbl>
    <w:p w14:paraId="034D099B" w14:textId="3D764285" w:rsidR="0091520E" w:rsidRDefault="0091520E" w:rsidP="00847841">
      <w:pPr>
        <w:rPr>
          <w:sz w:val="16"/>
          <w:szCs w:val="16"/>
        </w:rPr>
      </w:pPr>
    </w:p>
    <w:p w14:paraId="7CE2BF88" w14:textId="4011CB49" w:rsidR="0091520E" w:rsidRDefault="0091520E" w:rsidP="00847841">
      <w:pPr>
        <w:rPr>
          <w:sz w:val="16"/>
          <w:szCs w:val="16"/>
        </w:rPr>
      </w:pPr>
    </w:p>
    <w:p w14:paraId="05B07BBA" w14:textId="2D59DE1E" w:rsidR="00FD2453" w:rsidRDefault="00FD2453" w:rsidP="00847841">
      <w:pPr>
        <w:rPr>
          <w:sz w:val="16"/>
          <w:szCs w:val="16"/>
        </w:rPr>
      </w:pPr>
    </w:p>
    <w:p w14:paraId="6BAAF5BE" w14:textId="77777777" w:rsidR="00153F7F" w:rsidRDefault="00153F7F" w:rsidP="00847841">
      <w:pPr>
        <w:rPr>
          <w:sz w:val="16"/>
          <w:szCs w:val="16"/>
        </w:rPr>
      </w:pPr>
    </w:p>
    <w:p w14:paraId="0FDF59A7" w14:textId="77777777" w:rsidR="00FD2453" w:rsidRPr="00153F7F" w:rsidRDefault="00FD2453" w:rsidP="00153F7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425ABA53" w14:textId="77777777" w:rsidTr="002034A4">
        <w:trPr>
          <w:jc w:val="center"/>
        </w:trPr>
        <w:tc>
          <w:tcPr>
            <w:tcW w:w="9351" w:type="dxa"/>
            <w:gridSpan w:val="4"/>
            <w:shd w:val="pct20" w:color="auto" w:fill="auto"/>
          </w:tcPr>
          <w:p w14:paraId="46AEFE33"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14:paraId="63F5C290" w14:textId="77777777" w:rsidTr="002034A4">
        <w:trPr>
          <w:jc w:val="center"/>
        </w:trPr>
        <w:tc>
          <w:tcPr>
            <w:tcW w:w="3397" w:type="dxa"/>
          </w:tcPr>
          <w:p w14:paraId="2DAAED27"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1158B355" w14:textId="77777777" w:rsidR="00E9418A" w:rsidRPr="004C36B1" w:rsidRDefault="0012070D" w:rsidP="002034A4">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12E48645"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63FFB5FE"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01327893" w14:textId="77777777" w:rsidTr="002034A4">
        <w:trPr>
          <w:jc w:val="center"/>
        </w:trPr>
        <w:tc>
          <w:tcPr>
            <w:tcW w:w="3397" w:type="dxa"/>
          </w:tcPr>
          <w:p w14:paraId="663600B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40C6C76C"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24DD4AA2"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5884FEDE" w14:textId="77777777" w:rsidR="00E9418A" w:rsidRPr="004C36B1" w:rsidRDefault="0012070D"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14:paraId="592156C0" w14:textId="77777777" w:rsidTr="002034A4">
        <w:trPr>
          <w:jc w:val="center"/>
        </w:trPr>
        <w:tc>
          <w:tcPr>
            <w:tcW w:w="3397" w:type="dxa"/>
          </w:tcPr>
          <w:p w14:paraId="08483E6D"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68F96B7" w14:textId="77777777" w:rsidR="00E9418A" w:rsidRPr="004C36B1" w:rsidRDefault="00E9418A" w:rsidP="002034A4">
            <w:pPr>
              <w:pStyle w:val="Text"/>
              <w:spacing w:before="60" w:after="60" w:line="240" w:lineRule="auto"/>
              <w:rPr>
                <w:rFonts w:ascii="Arial" w:hAnsi="Arial" w:cs="Arial"/>
                <w:sz w:val="20"/>
                <w:szCs w:val="20"/>
              </w:rPr>
            </w:pPr>
            <w:r w:rsidRPr="0012070D">
              <w:rPr>
                <w:rFonts w:cs="Arial"/>
                <w:sz w:val="20"/>
                <w:szCs w:val="20"/>
              </w:rPr>
              <w:fldChar w:fldCharType="begin"/>
            </w:r>
            <w:r w:rsidRPr="004C36B1">
              <w:rPr>
                <w:rFonts w:ascii="Arial" w:hAnsi="Arial" w:cs="Arial"/>
                <w:sz w:val="20"/>
                <w:szCs w:val="20"/>
              </w:rPr>
              <w:instrText xml:space="preserve"> =PRODUCT(b2;b3;d2;d3) \# "0" </w:instrText>
            </w:r>
            <w:r w:rsidRPr="0012070D">
              <w:rPr>
                <w:rFonts w:cs="Arial"/>
                <w:sz w:val="20"/>
                <w:szCs w:val="20"/>
              </w:rPr>
              <w:fldChar w:fldCharType="separate"/>
            </w:r>
            <w:r w:rsidR="0012070D" w:rsidRPr="0012070D">
              <w:rPr>
                <w:rFonts w:ascii="Arial" w:hAnsi="Arial" w:cs="Arial"/>
                <w:sz w:val="20"/>
                <w:szCs w:val="20"/>
              </w:rPr>
              <w:t>8</w:t>
            </w:r>
            <w:r w:rsidRPr="0012070D">
              <w:rPr>
                <w:rFonts w:cs="Arial"/>
                <w:sz w:val="20"/>
                <w:szCs w:val="20"/>
              </w:rPr>
              <w:fldChar w:fldCharType="end"/>
            </w:r>
          </w:p>
        </w:tc>
        <w:tc>
          <w:tcPr>
            <w:tcW w:w="4961" w:type="dxa"/>
            <w:gridSpan w:val="2"/>
          </w:tcPr>
          <w:p w14:paraId="5D95DBE2" w14:textId="77777777" w:rsidR="00E9418A" w:rsidRPr="002F67D4" w:rsidRDefault="00E9418A" w:rsidP="002034A4">
            <w:pPr>
              <w:pStyle w:val="Text"/>
              <w:spacing w:before="60" w:after="60" w:line="240" w:lineRule="auto"/>
              <w:jc w:val="left"/>
              <w:rPr>
                <w:rFonts w:ascii="Arial" w:hAnsi="Arial" w:cs="Arial"/>
                <w:bCs/>
                <w:sz w:val="20"/>
                <w:szCs w:val="20"/>
              </w:rPr>
            </w:pPr>
            <w:r w:rsidRPr="004C36B1">
              <w:rPr>
                <w:rFonts w:ascii="Arial" w:hAnsi="Arial" w:cs="Arial"/>
                <w:b/>
                <w:sz w:val="20"/>
                <w:szCs w:val="20"/>
              </w:rPr>
              <w:t xml:space="preserve">Risikohöhe: </w:t>
            </w:r>
            <w:r w:rsidR="002F67D4">
              <w:rPr>
                <w:rFonts w:ascii="Arial" w:hAnsi="Arial" w:cs="Arial"/>
                <w:bCs/>
                <w:sz w:val="20"/>
                <w:szCs w:val="20"/>
              </w:rPr>
              <w:t>gering</w:t>
            </w:r>
          </w:p>
        </w:tc>
      </w:tr>
    </w:tbl>
    <w:p w14:paraId="6F09E1EF"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665AC360" w14:textId="77777777" w:rsidTr="002034A4">
        <w:trPr>
          <w:jc w:val="center"/>
        </w:trPr>
        <w:tc>
          <w:tcPr>
            <w:tcW w:w="4531" w:type="dxa"/>
          </w:tcPr>
          <w:p w14:paraId="692D7406" w14:textId="77777777"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0FC90118"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30638830"/>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2D3BB350"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023171995"/>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4306265F" w14:textId="77777777" w:rsidR="00E9418A" w:rsidRDefault="00E9418A" w:rsidP="00847841">
      <w:pPr>
        <w:rPr>
          <w:sz w:val="16"/>
          <w:szCs w:val="16"/>
        </w:rPr>
      </w:pPr>
    </w:p>
    <w:p w14:paraId="5DFAE4F3" w14:textId="77777777" w:rsidR="00E9418A" w:rsidRDefault="00E9418A" w:rsidP="00847841">
      <w:pPr>
        <w:rPr>
          <w:sz w:val="16"/>
          <w:szCs w:val="16"/>
        </w:rPr>
      </w:pPr>
    </w:p>
    <w:p w14:paraId="7D2E2154" w14:textId="77777777" w:rsidR="00F2659C" w:rsidRDefault="00F2659C" w:rsidP="00847841">
      <w:pPr>
        <w:rPr>
          <w:sz w:val="16"/>
          <w:szCs w:val="16"/>
        </w:rPr>
      </w:pPr>
    </w:p>
    <w:p w14:paraId="6DC198A9" w14:textId="77777777" w:rsidR="00F2659C" w:rsidRDefault="00F2659C" w:rsidP="00847841">
      <w:pPr>
        <w:rPr>
          <w:sz w:val="16"/>
          <w:szCs w:val="16"/>
        </w:rPr>
      </w:pPr>
    </w:p>
    <w:p w14:paraId="370A830E" w14:textId="46E15D3F" w:rsidR="00F2659C" w:rsidRDefault="00F2659C" w:rsidP="00847841">
      <w:pPr>
        <w:rPr>
          <w:sz w:val="16"/>
          <w:szCs w:val="16"/>
        </w:rPr>
      </w:pPr>
    </w:p>
    <w:p w14:paraId="4EC31320" w14:textId="2CC19947" w:rsidR="00C311DF" w:rsidRDefault="00C311DF" w:rsidP="00847841">
      <w:pPr>
        <w:rPr>
          <w:sz w:val="16"/>
          <w:szCs w:val="16"/>
        </w:rPr>
      </w:pPr>
    </w:p>
    <w:p w14:paraId="1A220CCA" w14:textId="27516C9D" w:rsidR="00C311DF" w:rsidRDefault="00C311DF" w:rsidP="00847841">
      <w:pPr>
        <w:rPr>
          <w:sz w:val="16"/>
          <w:szCs w:val="16"/>
        </w:rPr>
      </w:pPr>
    </w:p>
    <w:p w14:paraId="79C08498" w14:textId="69ABB8F2" w:rsidR="00C311DF" w:rsidRDefault="00C311DF" w:rsidP="00847841">
      <w:pPr>
        <w:rPr>
          <w:sz w:val="16"/>
          <w:szCs w:val="16"/>
        </w:rPr>
      </w:pPr>
    </w:p>
    <w:p w14:paraId="7BE31452" w14:textId="518F8A05" w:rsidR="00C311DF" w:rsidRDefault="00C311DF" w:rsidP="00847841">
      <w:pPr>
        <w:rPr>
          <w:sz w:val="16"/>
          <w:szCs w:val="16"/>
        </w:rPr>
      </w:pPr>
    </w:p>
    <w:p w14:paraId="0AAEC1F4" w14:textId="6D5362D6" w:rsidR="00C311DF" w:rsidRDefault="00C311DF" w:rsidP="00847841">
      <w:pPr>
        <w:rPr>
          <w:sz w:val="16"/>
          <w:szCs w:val="16"/>
        </w:rPr>
      </w:pPr>
    </w:p>
    <w:p w14:paraId="3303AA99" w14:textId="2EB476FD" w:rsidR="00C311DF" w:rsidRDefault="00C311DF" w:rsidP="00847841">
      <w:pPr>
        <w:rPr>
          <w:sz w:val="16"/>
          <w:szCs w:val="16"/>
        </w:rPr>
      </w:pPr>
    </w:p>
    <w:p w14:paraId="5C45A5B8" w14:textId="76F36D91" w:rsidR="00C311DF" w:rsidRDefault="00C311DF" w:rsidP="00847841">
      <w:pPr>
        <w:rPr>
          <w:sz w:val="16"/>
          <w:szCs w:val="16"/>
        </w:rPr>
      </w:pPr>
    </w:p>
    <w:p w14:paraId="73BF38D3" w14:textId="09F3FF40" w:rsidR="00C311DF" w:rsidRDefault="00C311DF" w:rsidP="00847841">
      <w:pPr>
        <w:rPr>
          <w:sz w:val="16"/>
          <w:szCs w:val="16"/>
        </w:rPr>
      </w:pPr>
    </w:p>
    <w:p w14:paraId="7093F2D1" w14:textId="76D74172" w:rsidR="00C311DF" w:rsidRDefault="00C311DF" w:rsidP="00847841">
      <w:pPr>
        <w:rPr>
          <w:sz w:val="16"/>
          <w:szCs w:val="16"/>
        </w:rPr>
      </w:pPr>
    </w:p>
    <w:p w14:paraId="3AF6A6A1" w14:textId="23633DD7" w:rsidR="00C311DF" w:rsidRDefault="00C311DF" w:rsidP="00847841">
      <w:pPr>
        <w:rPr>
          <w:sz w:val="16"/>
          <w:szCs w:val="16"/>
        </w:rPr>
      </w:pPr>
    </w:p>
    <w:p w14:paraId="3148224B" w14:textId="37587223" w:rsidR="00C311DF" w:rsidRDefault="00C311DF" w:rsidP="00847841">
      <w:pPr>
        <w:rPr>
          <w:sz w:val="16"/>
          <w:szCs w:val="16"/>
        </w:rPr>
      </w:pPr>
    </w:p>
    <w:p w14:paraId="571F68DA" w14:textId="6B065F9D" w:rsidR="00C311DF" w:rsidRDefault="00C311DF" w:rsidP="00847841">
      <w:pPr>
        <w:rPr>
          <w:sz w:val="16"/>
          <w:szCs w:val="16"/>
        </w:rPr>
      </w:pPr>
    </w:p>
    <w:p w14:paraId="6E8F03DE" w14:textId="7F9442F9" w:rsidR="00C311DF" w:rsidRDefault="00C311DF" w:rsidP="00847841">
      <w:pPr>
        <w:rPr>
          <w:sz w:val="16"/>
          <w:szCs w:val="16"/>
        </w:rPr>
      </w:pPr>
    </w:p>
    <w:p w14:paraId="75DA36E0" w14:textId="4F782948" w:rsidR="00C311DF" w:rsidRDefault="00C311DF" w:rsidP="00847841">
      <w:pPr>
        <w:rPr>
          <w:sz w:val="16"/>
          <w:szCs w:val="16"/>
        </w:rPr>
      </w:pPr>
    </w:p>
    <w:p w14:paraId="4FD49D60" w14:textId="2AA64D22" w:rsidR="00C311DF" w:rsidRDefault="00C311DF" w:rsidP="00847841">
      <w:pPr>
        <w:rPr>
          <w:sz w:val="16"/>
          <w:szCs w:val="16"/>
        </w:rPr>
      </w:pPr>
    </w:p>
    <w:p w14:paraId="48E9E259" w14:textId="4F9D57BC" w:rsidR="00C311DF" w:rsidRDefault="00C311DF" w:rsidP="00847841">
      <w:pPr>
        <w:rPr>
          <w:sz w:val="16"/>
          <w:szCs w:val="16"/>
        </w:rPr>
      </w:pPr>
    </w:p>
    <w:p w14:paraId="623B943F" w14:textId="22B323A2" w:rsidR="00C311DF" w:rsidRDefault="00C311DF" w:rsidP="00847841">
      <w:pPr>
        <w:rPr>
          <w:sz w:val="16"/>
          <w:szCs w:val="16"/>
        </w:rPr>
      </w:pPr>
    </w:p>
    <w:p w14:paraId="4D6AC329" w14:textId="13CDD669" w:rsidR="00C311DF" w:rsidRDefault="00C311DF" w:rsidP="00847841">
      <w:pPr>
        <w:rPr>
          <w:sz w:val="16"/>
          <w:szCs w:val="16"/>
        </w:rPr>
      </w:pPr>
    </w:p>
    <w:p w14:paraId="5AA73DCE" w14:textId="46BB76F5" w:rsidR="00C311DF" w:rsidRDefault="00C311DF" w:rsidP="00847841">
      <w:pPr>
        <w:rPr>
          <w:sz w:val="16"/>
          <w:szCs w:val="16"/>
        </w:rPr>
      </w:pPr>
    </w:p>
    <w:p w14:paraId="20CF64F4" w14:textId="4F60B736" w:rsidR="007466F4" w:rsidRDefault="007466F4" w:rsidP="00847841">
      <w:pPr>
        <w:rPr>
          <w:sz w:val="16"/>
          <w:szCs w:val="16"/>
        </w:rPr>
      </w:pPr>
    </w:p>
    <w:p w14:paraId="4C6172E6" w14:textId="5181CB0E" w:rsidR="007466F4" w:rsidRDefault="007466F4" w:rsidP="00847841">
      <w:pPr>
        <w:rPr>
          <w:sz w:val="16"/>
          <w:szCs w:val="16"/>
        </w:rPr>
      </w:pPr>
    </w:p>
    <w:p w14:paraId="7B57A855" w14:textId="77777777" w:rsidR="007466F4" w:rsidRDefault="007466F4" w:rsidP="00153F7F">
      <w:pPr>
        <w:tabs>
          <w:tab w:val="left" w:pos="1476"/>
        </w:tabs>
        <w:spacing w:after="0" w:line="240" w:lineRule="auto"/>
        <w:rPr>
          <w:sz w:val="16"/>
          <w:szCs w:val="16"/>
        </w:rPr>
      </w:pPr>
    </w:p>
    <w:p w14:paraId="1FD01A19" w14:textId="7886F3F3" w:rsidR="00C311DF" w:rsidRDefault="00C311DF" w:rsidP="00847841">
      <w:pPr>
        <w:rPr>
          <w:sz w:val="16"/>
          <w:szCs w:val="16"/>
        </w:rPr>
      </w:pPr>
    </w:p>
    <w:p w14:paraId="6C49B23A" w14:textId="77777777" w:rsidR="00153F7F" w:rsidRPr="00153F7F" w:rsidRDefault="00153F7F" w:rsidP="00153F7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14:paraId="05FDEFE5" w14:textId="77777777" w:rsidTr="00FE72A5">
        <w:trPr>
          <w:jc w:val="center"/>
        </w:trPr>
        <w:tc>
          <w:tcPr>
            <w:tcW w:w="7230" w:type="dxa"/>
            <w:gridSpan w:val="3"/>
            <w:shd w:val="pct20" w:color="auto" w:fill="auto"/>
          </w:tcPr>
          <w:p w14:paraId="20282AA2"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3FF85B20" w14:textId="77777777"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35CC9F09" w14:textId="40F72EB5" w:rsidR="00E9418A" w:rsidRPr="005E5E8D" w:rsidRDefault="00BC2080" w:rsidP="002034A4">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1</w:t>
            </w:r>
          </w:p>
        </w:tc>
      </w:tr>
      <w:tr w:rsidR="00E9418A" w:rsidRPr="005E5E8D" w14:paraId="73BEE977" w14:textId="77777777" w:rsidTr="00FE72A5">
        <w:tblPrEx>
          <w:shd w:val="clear" w:color="auto" w:fill="auto"/>
        </w:tblPrEx>
        <w:trPr>
          <w:jc w:val="center"/>
        </w:trPr>
        <w:tc>
          <w:tcPr>
            <w:tcW w:w="2773" w:type="dxa"/>
          </w:tcPr>
          <w:p w14:paraId="79E8CC93"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72FD1FEE" w14:textId="77777777" w:rsidR="009F5681" w:rsidRPr="005E5E8D" w:rsidRDefault="00E9418A" w:rsidP="002034A4">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9F5681">
              <w:rPr>
                <w:rFonts w:ascii="Arial" w:hAnsi="Arial" w:cs="Arial"/>
                <w:sz w:val="20"/>
                <w:szCs w:val="20"/>
              </w:rPr>
              <w:t xml:space="preserve"> – Operatoren der Maschine</w:t>
            </w:r>
          </w:p>
        </w:tc>
      </w:tr>
      <w:tr w:rsidR="00E9418A" w:rsidRPr="005E5E8D" w14:paraId="697A39C9" w14:textId="77777777" w:rsidTr="00FE72A5">
        <w:tblPrEx>
          <w:shd w:val="clear" w:color="auto" w:fill="auto"/>
        </w:tblPrEx>
        <w:trPr>
          <w:jc w:val="center"/>
        </w:trPr>
        <w:tc>
          <w:tcPr>
            <w:tcW w:w="2773" w:type="dxa"/>
          </w:tcPr>
          <w:p w14:paraId="7E0F6BBE"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30A55F6C" w14:textId="77777777" w:rsidR="00E9418A" w:rsidRPr="005E5E8D" w:rsidRDefault="00A6435D" w:rsidP="002034A4">
            <w:pPr>
              <w:pStyle w:val="Text"/>
              <w:spacing w:before="60" w:after="60" w:line="240" w:lineRule="auto"/>
              <w:jc w:val="left"/>
              <w:rPr>
                <w:rFonts w:ascii="Arial" w:hAnsi="Arial" w:cs="Arial"/>
                <w:sz w:val="20"/>
                <w:szCs w:val="20"/>
              </w:rPr>
            </w:pPr>
            <w:r>
              <w:rPr>
                <w:rFonts w:ascii="Arial" w:hAnsi="Arial" w:cs="Arial"/>
                <w:sz w:val="20"/>
                <w:szCs w:val="20"/>
              </w:rPr>
              <w:t>Ergonomische Gefährdungen</w:t>
            </w:r>
          </w:p>
        </w:tc>
        <w:tc>
          <w:tcPr>
            <w:tcW w:w="4311" w:type="dxa"/>
            <w:gridSpan w:val="3"/>
            <w:vMerge w:val="restart"/>
            <w:vAlign w:val="center"/>
          </w:tcPr>
          <w:p w14:paraId="534A6E67" w14:textId="77777777" w:rsidR="00E9418A" w:rsidRPr="005E5E8D" w:rsidRDefault="00E9418A" w:rsidP="002034A4">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414C442E" wp14:editId="376EEEF9">
                  <wp:extent cx="1929370" cy="1499343"/>
                  <wp:effectExtent l="0" t="0" r="0" b="571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29370" cy="1499343"/>
                          </a:xfrm>
                          <a:prstGeom prst="rect">
                            <a:avLst/>
                          </a:prstGeom>
                        </pic:spPr>
                      </pic:pic>
                    </a:graphicData>
                  </a:graphic>
                </wp:inline>
              </w:drawing>
            </w:r>
          </w:p>
        </w:tc>
      </w:tr>
      <w:tr w:rsidR="00E9418A" w:rsidRPr="005E5E8D" w14:paraId="2E6D5C1B" w14:textId="77777777" w:rsidTr="00FE72A5">
        <w:tblPrEx>
          <w:shd w:val="clear" w:color="auto" w:fill="auto"/>
        </w:tblPrEx>
        <w:trPr>
          <w:jc w:val="center"/>
        </w:trPr>
        <w:tc>
          <w:tcPr>
            <w:tcW w:w="2773" w:type="dxa"/>
          </w:tcPr>
          <w:p w14:paraId="1107C218"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71ADBFAC"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319F2917"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41F817B8"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65B2C8CE"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16CE744F"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0950BCA4"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79618D0E"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4CD718DB" w14:textId="77777777" w:rsidTr="00FE72A5">
        <w:tblPrEx>
          <w:shd w:val="clear" w:color="auto" w:fill="auto"/>
        </w:tblPrEx>
        <w:trPr>
          <w:jc w:val="center"/>
        </w:trPr>
        <w:tc>
          <w:tcPr>
            <w:tcW w:w="2773" w:type="dxa"/>
          </w:tcPr>
          <w:p w14:paraId="347341C4"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4AEBA65" w14:textId="77777777"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7E318563"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7DA2A610" w14:textId="77777777" w:rsidTr="00FE72A5">
        <w:tblPrEx>
          <w:shd w:val="clear" w:color="auto" w:fill="auto"/>
        </w:tblPrEx>
        <w:trPr>
          <w:jc w:val="center"/>
        </w:trPr>
        <w:tc>
          <w:tcPr>
            <w:tcW w:w="2773" w:type="dxa"/>
          </w:tcPr>
          <w:p w14:paraId="72E166FE"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4C390B85" w14:textId="77777777"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w:t>
            </w:r>
            <w:r w:rsidR="004A35C4">
              <w:rPr>
                <w:rFonts w:ascii="Arial" w:hAnsi="Arial" w:cs="Arial"/>
                <w:sz w:val="20"/>
                <w:szCs w:val="20"/>
              </w:rPr>
              <w:t xml:space="preserve"> den Operatoren</w:t>
            </w:r>
            <w:r w:rsidRPr="0018140D">
              <w:rPr>
                <w:rFonts w:ascii="Arial" w:hAnsi="Arial" w:cs="Arial"/>
                <w:sz w:val="20"/>
                <w:szCs w:val="20"/>
              </w:rPr>
              <w:t xml:space="preserve"> der Maschine</w:t>
            </w:r>
          </w:p>
        </w:tc>
        <w:tc>
          <w:tcPr>
            <w:tcW w:w="4311" w:type="dxa"/>
            <w:gridSpan w:val="3"/>
            <w:vMerge/>
          </w:tcPr>
          <w:p w14:paraId="437BC0DD"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6F1D2AC8" w14:textId="77777777" w:rsidTr="00FE72A5">
        <w:tblPrEx>
          <w:shd w:val="clear" w:color="auto" w:fill="auto"/>
        </w:tblPrEx>
        <w:trPr>
          <w:jc w:val="center"/>
        </w:trPr>
        <w:tc>
          <w:tcPr>
            <w:tcW w:w="2773" w:type="dxa"/>
          </w:tcPr>
          <w:p w14:paraId="63C9B476"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4C1D0E6C" w14:textId="77777777" w:rsidR="00E9418A" w:rsidRPr="005E5E8D" w:rsidRDefault="00BC2080" w:rsidP="002034A4">
            <w:pPr>
              <w:pStyle w:val="Text"/>
              <w:spacing w:before="60" w:after="60" w:line="240" w:lineRule="auto"/>
              <w:jc w:val="left"/>
              <w:rPr>
                <w:rFonts w:ascii="Arial" w:hAnsi="Arial" w:cs="Arial"/>
                <w:sz w:val="20"/>
                <w:szCs w:val="20"/>
              </w:rPr>
            </w:pPr>
            <w:r>
              <w:rPr>
                <w:rFonts w:ascii="Arial" w:hAnsi="Arial" w:cs="Arial"/>
                <w:sz w:val="20"/>
                <w:szCs w:val="20"/>
              </w:rPr>
              <w:t>Ungünstige Körperhaltung</w:t>
            </w:r>
          </w:p>
        </w:tc>
        <w:tc>
          <w:tcPr>
            <w:tcW w:w="4311" w:type="dxa"/>
            <w:gridSpan w:val="3"/>
            <w:vMerge/>
          </w:tcPr>
          <w:p w14:paraId="11BF333B" w14:textId="77777777" w:rsidR="00E9418A" w:rsidRPr="005E5E8D" w:rsidRDefault="00E9418A" w:rsidP="002034A4">
            <w:pPr>
              <w:pStyle w:val="Text"/>
              <w:spacing w:before="60" w:after="60" w:line="240" w:lineRule="auto"/>
              <w:rPr>
                <w:rFonts w:ascii="Arial" w:hAnsi="Arial" w:cs="Arial"/>
                <w:sz w:val="20"/>
                <w:szCs w:val="20"/>
              </w:rPr>
            </w:pPr>
          </w:p>
        </w:tc>
      </w:tr>
      <w:tr w:rsidR="00E9418A" w:rsidRPr="005E5E8D" w14:paraId="2DC56036" w14:textId="77777777" w:rsidTr="00FE72A5">
        <w:tblPrEx>
          <w:shd w:val="clear" w:color="auto" w:fill="auto"/>
        </w:tblPrEx>
        <w:trPr>
          <w:jc w:val="center"/>
        </w:trPr>
        <w:tc>
          <w:tcPr>
            <w:tcW w:w="2773" w:type="dxa"/>
          </w:tcPr>
          <w:p w14:paraId="4CFF3E61" w14:textId="77777777"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7708F5AA" w14:textId="77777777" w:rsidR="00E9418A" w:rsidRPr="00CC3497" w:rsidRDefault="00BC2080" w:rsidP="00BC2080">
            <w:pPr>
              <w:pStyle w:val="Text"/>
              <w:spacing w:before="60" w:after="60" w:line="240" w:lineRule="auto"/>
              <w:jc w:val="left"/>
              <w:rPr>
                <w:rFonts w:ascii="Arial" w:hAnsi="Arial" w:cs="Arial"/>
                <w:sz w:val="20"/>
                <w:szCs w:val="20"/>
              </w:rPr>
            </w:pPr>
            <w:r>
              <w:rPr>
                <w:rFonts w:ascii="Arial" w:hAnsi="Arial" w:cs="Arial"/>
                <w:sz w:val="20"/>
                <w:szCs w:val="20"/>
              </w:rPr>
              <w:t xml:space="preserve">Ergonomische Gefährdungen durch </w:t>
            </w:r>
            <w:r w:rsidRPr="00BC2080">
              <w:rPr>
                <w:rFonts w:ascii="Arial" w:hAnsi="Arial" w:cs="Arial"/>
                <w:sz w:val="20"/>
                <w:szCs w:val="20"/>
              </w:rPr>
              <w:t>Anstrengung, Psychische</w:t>
            </w:r>
            <w:r>
              <w:rPr>
                <w:rFonts w:ascii="Arial" w:hAnsi="Arial" w:cs="Arial"/>
                <w:sz w:val="20"/>
                <w:szCs w:val="20"/>
              </w:rPr>
              <w:t xml:space="preserve"> </w:t>
            </w:r>
            <w:r w:rsidRPr="00BC2080">
              <w:rPr>
                <w:rFonts w:ascii="Arial" w:hAnsi="Arial" w:cs="Arial"/>
                <w:sz w:val="20"/>
                <w:szCs w:val="20"/>
              </w:rPr>
              <w:t>Überlastung / Unterforderung, Körperhaltung, wiederholende</w:t>
            </w:r>
            <w:r>
              <w:rPr>
                <w:rFonts w:ascii="Arial" w:hAnsi="Arial" w:cs="Arial"/>
                <w:sz w:val="20"/>
                <w:szCs w:val="20"/>
              </w:rPr>
              <w:t xml:space="preserve"> </w:t>
            </w:r>
            <w:r w:rsidRPr="00BC2080">
              <w:rPr>
                <w:rFonts w:ascii="Arial" w:hAnsi="Arial" w:cs="Arial"/>
                <w:sz w:val="20"/>
                <w:szCs w:val="20"/>
              </w:rPr>
              <w:t>Tätigkeiten, Gestaltung u. Anordnung von Anzeigen und</w:t>
            </w:r>
            <w:r>
              <w:rPr>
                <w:rFonts w:ascii="Arial" w:hAnsi="Arial" w:cs="Arial"/>
                <w:sz w:val="20"/>
                <w:szCs w:val="20"/>
              </w:rPr>
              <w:t xml:space="preserve"> </w:t>
            </w:r>
            <w:r w:rsidRPr="00BC2080">
              <w:rPr>
                <w:rFonts w:ascii="Arial" w:hAnsi="Arial" w:cs="Arial"/>
                <w:sz w:val="20"/>
                <w:szCs w:val="20"/>
              </w:rPr>
              <w:t>Steuereinrichtungen</w:t>
            </w:r>
            <w:r w:rsidR="009F5681">
              <w:rPr>
                <w:rFonts w:ascii="Arial" w:hAnsi="Arial" w:cs="Arial"/>
                <w:sz w:val="20"/>
                <w:szCs w:val="20"/>
              </w:rPr>
              <w:t>.</w:t>
            </w:r>
          </w:p>
        </w:tc>
      </w:tr>
    </w:tbl>
    <w:p w14:paraId="0808CF5D"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14:paraId="26FBCDCD" w14:textId="77777777" w:rsidTr="002034A4">
        <w:trPr>
          <w:jc w:val="center"/>
        </w:trPr>
        <w:tc>
          <w:tcPr>
            <w:tcW w:w="9351" w:type="dxa"/>
            <w:gridSpan w:val="4"/>
            <w:shd w:val="pct20" w:color="auto" w:fill="auto"/>
          </w:tcPr>
          <w:p w14:paraId="5507CACC"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14:paraId="7D158D3A" w14:textId="77777777" w:rsidTr="002034A4">
        <w:trPr>
          <w:jc w:val="center"/>
        </w:trPr>
        <w:tc>
          <w:tcPr>
            <w:tcW w:w="3397" w:type="dxa"/>
          </w:tcPr>
          <w:p w14:paraId="2512F536"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6355D3E2" w14:textId="77777777"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25</w:t>
            </w:r>
          </w:p>
        </w:tc>
        <w:tc>
          <w:tcPr>
            <w:tcW w:w="3827" w:type="dxa"/>
          </w:tcPr>
          <w:p w14:paraId="6EAE78F0"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36628859"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14:paraId="55B5BD24" w14:textId="77777777" w:rsidTr="002034A4">
        <w:trPr>
          <w:jc w:val="center"/>
        </w:trPr>
        <w:tc>
          <w:tcPr>
            <w:tcW w:w="3397" w:type="dxa"/>
          </w:tcPr>
          <w:p w14:paraId="3ED7F48A"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7DCD1F61"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4139D6DB" w14:textId="77777777"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62F46AE5" w14:textId="77777777"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14:paraId="2859AA91" w14:textId="77777777" w:rsidTr="002034A4">
        <w:trPr>
          <w:jc w:val="center"/>
        </w:trPr>
        <w:tc>
          <w:tcPr>
            <w:tcW w:w="3397" w:type="dxa"/>
          </w:tcPr>
          <w:p w14:paraId="3825E1C6"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20533EA6" w14:textId="77777777" w:rsidR="00E9418A" w:rsidRPr="0093691E" w:rsidRDefault="00E9418A" w:rsidP="002034A4">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2A6C4A">
              <w:rPr>
                <w:rFonts w:ascii="Arial" w:hAnsi="Arial" w:cs="Arial"/>
                <w:sz w:val="20"/>
                <w:szCs w:val="20"/>
              </w:rPr>
              <w:t>625</w:t>
            </w:r>
            <w:r w:rsidRPr="00B32EB6">
              <w:rPr>
                <w:rFonts w:cs="Arial"/>
                <w:sz w:val="20"/>
                <w:szCs w:val="20"/>
              </w:rPr>
              <w:fldChar w:fldCharType="end"/>
            </w:r>
          </w:p>
        </w:tc>
        <w:tc>
          <w:tcPr>
            <w:tcW w:w="4961" w:type="dxa"/>
            <w:gridSpan w:val="2"/>
          </w:tcPr>
          <w:p w14:paraId="3497385A" w14:textId="77777777"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12F1364C" w14:textId="77777777" w:rsidR="00E9418A" w:rsidRDefault="00E9418A" w:rsidP="00847841">
      <w:pPr>
        <w:rPr>
          <w:sz w:val="16"/>
          <w:szCs w:val="16"/>
        </w:rPr>
      </w:pPr>
    </w:p>
    <w:p w14:paraId="4ABCCF3C" w14:textId="77777777" w:rsidR="006167D7" w:rsidRDefault="006167D7" w:rsidP="00847841">
      <w:pPr>
        <w:rPr>
          <w:sz w:val="16"/>
          <w:szCs w:val="16"/>
        </w:rPr>
      </w:pPr>
    </w:p>
    <w:p w14:paraId="48671187" w14:textId="5DDA720D" w:rsidR="006167D7" w:rsidRDefault="006167D7" w:rsidP="00847841">
      <w:pPr>
        <w:rPr>
          <w:sz w:val="16"/>
          <w:szCs w:val="16"/>
        </w:rPr>
      </w:pPr>
    </w:p>
    <w:p w14:paraId="2056555C" w14:textId="2B156ED5" w:rsidR="009D196E" w:rsidRDefault="009D196E" w:rsidP="00847841">
      <w:pPr>
        <w:rPr>
          <w:sz w:val="16"/>
          <w:szCs w:val="16"/>
        </w:rPr>
      </w:pPr>
    </w:p>
    <w:p w14:paraId="7049B4FF" w14:textId="56B18FC0" w:rsidR="009D196E" w:rsidRDefault="009D196E" w:rsidP="00847841">
      <w:pPr>
        <w:rPr>
          <w:sz w:val="16"/>
          <w:szCs w:val="16"/>
        </w:rPr>
      </w:pPr>
    </w:p>
    <w:p w14:paraId="74E48EFD" w14:textId="7F4E82BB" w:rsidR="009D196E" w:rsidRDefault="009D196E" w:rsidP="00847841">
      <w:pPr>
        <w:rPr>
          <w:sz w:val="16"/>
          <w:szCs w:val="16"/>
        </w:rPr>
      </w:pPr>
    </w:p>
    <w:p w14:paraId="01FA45D6" w14:textId="7955C6A1" w:rsidR="009D196E" w:rsidRDefault="009D196E" w:rsidP="00847841">
      <w:pPr>
        <w:rPr>
          <w:sz w:val="16"/>
          <w:szCs w:val="16"/>
        </w:rPr>
      </w:pPr>
    </w:p>
    <w:p w14:paraId="6AB20EEA" w14:textId="4BF324AA" w:rsidR="009D196E" w:rsidRDefault="009D196E" w:rsidP="00847841">
      <w:pPr>
        <w:rPr>
          <w:sz w:val="16"/>
          <w:szCs w:val="16"/>
        </w:rPr>
      </w:pPr>
    </w:p>
    <w:p w14:paraId="49D258B0" w14:textId="25A123FE" w:rsidR="009D196E" w:rsidRDefault="009D196E" w:rsidP="00847841">
      <w:pPr>
        <w:rPr>
          <w:sz w:val="16"/>
          <w:szCs w:val="16"/>
        </w:rPr>
      </w:pPr>
    </w:p>
    <w:p w14:paraId="31EE88C3" w14:textId="2701713D" w:rsidR="009D196E" w:rsidRDefault="009D196E" w:rsidP="00847841">
      <w:pPr>
        <w:rPr>
          <w:sz w:val="16"/>
          <w:szCs w:val="16"/>
        </w:rPr>
      </w:pPr>
    </w:p>
    <w:p w14:paraId="7D62072D" w14:textId="446FFACC" w:rsidR="009D196E" w:rsidRDefault="009D196E" w:rsidP="00847841">
      <w:pPr>
        <w:rPr>
          <w:sz w:val="16"/>
          <w:szCs w:val="16"/>
        </w:rPr>
      </w:pPr>
    </w:p>
    <w:p w14:paraId="16F54D3D" w14:textId="77777777" w:rsidR="00153F7F" w:rsidRDefault="00153F7F" w:rsidP="00847841">
      <w:pPr>
        <w:rPr>
          <w:sz w:val="16"/>
          <w:szCs w:val="16"/>
        </w:rPr>
      </w:pPr>
    </w:p>
    <w:p w14:paraId="351854FD" w14:textId="77777777" w:rsidR="006167D7" w:rsidRPr="00153F7F" w:rsidRDefault="006167D7" w:rsidP="00153F7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0168F8BA" w14:textId="77777777" w:rsidTr="002034A4">
        <w:trPr>
          <w:jc w:val="center"/>
        </w:trPr>
        <w:tc>
          <w:tcPr>
            <w:tcW w:w="7366" w:type="dxa"/>
            <w:shd w:val="pct20" w:color="auto" w:fill="auto"/>
          </w:tcPr>
          <w:p w14:paraId="01814BCD" w14:textId="77777777"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58459B70" w14:textId="694D6367"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5029B" w:rsidRPr="00542A3C" w14:paraId="6B0FF0DA" w14:textId="77777777" w:rsidTr="002034A4">
        <w:trPr>
          <w:jc w:val="center"/>
        </w:trPr>
        <w:tc>
          <w:tcPr>
            <w:tcW w:w="7366" w:type="dxa"/>
          </w:tcPr>
          <w:p w14:paraId="331A98C4" w14:textId="77777777" w:rsidR="0075029B" w:rsidRPr="00542A3C"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1E635C97" w14:textId="77777777" w:rsidR="0075029B" w:rsidRPr="00542A3C"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64E3D379" w14:textId="77777777" w:rsidR="0075029B" w:rsidRDefault="0075029B" w:rsidP="0075029B">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1334BD83" w14:textId="77777777" w:rsidR="0075029B" w:rsidRDefault="0075029B" w:rsidP="0075029B">
            <w:pPr>
              <w:pStyle w:val="Text"/>
              <w:spacing w:before="60" w:after="60" w:line="240" w:lineRule="auto"/>
              <w:jc w:val="left"/>
              <w:rPr>
                <w:rFonts w:ascii="Arial" w:hAnsi="Arial" w:cs="Arial"/>
                <w:sz w:val="20"/>
                <w:szCs w:val="20"/>
              </w:rPr>
            </w:pPr>
          </w:p>
          <w:p w14:paraId="6956FFA3" w14:textId="77777777" w:rsidR="0075029B" w:rsidRPr="00542A3C"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499A0122" w14:textId="77777777" w:rsidR="0075029B" w:rsidRPr="00F6707D" w:rsidRDefault="0075029B" w:rsidP="0075029B">
            <w:pPr>
              <w:pStyle w:val="Text"/>
              <w:spacing w:before="60" w:after="60" w:line="240" w:lineRule="auto"/>
              <w:jc w:val="left"/>
              <w:rPr>
                <w:rFonts w:ascii="Arial" w:hAnsi="Arial" w:cs="Arial"/>
                <w:sz w:val="20"/>
                <w:szCs w:val="20"/>
              </w:rPr>
            </w:pPr>
            <w:r w:rsidRPr="00F6707D">
              <w:rPr>
                <w:rFonts w:ascii="Arial" w:hAnsi="Arial" w:cs="Arial"/>
                <w:sz w:val="20"/>
                <w:szCs w:val="20"/>
              </w:rPr>
              <w:t>Gemäß EN 1114-1 Abschnitt 5.9 Ergonomie:</w:t>
            </w:r>
          </w:p>
          <w:p w14:paraId="342A44ED" w14:textId="77777777" w:rsidR="0075029B" w:rsidRPr="00F6707D" w:rsidRDefault="0075029B" w:rsidP="00AD469B">
            <w:pPr>
              <w:pStyle w:val="Text"/>
              <w:numPr>
                <w:ilvl w:val="0"/>
                <w:numId w:val="1"/>
              </w:numPr>
              <w:spacing w:before="60" w:after="60" w:line="240" w:lineRule="auto"/>
              <w:jc w:val="left"/>
              <w:rPr>
                <w:rFonts w:ascii="Arial" w:hAnsi="Arial" w:cs="Arial"/>
                <w:sz w:val="20"/>
                <w:szCs w:val="20"/>
              </w:rPr>
            </w:pPr>
            <w:r w:rsidRPr="00F6707D">
              <w:rPr>
                <w:rFonts w:ascii="Arial" w:hAnsi="Arial" w:cs="Arial"/>
                <w:sz w:val="20"/>
                <w:szCs w:val="20"/>
              </w:rPr>
              <w:t>Die Arbeitsbereiche des Personals der Maschine sind gemäß EN 614-1 zu konzipieren und zu gestalten.</w:t>
            </w:r>
          </w:p>
          <w:p w14:paraId="54A30E30" w14:textId="77777777" w:rsidR="0075029B" w:rsidRDefault="0075029B" w:rsidP="0075029B">
            <w:pPr>
              <w:pStyle w:val="Text"/>
              <w:spacing w:before="60" w:after="60" w:line="240" w:lineRule="auto"/>
              <w:jc w:val="left"/>
              <w:rPr>
                <w:rFonts w:ascii="Arial" w:hAnsi="Arial" w:cs="Arial"/>
                <w:sz w:val="20"/>
                <w:szCs w:val="20"/>
                <w:u w:val="single"/>
              </w:rPr>
            </w:pPr>
          </w:p>
          <w:p w14:paraId="0E643C54" w14:textId="77777777" w:rsidR="0075029B"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366B23C7" w14:textId="77777777" w:rsidR="0075029B" w:rsidRPr="004F289F" w:rsidRDefault="0075029B" w:rsidP="0075029B">
            <w:pPr>
              <w:pStyle w:val="Text"/>
              <w:spacing w:before="60" w:after="60" w:line="240" w:lineRule="auto"/>
              <w:jc w:val="left"/>
              <w:rPr>
                <w:rFonts w:ascii="Arial" w:hAnsi="Arial" w:cs="Arial"/>
                <w:sz w:val="20"/>
                <w:szCs w:val="20"/>
              </w:rPr>
            </w:pPr>
            <w:r w:rsidRPr="004F289F">
              <w:rPr>
                <w:rFonts w:ascii="Arial" w:hAnsi="Arial" w:cs="Arial"/>
                <w:sz w:val="20"/>
                <w:szCs w:val="20"/>
              </w:rPr>
              <w:t>Gemäß EN 1114-1 Abschnitt 5.9 Ergonomie (Betriebsanleitung):</w:t>
            </w:r>
          </w:p>
          <w:p w14:paraId="47486B26" w14:textId="77777777" w:rsidR="0075029B" w:rsidRPr="004F289F" w:rsidRDefault="0075029B" w:rsidP="00AD469B">
            <w:pPr>
              <w:pStyle w:val="Text"/>
              <w:numPr>
                <w:ilvl w:val="0"/>
                <w:numId w:val="1"/>
              </w:numPr>
              <w:spacing w:before="60" w:after="60" w:line="240" w:lineRule="auto"/>
              <w:jc w:val="left"/>
              <w:rPr>
                <w:rFonts w:ascii="Arial" w:hAnsi="Arial" w:cs="Arial"/>
                <w:sz w:val="20"/>
                <w:szCs w:val="20"/>
                <w:u w:val="single"/>
              </w:rPr>
            </w:pPr>
            <w:r w:rsidRPr="004F289F">
              <w:rPr>
                <w:rFonts w:ascii="Arial" w:hAnsi="Arial" w:cs="Arial"/>
                <w:sz w:val="20"/>
                <w:szCs w:val="20"/>
              </w:rPr>
              <w:t>Angaben und Empfehlungen wie die Maschine zu bedienen ist, um Beschwerden, Müdigkeit und physischen und psychologischen Stress zu verringern oder zu vermeiden;</w:t>
            </w:r>
          </w:p>
          <w:p w14:paraId="40437330" w14:textId="77777777" w:rsidR="0075029B" w:rsidRPr="00542A3C" w:rsidRDefault="0075029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76A6BEDE" w14:textId="77777777" w:rsidR="0075029B" w:rsidRDefault="0075029B"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75F540F5" w14:textId="77777777" w:rsidR="0075029B" w:rsidRPr="00542A3C" w:rsidRDefault="0075029B"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73C3DE74" w14:textId="77777777" w:rsidR="0075029B" w:rsidRDefault="0075029B" w:rsidP="0075029B">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r>
              <w:rPr>
                <w:rFonts w:ascii="Arial" w:hAnsi="Arial" w:cs="Arial"/>
                <w:sz w:val="20"/>
                <w:szCs w:val="20"/>
              </w:rPr>
              <w:t>, 1.1.7., 1.2.2.</w:t>
            </w:r>
          </w:p>
          <w:p w14:paraId="3C39EEDE" w14:textId="77777777" w:rsidR="0075029B" w:rsidRDefault="0075029B" w:rsidP="0075029B">
            <w:pPr>
              <w:pStyle w:val="Text"/>
              <w:spacing w:before="60" w:after="60" w:line="240" w:lineRule="auto"/>
              <w:jc w:val="left"/>
              <w:rPr>
                <w:rFonts w:ascii="Arial" w:hAnsi="Arial" w:cs="Arial"/>
                <w:sz w:val="20"/>
                <w:szCs w:val="20"/>
              </w:rPr>
            </w:pPr>
          </w:p>
          <w:p w14:paraId="158D95B0" w14:textId="77777777" w:rsidR="0075029B"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5.9</w:t>
            </w:r>
          </w:p>
          <w:p w14:paraId="73B44F03" w14:textId="77777777" w:rsidR="0075029B" w:rsidRPr="00542A3C" w:rsidRDefault="0075029B" w:rsidP="0075029B">
            <w:pPr>
              <w:pStyle w:val="Text"/>
              <w:spacing w:before="60" w:after="60" w:line="240" w:lineRule="auto"/>
              <w:jc w:val="left"/>
              <w:rPr>
                <w:rFonts w:ascii="Arial" w:hAnsi="Arial" w:cs="Arial"/>
                <w:sz w:val="20"/>
                <w:szCs w:val="20"/>
              </w:rPr>
            </w:pPr>
          </w:p>
          <w:p w14:paraId="4A098A6A" w14:textId="67480A44" w:rsidR="0075029B" w:rsidRPr="00542A3C" w:rsidRDefault="0075029B" w:rsidP="0075029B">
            <w:pPr>
              <w:pStyle w:val="Text"/>
              <w:spacing w:before="60" w:after="60" w:line="240" w:lineRule="auto"/>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614:2006</w:t>
            </w:r>
          </w:p>
        </w:tc>
      </w:tr>
    </w:tbl>
    <w:p w14:paraId="5D97CE0F" w14:textId="0CD4C98D"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14:paraId="62CAA4F4" w14:textId="77777777" w:rsidTr="002E3CFF">
        <w:trPr>
          <w:jc w:val="center"/>
        </w:trPr>
        <w:tc>
          <w:tcPr>
            <w:tcW w:w="7366" w:type="dxa"/>
            <w:shd w:val="pct20" w:color="auto" w:fill="auto"/>
          </w:tcPr>
          <w:p w14:paraId="47E054ED"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0426E277"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1158BB85" w14:textId="77777777" w:rsidTr="002E3CFF">
        <w:trPr>
          <w:jc w:val="center"/>
        </w:trPr>
        <w:tc>
          <w:tcPr>
            <w:tcW w:w="7366" w:type="dxa"/>
          </w:tcPr>
          <w:p w14:paraId="1327078D"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15D5F933" w14:textId="77777777" w:rsidR="009D196E" w:rsidRDefault="009D196E" w:rsidP="009D196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0D603739" w14:textId="77777777" w:rsidR="0091520E" w:rsidRDefault="0091520E" w:rsidP="002913DF">
            <w:pPr>
              <w:pStyle w:val="Text"/>
              <w:spacing w:before="60" w:after="60" w:line="240" w:lineRule="auto"/>
              <w:jc w:val="left"/>
              <w:rPr>
                <w:rFonts w:ascii="Arial" w:hAnsi="Arial" w:cs="Arial"/>
                <w:sz w:val="20"/>
                <w:szCs w:val="20"/>
                <w:u w:val="single"/>
              </w:rPr>
            </w:pPr>
          </w:p>
          <w:p w14:paraId="3F33348A"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2A7359C4" w14:textId="1B96DB10" w:rsidR="0091520E" w:rsidRDefault="009D196E" w:rsidP="00AD469B">
            <w:pPr>
              <w:pStyle w:val="Text"/>
              <w:numPr>
                <w:ilvl w:val="0"/>
                <w:numId w:val="1"/>
              </w:numPr>
              <w:spacing w:before="60" w:after="60" w:line="240" w:lineRule="auto"/>
              <w:jc w:val="left"/>
              <w:rPr>
                <w:rFonts w:ascii="Arial" w:hAnsi="Arial" w:cs="Arial"/>
                <w:sz w:val="20"/>
                <w:szCs w:val="20"/>
              </w:rPr>
            </w:pPr>
            <w:r w:rsidRPr="009D196E">
              <w:rPr>
                <w:rFonts w:ascii="Arial" w:hAnsi="Arial" w:cs="Arial"/>
                <w:sz w:val="20"/>
                <w:szCs w:val="20"/>
              </w:rPr>
              <w:t>Gestaltung der Maschine bzw. der Arbeitsplätze nach ergonomischen Gesichtspunkten (Siehe hierzu auch EN 614-1). Die Gestaltung der Bedienstellen muss ein für den Bediener angenehmes Arbeiten und Beobachten von Arbeitsabläufen ermöglichen. Im Maschinenbereich ist für eine ausreichende Beleuchtung und falls nötig Belüftung zu sorgen.</w:t>
            </w:r>
          </w:p>
          <w:p w14:paraId="055EC54B" w14:textId="2E59F83E" w:rsidR="0075029B" w:rsidRPr="009D196E" w:rsidRDefault="0075029B" w:rsidP="00AD469B">
            <w:pPr>
              <w:pStyle w:val="Text"/>
              <w:numPr>
                <w:ilvl w:val="0"/>
                <w:numId w:val="1"/>
              </w:numPr>
              <w:spacing w:before="60" w:after="60" w:line="240" w:lineRule="auto"/>
              <w:jc w:val="left"/>
              <w:rPr>
                <w:rFonts w:ascii="Arial" w:hAnsi="Arial" w:cs="Arial"/>
                <w:sz w:val="20"/>
                <w:szCs w:val="20"/>
              </w:rPr>
            </w:pPr>
            <w:r w:rsidRPr="0075029B">
              <w:rPr>
                <w:rFonts w:ascii="Arial" w:hAnsi="Arial" w:cs="Arial"/>
                <w:sz w:val="20"/>
                <w:szCs w:val="20"/>
              </w:rPr>
              <w:t>Siehe auch Konzept "Ausführung von Stellteilen" (</w:t>
            </w:r>
            <w:proofErr w:type="spellStart"/>
            <w:r w:rsidRPr="0075029B">
              <w:rPr>
                <w:rFonts w:ascii="Arial" w:hAnsi="Arial" w:cs="Arial"/>
                <w:sz w:val="20"/>
                <w:szCs w:val="20"/>
              </w:rPr>
              <w:t>Ref</w:t>
            </w:r>
            <w:proofErr w:type="spellEnd"/>
            <w:r w:rsidRPr="0075029B">
              <w:rPr>
                <w:rFonts w:ascii="Arial" w:hAnsi="Arial" w:cs="Arial"/>
                <w:sz w:val="20"/>
                <w:szCs w:val="20"/>
              </w:rPr>
              <w:t>.-Nr.: 1.7)</w:t>
            </w:r>
          </w:p>
          <w:p w14:paraId="2647808F" w14:textId="77777777" w:rsidR="0091520E" w:rsidRDefault="0091520E" w:rsidP="002913DF">
            <w:pPr>
              <w:pStyle w:val="Text"/>
              <w:spacing w:before="60" w:after="60" w:line="240" w:lineRule="auto"/>
              <w:jc w:val="left"/>
              <w:rPr>
                <w:rFonts w:cs="Arial"/>
                <w:sz w:val="20"/>
                <w:szCs w:val="20"/>
                <w:u w:val="single"/>
              </w:rPr>
            </w:pPr>
          </w:p>
          <w:p w14:paraId="201BA4F3"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4B64D272" w14:textId="77777777" w:rsidR="009D196E" w:rsidRDefault="009D196E"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75EA350E" w14:textId="77777777" w:rsidR="009D196E" w:rsidRPr="00500292" w:rsidRDefault="009D196E"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35024B87" w14:textId="77777777" w:rsidR="009D196E" w:rsidRPr="00444F73" w:rsidRDefault="009D196E"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p w14:paraId="5F93BE31" w14:textId="77777777" w:rsidR="0091520E" w:rsidRPr="00473A4D" w:rsidRDefault="0091520E" w:rsidP="002913DF">
            <w:pPr>
              <w:pStyle w:val="Text"/>
              <w:spacing w:before="60" w:after="60" w:line="240" w:lineRule="auto"/>
              <w:jc w:val="left"/>
              <w:rPr>
                <w:rFonts w:cs="Arial"/>
                <w:sz w:val="20"/>
                <w:szCs w:val="20"/>
                <w:u w:val="single"/>
              </w:rPr>
            </w:pPr>
          </w:p>
        </w:tc>
        <w:tc>
          <w:tcPr>
            <w:tcW w:w="1985" w:type="dxa"/>
          </w:tcPr>
          <w:p w14:paraId="5C6B5376" w14:textId="77777777" w:rsidR="0075029B"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5.9</w:t>
            </w:r>
          </w:p>
          <w:p w14:paraId="1C6DBA59" w14:textId="77777777" w:rsidR="0075029B" w:rsidRPr="00542A3C" w:rsidRDefault="0075029B" w:rsidP="0075029B">
            <w:pPr>
              <w:pStyle w:val="Text"/>
              <w:spacing w:before="60" w:after="60" w:line="240" w:lineRule="auto"/>
              <w:jc w:val="left"/>
              <w:rPr>
                <w:rFonts w:ascii="Arial" w:hAnsi="Arial" w:cs="Arial"/>
                <w:sz w:val="20"/>
                <w:szCs w:val="20"/>
              </w:rPr>
            </w:pPr>
          </w:p>
          <w:p w14:paraId="41F43551" w14:textId="3892B210" w:rsidR="0091520E" w:rsidRPr="00473A4D" w:rsidRDefault="0075029B" w:rsidP="0075029B">
            <w:pPr>
              <w:pStyle w:val="Text"/>
              <w:spacing w:before="60" w:after="60" w:line="240" w:lineRule="auto"/>
              <w:jc w:val="left"/>
              <w:rPr>
                <w:rFonts w:ascii="Arial" w:hAnsi="Arial" w:cs="Arial"/>
                <w:sz w:val="20"/>
                <w:szCs w:val="20"/>
                <w:u w:val="single"/>
              </w:rPr>
            </w:pPr>
            <w:r w:rsidRPr="008942EE">
              <w:rPr>
                <w:rFonts w:ascii="Arial" w:hAnsi="Arial" w:cs="Arial"/>
                <w:sz w:val="20"/>
                <w:szCs w:val="20"/>
              </w:rPr>
              <w:t xml:space="preserve">EN </w:t>
            </w:r>
            <w:r>
              <w:rPr>
                <w:rFonts w:ascii="Arial" w:hAnsi="Arial" w:cs="Arial"/>
                <w:sz w:val="20"/>
                <w:szCs w:val="20"/>
              </w:rPr>
              <w:t>614:2006</w:t>
            </w:r>
          </w:p>
          <w:p w14:paraId="50AE4442" w14:textId="77777777" w:rsidR="0091520E" w:rsidRDefault="0091520E" w:rsidP="002913DF">
            <w:pPr>
              <w:pStyle w:val="Text"/>
              <w:spacing w:before="60" w:after="60" w:line="240" w:lineRule="auto"/>
              <w:rPr>
                <w:rFonts w:ascii="Arial" w:hAnsi="Arial" w:cs="Arial"/>
                <w:sz w:val="20"/>
                <w:szCs w:val="20"/>
              </w:rPr>
            </w:pPr>
          </w:p>
          <w:p w14:paraId="487D7E07"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36FDF658" w14:textId="77777777"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14:paraId="71315D4A" w14:textId="77777777" w:rsidTr="002034A4">
        <w:trPr>
          <w:jc w:val="center"/>
        </w:trPr>
        <w:tc>
          <w:tcPr>
            <w:tcW w:w="9351" w:type="dxa"/>
            <w:gridSpan w:val="4"/>
            <w:shd w:val="pct20" w:color="auto" w:fill="auto"/>
          </w:tcPr>
          <w:p w14:paraId="23C900D3"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14:paraId="3A947AD2" w14:textId="77777777" w:rsidTr="002034A4">
        <w:trPr>
          <w:jc w:val="center"/>
        </w:trPr>
        <w:tc>
          <w:tcPr>
            <w:tcW w:w="3397" w:type="dxa"/>
          </w:tcPr>
          <w:p w14:paraId="0DD4DA65"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39CB0792" w14:textId="77777777" w:rsidR="00E9418A" w:rsidRPr="004C36B1" w:rsidRDefault="00E9418A" w:rsidP="002034A4">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tcPr>
          <w:p w14:paraId="3CEE2C54"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18276683"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14:paraId="3B37D504" w14:textId="77777777" w:rsidTr="002034A4">
        <w:trPr>
          <w:jc w:val="center"/>
        </w:trPr>
        <w:tc>
          <w:tcPr>
            <w:tcW w:w="3397" w:type="dxa"/>
          </w:tcPr>
          <w:p w14:paraId="6D388BD9"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2D5A0190"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70FAC35B"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5F25764A" w14:textId="77777777"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14:paraId="25772DBB" w14:textId="77777777" w:rsidTr="002034A4">
        <w:trPr>
          <w:jc w:val="center"/>
        </w:trPr>
        <w:tc>
          <w:tcPr>
            <w:tcW w:w="3397" w:type="dxa"/>
          </w:tcPr>
          <w:p w14:paraId="67F3D603"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10662FF2" w14:textId="77777777" w:rsidR="00E9418A" w:rsidRPr="004C36B1" w:rsidRDefault="00E9418A" w:rsidP="002034A4">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14:paraId="3B4A1E3F" w14:textId="77777777"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6822266A"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14:paraId="1CEE4072" w14:textId="77777777" w:rsidTr="002034A4">
        <w:trPr>
          <w:jc w:val="center"/>
        </w:trPr>
        <w:tc>
          <w:tcPr>
            <w:tcW w:w="4531" w:type="dxa"/>
          </w:tcPr>
          <w:p w14:paraId="0128954A" w14:textId="77777777"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0CF3F720"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168595340"/>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065C45CB" w14:textId="77777777"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67859327"/>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7B2B2060" w14:textId="0D70758C" w:rsidR="00E9418A" w:rsidRDefault="00E9418A" w:rsidP="00847841">
      <w:pPr>
        <w:rPr>
          <w:sz w:val="16"/>
          <w:szCs w:val="16"/>
        </w:rPr>
      </w:pPr>
    </w:p>
    <w:p w14:paraId="2E5A3136" w14:textId="77777777" w:rsidR="00153F7F" w:rsidRDefault="00153F7F" w:rsidP="00847841">
      <w:pPr>
        <w:rPr>
          <w:sz w:val="16"/>
          <w:szCs w:val="16"/>
        </w:rPr>
      </w:pPr>
    </w:p>
    <w:p w14:paraId="40860BF5" w14:textId="77777777" w:rsidR="00D906F4" w:rsidRDefault="00D906F4" w:rsidP="00153F7F">
      <w:pPr>
        <w:tabs>
          <w:tab w:val="left" w:pos="1476"/>
        </w:tabs>
        <w:spacing w:after="0" w:line="240" w:lineRule="auto"/>
      </w:pPr>
    </w:p>
    <w:p w14:paraId="6B0084ED" w14:textId="77777777" w:rsidR="00356DD8" w:rsidRPr="00153F7F" w:rsidRDefault="00356DD8" w:rsidP="00153F7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8E28C9" w:rsidRPr="005E5E8D" w14:paraId="333CAB5E" w14:textId="77777777" w:rsidTr="00D906F4">
        <w:trPr>
          <w:jc w:val="center"/>
        </w:trPr>
        <w:tc>
          <w:tcPr>
            <w:tcW w:w="7230" w:type="dxa"/>
            <w:gridSpan w:val="3"/>
            <w:shd w:val="pct20" w:color="auto" w:fill="auto"/>
          </w:tcPr>
          <w:p w14:paraId="01495712" w14:textId="77777777" w:rsidR="008E28C9" w:rsidRPr="005E5E8D" w:rsidRDefault="008E28C9" w:rsidP="00C45BF2">
            <w:pPr>
              <w:pStyle w:val="Text"/>
              <w:spacing w:before="60" w:after="60" w:line="240" w:lineRule="auto"/>
              <w:rPr>
                <w:rFonts w:ascii="Arial" w:hAnsi="Arial" w:cs="Arial"/>
                <w:b/>
                <w:sz w:val="20"/>
                <w:szCs w:val="20"/>
              </w:rPr>
            </w:pPr>
            <w:bookmarkStart w:id="30" w:name="_Hlk11934144"/>
            <w:r w:rsidRPr="005E5E8D">
              <w:rPr>
                <w:rFonts w:ascii="Arial" w:hAnsi="Arial" w:cs="Arial"/>
                <w:b/>
                <w:sz w:val="20"/>
                <w:szCs w:val="20"/>
              </w:rPr>
              <w:t>Identifizierung der Gefährdung</w:t>
            </w:r>
          </w:p>
        </w:tc>
        <w:tc>
          <w:tcPr>
            <w:tcW w:w="1559" w:type="dxa"/>
            <w:shd w:val="pct20" w:color="auto" w:fill="auto"/>
          </w:tcPr>
          <w:p w14:paraId="759DF7CC" w14:textId="77777777" w:rsidR="008E28C9" w:rsidRPr="005E5E8D" w:rsidRDefault="008E28C9" w:rsidP="00C45BF2">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48384F07" w14:textId="3AE2DFF5" w:rsidR="008E28C9" w:rsidRPr="005E5E8D" w:rsidRDefault="006B66CF" w:rsidP="00C45BF2">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2</w:t>
            </w:r>
          </w:p>
        </w:tc>
      </w:tr>
      <w:tr w:rsidR="008E28C9" w:rsidRPr="005E5E8D" w14:paraId="4981FB2E" w14:textId="77777777" w:rsidTr="00D906F4">
        <w:tblPrEx>
          <w:shd w:val="clear" w:color="auto" w:fill="auto"/>
        </w:tblPrEx>
        <w:trPr>
          <w:jc w:val="center"/>
        </w:trPr>
        <w:tc>
          <w:tcPr>
            <w:tcW w:w="2773" w:type="dxa"/>
          </w:tcPr>
          <w:p w14:paraId="3986F73C"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09C79A95" w14:textId="77777777" w:rsidR="008E28C9" w:rsidRPr="005E5E8D" w:rsidRDefault="006405D4" w:rsidP="006405D4">
            <w:pPr>
              <w:pStyle w:val="Text"/>
              <w:spacing w:before="60" w:after="60" w:line="240" w:lineRule="auto"/>
              <w:jc w:val="left"/>
              <w:rPr>
                <w:rFonts w:ascii="Arial" w:hAnsi="Arial" w:cs="Arial"/>
                <w:sz w:val="20"/>
                <w:szCs w:val="20"/>
              </w:rPr>
            </w:pPr>
            <w:r w:rsidRPr="006405D4">
              <w:rPr>
                <w:rFonts w:ascii="Arial" w:hAnsi="Arial" w:cs="Arial"/>
                <w:sz w:val="20"/>
                <w:szCs w:val="20"/>
              </w:rPr>
              <w:t>Extruderanlage – Gefahrbringende Bewegungen</w:t>
            </w:r>
          </w:p>
        </w:tc>
      </w:tr>
      <w:tr w:rsidR="008E28C9" w:rsidRPr="005E5E8D" w14:paraId="02F01DFE" w14:textId="77777777" w:rsidTr="00D906F4">
        <w:tblPrEx>
          <w:shd w:val="clear" w:color="auto" w:fill="auto"/>
        </w:tblPrEx>
        <w:trPr>
          <w:jc w:val="center"/>
        </w:trPr>
        <w:tc>
          <w:tcPr>
            <w:tcW w:w="2773" w:type="dxa"/>
          </w:tcPr>
          <w:p w14:paraId="1A8DDE44"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4F94A647" w14:textId="77777777" w:rsidR="008E28C9" w:rsidRPr="005E5E8D" w:rsidRDefault="007B1B59" w:rsidP="00C45BF2">
            <w:pPr>
              <w:pStyle w:val="Text"/>
              <w:spacing w:before="60" w:after="60" w:line="240" w:lineRule="auto"/>
              <w:jc w:val="left"/>
              <w:rPr>
                <w:rFonts w:ascii="Arial" w:hAnsi="Arial" w:cs="Arial"/>
                <w:sz w:val="20"/>
                <w:szCs w:val="20"/>
              </w:rPr>
            </w:pPr>
            <w:r>
              <w:rPr>
                <w:rFonts w:ascii="Arial" w:hAnsi="Arial" w:cs="Arial"/>
                <w:sz w:val="20"/>
                <w:szCs w:val="20"/>
              </w:rPr>
              <w:t>Gefährdungen in Notfallsituationen</w:t>
            </w:r>
          </w:p>
        </w:tc>
        <w:tc>
          <w:tcPr>
            <w:tcW w:w="4311" w:type="dxa"/>
            <w:gridSpan w:val="3"/>
            <w:vMerge w:val="restart"/>
            <w:vAlign w:val="center"/>
          </w:tcPr>
          <w:p w14:paraId="14BBC7E3" w14:textId="77777777" w:rsidR="008E28C9" w:rsidRPr="005E5E8D" w:rsidRDefault="008E28C9" w:rsidP="00C45BF2">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05AA897" wp14:editId="2102876B">
                  <wp:extent cx="1701579" cy="1701579"/>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48">
                            <a:extLst>
                              <a:ext uri="{28A0092B-C50C-407E-A947-70E740481C1C}">
                                <a14:useLocalDpi xmlns:a14="http://schemas.microsoft.com/office/drawing/2010/main" val="0"/>
                              </a:ext>
                            </a:extLst>
                          </a:blip>
                          <a:stretch>
                            <a:fillRect/>
                          </a:stretch>
                        </pic:blipFill>
                        <pic:spPr>
                          <a:xfrm>
                            <a:off x="0" y="0"/>
                            <a:ext cx="1707962" cy="1707962"/>
                          </a:xfrm>
                          <a:prstGeom prst="rect">
                            <a:avLst/>
                          </a:prstGeom>
                        </pic:spPr>
                      </pic:pic>
                    </a:graphicData>
                  </a:graphic>
                </wp:inline>
              </w:drawing>
            </w:r>
          </w:p>
        </w:tc>
      </w:tr>
      <w:tr w:rsidR="008E28C9" w:rsidRPr="005E5E8D" w14:paraId="0605E9B4" w14:textId="77777777" w:rsidTr="00D906F4">
        <w:tblPrEx>
          <w:shd w:val="clear" w:color="auto" w:fill="auto"/>
        </w:tblPrEx>
        <w:trPr>
          <w:jc w:val="center"/>
        </w:trPr>
        <w:tc>
          <w:tcPr>
            <w:tcW w:w="2773" w:type="dxa"/>
          </w:tcPr>
          <w:p w14:paraId="50BB5A89"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3E8D1BA1" w14:textId="77777777"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4669C282" w14:textId="77777777"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6257D8F4" w14:textId="77777777"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5F2AFFC6" w14:textId="77777777"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tc>
        <w:tc>
          <w:tcPr>
            <w:tcW w:w="4311" w:type="dxa"/>
            <w:gridSpan w:val="3"/>
            <w:vMerge/>
          </w:tcPr>
          <w:p w14:paraId="0FA347CB" w14:textId="77777777" w:rsidR="008E28C9" w:rsidRPr="005E5E8D" w:rsidRDefault="008E28C9" w:rsidP="00C45BF2">
            <w:pPr>
              <w:pStyle w:val="Text"/>
              <w:spacing w:before="60" w:after="60" w:line="240" w:lineRule="auto"/>
              <w:rPr>
                <w:rFonts w:ascii="Arial" w:hAnsi="Arial" w:cs="Arial"/>
                <w:sz w:val="20"/>
                <w:szCs w:val="20"/>
              </w:rPr>
            </w:pPr>
          </w:p>
        </w:tc>
      </w:tr>
      <w:tr w:rsidR="008E28C9" w:rsidRPr="005E5E8D" w14:paraId="799F92A6" w14:textId="77777777" w:rsidTr="00D906F4">
        <w:tblPrEx>
          <w:shd w:val="clear" w:color="auto" w:fill="auto"/>
        </w:tblPrEx>
        <w:trPr>
          <w:jc w:val="center"/>
        </w:trPr>
        <w:tc>
          <w:tcPr>
            <w:tcW w:w="2773" w:type="dxa"/>
          </w:tcPr>
          <w:p w14:paraId="2BE33F49"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47FFA365" w14:textId="77777777"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352C254C" w14:textId="77777777" w:rsidR="008E28C9" w:rsidRPr="005E5E8D" w:rsidRDefault="008E28C9" w:rsidP="00C45BF2">
            <w:pPr>
              <w:pStyle w:val="Text"/>
              <w:spacing w:before="60" w:after="60" w:line="240" w:lineRule="auto"/>
              <w:rPr>
                <w:rFonts w:ascii="Arial" w:hAnsi="Arial" w:cs="Arial"/>
                <w:sz w:val="20"/>
                <w:szCs w:val="20"/>
              </w:rPr>
            </w:pPr>
          </w:p>
        </w:tc>
      </w:tr>
      <w:tr w:rsidR="008E28C9" w:rsidRPr="005E5E8D" w14:paraId="4DF32B73" w14:textId="77777777" w:rsidTr="00D906F4">
        <w:tblPrEx>
          <w:shd w:val="clear" w:color="auto" w:fill="auto"/>
        </w:tblPrEx>
        <w:trPr>
          <w:jc w:val="center"/>
        </w:trPr>
        <w:tc>
          <w:tcPr>
            <w:tcW w:w="2773" w:type="dxa"/>
          </w:tcPr>
          <w:p w14:paraId="79C9D36D"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4EC0F6CE" w14:textId="77777777" w:rsidR="008E28C9" w:rsidRPr="005E5E8D" w:rsidRDefault="008E28C9" w:rsidP="00C45BF2">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311" w:type="dxa"/>
            <w:gridSpan w:val="3"/>
            <w:vMerge/>
          </w:tcPr>
          <w:p w14:paraId="5BC92090" w14:textId="77777777" w:rsidR="008E28C9" w:rsidRPr="005E5E8D" w:rsidRDefault="008E28C9" w:rsidP="00C45BF2">
            <w:pPr>
              <w:pStyle w:val="Text"/>
              <w:spacing w:before="60" w:after="60" w:line="240" w:lineRule="auto"/>
              <w:rPr>
                <w:rFonts w:ascii="Arial" w:hAnsi="Arial" w:cs="Arial"/>
                <w:sz w:val="20"/>
                <w:szCs w:val="20"/>
              </w:rPr>
            </w:pPr>
          </w:p>
        </w:tc>
      </w:tr>
      <w:tr w:rsidR="008E28C9" w:rsidRPr="005E5E8D" w14:paraId="2E7D7ED1" w14:textId="77777777" w:rsidTr="00D906F4">
        <w:tblPrEx>
          <w:shd w:val="clear" w:color="auto" w:fill="auto"/>
        </w:tblPrEx>
        <w:trPr>
          <w:jc w:val="center"/>
        </w:trPr>
        <w:tc>
          <w:tcPr>
            <w:tcW w:w="2773" w:type="dxa"/>
          </w:tcPr>
          <w:p w14:paraId="04D6AD47"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3AC22FBF" w14:textId="77777777" w:rsidR="008E28C9" w:rsidRPr="005E5E8D" w:rsidRDefault="006724C6" w:rsidP="00C45BF2">
            <w:pPr>
              <w:pStyle w:val="Text"/>
              <w:spacing w:before="60" w:after="60" w:line="240" w:lineRule="auto"/>
              <w:jc w:val="left"/>
              <w:rPr>
                <w:rFonts w:ascii="Arial" w:hAnsi="Arial" w:cs="Arial"/>
                <w:sz w:val="20"/>
                <w:szCs w:val="20"/>
              </w:rPr>
            </w:pPr>
            <w:r>
              <w:rPr>
                <w:rFonts w:ascii="Arial" w:hAnsi="Arial" w:cs="Arial"/>
                <w:sz w:val="20"/>
                <w:szCs w:val="20"/>
              </w:rPr>
              <w:t>Notfallsituation</w:t>
            </w:r>
          </w:p>
        </w:tc>
        <w:tc>
          <w:tcPr>
            <w:tcW w:w="4311" w:type="dxa"/>
            <w:gridSpan w:val="3"/>
            <w:vMerge/>
          </w:tcPr>
          <w:p w14:paraId="46AE79A5" w14:textId="77777777" w:rsidR="008E28C9" w:rsidRPr="005E5E8D" w:rsidRDefault="008E28C9" w:rsidP="00C45BF2">
            <w:pPr>
              <w:pStyle w:val="Text"/>
              <w:spacing w:before="60" w:after="60" w:line="240" w:lineRule="auto"/>
              <w:rPr>
                <w:rFonts w:ascii="Arial" w:hAnsi="Arial" w:cs="Arial"/>
                <w:sz w:val="20"/>
                <w:szCs w:val="20"/>
              </w:rPr>
            </w:pPr>
          </w:p>
        </w:tc>
      </w:tr>
      <w:tr w:rsidR="008E28C9" w:rsidRPr="005E5E8D" w14:paraId="37AF7C8A" w14:textId="77777777" w:rsidTr="00D906F4">
        <w:tblPrEx>
          <w:shd w:val="clear" w:color="auto" w:fill="auto"/>
        </w:tblPrEx>
        <w:trPr>
          <w:jc w:val="center"/>
        </w:trPr>
        <w:tc>
          <w:tcPr>
            <w:tcW w:w="2773" w:type="dxa"/>
          </w:tcPr>
          <w:p w14:paraId="1F76E388" w14:textId="77777777"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2F039673" w14:textId="77777777" w:rsidR="008E28C9" w:rsidRPr="00CC3497" w:rsidRDefault="006724C6" w:rsidP="00C45BF2">
            <w:pPr>
              <w:pStyle w:val="Text"/>
              <w:spacing w:before="60" w:after="60" w:line="240" w:lineRule="auto"/>
              <w:jc w:val="left"/>
              <w:rPr>
                <w:rFonts w:ascii="Arial" w:hAnsi="Arial" w:cs="Arial"/>
                <w:sz w:val="20"/>
                <w:szCs w:val="20"/>
              </w:rPr>
            </w:pPr>
            <w:r>
              <w:rPr>
                <w:rFonts w:ascii="Arial" w:hAnsi="Arial" w:cs="Arial"/>
                <w:sz w:val="20"/>
                <w:szCs w:val="20"/>
              </w:rPr>
              <w:t>Gefährdungen für das Personal durch das Fehlen von Stellteilen für Handlungen im Notfall</w:t>
            </w:r>
            <w:r w:rsidR="005C0F76">
              <w:rPr>
                <w:rFonts w:ascii="Arial" w:hAnsi="Arial" w:cs="Arial"/>
                <w:sz w:val="20"/>
                <w:szCs w:val="20"/>
              </w:rPr>
              <w:t>.</w:t>
            </w:r>
          </w:p>
        </w:tc>
      </w:tr>
      <w:bookmarkEnd w:id="30"/>
    </w:tbl>
    <w:p w14:paraId="62498DE7" w14:textId="77777777"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8E28C9" w:rsidRPr="0086709F" w14:paraId="33580F3C" w14:textId="77777777" w:rsidTr="00C45BF2">
        <w:trPr>
          <w:jc w:val="center"/>
        </w:trPr>
        <w:tc>
          <w:tcPr>
            <w:tcW w:w="9351" w:type="dxa"/>
            <w:gridSpan w:val="4"/>
            <w:shd w:val="pct20" w:color="auto" w:fill="auto"/>
          </w:tcPr>
          <w:p w14:paraId="3AD5B39B" w14:textId="77777777" w:rsidR="008E28C9" w:rsidRPr="0086709F" w:rsidRDefault="008E28C9" w:rsidP="00C45BF2">
            <w:pPr>
              <w:pStyle w:val="Text"/>
              <w:spacing w:before="60" w:after="60" w:line="240" w:lineRule="auto"/>
              <w:jc w:val="left"/>
              <w:rPr>
                <w:rFonts w:ascii="Arial" w:hAnsi="Arial" w:cs="Arial"/>
                <w:sz w:val="20"/>
                <w:szCs w:val="20"/>
              </w:rPr>
            </w:pPr>
            <w:bookmarkStart w:id="31" w:name="_Hlk11934174"/>
            <w:r w:rsidRPr="0086709F">
              <w:rPr>
                <w:rFonts w:ascii="Arial" w:hAnsi="Arial" w:cs="Arial"/>
                <w:b/>
                <w:sz w:val="20"/>
                <w:szCs w:val="20"/>
              </w:rPr>
              <w:t>Risikoeinschätzung und Risikobewertung (IN – vor der Maßnahme)</w:t>
            </w:r>
          </w:p>
        </w:tc>
      </w:tr>
      <w:tr w:rsidR="008E28C9" w:rsidRPr="0086709F" w14:paraId="3C2D7110" w14:textId="77777777" w:rsidTr="00C45BF2">
        <w:trPr>
          <w:jc w:val="center"/>
        </w:trPr>
        <w:tc>
          <w:tcPr>
            <w:tcW w:w="3397" w:type="dxa"/>
          </w:tcPr>
          <w:p w14:paraId="544D470A"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33AB2718" w14:textId="77777777" w:rsidR="008E28C9" w:rsidRPr="0086709F" w:rsidRDefault="00201E8A" w:rsidP="00C45BF2">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14:paraId="4807A31A"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6808FF0C"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8E28C9" w:rsidRPr="0086709F" w14:paraId="7D373784" w14:textId="77777777" w:rsidTr="00C45BF2">
        <w:trPr>
          <w:jc w:val="center"/>
        </w:trPr>
        <w:tc>
          <w:tcPr>
            <w:tcW w:w="3397" w:type="dxa"/>
          </w:tcPr>
          <w:p w14:paraId="36573666"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4ACEBAC0"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7DF2D77" w14:textId="77777777"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47E026A4" w14:textId="77777777" w:rsidR="008E28C9" w:rsidRPr="0086709F" w:rsidRDefault="00201E8A" w:rsidP="00C45BF2">
            <w:pPr>
              <w:pStyle w:val="Text"/>
              <w:spacing w:before="60" w:after="60" w:line="240" w:lineRule="auto"/>
              <w:jc w:val="left"/>
              <w:rPr>
                <w:rFonts w:ascii="Arial" w:hAnsi="Arial" w:cs="Arial"/>
                <w:sz w:val="20"/>
                <w:szCs w:val="20"/>
              </w:rPr>
            </w:pPr>
            <w:r>
              <w:rPr>
                <w:rFonts w:ascii="Arial" w:hAnsi="Arial" w:cs="Arial"/>
                <w:sz w:val="20"/>
                <w:szCs w:val="20"/>
              </w:rPr>
              <w:t>2,5</w:t>
            </w:r>
          </w:p>
        </w:tc>
      </w:tr>
      <w:tr w:rsidR="008E28C9" w:rsidRPr="0086709F" w14:paraId="4214F2CC" w14:textId="77777777" w:rsidTr="00C45BF2">
        <w:trPr>
          <w:jc w:val="center"/>
        </w:trPr>
        <w:tc>
          <w:tcPr>
            <w:tcW w:w="3397" w:type="dxa"/>
          </w:tcPr>
          <w:p w14:paraId="4A59D045" w14:textId="77777777" w:rsidR="008E28C9" w:rsidRPr="0086709F" w:rsidRDefault="008E28C9" w:rsidP="00C45BF2">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7297B0B8" w14:textId="3495077F" w:rsidR="008E28C9" w:rsidRPr="0093691E" w:rsidRDefault="008E28C9" w:rsidP="00C45BF2">
            <w:pPr>
              <w:pStyle w:val="Text"/>
              <w:spacing w:before="60" w:after="60" w:line="240" w:lineRule="auto"/>
              <w:jc w:val="left"/>
              <w:rPr>
                <w:rFonts w:ascii="Arial" w:hAnsi="Arial" w:cs="Arial"/>
                <w:sz w:val="20"/>
                <w:szCs w:val="20"/>
              </w:rPr>
            </w:pPr>
            <w:r w:rsidRPr="00EB15ED">
              <w:rPr>
                <w:rFonts w:cs="Arial"/>
                <w:sz w:val="20"/>
                <w:szCs w:val="20"/>
              </w:rPr>
              <w:fldChar w:fldCharType="begin"/>
            </w:r>
            <w:r w:rsidRPr="0093691E">
              <w:rPr>
                <w:rFonts w:ascii="Arial" w:hAnsi="Arial" w:cs="Arial"/>
                <w:sz w:val="20"/>
                <w:szCs w:val="20"/>
              </w:rPr>
              <w:instrText xml:space="preserve"> =PRODUCT(b2;b3;d2;d3) \# "0" </w:instrText>
            </w:r>
            <w:r w:rsidRPr="00EB15ED">
              <w:rPr>
                <w:rFonts w:cs="Arial"/>
                <w:sz w:val="20"/>
                <w:szCs w:val="20"/>
              </w:rPr>
              <w:fldChar w:fldCharType="separate"/>
            </w:r>
            <w:r w:rsidR="00EB15ED" w:rsidRPr="00EB15ED">
              <w:rPr>
                <w:rFonts w:ascii="Arial" w:hAnsi="Arial" w:cs="Arial"/>
                <w:sz w:val="20"/>
                <w:szCs w:val="20"/>
              </w:rPr>
              <w:t>625</w:t>
            </w:r>
            <w:r w:rsidRPr="00EB15ED">
              <w:rPr>
                <w:rFonts w:cs="Arial"/>
                <w:sz w:val="20"/>
                <w:szCs w:val="20"/>
              </w:rPr>
              <w:fldChar w:fldCharType="end"/>
            </w:r>
          </w:p>
        </w:tc>
        <w:tc>
          <w:tcPr>
            <w:tcW w:w="4961" w:type="dxa"/>
            <w:gridSpan w:val="2"/>
          </w:tcPr>
          <w:p w14:paraId="406371E3" w14:textId="77777777" w:rsidR="008E28C9" w:rsidRPr="0086709F" w:rsidRDefault="008E28C9" w:rsidP="00C45BF2">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31"/>
    </w:tbl>
    <w:p w14:paraId="38B35413" w14:textId="77777777" w:rsidR="00E9418A" w:rsidRDefault="00E9418A" w:rsidP="00847841">
      <w:pPr>
        <w:rPr>
          <w:sz w:val="16"/>
          <w:szCs w:val="16"/>
        </w:rPr>
      </w:pPr>
    </w:p>
    <w:p w14:paraId="52AD402E" w14:textId="77777777" w:rsidR="00316265" w:rsidRDefault="00316265" w:rsidP="00847841">
      <w:pPr>
        <w:rPr>
          <w:sz w:val="16"/>
          <w:szCs w:val="16"/>
        </w:rPr>
      </w:pPr>
    </w:p>
    <w:p w14:paraId="5B841866" w14:textId="77777777" w:rsidR="00316265" w:rsidRDefault="00316265" w:rsidP="00847841">
      <w:pPr>
        <w:rPr>
          <w:sz w:val="16"/>
          <w:szCs w:val="16"/>
        </w:rPr>
      </w:pPr>
    </w:p>
    <w:p w14:paraId="75A8EC46" w14:textId="77777777" w:rsidR="00316265" w:rsidRDefault="00316265" w:rsidP="00847841">
      <w:pPr>
        <w:rPr>
          <w:sz w:val="16"/>
          <w:szCs w:val="16"/>
        </w:rPr>
      </w:pPr>
    </w:p>
    <w:p w14:paraId="6C7D36DB" w14:textId="77777777" w:rsidR="00316265" w:rsidRDefault="00316265" w:rsidP="00847841">
      <w:pPr>
        <w:rPr>
          <w:sz w:val="16"/>
          <w:szCs w:val="16"/>
        </w:rPr>
      </w:pPr>
    </w:p>
    <w:p w14:paraId="1AAE7276" w14:textId="77777777" w:rsidR="00316265" w:rsidRDefault="00316265" w:rsidP="00847841">
      <w:pPr>
        <w:rPr>
          <w:sz w:val="16"/>
          <w:szCs w:val="16"/>
        </w:rPr>
      </w:pPr>
    </w:p>
    <w:p w14:paraId="3169D8EF" w14:textId="77777777" w:rsidR="00316265" w:rsidRDefault="00316265" w:rsidP="00847841">
      <w:pPr>
        <w:rPr>
          <w:sz w:val="16"/>
          <w:szCs w:val="16"/>
        </w:rPr>
      </w:pPr>
    </w:p>
    <w:p w14:paraId="44B407EA" w14:textId="77777777" w:rsidR="00316265" w:rsidRDefault="00316265" w:rsidP="00847841">
      <w:pPr>
        <w:rPr>
          <w:sz w:val="16"/>
          <w:szCs w:val="16"/>
        </w:rPr>
      </w:pPr>
    </w:p>
    <w:p w14:paraId="49A07399" w14:textId="77777777" w:rsidR="00316265" w:rsidRDefault="00316265" w:rsidP="00847841">
      <w:pPr>
        <w:rPr>
          <w:sz w:val="16"/>
          <w:szCs w:val="16"/>
        </w:rPr>
      </w:pPr>
    </w:p>
    <w:p w14:paraId="2B7F9B63" w14:textId="77777777" w:rsidR="00316265" w:rsidRDefault="00316265" w:rsidP="00847841">
      <w:pPr>
        <w:rPr>
          <w:sz w:val="16"/>
          <w:szCs w:val="16"/>
        </w:rPr>
      </w:pPr>
    </w:p>
    <w:p w14:paraId="5978E088" w14:textId="77777777" w:rsidR="00316265" w:rsidRDefault="00316265" w:rsidP="00847841">
      <w:pPr>
        <w:rPr>
          <w:sz w:val="16"/>
          <w:szCs w:val="16"/>
        </w:rPr>
      </w:pPr>
    </w:p>
    <w:p w14:paraId="0D4AAAC2" w14:textId="77777777" w:rsidR="00316265" w:rsidRDefault="00316265" w:rsidP="00847841">
      <w:pPr>
        <w:rPr>
          <w:sz w:val="16"/>
          <w:szCs w:val="16"/>
        </w:rPr>
      </w:pPr>
    </w:p>
    <w:p w14:paraId="048596CB" w14:textId="77777777" w:rsidR="00316265" w:rsidRDefault="00316265" w:rsidP="00847841">
      <w:pPr>
        <w:rPr>
          <w:sz w:val="16"/>
          <w:szCs w:val="16"/>
        </w:rPr>
      </w:pPr>
    </w:p>
    <w:p w14:paraId="13F693B5" w14:textId="77777777" w:rsidR="00316265" w:rsidRDefault="00316265" w:rsidP="00847841">
      <w:pPr>
        <w:rPr>
          <w:sz w:val="16"/>
          <w:szCs w:val="16"/>
        </w:rPr>
      </w:pPr>
    </w:p>
    <w:p w14:paraId="758D55CD" w14:textId="41797C8A" w:rsidR="00316265" w:rsidRDefault="00316265" w:rsidP="00847841">
      <w:pPr>
        <w:rPr>
          <w:sz w:val="16"/>
          <w:szCs w:val="16"/>
        </w:rPr>
      </w:pPr>
    </w:p>
    <w:p w14:paraId="6CAB8A74" w14:textId="77777777" w:rsidR="00153F7F" w:rsidRDefault="00153F7F" w:rsidP="00847841">
      <w:pPr>
        <w:rPr>
          <w:sz w:val="16"/>
          <w:szCs w:val="16"/>
        </w:rPr>
      </w:pPr>
    </w:p>
    <w:p w14:paraId="03F20C1E" w14:textId="77777777" w:rsidR="00316265" w:rsidRPr="00153F7F" w:rsidRDefault="00316265" w:rsidP="00153F7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1090FFAE" w14:textId="77777777" w:rsidTr="00C45BF2">
        <w:trPr>
          <w:jc w:val="center"/>
        </w:trPr>
        <w:tc>
          <w:tcPr>
            <w:tcW w:w="7366" w:type="dxa"/>
            <w:shd w:val="pct20" w:color="auto" w:fill="auto"/>
          </w:tcPr>
          <w:p w14:paraId="77C7811C" w14:textId="77777777" w:rsidR="00F22974" w:rsidRPr="00542A3C" w:rsidRDefault="00F22974" w:rsidP="00F22974">
            <w:pPr>
              <w:pStyle w:val="Text"/>
              <w:spacing w:before="60" w:after="60" w:line="240" w:lineRule="auto"/>
              <w:rPr>
                <w:rFonts w:ascii="Arial" w:hAnsi="Arial" w:cs="Arial"/>
                <w:b/>
                <w:sz w:val="20"/>
                <w:szCs w:val="20"/>
              </w:rPr>
            </w:pPr>
            <w:bookmarkStart w:id="32" w:name="_Hlk11934189"/>
            <w:r w:rsidRPr="00542A3C">
              <w:rPr>
                <w:rFonts w:ascii="Arial" w:hAnsi="Arial" w:cs="Arial"/>
                <w:b/>
                <w:sz w:val="20"/>
                <w:szCs w:val="20"/>
              </w:rPr>
              <w:t>Maßnahmen zur Risikominderung</w:t>
            </w:r>
          </w:p>
        </w:tc>
        <w:tc>
          <w:tcPr>
            <w:tcW w:w="1978" w:type="dxa"/>
            <w:shd w:val="pct20" w:color="auto" w:fill="auto"/>
          </w:tcPr>
          <w:p w14:paraId="3BB10170" w14:textId="6FFC508A"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054386" w:rsidRPr="00542A3C" w14:paraId="43BD7EC7" w14:textId="77777777" w:rsidTr="00C45BF2">
        <w:trPr>
          <w:jc w:val="center"/>
        </w:trPr>
        <w:tc>
          <w:tcPr>
            <w:tcW w:w="7366" w:type="dxa"/>
          </w:tcPr>
          <w:p w14:paraId="25AD6F75" w14:textId="77777777" w:rsidR="00054386" w:rsidRPr="00542A3C"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0999ACA8" w14:textId="77777777" w:rsidR="00054386" w:rsidRPr="00542A3C" w:rsidRDefault="00054386" w:rsidP="00054386">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14:paraId="678151A4" w14:textId="77777777" w:rsidR="00054386"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14:paraId="6725EBA6" w14:textId="77777777" w:rsidR="00054386" w:rsidRDefault="00054386" w:rsidP="00054386">
            <w:pPr>
              <w:pStyle w:val="Text"/>
              <w:spacing w:before="60" w:after="60" w:line="240" w:lineRule="auto"/>
              <w:jc w:val="left"/>
              <w:rPr>
                <w:rFonts w:ascii="Arial" w:hAnsi="Arial" w:cs="Arial"/>
                <w:sz w:val="20"/>
                <w:szCs w:val="20"/>
              </w:rPr>
            </w:pPr>
          </w:p>
          <w:p w14:paraId="34CE2ECD" w14:textId="77777777" w:rsidR="00054386" w:rsidRPr="00542A3C"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64E62CBC" w14:textId="1EB8C904" w:rsidR="00054386" w:rsidRPr="00C04415" w:rsidRDefault="00054386" w:rsidP="00054386">
            <w:pPr>
              <w:pStyle w:val="Text"/>
              <w:spacing w:before="60" w:after="60" w:line="240" w:lineRule="auto"/>
              <w:jc w:val="left"/>
              <w:rPr>
                <w:rFonts w:ascii="Arial" w:hAnsi="Arial" w:cs="Arial"/>
                <w:sz w:val="20"/>
                <w:szCs w:val="20"/>
              </w:rPr>
            </w:pPr>
            <w:r w:rsidRPr="00C04415">
              <w:rPr>
                <w:rFonts w:ascii="Arial" w:hAnsi="Arial" w:cs="Arial"/>
                <w:sz w:val="20"/>
                <w:szCs w:val="20"/>
              </w:rPr>
              <w:t>Die techni</w:t>
            </w:r>
            <w:r w:rsidR="002B577A">
              <w:rPr>
                <w:rFonts w:ascii="Arial" w:hAnsi="Arial" w:cs="Arial"/>
                <w:sz w:val="20"/>
                <w:szCs w:val="20"/>
              </w:rPr>
              <w:t>s</w:t>
            </w:r>
            <w:r w:rsidRPr="00C04415">
              <w:rPr>
                <w:rFonts w:ascii="Arial" w:hAnsi="Arial" w:cs="Arial"/>
                <w:sz w:val="20"/>
                <w:szCs w:val="20"/>
              </w:rPr>
              <w:t>chen und ergänzenden Schutzmaßnahmen aus</w:t>
            </w:r>
            <w:r w:rsidR="00C80E20">
              <w:rPr>
                <w:rFonts w:ascii="Arial" w:hAnsi="Arial" w:cs="Arial"/>
                <w:sz w:val="20"/>
                <w:szCs w:val="20"/>
              </w:rPr>
              <w:t xml:space="preserve"> EN ISO 12100,</w:t>
            </w:r>
            <w:r w:rsidRPr="00C04415">
              <w:rPr>
                <w:rFonts w:ascii="Arial" w:hAnsi="Arial" w:cs="Arial"/>
                <w:sz w:val="20"/>
                <w:szCs w:val="20"/>
              </w:rPr>
              <w:t xml:space="preserve"> EN ISO 13850</w:t>
            </w:r>
            <w:r w:rsidR="002B577A">
              <w:rPr>
                <w:rFonts w:ascii="Arial" w:hAnsi="Arial" w:cs="Arial"/>
                <w:sz w:val="20"/>
                <w:szCs w:val="20"/>
              </w:rPr>
              <w:t>,</w:t>
            </w:r>
            <w:r w:rsidRPr="00C04415">
              <w:rPr>
                <w:rFonts w:ascii="Arial" w:hAnsi="Arial" w:cs="Arial"/>
                <w:sz w:val="20"/>
                <w:szCs w:val="20"/>
              </w:rPr>
              <w:t xml:space="preserve"> EN 60204-1 und EN 1114-1 sind anzuwenden. Folgende Maßnahmen sind anzuwenden:</w:t>
            </w:r>
          </w:p>
          <w:p w14:paraId="6D4F2653" w14:textId="77777777"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Stellteile für Notfallsituationen müssen deutlich erkennbar und schnell zugänglich sein;</w:t>
            </w:r>
          </w:p>
          <w:p w14:paraId="107E2BED" w14:textId="77777777"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Die Notfallsituation muss möglichst schnell gestoppt, ohne zusätzliche Gefährdungen</w:t>
            </w:r>
            <w:r>
              <w:rPr>
                <w:rFonts w:ascii="Arial" w:hAnsi="Arial" w:cs="Arial"/>
                <w:sz w:val="20"/>
                <w:szCs w:val="20"/>
              </w:rPr>
              <w:t xml:space="preserve"> </w:t>
            </w:r>
            <w:r w:rsidRPr="00C04415">
              <w:rPr>
                <w:rFonts w:ascii="Arial" w:hAnsi="Arial" w:cs="Arial"/>
                <w:sz w:val="20"/>
                <w:szCs w:val="20"/>
              </w:rPr>
              <w:t>hervorzurufen;</w:t>
            </w:r>
          </w:p>
          <w:p w14:paraId="5367DA9E" w14:textId="77777777"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Stellteile für Notfallsituationen dürfen bestimmte Bewegungen in einen sicheren</w:t>
            </w:r>
            <w:r>
              <w:rPr>
                <w:rFonts w:ascii="Arial" w:hAnsi="Arial" w:cs="Arial"/>
                <w:sz w:val="20"/>
                <w:szCs w:val="20"/>
              </w:rPr>
              <w:t xml:space="preserve"> </w:t>
            </w:r>
            <w:r w:rsidRPr="00C04415">
              <w:rPr>
                <w:rFonts w:ascii="Arial" w:hAnsi="Arial" w:cs="Arial"/>
                <w:sz w:val="20"/>
                <w:szCs w:val="20"/>
              </w:rPr>
              <w:t>Zustand auslösen oder dies ermöglichen;</w:t>
            </w:r>
          </w:p>
          <w:p w14:paraId="523AD017" w14:textId="77777777" w:rsidR="00054386"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Der Befehl stillsetzen im Notfall muss zurückgestellt werden und zwar dort wo er ausgelöst wurde;</w:t>
            </w:r>
          </w:p>
          <w:p w14:paraId="08192F6D" w14:textId="03BC8DB7" w:rsidR="00054386" w:rsidRPr="003F03F5" w:rsidRDefault="00054386" w:rsidP="00AD469B">
            <w:pPr>
              <w:pStyle w:val="Text"/>
              <w:numPr>
                <w:ilvl w:val="0"/>
                <w:numId w:val="1"/>
              </w:numPr>
              <w:spacing w:before="60" w:after="60" w:line="240" w:lineRule="auto"/>
              <w:jc w:val="left"/>
              <w:rPr>
                <w:rFonts w:ascii="Arial" w:hAnsi="Arial" w:cs="Arial"/>
                <w:sz w:val="20"/>
                <w:szCs w:val="20"/>
              </w:rPr>
            </w:pPr>
            <w:r w:rsidRPr="003F03F5">
              <w:rPr>
                <w:rFonts w:ascii="Arial" w:hAnsi="Arial" w:cs="Arial"/>
                <w:sz w:val="20"/>
                <w:szCs w:val="20"/>
              </w:rPr>
              <w:t>Die Rückstellung darf keinen Befehl zum Wiederanlauf der Maschine einleiten.</w:t>
            </w:r>
          </w:p>
          <w:p w14:paraId="282378BC" w14:textId="047B60DF" w:rsidR="002B577A" w:rsidRPr="00267053" w:rsidRDefault="002B577A" w:rsidP="00AD469B">
            <w:pPr>
              <w:pStyle w:val="Text"/>
              <w:numPr>
                <w:ilvl w:val="0"/>
                <w:numId w:val="1"/>
              </w:numPr>
              <w:spacing w:before="60" w:after="60" w:line="240" w:lineRule="auto"/>
              <w:jc w:val="left"/>
              <w:rPr>
                <w:rFonts w:ascii="Arial" w:hAnsi="Arial" w:cs="Arial"/>
                <w:sz w:val="20"/>
                <w:szCs w:val="20"/>
              </w:rPr>
            </w:pPr>
            <w:r w:rsidRPr="00267053">
              <w:rPr>
                <w:rFonts w:ascii="Arial" w:hAnsi="Arial" w:cs="Arial"/>
                <w:sz w:val="20"/>
                <w:szCs w:val="20"/>
              </w:rPr>
              <w:t>Die sicherheitsbezogenen Teile eines Steuerungssystems oder die Teilsysteme, welche die Not-Halt-Funktion ausführen, müssen die relevanten Anforderungen von ISO 13849-1 und/oder IEC 62061 erfüllen.</w:t>
            </w:r>
          </w:p>
          <w:p w14:paraId="0C40047C" w14:textId="01A86FA3" w:rsidR="002B577A" w:rsidRDefault="002B577A" w:rsidP="00AD469B">
            <w:pPr>
              <w:pStyle w:val="Text"/>
              <w:numPr>
                <w:ilvl w:val="0"/>
                <w:numId w:val="1"/>
              </w:numPr>
              <w:spacing w:before="60" w:after="60" w:line="240" w:lineRule="auto"/>
              <w:jc w:val="left"/>
              <w:rPr>
                <w:rFonts w:ascii="Arial" w:hAnsi="Arial" w:cs="Arial"/>
                <w:sz w:val="20"/>
                <w:szCs w:val="20"/>
              </w:rPr>
            </w:pPr>
            <w:r w:rsidRPr="00267053">
              <w:rPr>
                <w:rFonts w:ascii="Arial" w:hAnsi="Arial" w:cs="Arial"/>
                <w:sz w:val="20"/>
                <w:szCs w:val="20"/>
              </w:rPr>
              <w:t xml:space="preserve">Die Bestimmung des erforderlichen Perfomance Level (PL) oder Sicherheits- Integritätslevel (SIL) sollte den Zweck der Not-Halt-Funktion berücksichtigen, jedoch ist mindestens </w:t>
            </w:r>
            <w:proofErr w:type="spellStart"/>
            <w:r w:rsidRPr="00267053">
              <w:rPr>
                <w:rFonts w:ascii="Arial" w:hAnsi="Arial" w:cs="Arial"/>
                <w:sz w:val="20"/>
                <w:szCs w:val="20"/>
              </w:rPr>
              <w:t>PLr</w:t>
            </w:r>
            <w:proofErr w:type="spellEnd"/>
            <w:r w:rsidRPr="00267053">
              <w:rPr>
                <w:rFonts w:ascii="Arial" w:hAnsi="Arial" w:cs="Arial"/>
                <w:sz w:val="20"/>
                <w:szCs w:val="20"/>
              </w:rPr>
              <w:t xml:space="preserve"> c oder SIL 1 gefordert.</w:t>
            </w:r>
          </w:p>
          <w:p w14:paraId="35CF7B26" w14:textId="73B4221A" w:rsidR="000C54A9" w:rsidRPr="00267053" w:rsidRDefault="000C54A9" w:rsidP="00AD469B">
            <w:pPr>
              <w:pStyle w:val="Text"/>
              <w:numPr>
                <w:ilvl w:val="0"/>
                <w:numId w:val="1"/>
              </w:numPr>
              <w:spacing w:before="60" w:after="60" w:line="240" w:lineRule="auto"/>
              <w:jc w:val="left"/>
              <w:rPr>
                <w:rFonts w:ascii="Arial" w:hAnsi="Arial" w:cs="Arial"/>
                <w:sz w:val="20"/>
                <w:szCs w:val="20"/>
              </w:rPr>
            </w:pPr>
            <w:r w:rsidRPr="000C54A9">
              <w:rPr>
                <w:rFonts w:ascii="Arial" w:hAnsi="Arial" w:cs="Arial"/>
                <w:sz w:val="20"/>
                <w:szCs w:val="20"/>
              </w:rPr>
              <w:t>Der Betätiger des Not-Halt-Gerätes, der mit der Hand betätigt werden soll, sollte in einer Höhe zwischen 0,6 m bis 1,7 m über der Zugangsebene angebracht sein (z. B. Bodenebene, Plattformebene).</w:t>
            </w:r>
          </w:p>
          <w:p w14:paraId="36A2A2C0" w14:textId="77777777" w:rsidR="002B577A" w:rsidRDefault="002B577A" w:rsidP="00054386">
            <w:pPr>
              <w:pStyle w:val="Text"/>
              <w:spacing w:before="60" w:after="60" w:line="240" w:lineRule="auto"/>
              <w:jc w:val="left"/>
              <w:rPr>
                <w:rFonts w:ascii="Arial" w:hAnsi="Arial" w:cs="Arial"/>
                <w:sz w:val="20"/>
                <w:szCs w:val="20"/>
              </w:rPr>
            </w:pPr>
          </w:p>
          <w:p w14:paraId="493D0FA3" w14:textId="77777777" w:rsidR="00054386" w:rsidRPr="00764B66" w:rsidRDefault="00054386" w:rsidP="00054386">
            <w:pPr>
              <w:pStyle w:val="Text"/>
              <w:spacing w:before="60" w:after="60" w:line="240" w:lineRule="auto"/>
              <w:jc w:val="left"/>
              <w:rPr>
                <w:rFonts w:ascii="Arial" w:hAnsi="Arial" w:cs="Arial"/>
                <w:sz w:val="20"/>
                <w:szCs w:val="20"/>
              </w:rPr>
            </w:pPr>
            <w:r w:rsidRPr="00764B66">
              <w:rPr>
                <w:rFonts w:ascii="Arial" w:hAnsi="Arial" w:cs="Arial"/>
                <w:sz w:val="20"/>
                <w:szCs w:val="20"/>
              </w:rPr>
              <w:t>Gemäß EN 1114-1 Abschnitt 5.10 NOT-HALT:</w:t>
            </w:r>
          </w:p>
          <w:p w14:paraId="468DAC0B" w14:textId="77777777"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Für NOT-HALT gemäß EN ISO 13850, Stopp-Kategorie '0' oder '1'</w:t>
            </w:r>
            <w:r>
              <w:rPr>
                <w:rFonts w:ascii="Arial" w:hAnsi="Arial" w:cs="Arial"/>
                <w:sz w:val="20"/>
                <w:szCs w:val="20"/>
              </w:rPr>
              <w:t>;</w:t>
            </w:r>
          </w:p>
          <w:p w14:paraId="440DF4F1" w14:textId="77777777"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NOT-HALT-Befehlsgeräte müssen an allen Bedienständen vorgesehen werden</w:t>
            </w:r>
            <w:r>
              <w:rPr>
                <w:rFonts w:ascii="Arial" w:hAnsi="Arial" w:cs="Arial"/>
                <w:sz w:val="20"/>
                <w:szCs w:val="20"/>
              </w:rPr>
              <w:t>;</w:t>
            </w:r>
          </w:p>
          <w:p w14:paraId="667A9E4F" w14:textId="77777777"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Kühlsysteme, Absaugsysteme und Heizungssysteme müssen nicht durch NOT-HALT stillgesetzt werden, wenn dies erforderlich ist</w:t>
            </w:r>
            <w:r>
              <w:rPr>
                <w:rFonts w:ascii="Arial" w:hAnsi="Arial" w:cs="Arial"/>
                <w:sz w:val="20"/>
                <w:szCs w:val="20"/>
              </w:rPr>
              <w:t>;</w:t>
            </w:r>
          </w:p>
          <w:p w14:paraId="091837F6" w14:textId="77777777" w:rsidR="00054386" w:rsidRPr="00764B66" w:rsidRDefault="00054386" w:rsidP="00AD469B">
            <w:pPr>
              <w:pStyle w:val="Text"/>
              <w:numPr>
                <w:ilvl w:val="0"/>
                <w:numId w:val="1"/>
              </w:numPr>
              <w:spacing w:before="60" w:after="60" w:line="240" w:lineRule="auto"/>
              <w:jc w:val="left"/>
              <w:rPr>
                <w:rFonts w:ascii="Arial" w:hAnsi="Arial" w:cs="Arial"/>
                <w:sz w:val="20"/>
                <w:szCs w:val="20"/>
                <w:u w:val="single"/>
              </w:rPr>
            </w:pPr>
            <w:r w:rsidRPr="00764B66">
              <w:rPr>
                <w:rFonts w:ascii="Arial" w:hAnsi="Arial" w:cs="Arial"/>
                <w:sz w:val="20"/>
                <w:szCs w:val="20"/>
              </w:rPr>
              <w:t>An Ein- und Zweiwalzen-Speiseeinrichtung ist ein NOT-HALT vorzusehen (Stopp-Kategorie '0' oder '1'</w:t>
            </w:r>
            <w:r>
              <w:rPr>
                <w:rFonts w:ascii="Arial" w:hAnsi="Arial" w:cs="Arial"/>
                <w:sz w:val="20"/>
                <w:szCs w:val="20"/>
              </w:rPr>
              <w:t>)</w:t>
            </w:r>
            <w:r w:rsidRPr="00764B66">
              <w:rPr>
                <w:rFonts w:ascii="Arial" w:hAnsi="Arial" w:cs="Arial"/>
                <w:sz w:val="20"/>
                <w:szCs w:val="20"/>
              </w:rPr>
              <w:t>.</w:t>
            </w:r>
          </w:p>
          <w:p w14:paraId="01278421" w14:textId="77777777" w:rsidR="00054386" w:rsidRDefault="00054386" w:rsidP="00054386">
            <w:pPr>
              <w:pStyle w:val="Text"/>
              <w:spacing w:before="60" w:after="60" w:line="240" w:lineRule="auto"/>
              <w:jc w:val="left"/>
              <w:rPr>
                <w:rFonts w:ascii="Arial" w:hAnsi="Arial" w:cs="Arial"/>
                <w:sz w:val="20"/>
                <w:szCs w:val="20"/>
                <w:u w:val="single"/>
              </w:rPr>
            </w:pPr>
          </w:p>
          <w:p w14:paraId="64049C76" w14:textId="77777777" w:rsidR="00054386"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1FF336BC" w14:textId="77777777" w:rsidR="00054386" w:rsidRPr="00542A3C" w:rsidRDefault="00054386"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50877D66" w14:textId="77777777" w:rsidR="00054386" w:rsidRDefault="00054386"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14:paraId="78E2873F" w14:textId="77777777" w:rsidR="00054386" w:rsidRPr="00542A3C" w:rsidRDefault="00054386"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14:paraId="7C9D63EB" w14:textId="77777777" w:rsidR="00054386" w:rsidRDefault="00054386" w:rsidP="00054386">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4</w:t>
            </w:r>
            <w:r w:rsidRPr="00DD72DD">
              <w:rPr>
                <w:rFonts w:ascii="Arial" w:hAnsi="Arial" w:cs="Arial"/>
                <w:sz w:val="20"/>
                <w:szCs w:val="20"/>
              </w:rPr>
              <w:t>.</w:t>
            </w:r>
            <w:r>
              <w:rPr>
                <w:rFonts w:ascii="Arial" w:hAnsi="Arial" w:cs="Arial"/>
                <w:sz w:val="20"/>
                <w:szCs w:val="20"/>
              </w:rPr>
              <w:t>3.</w:t>
            </w:r>
          </w:p>
          <w:p w14:paraId="3D0F329F" w14:textId="77777777" w:rsidR="00054386" w:rsidRDefault="00054386" w:rsidP="00054386">
            <w:pPr>
              <w:pStyle w:val="Text"/>
              <w:spacing w:before="60" w:after="60" w:line="240" w:lineRule="auto"/>
              <w:jc w:val="left"/>
              <w:rPr>
                <w:rFonts w:ascii="Arial" w:hAnsi="Arial" w:cs="Arial"/>
                <w:sz w:val="20"/>
                <w:szCs w:val="20"/>
              </w:rPr>
            </w:pPr>
          </w:p>
          <w:p w14:paraId="0B15C82B" w14:textId="00AEE103" w:rsidR="00054386" w:rsidRDefault="00054386" w:rsidP="00054386">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5.10</w:t>
            </w:r>
          </w:p>
          <w:p w14:paraId="4FFAE9BF" w14:textId="67E628AD" w:rsidR="00DF1A45" w:rsidRDefault="00DF1A45" w:rsidP="00054386">
            <w:pPr>
              <w:pStyle w:val="Text"/>
              <w:spacing w:before="60" w:after="60" w:line="240" w:lineRule="auto"/>
              <w:jc w:val="left"/>
              <w:rPr>
                <w:rFonts w:ascii="Arial" w:hAnsi="Arial" w:cs="Arial"/>
                <w:sz w:val="20"/>
                <w:szCs w:val="20"/>
              </w:rPr>
            </w:pPr>
          </w:p>
          <w:p w14:paraId="1AAD546E" w14:textId="6655B7A2" w:rsidR="00DF1A45" w:rsidRPr="00DF1A45" w:rsidRDefault="00DF1A45" w:rsidP="00DF1A45">
            <w:pPr>
              <w:pStyle w:val="Text"/>
              <w:spacing w:before="60" w:after="60" w:line="240" w:lineRule="auto"/>
              <w:jc w:val="left"/>
              <w:rPr>
                <w:rFonts w:ascii="Arial" w:hAnsi="Arial" w:cs="Arial"/>
                <w:sz w:val="20"/>
                <w:szCs w:val="20"/>
              </w:rPr>
            </w:pPr>
            <w:r w:rsidRPr="00DF1A45">
              <w:rPr>
                <w:rFonts w:ascii="Arial" w:hAnsi="Arial" w:cs="Arial"/>
                <w:sz w:val="20"/>
                <w:szCs w:val="20"/>
              </w:rPr>
              <w:t>EN ISO 12100</w:t>
            </w:r>
            <w:r>
              <w:rPr>
                <w:rFonts w:ascii="Arial" w:hAnsi="Arial" w:cs="Arial"/>
                <w:sz w:val="20"/>
                <w:szCs w:val="20"/>
              </w:rPr>
              <w:t>:2010, Pkt.</w:t>
            </w:r>
            <w:r w:rsidRPr="00DF1A45">
              <w:rPr>
                <w:rFonts w:ascii="Arial" w:hAnsi="Arial" w:cs="Arial"/>
                <w:sz w:val="20"/>
                <w:szCs w:val="20"/>
              </w:rPr>
              <w:t xml:space="preserve"> 6.3.5.2</w:t>
            </w:r>
          </w:p>
          <w:p w14:paraId="5DACDB42" w14:textId="77777777" w:rsidR="00054386" w:rsidRPr="00542A3C" w:rsidRDefault="00054386" w:rsidP="00054386">
            <w:pPr>
              <w:pStyle w:val="Text"/>
              <w:spacing w:before="60" w:after="60" w:line="240" w:lineRule="auto"/>
              <w:jc w:val="left"/>
              <w:rPr>
                <w:rFonts w:ascii="Arial" w:hAnsi="Arial" w:cs="Arial"/>
                <w:sz w:val="20"/>
                <w:szCs w:val="20"/>
              </w:rPr>
            </w:pPr>
          </w:p>
          <w:p w14:paraId="4B645150" w14:textId="5FC3A6EF" w:rsidR="00054386" w:rsidRDefault="00054386" w:rsidP="00054386">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ISO 13850:2015</w:t>
            </w:r>
          </w:p>
          <w:p w14:paraId="6FE805EC" w14:textId="33382C8A" w:rsidR="00AA64F2" w:rsidRDefault="00AA64F2" w:rsidP="00054386">
            <w:pPr>
              <w:pStyle w:val="Text"/>
              <w:spacing w:before="60" w:after="60" w:line="240" w:lineRule="auto"/>
              <w:jc w:val="left"/>
              <w:rPr>
                <w:rFonts w:ascii="Arial" w:hAnsi="Arial" w:cs="Arial"/>
                <w:sz w:val="20"/>
                <w:szCs w:val="20"/>
              </w:rPr>
            </w:pPr>
          </w:p>
          <w:p w14:paraId="0D118313" w14:textId="132B4B36" w:rsidR="00AA64F2" w:rsidRDefault="00AA64F2" w:rsidP="00054386">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629037D6" w14:textId="77777777" w:rsidR="00054386" w:rsidRDefault="00054386" w:rsidP="00054386">
            <w:pPr>
              <w:pStyle w:val="Text"/>
              <w:spacing w:before="60" w:after="60" w:line="240" w:lineRule="auto"/>
              <w:jc w:val="left"/>
              <w:rPr>
                <w:rFonts w:ascii="Arial" w:hAnsi="Arial" w:cs="Arial"/>
                <w:sz w:val="20"/>
                <w:szCs w:val="20"/>
              </w:rPr>
            </w:pPr>
          </w:p>
          <w:p w14:paraId="6D287280" w14:textId="51BAFB69" w:rsidR="00054386" w:rsidRPr="00542A3C"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EN 60204-1:2018, Pkt. 10</w:t>
            </w:r>
          </w:p>
        </w:tc>
      </w:tr>
      <w:bookmarkEnd w:id="32"/>
    </w:tbl>
    <w:p w14:paraId="57B56FE2" w14:textId="2421A7F8" w:rsidR="00E9418A" w:rsidRDefault="00E9418A" w:rsidP="00847841">
      <w:pPr>
        <w:rPr>
          <w:sz w:val="16"/>
          <w:szCs w:val="16"/>
        </w:rPr>
      </w:pPr>
    </w:p>
    <w:p w14:paraId="3A3590AA" w14:textId="33FB8CBF" w:rsidR="00414B2F" w:rsidRDefault="00414B2F" w:rsidP="00847841">
      <w:pPr>
        <w:rPr>
          <w:sz w:val="16"/>
          <w:szCs w:val="16"/>
        </w:rPr>
      </w:pPr>
    </w:p>
    <w:p w14:paraId="54533DB3" w14:textId="1872CC5A" w:rsidR="00414B2F" w:rsidRDefault="00414B2F" w:rsidP="00847841">
      <w:pPr>
        <w:rPr>
          <w:sz w:val="16"/>
          <w:szCs w:val="16"/>
        </w:rPr>
      </w:pPr>
    </w:p>
    <w:p w14:paraId="071667C0" w14:textId="0196D612" w:rsidR="00414B2F" w:rsidRDefault="00414B2F" w:rsidP="00847841">
      <w:pPr>
        <w:rPr>
          <w:sz w:val="16"/>
          <w:szCs w:val="16"/>
        </w:rPr>
      </w:pPr>
    </w:p>
    <w:p w14:paraId="129F0F30" w14:textId="7B166313" w:rsidR="00414B2F" w:rsidRDefault="00414B2F" w:rsidP="00847841">
      <w:pPr>
        <w:rPr>
          <w:sz w:val="16"/>
          <w:szCs w:val="16"/>
        </w:rPr>
      </w:pPr>
    </w:p>
    <w:p w14:paraId="24E3D5EA" w14:textId="6CE1B352" w:rsidR="00414B2F" w:rsidRDefault="00414B2F" w:rsidP="00847841">
      <w:pPr>
        <w:rPr>
          <w:sz w:val="16"/>
          <w:szCs w:val="16"/>
        </w:rPr>
      </w:pPr>
    </w:p>
    <w:p w14:paraId="29A9471A" w14:textId="5ED878B2" w:rsidR="007466F4" w:rsidRDefault="007466F4" w:rsidP="00847841">
      <w:pPr>
        <w:rPr>
          <w:sz w:val="16"/>
          <w:szCs w:val="16"/>
        </w:rPr>
      </w:pPr>
    </w:p>
    <w:p w14:paraId="319B367B" w14:textId="77777777" w:rsidR="00153F7F" w:rsidRDefault="00153F7F" w:rsidP="00847841">
      <w:pPr>
        <w:rPr>
          <w:sz w:val="16"/>
          <w:szCs w:val="16"/>
        </w:rPr>
      </w:pPr>
    </w:p>
    <w:p w14:paraId="631AED99" w14:textId="77777777" w:rsidR="00414B2F" w:rsidRPr="00153F7F" w:rsidRDefault="00414B2F" w:rsidP="00153F7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14:paraId="610DDF43" w14:textId="77777777" w:rsidTr="002913DF">
        <w:trPr>
          <w:jc w:val="center"/>
        </w:trPr>
        <w:tc>
          <w:tcPr>
            <w:tcW w:w="7508" w:type="dxa"/>
            <w:shd w:val="pct20" w:color="auto" w:fill="auto"/>
          </w:tcPr>
          <w:p w14:paraId="43EDE82B"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18F09842"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70E2B366" w14:textId="77777777" w:rsidTr="002913DF">
        <w:trPr>
          <w:jc w:val="center"/>
        </w:trPr>
        <w:tc>
          <w:tcPr>
            <w:tcW w:w="7508" w:type="dxa"/>
          </w:tcPr>
          <w:p w14:paraId="6C3AEB86"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11EC732B" w14:textId="77777777" w:rsidR="00054386"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14:paraId="2A0703A7" w14:textId="77777777" w:rsidR="0091520E" w:rsidRDefault="0091520E" w:rsidP="002913DF">
            <w:pPr>
              <w:pStyle w:val="Text"/>
              <w:spacing w:before="60" w:after="60" w:line="240" w:lineRule="auto"/>
              <w:jc w:val="left"/>
              <w:rPr>
                <w:rFonts w:ascii="Arial" w:hAnsi="Arial" w:cs="Arial"/>
                <w:sz w:val="20"/>
                <w:szCs w:val="20"/>
                <w:u w:val="single"/>
              </w:rPr>
            </w:pPr>
          </w:p>
          <w:p w14:paraId="6A23DB42"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007B0CD1" w14:textId="5854CE4A" w:rsidR="00C80E20" w:rsidRPr="00C80E20" w:rsidRDefault="00C80E20" w:rsidP="00AD469B">
            <w:pPr>
              <w:pStyle w:val="Text"/>
              <w:numPr>
                <w:ilvl w:val="0"/>
                <w:numId w:val="1"/>
              </w:numPr>
              <w:spacing w:before="60" w:after="60" w:line="240" w:lineRule="auto"/>
              <w:jc w:val="left"/>
              <w:rPr>
                <w:rFonts w:ascii="Arial" w:hAnsi="Arial" w:cs="Arial"/>
                <w:sz w:val="20"/>
                <w:szCs w:val="20"/>
              </w:rPr>
            </w:pPr>
            <w:r w:rsidRPr="00C80E20">
              <w:rPr>
                <w:rFonts w:ascii="Arial" w:hAnsi="Arial" w:cs="Arial"/>
                <w:sz w:val="20"/>
                <w:szCs w:val="20"/>
              </w:rPr>
              <w:t xml:space="preserve">Auf Basis der Risikoeinschätzung gemäß EN ISO 13849-1 wird zur Ausführung des NOT-HALT-Systems an der Maschine der erforderliche Performance Level </w:t>
            </w:r>
            <w:proofErr w:type="spellStart"/>
            <w:r w:rsidRPr="00817B1A">
              <w:rPr>
                <w:rFonts w:ascii="Arial" w:hAnsi="Arial" w:cs="Arial"/>
                <w:sz w:val="20"/>
                <w:szCs w:val="20"/>
              </w:rPr>
              <w:t>PLr</w:t>
            </w:r>
            <w:proofErr w:type="spellEnd"/>
            <w:r w:rsidRPr="00817B1A">
              <w:rPr>
                <w:rFonts w:ascii="Arial" w:hAnsi="Arial" w:cs="Arial"/>
                <w:sz w:val="20"/>
                <w:szCs w:val="20"/>
              </w:rPr>
              <w:t xml:space="preserve"> = d (Kat. 3)</w:t>
            </w:r>
            <w:r w:rsidRPr="00C80E20">
              <w:rPr>
                <w:rFonts w:ascii="Arial" w:hAnsi="Arial" w:cs="Arial"/>
                <w:sz w:val="20"/>
                <w:szCs w:val="20"/>
              </w:rPr>
              <w:t xml:space="preserve"> vorgegeben.</w:t>
            </w:r>
          </w:p>
          <w:p w14:paraId="7EDF4BD1" w14:textId="02044E4E" w:rsidR="00414B2F" w:rsidRPr="00253EA3" w:rsidRDefault="00414B2F" w:rsidP="00AD469B">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 umgesetzt werden:</w:t>
            </w:r>
          </w:p>
          <w:p w14:paraId="576C8849" w14:textId="0257D130" w:rsidR="00414B2F" w:rsidRPr="00253EA3" w:rsidRDefault="00414B2F" w:rsidP="00AD469B">
            <w:pPr>
              <w:pStyle w:val="Text"/>
              <w:numPr>
                <w:ilvl w:val="0"/>
                <w:numId w:val="21"/>
              </w:numPr>
              <w:spacing w:before="60" w:after="60" w:line="240" w:lineRule="auto"/>
              <w:jc w:val="left"/>
              <w:rPr>
                <w:rFonts w:ascii="Arial" w:hAnsi="Arial" w:cs="Arial"/>
                <w:sz w:val="20"/>
                <w:szCs w:val="20"/>
              </w:rPr>
            </w:pPr>
            <w:r w:rsidRPr="00253EA3">
              <w:rPr>
                <w:rFonts w:ascii="Arial" w:hAnsi="Arial" w:cs="Arial"/>
                <w:sz w:val="20"/>
                <w:szCs w:val="20"/>
              </w:rPr>
              <w:t>Für NOT-HALT gemäß</w:t>
            </w:r>
            <w:r w:rsidR="00253EA3">
              <w:rPr>
                <w:rFonts w:ascii="Arial" w:hAnsi="Arial" w:cs="Arial"/>
                <w:sz w:val="20"/>
                <w:szCs w:val="20"/>
              </w:rPr>
              <w:t xml:space="preserve"> EN 1114-1 und</w:t>
            </w:r>
            <w:r w:rsidRPr="00253EA3">
              <w:rPr>
                <w:rFonts w:ascii="Arial" w:hAnsi="Arial" w:cs="Arial"/>
                <w:sz w:val="20"/>
                <w:szCs w:val="20"/>
              </w:rPr>
              <w:t xml:space="preserve"> EN ISO 13850</w:t>
            </w:r>
            <w:r w:rsidR="00E6095C">
              <w:rPr>
                <w:rFonts w:ascii="Arial" w:hAnsi="Arial" w:cs="Arial"/>
                <w:sz w:val="20"/>
                <w:szCs w:val="20"/>
              </w:rPr>
              <w:t xml:space="preserve"> wird </w:t>
            </w:r>
            <w:r w:rsidRPr="00253EA3">
              <w:rPr>
                <w:rFonts w:ascii="Arial" w:hAnsi="Arial" w:cs="Arial"/>
                <w:sz w:val="20"/>
                <w:szCs w:val="20"/>
              </w:rPr>
              <w:t>Stopp-Kategorie '</w:t>
            </w:r>
            <w:r w:rsidR="00AA5F50">
              <w:rPr>
                <w:rFonts w:ascii="Arial" w:hAnsi="Arial" w:cs="Arial"/>
                <w:sz w:val="20"/>
                <w:szCs w:val="20"/>
              </w:rPr>
              <w:t>0</w:t>
            </w:r>
            <w:r w:rsidRPr="00253EA3">
              <w:rPr>
                <w:rFonts w:ascii="Arial" w:hAnsi="Arial" w:cs="Arial"/>
                <w:sz w:val="20"/>
                <w:szCs w:val="20"/>
              </w:rPr>
              <w:t>'</w:t>
            </w:r>
            <w:r w:rsidR="00E6095C">
              <w:rPr>
                <w:rFonts w:ascii="Arial" w:hAnsi="Arial" w:cs="Arial"/>
                <w:sz w:val="20"/>
                <w:szCs w:val="20"/>
              </w:rPr>
              <w:t xml:space="preserve"> vorgegeben</w:t>
            </w:r>
            <w:r w:rsidRPr="00253EA3">
              <w:rPr>
                <w:rFonts w:ascii="Arial" w:hAnsi="Arial" w:cs="Arial"/>
                <w:sz w:val="20"/>
                <w:szCs w:val="20"/>
              </w:rPr>
              <w:t>.</w:t>
            </w:r>
          </w:p>
          <w:p w14:paraId="79B53FFE" w14:textId="4F4D9E8A" w:rsidR="00414B2F" w:rsidRDefault="00414B2F" w:rsidP="00AD469B">
            <w:pPr>
              <w:pStyle w:val="Text"/>
              <w:numPr>
                <w:ilvl w:val="0"/>
                <w:numId w:val="21"/>
              </w:numPr>
              <w:spacing w:before="60" w:after="60" w:line="240" w:lineRule="auto"/>
              <w:jc w:val="left"/>
              <w:rPr>
                <w:rFonts w:ascii="Arial" w:hAnsi="Arial" w:cs="Arial"/>
                <w:sz w:val="20"/>
                <w:szCs w:val="20"/>
              </w:rPr>
            </w:pPr>
            <w:r w:rsidRPr="00253EA3">
              <w:rPr>
                <w:rFonts w:ascii="Arial" w:hAnsi="Arial" w:cs="Arial"/>
                <w:sz w:val="20"/>
                <w:szCs w:val="20"/>
              </w:rPr>
              <w:t>NOT-HALT-</w:t>
            </w:r>
            <w:r w:rsidR="00817B1A">
              <w:rPr>
                <w:rFonts w:ascii="Arial" w:hAnsi="Arial" w:cs="Arial"/>
                <w:sz w:val="20"/>
                <w:szCs w:val="20"/>
              </w:rPr>
              <w:t>Taster</w:t>
            </w:r>
            <w:r w:rsidRPr="00253EA3">
              <w:rPr>
                <w:rFonts w:ascii="Arial" w:hAnsi="Arial" w:cs="Arial"/>
                <w:sz w:val="20"/>
                <w:szCs w:val="20"/>
              </w:rPr>
              <w:t xml:space="preserve"> a</w:t>
            </w:r>
            <w:r w:rsidR="00A70FF0" w:rsidRPr="00253EA3">
              <w:rPr>
                <w:rFonts w:ascii="Arial" w:hAnsi="Arial" w:cs="Arial"/>
                <w:sz w:val="20"/>
                <w:szCs w:val="20"/>
              </w:rPr>
              <w:t>m</w:t>
            </w:r>
            <w:r w:rsidRPr="00253EA3">
              <w:rPr>
                <w:rFonts w:ascii="Arial" w:hAnsi="Arial" w:cs="Arial"/>
                <w:sz w:val="20"/>
                <w:szCs w:val="20"/>
              </w:rPr>
              <w:t xml:space="preserve"> Bedienst</w:t>
            </w:r>
            <w:r w:rsidR="00A70FF0" w:rsidRPr="00253EA3">
              <w:rPr>
                <w:rFonts w:ascii="Arial" w:hAnsi="Arial" w:cs="Arial"/>
                <w:sz w:val="20"/>
                <w:szCs w:val="20"/>
              </w:rPr>
              <w:t>and</w:t>
            </w:r>
            <w:r w:rsidR="00AA5F50">
              <w:rPr>
                <w:rFonts w:ascii="Arial" w:hAnsi="Arial" w:cs="Arial"/>
                <w:sz w:val="20"/>
                <w:szCs w:val="20"/>
              </w:rPr>
              <w:t xml:space="preserve"> und Maschinentisch</w:t>
            </w:r>
            <w:r w:rsidRPr="00253EA3">
              <w:rPr>
                <w:rFonts w:ascii="Arial" w:hAnsi="Arial" w:cs="Arial"/>
                <w:sz w:val="20"/>
                <w:szCs w:val="20"/>
              </w:rPr>
              <w:t>.</w:t>
            </w:r>
          </w:p>
          <w:p w14:paraId="456F024A" w14:textId="152B90D5" w:rsidR="005A1F10" w:rsidRDefault="005A1F10" w:rsidP="005A1F10">
            <w:pPr>
              <w:pStyle w:val="Text"/>
              <w:spacing w:before="60" w:after="60" w:line="240" w:lineRule="auto"/>
              <w:ind w:left="1077"/>
              <w:jc w:val="left"/>
              <w:rPr>
                <w:rFonts w:ascii="Arial" w:hAnsi="Arial" w:cs="Arial"/>
                <w:sz w:val="20"/>
                <w:szCs w:val="20"/>
              </w:rPr>
            </w:pPr>
            <w:r>
              <w:rPr>
                <w:noProof/>
              </w:rPr>
              <w:drawing>
                <wp:inline distT="0" distB="0" distL="0" distR="0" wp14:anchorId="435FF29A" wp14:editId="15135AE1">
                  <wp:extent cx="1467673" cy="1168975"/>
                  <wp:effectExtent l="19050" t="19050" r="18415" b="1270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467673" cy="1168975"/>
                          </a:xfrm>
                          <a:prstGeom prst="rect">
                            <a:avLst/>
                          </a:prstGeom>
                          <a:noFill/>
                          <a:ln>
                            <a:solidFill>
                              <a:schemeClr val="tx1"/>
                            </a:solidFill>
                          </a:ln>
                        </pic:spPr>
                      </pic:pic>
                    </a:graphicData>
                  </a:graphic>
                </wp:inline>
              </w:drawing>
            </w:r>
          </w:p>
          <w:p w14:paraId="7C9F58A7" w14:textId="763F46AC" w:rsidR="0091520E" w:rsidRDefault="004E5815" w:rsidP="00AD469B">
            <w:pPr>
              <w:pStyle w:val="Text"/>
              <w:numPr>
                <w:ilvl w:val="0"/>
                <w:numId w:val="21"/>
              </w:numPr>
              <w:spacing w:before="60" w:after="60" w:line="240" w:lineRule="auto"/>
              <w:jc w:val="left"/>
              <w:rPr>
                <w:rFonts w:ascii="Arial" w:hAnsi="Arial" w:cs="Arial"/>
                <w:sz w:val="20"/>
                <w:szCs w:val="20"/>
              </w:rPr>
            </w:pPr>
            <w:r w:rsidRPr="00253EA3">
              <w:rPr>
                <w:rFonts w:ascii="Arial" w:hAnsi="Arial" w:cs="Arial"/>
                <w:sz w:val="20"/>
                <w:szCs w:val="20"/>
              </w:rPr>
              <w:t xml:space="preserve">Anbringung der </w:t>
            </w:r>
            <w:r w:rsidR="00414B2F" w:rsidRPr="00253EA3">
              <w:rPr>
                <w:rFonts w:ascii="Arial" w:hAnsi="Arial" w:cs="Arial"/>
                <w:sz w:val="20"/>
                <w:szCs w:val="20"/>
              </w:rPr>
              <w:t>N</w:t>
            </w:r>
            <w:r w:rsidRPr="00253EA3">
              <w:rPr>
                <w:rFonts w:ascii="Arial" w:hAnsi="Arial" w:cs="Arial"/>
                <w:sz w:val="20"/>
                <w:szCs w:val="20"/>
              </w:rPr>
              <w:t>OT-HALT</w:t>
            </w:r>
            <w:r w:rsidR="00414B2F" w:rsidRPr="00253EA3">
              <w:rPr>
                <w:rFonts w:ascii="Arial" w:hAnsi="Arial" w:cs="Arial"/>
                <w:sz w:val="20"/>
                <w:szCs w:val="20"/>
              </w:rPr>
              <w:t>-Einrichtung</w:t>
            </w:r>
            <w:r w:rsidR="00253EA3">
              <w:rPr>
                <w:rFonts w:ascii="Arial" w:hAnsi="Arial" w:cs="Arial"/>
                <w:sz w:val="20"/>
                <w:szCs w:val="20"/>
              </w:rPr>
              <w:t xml:space="preserve"> an den zuvor genannten Positionen der Maschine unter Einhaltung der Höhen gemäß EN ISO 13850</w:t>
            </w:r>
            <w:r w:rsidR="00414B2F" w:rsidRPr="00253EA3">
              <w:rPr>
                <w:rFonts w:ascii="Arial" w:hAnsi="Arial" w:cs="Arial"/>
                <w:sz w:val="20"/>
                <w:szCs w:val="20"/>
              </w:rPr>
              <w:t>.</w:t>
            </w:r>
          </w:p>
          <w:p w14:paraId="74872ADE" w14:textId="77777777" w:rsidR="005A1F10" w:rsidRDefault="005A1F10" w:rsidP="005A1F10">
            <w:pPr>
              <w:pStyle w:val="Text"/>
              <w:spacing w:before="60" w:after="60" w:line="240" w:lineRule="auto"/>
              <w:ind w:left="1440"/>
              <w:jc w:val="left"/>
              <w:rPr>
                <w:rFonts w:ascii="Arial" w:hAnsi="Arial" w:cs="Arial"/>
                <w:sz w:val="20"/>
                <w:szCs w:val="20"/>
              </w:rPr>
            </w:pPr>
          </w:p>
          <w:p w14:paraId="3F0284B2" w14:textId="1B19F7E0"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75D735E3" w14:textId="2B20CFDF" w:rsidR="00054386" w:rsidRDefault="00054386"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5C3B40F2" w14:textId="77777777" w:rsidR="00054386" w:rsidRPr="00500292" w:rsidRDefault="00054386"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5EA983B8" w14:textId="69AD0D3D" w:rsidR="0091520E" w:rsidRPr="00473A4D" w:rsidRDefault="00054386" w:rsidP="002E3CFF">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14:paraId="46D4B754" w14:textId="77777777" w:rsidR="00A70FF0" w:rsidRDefault="00A70FF0" w:rsidP="00A70FF0">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5.10</w:t>
            </w:r>
          </w:p>
          <w:p w14:paraId="6989E116" w14:textId="77777777" w:rsidR="00A70FF0" w:rsidRPr="00542A3C" w:rsidRDefault="00A70FF0" w:rsidP="00A70FF0">
            <w:pPr>
              <w:pStyle w:val="Text"/>
              <w:spacing w:before="60" w:after="60" w:line="240" w:lineRule="auto"/>
              <w:jc w:val="left"/>
              <w:rPr>
                <w:rFonts w:ascii="Arial" w:hAnsi="Arial" w:cs="Arial"/>
                <w:sz w:val="20"/>
                <w:szCs w:val="20"/>
              </w:rPr>
            </w:pPr>
          </w:p>
          <w:p w14:paraId="698D0572" w14:textId="77777777" w:rsidR="00A70FF0" w:rsidRDefault="00A70FF0" w:rsidP="00A70FF0">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ISO 13850:2015</w:t>
            </w:r>
          </w:p>
          <w:p w14:paraId="6216DB4D" w14:textId="77777777" w:rsidR="00A70FF0" w:rsidRDefault="00A70FF0" w:rsidP="00A70FF0">
            <w:pPr>
              <w:pStyle w:val="Text"/>
              <w:spacing w:before="60" w:after="60" w:line="240" w:lineRule="auto"/>
              <w:jc w:val="left"/>
              <w:rPr>
                <w:rFonts w:ascii="Arial" w:hAnsi="Arial" w:cs="Arial"/>
                <w:sz w:val="20"/>
                <w:szCs w:val="20"/>
              </w:rPr>
            </w:pPr>
          </w:p>
          <w:p w14:paraId="21E8009A" w14:textId="77777777" w:rsidR="00A70FF0" w:rsidRDefault="00A70FF0" w:rsidP="00A70FF0">
            <w:pPr>
              <w:pStyle w:val="Text"/>
              <w:spacing w:before="60" w:after="60" w:line="240" w:lineRule="auto"/>
              <w:jc w:val="left"/>
              <w:rPr>
                <w:rFonts w:ascii="Arial" w:hAnsi="Arial" w:cs="Arial"/>
                <w:sz w:val="20"/>
                <w:szCs w:val="20"/>
              </w:rPr>
            </w:pPr>
            <w:r>
              <w:rPr>
                <w:rFonts w:ascii="Arial" w:hAnsi="Arial" w:cs="Arial"/>
                <w:sz w:val="20"/>
                <w:szCs w:val="20"/>
              </w:rPr>
              <w:t>EN ISO 13849-1:2015</w:t>
            </w:r>
          </w:p>
          <w:p w14:paraId="5C6BCF70" w14:textId="77777777" w:rsidR="00A70FF0" w:rsidRDefault="00A70FF0" w:rsidP="00A70FF0">
            <w:pPr>
              <w:pStyle w:val="Text"/>
              <w:spacing w:before="60" w:after="60" w:line="240" w:lineRule="auto"/>
              <w:jc w:val="left"/>
              <w:rPr>
                <w:rFonts w:ascii="Arial" w:hAnsi="Arial" w:cs="Arial"/>
                <w:sz w:val="20"/>
                <w:szCs w:val="20"/>
              </w:rPr>
            </w:pPr>
          </w:p>
          <w:p w14:paraId="282F08A1" w14:textId="2F01DE12" w:rsidR="0091520E" w:rsidRPr="00473A4D" w:rsidRDefault="00A70FF0" w:rsidP="00A70FF0">
            <w:pPr>
              <w:pStyle w:val="Text"/>
              <w:spacing w:before="60" w:after="60" w:line="240" w:lineRule="auto"/>
              <w:jc w:val="left"/>
              <w:rPr>
                <w:rFonts w:ascii="Arial" w:hAnsi="Arial" w:cs="Arial"/>
                <w:sz w:val="20"/>
                <w:szCs w:val="20"/>
                <w:u w:val="single"/>
              </w:rPr>
            </w:pPr>
            <w:r>
              <w:rPr>
                <w:rFonts w:ascii="Arial" w:hAnsi="Arial" w:cs="Arial"/>
                <w:sz w:val="20"/>
                <w:szCs w:val="20"/>
              </w:rPr>
              <w:t>EN 60204-1:2018, Pkt. 10</w:t>
            </w:r>
          </w:p>
          <w:p w14:paraId="2F6AD9B6" w14:textId="77777777" w:rsidR="0091520E" w:rsidRDefault="0091520E" w:rsidP="002913DF">
            <w:pPr>
              <w:pStyle w:val="Text"/>
              <w:spacing w:before="60" w:after="60" w:line="240" w:lineRule="auto"/>
              <w:rPr>
                <w:rFonts w:ascii="Arial" w:hAnsi="Arial" w:cs="Arial"/>
                <w:sz w:val="20"/>
                <w:szCs w:val="20"/>
              </w:rPr>
            </w:pPr>
          </w:p>
          <w:p w14:paraId="312EF110"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4AA292FA" w14:textId="77777777"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8E28C9" w:rsidRPr="004C36B1" w14:paraId="0DABDADA" w14:textId="77777777" w:rsidTr="00C45BF2">
        <w:trPr>
          <w:jc w:val="center"/>
        </w:trPr>
        <w:tc>
          <w:tcPr>
            <w:tcW w:w="9351" w:type="dxa"/>
            <w:gridSpan w:val="4"/>
            <w:shd w:val="pct20" w:color="auto" w:fill="auto"/>
          </w:tcPr>
          <w:p w14:paraId="669217E7" w14:textId="77777777" w:rsidR="008E28C9" w:rsidRPr="004C36B1" w:rsidRDefault="008E28C9" w:rsidP="00C45BF2">
            <w:pPr>
              <w:pStyle w:val="Text"/>
              <w:spacing w:before="60" w:after="60" w:line="240" w:lineRule="auto"/>
              <w:rPr>
                <w:rFonts w:ascii="Arial" w:hAnsi="Arial" w:cs="Arial"/>
                <w:sz w:val="20"/>
                <w:szCs w:val="20"/>
              </w:rPr>
            </w:pPr>
            <w:bookmarkStart w:id="33" w:name="_Hlk11934203"/>
            <w:r w:rsidRPr="004C36B1">
              <w:rPr>
                <w:rFonts w:ascii="Arial" w:hAnsi="Arial" w:cs="Arial"/>
                <w:b/>
                <w:sz w:val="20"/>
                <w:szCs w:val="20"/>
              </w:rPr>
              <w:t>Risikoeinschätzung und Risikobewertung (OUT – nach der Maßnahme)</w:t>
            </w:r>
          </w:p>
        </w:tc>
      </w:tr>
      <w:tr w:rsidR="008E28C9" w:rsidRPr="004C36B1" w14:paraId="4134C481" w14:textId="77777777" w:rsidTr="00C45BF2">
        <w:trPr>
          <w:jc w:val="center"/>
        </w:trPr>
        <w:tc>
          <w:tcPr>
            <w:tcW w:w="3397" w:type="dxa"/>
          </w:tcPr>
          <w:p w14:paraId="14F7A02F"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7AC8ED62" w14:textId="77777777" w:rsidR="008E28C9" w:rsidRPr="004C36B1" w:rsidRDefault="00404FFC" w:rsidP="00C45BF2">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0947BF4B"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208248EF"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8E28C9" w:rsidRPr="004C36B1" w14:paraId="6C046F11" w14:textId="77777777" w:rsidTr="00C45BF2">
        <w:trPr>
          <w:jc w:val="center"/>
        </w:trPr>
        <w:tc>
          <w:tcPr>
            <w:tcW w:w="3397" w:type="dxa"/>
          </w:tcPr>
          <w:p w14:paraId="20634DE0"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1CAF4904"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0B90F29A" w14:textId="77777777"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52B7B0BF" w14:textId="77777777" w:rsidR="008E28C9" w:rsidRPr="004C36B1" w:rsidRDefault="00404FFC" w:rsidP="00C45BF2">
            <w:pPr>
              <w:pStyle w:val="Text"/>
              <w:spacing w:before="60" w:after="60" w:line="240" w:lineRule="auto"/>
              <w:rPr>
                <w:rFonts w:ascii="Arial" w:hAnsi="Arial" w:cs="Arial"/>
                <w:sz w:val="20"/>
                <w:szCs w:val="20"/>
              </w:rPr>
            </w:pPr>
            <w:r>
              <w:rPr>
                <w:rFonts w:ascii="Arial" w:hAnsi="Arial" w:cs="Arial"/>
                <w:sz w:val="20"/>
                <w:szCs w:val="20"/>
              </w:rPr>
              <w:t>2,5</w:t>
            </w:r>
          </w:p>
        </w:tc>
      </w:tr>
      <w:tr w:rsidR="008E28C9" w:rsidRPr="004C36B1" w14:paraId="4F863755" w14:textId="77777777" w:rsidTr="00C45BF2">
        <w:trPr>
          <w:jc w:val="center"/>
        </w:trPr>
        <w:tc>
          <w:tcPr>
            <w:tcW w:w="3397" w:type="dxa"/>
          </w:tcPr>
          <w:p w14:paraId="0125DDA9" w14:textId="77777777" w:rsidR="008E28C9" w:rsidRPr="004C36B1" w:rsidRDefault="008E28C9" w:rsidP="00C45BF2">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24B540E3" w14:textId="77777777" w:rsidR="008E28C9" w:rsidRPr="004C36B1" w:rsidRDefault="008E28C9" w:rsidP="00C45BF2">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14:paraId="5887098C" w14:textId="77777777" w:rsidR="008E28C9" w:rsidRPr="004C36B1" w:rsidRDefault="008E28C9" w:rsidP="00C45BF2">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33"/>
    </w:tbl>
    <w:p w14:paraId="6B059696" w14:textId="77777777"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8E28C9" w:rsidRPr="006417D0" w14:paraId="2D9E66CB" w14:textId="77777777" w:rsidTr="00C45BF2">
        <w:trPr>
          <w:jc w:val="center"/>
        </w:trPr>
        <w:tc>
          <w:tcPr>
            <w:tcW w:w="4531" w:type="dxa"/>
          </w:tcPr>
          <w:p w14:paraId="506EE91C" w14:textId="77777777" w:rsidR="008E28C9" w:rsidRPr="006417D0" w:rsidRDefault="008E28C9" w:rsidP="00C45BF2">
            <w:pPr>
              <w:pStyle w:val="Text"/>
              <w:spacing w:before="60" w:after="60" w:line="240" w:lineRule="auto"/>
              <w:rPr>
                <w:rFonts w:ascii="Arial" w:hAnsi="Arial" w:cs="Arial"/>
                <w:sz w:val="20"/>
                <w:szCs w:val="20"/>
              </w:rPr>
            </w:pPr>
            <w:bookmarkStart w:id="34" w:name="_Hlk11934213"/>
            <w:r w:rsidRPr="006417D0">
              <w:rPr>
                <w:rFonts w:ascii="Arial" w:hAnsi="Arial" w:cs="Arial"/>
                <w:b/>
                <w:sz w:val="20"/>
                <w:szCs w:val="20"/>
              </w:rPr>
              <w:t>Risiko hinreichend vermindert?</w:t>
            </w:r>
          </w:p>
        </w:tc>
        <w:tc>
          <w:tcPr>
            <w:tcW w:w="2410" w:type="dxa"/>
            <w:vAlign w:val="center"/>
          </w:tcPr>
          <w:p w14:paraId="49F1B14F" w14:textId="77777777" w:rsidR="008E28C9" w:rsidRPr="006417D0" w:rsidRDefault="008E28C9" w:rsidP="00C45BF2">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096518987"/>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582C113E" w14:textId="77777777" w:rsidR="008E28C9" w:rsidRPr="006417D0" w:rsidRDefault="008E28C9" w:rsidP="00C45BF2">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457100456"/>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bookmarkEnd w:id="34"/>
    </w:tbl>
    <w:p w14:paraId="30DA4979" w14:textId="2F15C810" w:rsidR="00E9418A" w:rsidRDefault="00E9418A" w:rsidP="00847841">
      <w:pPr>
        <w:rPr>
          <w:sz w:val="16"/>
          <w:szCs w:val="16"/>
        </w:rPr>
      </w:pPr>
    </w:p>
    <w:p w14:paraId="71A8D8F6" w14:textId="07316420" w:rsidR="00534A0A" w:rsidRDefault="00534A0A" w:rsidP="00847841">
      <w:pPr>
        <w:rPr>
          <w:sz w:val="16"/>
          <w:szCs w:val="16"/>
        </w:rPr>
      </w:pPr>
    </w:p>
    <w:p w14:paraId="0CDADEA5" w14:textId="018BBB7D" w:rsidR="00153F7F" w:rsidRDefault="00153F7F" w:rsidP="00847841">
      <w:pPr>
        <w:rPr>
          <w:sz w:val="16"/>
          <w:szCs w:val="16"/>
        </w:rPr>
      </w:pPr>
    </w:p>
    <w:p w14:paraId="68A463BA" w14:textId="0592D50E" w:rsidR="000020E1" w:rsidRDefault="000020E1" w:rsidP="00847841">
      <w:pPr>
        <w:rPr>
          <w:sz w:val="16"/>
          <w:szCs w:val="16"/>
        </w:rPr>
      </w:pPr>
    </w:p>
    <w:p w14:paraId="6D042A0A" w14:textId="53CDA510" w:rsidR="000020E1" w:rsidRDefault="000020E1" w:rsidP="00847841">
      <w:pPr>
        <w:rPr>
          <w:sz w:val="16"/>
          <w:szCs w:val="16"/>
        </w:rPr>
      </w:pPr>
    </w:p>
    <w:p w14:paraId="13423227" w14:textId="77777777" w:rsidR="000020E1" w:rsidRDefault="000020E1" w:rsidP="00847841">
      <w:pPr>
        <w:rPr>
          <w:sz w:val="16"/>
          <w:szCs w:val="16"/>
        </w:rPr>
      </w:pPr>
    </w:p>
    <w:p w14:paraId="54403173" w14:textId="2ECD9F4D" w:rsidR="002600E5" w:rsidRDefault="002600E5">
      <w:pPr>
        <w:spacing w:after="0" w:line="240" w:lineRule="auto"/>
        <w:jc w:val="left"/>
        <w:rPr>
          <w:sz w:val="16"/>
          <w:szCs w:val="16"/>
        </w:rPr>
      </w:pPr>
      <w:r>
        <w:rPr>
          <w:sz w:val="16"/>
          <w:szCs w:val="16"/>
        </w:rPr>
        <w:br w:type="page"/>
      </w:r>
    </w:p>
    <w:p w14:paraId="7128A792" w14:textId="3FB191F0" w:rsidR="00534A0A" w:rsidRPr="00153F7F" w:rsidRDefault="00534A0A" w:rsidP="00153F7F">
      <w:pPr>
        <w:tabs>
          <w:tab w:val="left" w:pos="1476"/>
        </w:tabs>
        <w:spacing w:after="0" w:line="240" w:lineRule="auto"/>
      </w:pPr>
    </w:p>
    <w:p w14:paraId="3E08B70E" w14:textId="454FF096" w:rsidR="00644041" w:rsidRPr="00153F7F" w:rsidRDefault="00516F09" w:rsidP="00AD469B">
      <w:pPr>
        <w:pStyle w:val="Listenabsatz"/>
        <w:numPr>
          <w:ilvl w:val="0"/>
          <w:numId w:val="15"/>
        </w:numPr>
        <w:rPr>
          <w:b/>
          <w:bCs/>
          <w:sz w:val="20"/>
          <w:szCs w:val="20"/>
        </w:rPr>
      </w:pPr>
      <w:r>
        <w:rPr>
          <w:b/>
          <w:bCs/>
          <w:sz w:val="20"/>
          <w:szCs w:val="20"/>
        </w:rPr>
        <w:t>3</w:t>
      </w:r>
      <w:r w:rsidRPr="004E594F">
        <w:rPr>
          <w:b/>
          <w:bCs/>
          <w:sz w:val="20"/>
          <w:szCs w:val="20"/>
        </w:rPr>
        <w:t xml:space="preserve">. </w:t>
      </w:r>
      <w:r>
        <w:rPr>
          <w:b/>
          <w:bCs/>
          <w:sz w:val="20"/>
          <w:szCs w:val="20"/>
        </w:rPr>
        <w:t xml:space="preserve"> </w:t>
      </w:r>
      <w:r w:rsidR="00713A4F" w:rsidRPr="00153F7F">
        <w:rPr>
          <w:b/>
          <w:bCs/>
          <w:sz w:val="20"/>
          <w:szCs w:val="20"/>
        </w:rPr>
        <w:t>Weitere Gefährdungen</w:t>
      </w:r>
      <w:r>
        <w:rPr>
          <w:b/>
          <w:bCs/>
          <w:sz w:val="20"/>
          <w:szCs w:val="20"/>
        </w:rPr>
        <w:t xml:space="preserve"> gemäß EN ISO 12100</w:t>
      </w: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431A21" w:rsidRPr="005E5E8D" w14:paraId="22E52549" w14:textId="77777777" w:rsidTr="00DE6E39">
        <w:trPr>
          <w:jc w:val="center"/>
        </w:trPr>
        <w:tc>
          <w:tcPr>
            <w:tcW w:w="7230" w:type="dxa"/>
            <w:gridSpan w:val="3"/>
            <w:shd w:val="pct20" w:color="auto" w:fill="auto"/>
          </w:tcPr>
          <w:p w14:paraId="6F6360BC"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52830588" w14:textId="77777777" w:rsidR="00431A21" w:rsidRPr="005E5E8D" w:rsidRDefault="00431A21"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0778085A" w14:textId="77777777" w:rsidR="00431A21" w:rsidRPr="00713A4F" w:rsidRDefault="006B66CF" w:rsidP="00DE6E39">
            <w:pPr>
              <w:pStyle w:val="Text"/>
              <w:spacing w:before="60" w:after="60" w:line="240" w:lineRule="auto"/>
              <w:rPr>
                <w:rFonts w:ascii="Arial" w:hAnsi="Arial" w:cs="Arial"/>
                <w:b/>
                <w:sz w:val="20"/>
                <w:szCs w:val="20"/>
                <w:highlight w:val="yellow"/>
              </w:rPr>
            </w:pPr>
            <w:r w:rsidRPr="006B66CF">
              <w:rPr>
                <w:rFonts w:ascii="Arial" w:hAnsi="Arial" w:cs="Arial"/>
                <w:b/>
                <w:sz w:val="20"/>
                <w:szCs w:val="20"/>
              </w:rPr>
              <w:t>3.1</w:t>
            </w:r>
          </w:p>
        </w:tc>
      </w:tr>
      <w:tr w:rsidR="00431A21" w:rsidRPr="005E5E8D" w14:paraId="3CF7E7F2" w14:textId="77777777" w:rsidTr="00DE6E39">
        <w:tblPrEx>
          <w:shd w:val="clear" w:color="auto" w:fill="auto"/>
        </w:tblPrEx>
        <w:trPr>
          <w:jc w:val="center"/>
        </w:trPr>
        <w:tc>
          <w:tcPr>
            <w:tcW w:w="2773" w:type="dxa"/>
          </w:tcPr>
          <w:p w14:paraId="4BD42B06"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2583664A" w14:textId="77777777" w:rsidR="00431A21" w:rsidRPr="005E5E8D" w:rsidRDefault="0080054C" w:rsidP="0080054C">
            <w:pPr>
              <w:pStyle w:val="Text"/>
              <w:spacing w:before="60" w:after="60" w:line="240" w:lineRule="auto"/>
              <w:jc w:val="left"/>
              <w:rPr>
                <w:rFonts w:ascii="Arial" w:hAnsi="Arial" w:cs="Arial"/>
                <w:sz w:val="20"/>
                <w:szCs w:val="20"/>
              </w:rPr>
            </w:pPr>
            <w:r w:rsidRPr="0080054C">
              <w:rPr>
                <w:rFonts w:ascii="Arial" w:hAnsi="Arial" w:cs="Arial"/>
                <w:sz w:val="20"/>
                <w:szCs w:val="20"/>
              </w:rPr>
              <w:t xml:space="preserve">Extruderanlage – </w:t>
            </w:r>
            <w:r w:rsidR="00660751">
              <w:rPr>
                <w:rFonts w:ascii="Arial" w:hAnsi="Arial" w:cs="Arial"/>
                <w:sz w:val="20"/>
                <w:szCs w:val="20"/>
              </w:rPr>
              <w:t>Betrieb</w:t>
            </w:r>
          </w:p>
        </w:tc>
      </w:tr>
      <w:tr w:rsidR="00431A21" w:rsidRPr="005E5E8D" w14:paraId="5AE7F28F" w14:textId="77777777" w:rsidTr="00DE6E39">
        <w:tblPrEx>
          <w:shd w:val="clear" w:color="auto" w:fill="auto"/>
        </w:tblPrEx>
        <w:trPr>
          <w:jc w:val="center"/>
        </w:trPr>
        <w:tc>
          <w:tcPr>
            <w:tcW w:w="2773" w:type="dxa"/>
          </w:tcPr>
          <w:p w14:paraId="0D89F833"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0103625F" w14:textId="77777777" w:rsidR="00431A21" w:rsidRPr="005E5E8D" w:rsidRDefault="00897D4E" w:rsidP="00897D4E">
            <w:pPr>
              <w:pStyle w:val="Text"/>
              <w:spacing w:before="60" w:after="60" w:line="240" w:lineRule="auto"/>
              <w:jc w:val="left"/>
              <w:rPr>
                <w:rFonts w:ascii="Arial" w:hAnsi="Arial" w:cs="Arial"/>
                <w:sz w:val="20"/>
                <w:szCs w:val="20"/>
              </w:rPr>
            </w:pPr>
            <w:r w:rsidRPr="00897D4E">
              <w:rPr>
                <w:rFonts w:ascii="Arial" w:hAnsi="Arial" w:cs="Arial"/>
                <w:sz w:val="20"/>
                <w:szCs w:val="20"/>
              </w:rPr>
              <w:t>Gefährdendes Maschinenverhalten</w:t>
            </w:r>
          </w:p>
        </w:tc>
        <w:tc>
          <w:tcPr>
            <w:tcW w:w="4265" w:type="dxa"/>
            <w:gridSpan w:val="3"/>
            <w:vMerge w:val="restart"/>
            <w:vAlign w:val="center"/>
          </w:tcPr>
          <w:p w14:paraId="79E17F92" w14:textId="77777777" w:rsidR="00431A21" w:rsidRPr="005E5E8D" w:rsidRDefault="00431A21"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7911D02F" wp14:editId="3B6CA3BE">
                  <wp:extent cx="1577412" cy="1373653"/>
                  <wp:effectExtent l="0" t="0" r="381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77412" cy="1373653"/>
                          </a:xfrm>
                          <a:prstGeom prst="rect">
                            <a:avLst/>
                          </a:prstGeom>
                        </pic:spPr>
                      </pic:pic>
                    </a:graphicData>
                  </a:graphic>
                </wp:inline>
              </w:drawing>
            </w:r>
          </w:p>
        </w:tc>
      </w:tr>
      <w:tr w:rsidR="00431A21" w:rsidRPr="005E5E8D" w14:paraId="33D4BB99" w14:textId="77777777" w:rsidTr="00DE6E39">
        <w:tblPrEx>
          <w:shd w:val="clear" w:color="auto" w:fill="auto"/>
        </w:tblPrEx>
        <w:trPr>
          <w:jc w:val="center"/>
        </w:trPr>
        <w:tc>
          <w:tcPr>
            <w:tcW w:w="2773" w:type="dxa"/>
          </w:tcPr>
          <w:p w14:paraId="0F513A55"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3A379550"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0167EE04"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0B22BBAA"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4E8622AE"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0AED3BDA"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4A1DD2B1"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7528A87D" w14:textId="77777777" w:rsidR="00431A21" w:rsidRPr="005E5E8D" w:rsidRDefault="00431A21" w:rsidP="00DE6E39">
            <w:pPr>
              <w:pStyle w:val="Text"/>
              <w:spacing w:before="60" w:after="60" w:line="240" w:lineRule="auto"/>
              <w:rPr>
                <w:rFonts w:ascii="Arial" w:hAnsi="Arial" w:cs="Arial"/>
                <w:sz w:val="20"/>
                <w:szCs w:val="20"/>
              </w:rPr>
            </w:pPr>
          </w:p>
        </w:tc>
      </w:tr>
      <w:tr w:rsidR="00431A21" w:rsidRPr="005E5E8D" w14:paraId="40A23F63" w14:textId="77777777" w:rsidTr="00DE6E39">
        <w:tblPrEx>
          <w:shd w:val="clear" w:color="auto" w:fill="auto"/>
        </w:tblPrEx>
        <w:trPr>
          <w:jc w:val="center"/>
        </w:trPr>
        <w:tc>
          <w:tcPr>
            <w:tcW w:w="2773" w:type="dxa"/>
          </w:tcPr>
          <w:p w14:paraId="032D9D8D"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0801C9D9" w14:textId="77777777"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47A92FF9" w14:textId="77777777" w:rsidR="00431A21" w:rsidRPr="005E5E8D" w:rsidRDefault="00431A21" w:rsidP="00DE6E39">
            <w:pPr>
              <w:pStyle w:val="Text"/>
              <w:spacing w:before="60" w:after="60" w:line="240" w:lineRule="auto"/>
              <w:rPr>
                <w:rFonts w:ascii="Arial" w:hAnsi="Arial" w:cs="Arial"/>
                <w:sz w:val="20"/>
                <w:szCs w:val="20"/>
              </w:rPr>
            </w:pPr>
          </w:p>
        </w:tc>
      </w:tr>
      <w:tr w:rsidR="00431A21" w:rsidRPr="005E5E8D" w14:paraId="0278C315" w14:textId="77777777" w:rsidTr="00DE6E39">
        <w:tblPrEx>
          <w:shd w:val="clear" w:color="auto" w:fill="auto"/>
        </w:tblPrEx>
        <w:trPr>
          <w:jc w:val="center"/>
        </w:trPr>
        <w:tc>
          <w:tcPr>
            <w:tcW w:w="2773" w:type="dxa"/>
          </w:tcPr>
          <w:p w14:paraId="2B667EA6"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16157D4D" w14:textId="77777777" w:rsidR="00431A21" w:rsidRPr="005E5E8D" w:rsidRDefault="0012106E" w:rsidP="00DE6E39">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265" w:type="dxa"/>
            <w:gridSpan w:val="3"/>
            <w:vMerge/>
          </w:tcPr>
          <w:p w14:paraId="5174A207" w14:textId="77777777" w:rsidR="00431A21" w:rsidRPr="005E5E8D" w:rsidRDefault="00431A21" w:rsidP="00DE6E39">
            <w:pPr>
              <w:pStyle w:val="Text"/>
              <w:spacing w:before="60" w:after="60" w:line="240" w:lineRule="auto"/>
              <w:rPr>
                <w:rFonts w:ascii="Arial" w:hAnsi="Arial" w:cs="Arial"/>
                <w:sz w:val="20"/>
                <w:szCs w:val="20"/>
              </w:rPr>
            </w:pPr>
          </w:p>
        </w:tc>
      </w:tr>
      <w:tr w:rsidR="00431A21" w:rsidRPr="005E5E8D" w14:paraId="19A18E4A" w14:textId="77777777" w:rsidTr="00DE6E39">
        <w:tblPrEx>
          <w:shd w:val="clear" w:color="auto" w:fill="auto"/>
        </w:tblPrEx>
        <w:trPr>
          <w:jc w:val="center"/>
        </w:trPr>
        <w:tc>
          <w:tcPr>
            <w:tcW w:w="2773" w:type="dxa"/>
          </w:tcPr>
          <w:p w14:paraId="6DE0BC9D"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61B0D7E2" w14:textId="77777777" w:rsidR="00431A21" w:rsidRPr="0012106E" w:rsidRDefault="0012106E" w:rsidP="0012106E">
            <w:pPr>
              <w:pStyle w:val="Text"/>
              <w:spacing w:before="60" w:after="60" w:line="240" w:lineRule="auto"/>
              <w:jc w:val="left"/>
              <w:rPr>
                <w:rFonts w:ascii="Arial" w:hAnsi="Arial" w:cs="Arial"/>
                <w:sz w:val="20"/>
                <w:szCs w:val="20"/>
              </w:rPr>
            </w:pPr>
            <w:r w:rsidRPr="0012106E">
              <w:rPr>
                <w:rFonts w:ascii="Arial" w:hAnsi="Arial" w:cs="Arial"/>
                <w:sz w:val="20"/>
                <w:szCs w:val="20"/>
              </w:rPr>
              <w:t>Unerwarteter Anlauf</w:t>
            </w:r>
          </w:p>
        </w:tc>
        <w:tc>
          <w:tcPr>
            <w:tcW w:w="4265" w:type="dxa"/>
            <w:gridSpan w:val="3"/>
            <w:vMerge/>
          </w:tcPr>
          <w:p w14:paraId="5856EBD1" w14:textId="77777777" w:rsidR="00431A21" w:rsidRPr="005E5E8D" w:rsidRDefault="00431A21" w:rsidP="00DE6E39">
            <w:pPr>
              <w:pStyle w:val="Text"/>
              <w:spacing w:before="60" w:after="60" w:line="240" w:lineRule="auto"/>
              <w:rPr>
                <w:rFonts w:ascii="Arial" w:hAnsi="Arial" w:cs="Arial"/>
                <w:sz w:val="20"/>
                <w:szCs w:val="20"/>
              </w:rPr>
            </w:pPr>
          </w:p>
        </w:tc>
      </w:tr>
      <w:tr w:rsidR="00431A21" w:rsidRPr="005E5E8D" w14:paraId="354CCAF6" w14:textId="77777777" w:rsidTr="00DE6E39">
        <w:tblPrEx>
          <w:shd w:val="clear" w:color="auto" w:fill="auto"/>
        </w:tblPrEx>
        <w:trPr>
          <w:jc w:val="center"/>
        </w:trPr>
        <w:tc>
          <w:tcPr>
            <w:tcW w:w="2773" w:type="dxa"/>
          </w:tcPr>
          <w:p w14:paraId="65DC6CCB" w14:textId="77777777"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5446A5A0" w14:textId="77777777" w:rsidR="00431A21" w:rsidRPr="005E5E8D" w:rsidRDefault="00431A21" w:rsidP="00DE6E39">
            <w:pPr>
              <w:pStyle w:val="Text"/>
              <w:spacing w:before="60" w:after="60" w:line="240" w:lineRule="auto"/>
              <w:rPr>
                <w:rFonts w:ascii="Arial" w:hAnsi="Arial" w:cs="Arial"/>
                <w:sz w:val="20"/>
                <w:szCs w:val="20"/>
              </w:rPr>
            </w:pPr>
            <w:r>
              <w:rPr>
                <w:rFonts w:ascii="Arial" w:hAnsi="Arial" w:cs="Arial"/>
                <w:sz w:val="20"/>
                <w:szCs w:val="20"/>
              </w:rPr>
              <w:t xml:space="preserve">Gefährdungen durch </w:t>
            </w:r>
            <w:r w:rsidR="0012106E">
              <w:rPr>
                <w:rFonts w:ascii="Arial" w:hAnsi="Arial" w:cs="Arial"/>
                <w:sz w:val="20"/>
                <w:szCs w:val="20"/>
              </w:rPr>
              <w:t>unerwarteten Anlauf</w:t>
            </w:r>
            <w:r>
              <w:rPr>
                <w:rFonts w:ascii="Arial" w:hAnsi="Arial" w:cs="Arial"/>
                <w:sz w:val="20"/>
                <w:szCs w:val="20"/>
              </w:rPr>
              <w:t xml:space="preserve"> </w:t>
            </w:r>
            <w:r w:rsidR="0012106E">
              <w:rPr>
                <w:rFonts w:ascii="Arial" w:hAnsi="Arial" w:cs="Arial"/>
                <w:sz w:val="20"/>
                <w:szCs w:val="20"/>
              </w:rPr>
              <w:t>der Maschine</w:t>
            </w:r>
          </w:p>
        </w:tc>
      </w:tr>
    </w:tbl>
    <w:p w14:paraId="5E12FF0E" w14:textId="77777777" w:rsidR="00644041" w:rsidRDefault="00644041"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431A21" w:rsidRPr="0086709F" w14:paraId="4DFC1CA5" w14:textId="77777777" w:rsidTr="00DE6E39">
        <w:trPr>
          <w:jc w:val="center"/>
        </w:trPr>
        <w:tc>
          <w:tcPr>
            <w:tcW w:w="9351" w:type="dxa"/>
            <w:gridSpan w:val="4"/>
            <w:shd w:val="pct20" w:color="auto" w:fill="auto"/>
          </w:tcPr>
          <w:p w14:paraId="19CFA510"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431A21" w:rsidRPr="0086709F" w14:paraId="3969DB97" w14:textId="77777777" w:rsidTr="00DE6E39">
        <w:trPr>
          <w:jc w:val="center"/>
        </w:trPr>
        <w:tc>
          <w:tcPr>
            <w:tcW w:w="3397" w:type="dxa"/>
          </w:tcPr>
          <w:p w14:paraId="5BE3CADE"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4CEA9A30"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5F2A00B9"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696A9883"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431A21" w:rsidRPr="0086709F" w14:paraId="1CDBEFC5" w14:textId="77777777" w:rsidTr="00DE6E39">
        <w:trPr>
          <w:jc w:val="center"/>
        </w:trPr>
        <w:tc>
          <w:tcPr>
            <w:tcW w:w="3397" w:type="dxa"/>
          </w:tcPr>
          <w:p w14:paraId="2D1A0F51"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5BCA59A3"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CDD996E" w14:textId="77777777"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5C53FB48" w14:textId="77777777" w:rsidR="00431A21" w:rsidRPr="0086709F" w:rsidRDefault="002B0CEE" w:rsidP="00DE6E39">
            <w:pPr>
              <w:pStyle w:val="Text"/>
              <w:spacing w:before="60" w:after="60" w:line="240" w:lineRule="auto"/>
              <w:jc w:val="left"/>
              <w:rPr>
                <w:rFonts w:ascii="Arial" w:hAnsi="Arial" w:cs="Arial"/>
                <w:sz w:val="20"/>
                <w:szCs w:val="20"/>
              </w:rPr>
            </w:pPr>
            <w:r>
              <w:rPr>
                <w:rFonts w:ascii="Arial" w:hAnsi="Arial" w:cs="Arial"/>
                <w:sz w:val="20"/>
                <w:szCs w:val="20"/>
              </w:rPr>
              <w:t>4</w:t>
            </w:r>
          </w:p>
        </w:tc>
      </w:tr>
      <w:tr w:rsidR="00431A21" w:rsidRPr="0086709F" w14:paraId="5A533793" w14:textId="77777777" w:rsidTr="00DE6E39">
        <w:trPr>
          <w:jc w:val="center"/>
        </w:trPr>
        <w:tc>
          <w:tcPr>
            <w:tcW w:w="3397" w:type="dxa"/>
          </w:tcPr>
          <w:p w14:paraId="3C8A20A6" w14:textId="77777777" w:rsidR="00431A21" w:rsidRPr="0086709F" w:rsidRDefault="00431A21"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1A13501B" w14:textId="77777777" w:rsidR="00431A21" w:rsidRPr="0093691E" w:rsidRDefault="00431A21" w:rsidP="00DE6E39">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002B0CEE" w:rsidRPr="002B0CEE">
              <w:rPr>
                <w:rFonts w:ascii="Arial" w:hAnsi="Arial" w:cs="Arial"/>
                <w:noProof/>
                <w:sz w:val="20"/>
                <w:szCs w:val="20"/>
              </w:rPr>
              <w:t>625</w:t>
            </w:r>
            <w:r w:rsidRPr="002B0CEE">
              <w:rPr>
                <w:rFonts w:cs="Arial"/>
                <w:sz w:val="20"/>
                <w:szCs w:val="20"/>
              </w:rPr>
              <w:fldChar w:fldCharType="end"/>
            </w:r>
          </w:p>
        </w:tc>
        <w:tc>
          <w:tcPr>
            <w:tcW w:w="4961" w:type="dxa"/>
            <w:gridSpan w:val="2"/>
          </w:tcPr>
          <w:p w14:paraId="71F4E071" w14:textId="77777777" w:rsidR="00431A21" w:rsidRPr="0086709F" w:rsidRDefault="00431A21"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4587EB3A" w14:textId="644EB9DC" w:rsidR="00644041" w:rsidRDefault="00644041" w:rsidP="006B3329">
      <w:pPr>
        <w:ind w:firstLine="709"/>
        <w:rPr>
          <w:sz w:val="16"/>
          <w:szCs w:val="16"/>
        </w:rPr>
      </w:pPr>
    </w:p>
    <w:p w14:paraId="3B3D0770" w14:textId="2F531759" w:rsidR="006B3329" w:rsidRDefault="006B3329" w:rsidP="006B3329">
      <w:pPr>
        <w:ind w:firstLine="709"/>
        <w:rPr>
          <w:sz w:val="16"/>
          <w:szCs w:val="16"/>
        </w:rPr>
      </w:pPr>
    </w:p>
    <w:p w14:paraId="21B38BFF" w14:textId="000E873D" w:rsidR="006B3329" w:rsidRDefault="006B3329" w:rsidP="006B3329">
      <w:pPr>
        <w:ind w:firstLine="709"/>
        <w:rPr>
          <w:sz w:val="16"/>
          <w:szCs w:val="16"/>
        </w:rPr>
      </w:pPr>
    </w:p>
    <w:p w14:paraId="4866DB38" w14:textId="2CF4C5B1" w:rsidR="006B3329" w:rsidRDefault="006B3329" w:rsidP="006B3329">
      <w:pPr>
        <w:ind w:firstLine="709"/>
        <w:rPr>
          <w:sz w:val="16"/>
          <w:szCs w:val="16"/>
        </w:rPr>
      </w:pPr>
    </w:p>
    <w:p w14:paraId="4550F051" w14:textId="4D20252C" w:rsidR="006B3329" w:rsidRDefault="006B3329" w:rsidP="006B3329">
      <w:pPr>
        <w:ind w:firstLine="709"/>
        <w:rPr>
          <w:sz w:val="16"/>
          <w:szCs w:val="16"/>
        </w:rPr>
      </w:pPr>
    </w:p>
    <w:p w14:paraId="653EE957" w14:textId="398A9F13" w:rsidR="006B3329" w:rsidRDefault="006B3329" w:rsidP="006B3329">
      <w:pPr>
        <w:ind w:firstLine="709"/>
        <w:rPr>
          <w:sz w:val="16"/>
          <w:szCs w:val="16"/>
        </w:rPr>
      </w:pPr>
    </w:p>
    <w:p w14:paraId="16056808" w14:textId="6874C35C" w:rsidR="006B3329" w:rsidRDefault="006B3329" w:rsidP="006B3329">
      <w:pPr>
        <w:ind w:firstLine="709"/>
        <w:rPr>
          <w:sz w:val="16"/>
          <w:szCs w:val="16"/>
        </w:rPr>
      </w:pPr>
    </w:p>
    <w:p w14:paraId="6277930F" w14:textId="2051A335" w:rsidR="006B3329" w:rsidRDefault="006B3329" w:rsidP="006B3329">
      <w:pPr>
        <w:ind w:firstLine="709"/>
        <w:rPr>
          <w:sz w:val="16"/>
          <w:szCs w:val="16"/>
        </w:rPr>
      </w:pPr>
    </w:p>
    <w:p w14:paraId="76EEEC49" w14:textId="46EBAA06" w:rsidR="006B3329" w:rsidRDefault="006B3329" w:rsidP="006B3329">
      <w:pPr>
        <w:ind w:firstLine="709"/>
        <w:rPr>
          <w:sz w:val="16"/>
          <w:szCs w:val="16"/>
        </w:rPr>
      </w:pPr>
    </w:p>
    <w:p w14:paraId="59E68B9C" w14:textId="7C86BAEE" w:rsidR="006B3329" w:rsidRDefault="006B3329" w:rsidP="006B3329">
      <w:pPr>
        <w:ind w:firstLine="709"/>
        <w:rPr>
          <w:sz w:val="16"/>
          <w:szCs w:val="16"/>
        </w:rPr>
      </w:pPr>
    </w:p>
    <w:p w14:paraId="57BE45CE" w14:textId="3988C7BA" w:rsidR="006B3329" w:rsidRDefault="006B3329" w:rsidP="006B3329">
      <w:pPr>
        <w:ind w:firstLine="709"/>
        <w:rPr>
          <w:sz w:val="16"/>
          <w:szCs w:val="16"/>
        </w:rPr>
      </w:pPr>
    </w:p>
    <w:p w14:paraId="4F6306E2" w14:textId="250BDD8D" w:rsidR="006B3329" w:rsidRDefault="006B3329" w:rsidP="006B3329">
      <w:pPr>
        <w:ind w:firstLine="709"/>
        <w:rPr>
          <w:sz w:val="16"/>
          <w:szCs w:val="16"/>
        </w:rPr>
      </w:pPr>
    </w:p>
    <w:p w14:paraId="3B4CEA99" w14:textId="6D8AC5C0" w:rsidR="006B3329" w:rsidRDefault="006B3329" w:rsidP="006B3329">
      <w:pPr>
        <w:ind w:firstLine="709"/>
        <w:rPr>
          <w:sz w:val="16"/>
          <w:szCs w:val="16"/>
        </w:rPr>
      </w:pPr>
    </w:p>
    <w:p w14:paraId="7FD150CE" w14:textId="77777777" w:rsidR="000020E1" w:rsidRDefault="000020E1" w:rsidP="006B3329">
      <w:pPr>
        <w:ind w:firstLine="709"/>
        <w:rPr>
          <w:sz w:val="16"/>
          <w:szCs w:val="16"/>
        </w:rPr>
      </w:pPr>
    </w:p>
    <w:p w14:paraId="344D8B99" w14:textId="77777777" w:rsidR="006B3329" w:rsidRPr="004E594F" w:rsidRDefault="006B3329"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589DA15D" w14:textId="77777777" w:rsidTr="00DE6E39">
        <w:trPr>
          <w:jc w:val="center"/>
        </w:trPr>
        <w:tc>
          <w:tcPr>
            <w:tcW w:w="7366" w:type="dxa"/>
            <w:shd w:val="pct20" w:color="auto" w:fill="auto"/>
          </w:tcPr>
          <w:p w14:paraId="0A57EE55" w14:textId="77777777"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6A5EF9AF" w14:textId="20FDA765"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081002" w:rsidRPr="00542A3C" w14:paraId="12272766" w14:textId="77777777" w:rsidTr="00DE6E39">
        <w:trPr>
          <w:jc w:val="center"/>
        </w:trPr>
        <w:tc>
          <w:tcPr>
            <w:tcW w:w="7366" w:type="dxa"/>
          </w:tcPr>
          <w:p w14:paraId="45FAAFD3" w14:textId="77777777"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3D37FADC" w14:textId="77777777" w:rsidR="00081002" w:rsidRDefault="00081002" w:rsidP="00081002">
            <w:pPr>
              <w:pStyle w:val="Text"/>
              <w:spacing w:before="60" w:after="60" w:line="240" w:lineRule="auto"/>
              <w:jc w:val="left"/>
              <w:rPr>
                <w:rFonts w:ascii="Arial" w:hAnsi="Arial" w:cs="Arial"/>
                <w:sz w:val="20"/>
                <w:szCs w:val="20"/>
              </w:rPr>
            </w:pPr>
            <w:r w:rsidRPr="00CF6070">
              <w:rPr>
                <w:rFonts w:ascii="Arial" w:hAnsi="Arial" w:cs="Arial"/>
                <w:sz w:val="20"/>
                <w:szCs w:val="20"/>
              </w:rPr>
              <w:t>Die Konstruktionsmaßnahmen für Steuerungen müssen so gewählt werden, dass ihr sicherheitsrelevanter Beitrag zu einer ausreichenden Risikominderung führt.</w:t>
            </w:r>
          </w:p>
          <w:p w14:paraId="279F8F28" w14:textId="77777777" w:rsidR="00081002" w:rsidRPr="00542A3C" w:rsidRDefault="00081002" w:rsidP="00081002">
            <w:pPr>
              <w:pStyle w:val="Text"/>
              <w:spacing w:before="60" w:after="60" w:line="240" w:lineRule="auto"/>
              <w:jc w:val="left"/>
              <w:rPr>
                <w:rFonts w:ascii="Arial" w:hAnsi="Arial" w:cs="Arial"/>
                <w:sz w:val="20"/>
                <w:szCs w:val="20"/>
              </w:rPr>
            </w:pPr>
          </w:p>
          <w:p w14:paraId="2F43C514" w14:textId="77777777"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55EC580C" w14:textId="77777777" w:rsidR="00081002" w:rsidRPr="005C3F19" w:rsidRDefault="00081002" w:rsidP="00081002">
            <w:pPr>
              <w:pStyle w:val="Text"/>
              <w:numPr>
                <w:ilvl w:val="0"/>
                <w:numId w:val="1"/>
              </w:numPr>
              <w:spacing w:before="60" w:after="60" w:line="240" w:lineRule="auto"/>
              <w:jc w:val="left"/>
              <w:rPr>
                <w:rFonts w:ascii="Arial" w:hAnsi="Arial" w:cs="Arial"/>
                <w:sz w:val="20"/>
                <w:szCs w:val="20"/>
              </w:rPr>
            </w:pPr>
            <w:r w:rsidRPr="005C3F19">
              <w:rPr>
                <w:rFonts w:ascii="Arial" w:hAnsi="Arial" w:cs="Arial"/>
                <w:sz w:val="20"/>
                <w:szCs w:val="20"/>
              </w:rPr>
              <w:t xml:space="preserve">Maßnahmen gegen unerwarteten Anlauf der elektrischen, ggf. pneumatischen und hydraulischen Systeme, bei Arbeiten in den Gefahrenbereichen sind nach EN </w:t>
            </w:r>
            <w:r>
              <w:rPr>
                <w:rFonts w:ascii="Arial" w:hAnsi="Arial" w:cs="Arial"/>
                <w:sz w:val="20"/>
                <w:szCs w:val="20"/>
              </w:rPr>
              <w:t>ISO 14118</w:t>
            </w:r>
            <w:r w:rsidRPr="005C3F19">
              <w:rPr>
                <w:rFonts w:ascii="Arial" w:hAnsi="Arial" w:cs="Arial"/>
                <w:sz w:val="20"/>
                <w:szCs w:val="20"/>
              </w:rPr>
              <w:t xml:space="preserve"> zu</w:t>
            </w:r>
            <w:r>
              <w:rPr>
                <w:rFonts w:ascii="Arial" w:hAnsi="Arial" w:cs="Arial"/>
                <w:sz w:val="20"/>
                <w:szCs w:val="20"/>
              </w:rPr>
              <w:t xml:space="preserve"> </w:t>
            </w:r>
            <w:r w:rsidRPr="005C3F19">
              <w:rPr>
                <w:rFonts w:ascii="Arial" w:hAnsi="Arial" w:cs="Arial"/>
                <w:sz w:val="20"/>
                <w:szCs w:val="20"/>
              </w:rPr>
              <w:t>berücksichtigen.</w:t>
            </w:r>
          </w:p>
          <w:p w14:paraId="66FA9EA5" w14:textId="77777777" w:rsidR="00081002" w:rsidRDefault="00081002" w:rsidP="00081002">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Systeme müssen abschließbare Trenneinrichtungen haben, um einen unerwarteten Anlauf zu verhindern.</w:t>
            </w:r>
          </w:p>
          <w:p w14:paraId="37A51B6D" w14:textId="77777777" w:rsidR="00081002" w:rsidRDefault="00081002" w:rsidP="00081002">
            <w:pPr>
              <w:pStyle w:val="Text"/>
              <w:spacing w:before="60" w:after="60" w:line="240" w:lineRule="auto"/>
              <w:jc w:val="left"/>
              <w:rPr>
                <w:rFonts w:ascii="Arial" w:hAnsi="Arial" w:cs="Arial"/>
                <w:sz w:val="20"/>
                <w:szCs w:val="20"/>
              </w:rPr>
            </w:pPr>
          </w:p>
          <w:p w14:paraId="5419E543" w14:textId="77777777"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Pr>
                <w:rFonts w:ascii="Arial" w:hAnsi="Arial" w:cs="Arial"/>
                <w:sz w:val="20"/>
                <w:szCs w:val="20"/>
              </w:rPr>
              <w:t>ISO 14118 und EN 60204-1</w:t>
            </w:r>
            <w:r w:rsidRPr="00542A3C">
              <w:rPr>
                <w:rFonts w:ascii="Arial" w:hAnsi="Arial" w:cs="Arial"/>
                <w:sz w:val="20"/>
                <w:szCs w:val="20"/>
              </w:rPr>
              <w:t xml:space="preserve"> sind anzuwenden.</w:t>
            </w:r>
          </w:p>
          <w:p w14:paraId="007D0BD1" w14:textId="77777777" w:rsidR="00081002" w:rsidRDefault="00081002" w:rsidP="00081002">
            <w:pPr>
              <w:pStyle w:val="Text"/>
              <w:spacing w:before="60" w:after="60" w:line="240" w:lineRule="auto"/>
              <w:jc w:val="left"/>
              <w:rPr>
                <w:rFonts w:ascii="Arial" w:hAnsi="Arial" w:cs="Arial"/>
                <w:sz w:val="20"/>
                <w:szCs w:val="20"/>
              </w:rPr>
            </w:pPr>
          </w:p>
          <w:p w14:paraId="583B078C" w14:textId="77777777" w:rsidR="00081002" w:rsidRDefault="00081002" w:rsidP="00081002">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w:t>
            </w:r>
            <w:r>
              <w:rPr>
                <w:rFonts w:ascii="Arial" w:hAnsi="Arial" w:cs="Arial"/>
                <w:sz w:val="20"/>
                <w:szCs w:val="20"/>
              </w:rPr>
              <w:t xml:space="preserve"> gemäß </w:t>
            </w:r>
            <w:r w:rsidRPr="00F86275">
              <w:rPr>
                <w:rFonts w:ascii="Arial" w:hAnsi="Arial" w:cs="Arial"/>
                <w:sz w:val="20"/>
                <w:szCs w:val="20"/>
              </w:rPr>
              <w:t>EN</w:t>
            </w:r>
            <w:r>
              <w:rPr>
                <w:rFonts w:ascii="Arial" w:hAnsi="Arial" w:cs="Arial"/>
                <w:sz w:val="20"/>
                <w:szCs w:val="20"/>
              </w:rPr>
              <w:t xml:space="preserve"> ISO 14118, Pkt. 5</w:t>
            </w:r>
            <w:r w:rsidRPr="00253EA3">
              <w:rPr>
                <w:rFonts w:ascii="Arial" w:hAnsi="Arial" w:cs="Arial"/>
                <w:sz w:val="20"/>
                <w:szCs w:val="20"/>
              </w:rPr>
              <w:t xml:space="preserve"> umgesetzt werden:</w:t>
            </w:r>
          </w:p>
          <w:p w14:paraId="6B9D6FA8" w14:textId="77777777"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Vermeidung eines unerwarteten Anlaufs nach Wiederherstellung der Energieversorgung</w:t>
            </w:r>
          </w:p>
          <w:p w14:paraId="11D1779F" w14:textId="77777777"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Einrichtung zur Trennung von Energiequellen</w:t>
            </w:r>
          </w:p>
          <w:p w14:paraId="2BE6BE58" w14:textId="77777777"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Einrichtung zum Abschließen (Sichern)</w:t>
            </w:r>
          </w:p>
          <w:p w14:paraId="4E20F68E" w14:textId="77777777" w:rsidR="00081002" w:rsidRPr="00030D6C" w:rsidRDefault="00081002" w:rsidP="00081002">
            <w:pPr>
              <w:pStyle w:val="Text"/>
              <w:numPr>
                <w:ilvl w:val="0"/>
                <w:numId w:val="23"/>
              </w:numPr>
              <w:spacing w:before="60" w:after="60" w:line="240" w:lineRule="auto"/>
              <w:jc w:val="left"/>
              <w:rPr>
                <w:rFonts w:cs="Arial"/>
                <w:sz w:val="20"/>
                <w:szCs w:val="20"/>
              </w:rPr>
            </w:pPr>
            <w:r w:rsidRPr="000B1A8A">
              <w:rPr>
                <w:rFonts w:ascii="Arial" w:hAnsi="Arial" w:cs="Arial"/>
                <w:sz w:val="20"/>
                <w:szCs w:val="20"/>
              </w:rPr>
              <w:t>Einrichtungen zur Ableitung gespeicherter Energie oder deren Rückhaltung</w:t>
            </w:r>
          </w:p>
          <w:p w14:paraId="619F9574" w14:textId="77777777" w:rsidR="00081002" w:rsidRPr="00030D6C" w:rsidRDefault="00081002" w:rsidP="00081002">
            <w:pPr>
              <w:pStyle w:val="Text"/>
              <w:numPr>
                <w:ilvl w:val="0"/>
                <w:numId w:val="23"/>
              </w:numPr>
              <w:spacing w:before="60" w:after="60" w:line="240" w:lineRule="auto"/>
              <w:jc w:val="left"/>
              <w:rPr>
                <w:rFonts w:ascii="Arial" w:hAnsi="Arial" w:cs="Arial"/>
                <w:sz w:val="20"/>
                <w:szCs w:val="20"/>
              </w:rPr>
            </w:pPr>
            <w:r w:rsidRPr="00030D6C">
              <w:rPr>
                <w:rFonts w:ascii="Arial" w:hAnsi="Arial" w:cs="Arial"/>
                <w:sz w:val="20"/>
                <w:szCs w:val="20"/>
              </w:rPr>
              <w:t>ANMERKUNG: Für hydraulische und pneumatische Ausrüstung siehe auch ISO 4413:2010, 5.4.7.2.1, und ISO 4414:2010, 5.2.8</w:t>
            </w:r>
          </w:p>
          <w:p w14:paraId="4235643F" w14:textId="77777777" w:rsidR="00081002" w:rsidRPr="00DD0520" w:rsidRDefault="00081002" w:rsidP="00081002">
            <w:pPr>
              <w:pStyle w:val="Text"/>
              <w:spacing w:before="60" w:after="60" w:line="240" w:lineRule="auto"/>
              <w:jc w:val="left"/>
              <w:rPr>
                <w:rFonts w:cs="Arial"/>
                <w:sz w:val="20"/>
                <w:szCs w:val="20"/>
              </w:rPr>
            </w:pPr>
          </w:p>
          <w:p w14:paraId="1553AE50" w14:textId="77777777" w:rsidR="00081002" w:rsidRDefault="00081002" w:rsidP="00081002">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w:t>
            </w:r>
            <w:r>
              <w:rPr>
                <w:rFonts w:ascii="Arial" w:hAnsi="Arial" w:cs="Arial"/>
                <w:sz w:val="20"/>
                <w:szCs w:val="20"/>
              </w:rPr>
              <w:t xml:space="preserve"> gemäß </w:t>
            </w:r>
            <w:r w:rsidRPr="00F86275">
              <w:rPr>
                <w:rFonts w:ascii="Arial" w:hAnsi="Arial" w:cs="Arial"/>
                <w:sz w:val="20"/>
                <w:szCs w:val="20"/>
              </w:rPr>
              <w:t>EN 60204</w:t>
            </w:r>
            <w:r>
              <w:rPr>
                <w:rFonts w:ascii="Arial" w:hAnsi="Arial" w:cs="Arial"/>
                <w:sz w:val="20"/>
                <w:szCs w:val="20"/>
              </w:rPr>
              <w:t>-1</w:t>
            </w:r>
            <w:r w:rsidRPr="00253EA3">
              <w:rPr>
                <w:rFonts w:ascii="Arial" w:hAnsi="Arial" w:cs="Arial"/>
                <w:sz w:val="20"/>
                <w:szCs w:val="20"/>
              </w:rPr>
              <w:t xml:space="preserve"> umgesetzt werden:</w:t>
            </w:r>
          </w:p>
          <w:p w14:paraId="4652FC58" w14:textId="77777777"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Einrichtungen zur Unterbrechung der Energiezufuhr zur Verhinderung von unerwartetem Anlauf.</w:t>
            </w:r>
          </w:p>
          <w:p w14:paraId="78A7882B" w14:textId="77777777"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Einrichtungen zum Trennen der elektrischen Energie.</w:t>
            </w:r>
          </w:p>
          <w:p w14:paraId="4E1FCF68" w14:textId="77777777"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Schutz vor unbefugtem, unbeabsichtigtem und /oder irrtümlichen Schließen</w:t>
            </w:r>
          </w:p>
          <w:p w14:paraId="3564B74D" w14:textId="77777777" w:rsidR="00081002" w:rsidRDefault="00081002" w:rsidP="00081002">
            <w:pPr>
              <w:pStyle w:val="Text"/>
              <w:spacing w:before="60" w:after="60" w:line="240" w:lineRule="auto"/>
              <w:jc w:val="left"/>
              <w:rPr>
                <w:rFonts w:ascii="Arial" w:hAnsi="Arial" w:cs="Arial"/>
                <w:sz w:val="20"/>
                <w:szCs w:val="20"/>
              </w:rPr>
            </w:pPr>
          </w:p>
          <w:p w14:paraId="73D8DBBD" w14:textId="77777777" w:rsidR="00081002" w:rsidRPr="00542A3C"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 xml:space="preserve">Es muss eine Startverriegelung vorgesehen werden, um den unerwarteten Anlauf der Maschine zu verhindern, wenn die Energieversorgung eingeschaltet oder unterbrochen wird. Die Startverriegelung muss durch eine beabsichtigte Handlung zurückgestellt werden. </w:t>
            </w:r>
          </w:p>
          <w:p w14:paraId="6172C889" w14:textId="77777777" w:rsidR="00081002" w:rsidRPr="00542A3C" w:rsidRDefault="00081002" w:rsidP="00081002">
            <w:pPr>
              <w:pStyle w:val="Text"/>
              <w:spacing w:before="60" w:after="60" w:line="240" w:lineRule="auto"/>
              <w:jc w:val="left"/>
              <w:rPr>
                <w:rFonts w:ascii="Arial" w:hAnsi="Arial" w:cs="Arial"/>
                <w:sz w:val="20"/>
                <w:szCs w:val="20"/>
              </w:rPr>
            </w:pPr>
          </w:p>
          <w:p w14:paraId="0B8418BF" w14:textId="77777777"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65B61D38" w14:textId="77777777"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168BD246" w14:textId="77777777"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785065E0" w14:textId="0D0E949C"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14:paraId="356F733D" w14:textId="77777777" w:rsidR="00081002" w:rsidRDefault="00081002" w:rsidP="00081002">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r>
              <w:rPr>
                <w:rFonts w:ascii="Arial" w:hAnsi="Arial" w:cs="Arial"/>
                <w:sz w:val="20"/>
                <w:szCs w:val="20"/>
              </w:rPr>
              <w:t>, 1.2.3.</w:t>
            </w:r>
          </w:p>
          <w:p w14:paraId="0FA4C142" w14:textId="77777777" w:rsidR="00081002" w:rsidRDefault="00081002" w:rsidP="00081002">
            <w:pPr>
              <w:pStyle w:val="Text"/>
              <w:spacing w:before="60" w:after="60" w:line="240" w:lineRule="auto"/>
              <w:jc w:val="left"/>
              <w:rPr>
                <w:rFonts w:ascii="Arial" w:hAnsi="Arial" w:cs="Arial"/>
                <w:sz w:val="20"/>
                <w:szCs w:val="20"/>
              </w:rPr>
            </w:pPr>
          </w:p>
          <w:p w14:paraId="3E96A923" w14:textId="77777777"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w:t>
            </w:r>
          </w:p>
          <w:p w14:paraId="34E38B57" w14:textId="77777777" w:rsidR="00081002" w:rsidRPr="00542A3C" w:rsidRDefault="00081002" w:rsidP="00081002">
            <w:pPr>
              <w:pStyle w:val="Text"/>
              <w:spacing w:before="60" w:after="60" w:line="240" w:lineRule="auto"/>
              <w:jc w:val="left"/>
              <w:rPr>
                <w:rFonts w:ascii="Arial" w:hAnsi="Arial" w:cs="Arial"/>
                <w:sz w:val="20"/>
                <w:szCs w:val="20"/>
              </w:rPr>
            </w:pPr>
          </w:p>
          <w:p w14:paraId="18656A77" w14:textId="77777777"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EN</w:t>
            </w:r>
            <w:r>
              <w:rPr>
                <w:rFonts w:ascii="Arial" w:hAnsi="Arial" w:cs="Arial"/>
                <w:sz w:val="20"/>
                <w:szCs w:val="20"/>
              </w:rPr>
              <w:t xml:space="preserve"> ISO</w:t>
            </w:r>
            <w:r w:rsidRPr="00542A3C">
              <w:rPr>
                <w:rFonts w:ascii="Arial" w:hAnsi="Arial" w:cs="Arial"/>
                <w:sz w:val="20"/>
                <w:szCs w:val="20"/>
              </w:rPr>
              <w:t xml:space="preserve"> </w:t>
            </w:r>
            <w:r>
              <w:rPr>
                <w:rFonts w:ascii="Arial" w:hAnsi="Arial" w:cs="Arial"/>
                <w:sz w:val="20"/>
                <w:szCs w:val="20"/>
              </w:rPr>
              <w:t>14118:2018</w:t>
            </w:r>
          </w:p>
          <w:p w14:paraId="05B21340" w14:textId="77777777" w:rsidR="00081002" w:rsidRDefault="00081002" w:rsidP="00081002">
            <w:pPr>
              <w:pStyle w:val="Text"/>
              <w:spacing w:before="60" w:after="60" w:line="240" w:lineRule="auto"/>
              <w:jc w:val="left"/>
              <w:rPr>
                <w:rFonts w:ascii="Arial" w:hAnsi="Arial" w:cs="Arial"/>
                <w:sz w:val="20"/>
                <w:szCs w:val="20"/>
              </w:rPr>
            </w:pPr>
          </w:p>
          <w:p w14:paraId="1B9944AF" w14:textId="77777777"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13849:2015</w:t>
            </w:r>
          </w:p>
          <w:p w14:paraId="61ECBD85" w14:textId="77777777" w:rsidR="00081002" w:rsidRDefault="00081002" w:rsidP="00081002">
            <w:pPr>
              <w:pStyle w:val="Text"/>
              <w:spacing w:before="60" w:after="60" w:line="240" w:lineRule="auto"/>
              <w:jc w:val="left"/>
              <w:rPr>
                <w:rFonts w:ascii="Arial" w:hAnsi="Arial" w:cs="Arial"/>
                <w:sz w:val="20"/>
                <w:szCs w:val="20"/>
              </w:rPr>
            </w:pPr>
          </w:p>
          <w:p w14:paraId="522F9040" w14:textId="77777777"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4413:2010, Pkt. 5.4.7.2.1</w:t>
            </w:r>
          </w:p>
          <w:p w14:paraId="05BDC789" w14:textId="77777777" w:rsidR="00081002" w:rsidRDefault="00081002" w:rsidP="00081002">
            <w:pPr>
              <w:pStyle w:val="Text"/>
              <w:spacing w:before="60" w:after="60" w:line="240" w:lineRule="auto"/>
              <w:jc w:val="left"/>
              <w:rPr>
                <w:rFonts w:ascii="Arial" w:hAnsi="Arial" w:cs="Arial"/>
                <w:sz w:val="20"/>
                <w:szCs w:val="20"/>
              </w:rPr>
            </w:pPr>
          </w:p>
          <w:p w14:paraId="5C9C95E7" w14:textId="77777777"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4414:2010, Pkt. 5.2.8, 5.2.10</w:t>
            </w:r>
          </w:p>
          <w:p w14:paraId="7E2FB587" w14:textId="77777777" w:rsidR="00081002" w:rsidRDefault="00081002" w:rsidP="00081002">
            <w:pPr>
              <w:pStyle w:val="Text"/>
              <w:spacing w:before="60" w:after="60" w:line="240" w:lineRule="auto"/>
              <w:jc w:val="left"/>
              <w:rPr>
                <w:rFonts w:ascii="Arial" w:hAnsi="Arial" w:cs="Arial"/>
                <w:sz w:val="20"/>
                <w:szCs w:val="20"/>
              </w:rPr>
            </w:pPr>
          </w:p>
          <w:p w14:paraId="0753EA7E" w14:textId="77777777" w:rsidR="00081002" w:rsidRPr="00D310F4" w:rsidRDefault="00081002" w:rsidP="00081002">
            <w:pPr>
              <w:pStyle w:val="Text"/>
              <w:spacing w:before="60" w:after="60" w:line="240" w:lineRule="auto"/>
              <w:jc w:val="left"/>
              <w:rPr>
                <w:rFonts w:ascii="Arial" w:hAnsi="Arial" w:cs="Arial"/>
                <w:sz w:val="20"/>
                <w:szCs w:val="20"/>
              </w:rPr>
            </w:pPr>
            <w:r w:rsidRPr="00D310F4">
              <w:rPr>
                <w:rFonts w:ascii="Arial" w:hAnsi="Arial" w:cs="Arial"/>
                <w:sz w:val="20"/>
                <w:szCs w:val="20"/>
              </w:rPr>
              <w:t>EN 60204-1:2018, Pkt. 5.4, 5.5, 5.6</w:t>
            </w:r>
          </w:p>
          <w:p w14:paraId="39578D5C" w14:textId="77777777" w:rsidR="00081002" w:rsidRPr="00542A3C" w:rsidRDefault="00081002" w:rsidP="00081002">
            <w:pPr>
              <w:pStyle w:val="Text"/>
              <w:spacing w:before="60" w:after="60" w:line="240" w:lineRule="auto"/>
              <w:jc w:val="left"/>
              <w:rPr>
                <w:rFonts w:ascii="Arial" w:hAnsi="Arial" w:cs="Arial"/>
                <w:sz w:val="20"/>
                <w:szCs w:val="20"/>
              </w:rPr>
            </w:pPr>
          </w:p>
          <w:p w14:paraId="25784621" w14:textId="77777777" w:rsidR="00081002" w:rsidRPr="00542A3C" w:rsidRDefault="00081002" w:rsidP="00081002">
            <w:pPr>
              <w:pStyle w:val="Text"/>
              <w:spacing w:before="60" w:after="60" w:line="240" w:lineRule="auto"/>
              <w:jc w:val="left"/>
              <w:rPr>
                <w:rFonts w:ascii="Arial" w:hAnsi="Arial" w:cs="Arial"/>
                <w:sz w:val="20"/>
                <w:szCs w:val="20"/>
              </w:rPr>
            </w:pPr>
          </w:p>
        </w:tc>
      </w:tr>
    </w:tbl>
    <w:p w14:paraId="031F2B81" w14:textId="51A4119E" w:rsidR="00644041" w:rsidRDefault="00644041" w:rsidP="00847841">
      <w:pPr>
        <w:rPr>
          <w:sz w:val="16"/>
          <w:szCs w:val="16"/>
        </w:rPr>
      </w:pPr>
    </w:p>
    <w:p w14:paraId="1E44B7B0" w14:textId="4D4793E2" w:rsidR="005C7C00" w:rsidRDefault="005C7C00" w:rsidP="00847841">
      <w:pPr>
        <w:rPr>
          <w:sz w:val="16"/>
          <w:szCs w:val="16"/>
        </w:rPr>
      </w:pPr>
    </w:p>
    <w:p w14:paraId="4E0120BD" w14:textId="1C51D21F" w:rsidR="005C7C00" w:rsidRDefault="005C7C00" w:rsidP="00847841">
      <w:pPr>
        <w:rPr>
          <w:sz w:val="16"/>
          <w:szCs w:val="16"/>
        </w:rPr>
      </w:pPr>
    </w:p>
    <w:p w14:paraId="09F6B27A" w14:textId="5829A32C" w:rsidR="005C7C00" w:rsidRDefault="005C7C00" w:rsidP="00847841">
      <w:pPr>
        <w:rPr>
          <w:sz w:val="16"/>
          <w:szCs w:val="16"/>
        </w:rPr>
      </w:pPr>
    </w:p>
    <w:p w14:paraId="5065B94F" w14:textId="6982DBDF" w:rsidR="005C7C00" w:rsidRDefault="005C7C00" w:rsidP="00847841">
      <w:pPr>
        <w:rPr>
          <w:sz w:val="16"/>
          <w:szCs w:val="16"/>
        </w:rPr>
      </w:pPr>
    </w:p>
    <w:p w14:paraId="5C39E17C" w14:textId="37259916" w:rsidR="005C7C00" w:rsidRDefault="005C7C00" w:rsidP="00847841">
      <w:pPr>
        <w:rPr>
          <w:sz w:val="16"/>
          <w:szCs w:val="16"/>
        </w:rPr>
      </w:pPr>
    </w:p>
    <w:p w14:paraId="386EB86F" w14:textId="77777777" w:rsidR="004E594F" w:rsidRDefault="004E594F" w:rsidP="00847841">
      <w:pPr>
        <w:rPr>
          <w:sz w:val="16"/>
          <w:szCs w:val="16"/>
        </w:rPr>
      </w:pPr>
    </w:p>
    <w:p w14:paraId="28591D24" w14:textId="77777777" w:rsidR="005C7C00" w:rsidRDefault="005C7C00" w:rsidP="004E594F">
      <w:pPr>
        <w:tabs>
          <w:tab w:val="left" w:pos="1476"/>
        </w:tabs>
        <w:spacing w:after="0" w:line="240" w:lineRule="auto"/>
      </w:pPr>
    </w:p>
    <w:p w14:paraId="69C80B57" w14:textId="77777777" w:rsidR="00004A79" w:rsidRPr="004E594F" w:rsidRDefault="00004A79"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417"/>
        <w:gridCol w:w="1934"/>
      </w:tblGrid>
      <w:tr w:rsidR="0091520E" w:rsidRPr="00492AD5" w14:paraId="11339FBE" w14:textId="77777777" w:rsidTr="00D310F4">
        <w:trPr>
          <w:jc w:val="center"/>
        </w:trPr>
        <w:tc>
          <w:tcPr>
            <w:tcW w:w="7366" w:type="dxa"/>
            <w:shd w:val="pct20" w:color="auto" w:fill="auto"/>
          </w:tcPr>
          <w:p w14:paraId="5F5397DF"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24F61FED"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1550DF7A" w14:textId="77777777" w:rsidTr="00D310F4">
        <w:trPr>
          <w:jc w:val="center"/>
        </w:trPr>
        <w:tc>
          <w:tcPr>
            <w:tcW w:w="7366" w:type="dxa"/>
          </w:tcPr>
          <w:p w14:paraId="0483EAEF"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00E1368" w14:textId="77777777" w:rsidR="005C3F19" w:rsidRDefault="005C3F19" w:rsidP="005C3F19">
            <w:pPr>
              <w:pStyle w:val="Text"/>
              <w:spacing w:before="60" w:after="60" w:line="240" w:lineRule="auto"/>
              <w:jc w:val="left"/>
              <w:rPr>
                <w:rFonts w:ascii="Arial" w:hAnsi="Arial" w:cs="Arial"/>
                <w:sz w:val="20"/>
                <w:szCs w:val="20"/>
              </w:rPr>
            </w:pPr>
            <w:r w:rsidRPr="005C2383">
              <w:rPr>
                <w:rFonts w:ascii="Arial" w:hAnsi="Arial" w:cs="Arial"/>
                <w:sz w:val="20"/>
                <w:szCs w:val="20"/>
              </w:rPr>
              <w:t>Die Maschine ist unter Berücksichtigung der Sicherheitsanforderungen und in Hinblick der Schutzmaßnahmen gemäß EN 1114-1 konstruiert.</w:t>
            </w:r>
          </w:p>
          <w:p w14:paraId="53D87B0F" w14:textId="77777777" w:rsidR="0091520E" w:rsidRDefault="0091520E" w:rsidP="002913DF">
            <w:pPr>
              <w:pStyle w:val="Text"/>
              <w:spacing w:before="60" w:after="60" w:line="240" w:lineRule="auto"/>
              <w:jc w:val="left"/>
              <w:rPr>
                <w:rFonts w:ascii="Arial" w:hAnsi="Arial" w:cs="Arial"/>
                <w:sz w:val="20"/>
                <w:szCs w:val="20"/>
                <w:u w:val="single"/>
              </w:rPr>
            </w:pPr>
          </w:p>
          <w:p w14:paraId="115C97B0" w14:textId="2833F336" w:rsidR="005C7C00" w:rsidRPr="005C7C00" w:rsidRDefault="0091520E" w:rsidP="005C7C0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6829CAC2" w14:textId="18E7BC95" w:rsidR="005C7C00" w:rsidRDefault="005C7C00" w:rsidP="005C7C00">
            <w:pPr>
              <w:pStyle w:val="Text"/>
              <w:spacing w:before="60" w:after="60" w:line="240" w:lineRule="auto"/>
              <w:jc w:val="left"/>
              <w:rPr>
                <w:rFonts w:ascii="Arial" w:hAnsi="Arial" w:cs="Arial"/>
                <w:sz w:val="20"/>
                <w:szCs w:val="20"/>
              </w:rPr>
            </w:pPr>
            <w:r w:rsidRPr="00C04415">
              <w:rPr>
                <w:rFonts w:ascii="Arial" w:hAnsi="Arial" w:cs="Arial"/>
                <w:sz w:val="20"/>
                <w:szCs w:val="20"/>
              </w:rPr>
              <w:t>Folgende Maßnahmen</w:t>
            </w:r>
            <w:r>
              <w:rPr>
                <w:rFonts w:ascii="Arial" w:hAnsi="Arial" w:cs="Arial"/>
                <w:sz w:val="20"/>
                <w:szCs w:val="20"/>
              </w:rPr>
              <w:t xml:space="preserve"> gemäß EN ISO 14118 / EN 60204-1</w:t>
            </w:r>
            <w:r w:rsidRPr="00C04415">
              <w:rPr>
                <w:rFonts w:ascii="Arial" w:hAnsi="Arial" w:cs="Arial"/>
                <w:sz w:val="20"/>
                <w:szCs w:val="20"/>
              </w:rPr>
              <w:t xml:space="preserve"> </w:t>
            </w:r>
            <w:r>
              <w:rPr>
                <w:rFonts w:ascii="Arial" w:hAnsi="Arial" w:cs="Arial"/>
                <w:sz w:val="20"/>
                <w:szCs w:val="20"/>
              </w:rPr>
              <w:t>wurden angewandt</w:t>
            </w:r>
            <w:r w:rsidRPr="00C04415">
              <w:rPr>
                <w:rFonts w:ascii="Arial" w:hAnsi="Arial" w:cs="Arial"/>
                <w:sz w:val="20"/>
                <w:szCs w:val="20"/>
              </w:rPr>
              <w:t>:</w:t>
            </w:r>
          </w:p>
          <w:p w14:paraId="720282EC" w14:textId="3668A90B" w:rsidR="00F86275" w:rsidRDefault="00F86275" w:rsidP="005C7C00">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Abschließbare </w:t>
            </w:r>
            <w:r w:rsidR="004604EF" w:rsidRPr="00F86275">
              <w:rPr>
                <w:rFonts w:ascii="Arial" w:hAnsi="Arial" w:cs="Arial"/>
                <w:sz w:val="20"/>
                <w:szCs w:val="20"/>
              </w:rPr>
              <w:t>Netztrenneinrichtung am Schaltschrank</w:t>
            </w:r>
          </w:p>
          <w:p w14:paraId="506606F4" w14:textId="7DD4F157" w:rsidR="00F86275" w:rsidRPr="00F86275" w:rsidRDefault="00F86275" w:rsidP="005C7C00">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Die Bedienvorrichtung der Netztrenneinrichtung muss leicht zugänglich sein und zwischen 0,6 m und 1,9 m oberhalb der Zugangsebene angeordnet sein. Eine Obergrenze von 1,7 m wird </w:t>
            </w:r>
            <w:r w:rsidR="00AB0147">
              <w:rPr>
                <w:rFonts w:ascii="Arial" w:hAnsi="Arial" w:cs="Arial"/>
                <w:sz w:val="20"/>
                <w:szCs w:val="20"/>
              </w:rPr>
              <w:t>empfohlen</w:t>
            </w:r>
          </w:p>
          <w:p w14:paraId="1DE5AA6B" w14:textId="0D5A8710" w:rsidR="00DD0520" w:rsidRDefault="00DD0520" w:rsidP="002913DF">
            <w:pPr>
              <w:pStyle w:val="Text"/>
              <w:spacing w:before="60" w:after="60" w:line="240" w:lineRule="auto"/>
              <w:jc w:val="left"/>
              <w:rPr>
                <w:rFonts w:cs="Arial"/>
                <w:sz w:val="20"/>
                <w:szCs w:val="20"/>
                <w:u w:val="single"/>
              </w:rPr>
            </w:pPr>
          </w:p>
          <w:p w14:paraId="427B95D4" w14:textId="56105068" w:rsidR="00980F53" w:rsidRPr="00DD0520" w:rsidRDefault="00DD0520" w:rsidP="00AD469B">
            <w:pPr>
              <w:pStyle w:val="Text"/>
              <w:numPr>
                <w:ilvl w:val="0"/>
                <w:numId w:val="1"/>
              </w:numPr>
              <w:spacing w:before="60" w:after="60" w:line="240" w:lineRule="auto"/>
              <w:jc w:val="left"/>
              <w:rPr>
                <w:rFonts w:ascii="Arial" w:hAnsi="Arial" w:cs="Arial"/>
                <w:sz w:val="20"/>
                <w:szCs w:val="20"/>
              </w:rPr>
            </w:pPr>
            <w:bookmarkStart w:id="35" w:name="_Hlk84574540"/>
            <w:r w:rsidRPr="00DD0520">
              <w:rPr>
                <w:rFonts w:ascii="Arial" w:hAnsi="Arial" w:cs="Arial"/>
                <w:sz w:val="20"/>
                <w:szCs w:val="20"/>
              </w:rPr>
              <w:t>Bei Wartungsarbeiten der Elektrischen Ausrüstung an der Maschine sind grundsätzlich die 5 Sicherheitsregeln gemäß DIN VDE 0105-100 VDE 0105-100:2015-10</w:t>
            </w:r>
            <w:r>
              <w:rPr>
                <w:rFonts w:ascii="Arial" w:hAnsi="Arial" w:cs="Arial"/>
                <w:sz w:val="20"/>
                <w:szCs w:val="20"/>
              </w:rPr>
              <w:t xml:space="preserve"> </w:t>
            </w:r>
            <w:r w:rsidRPr="00DD0520">
              <w:rPr>
                <w:rFonts w:ascii="Arial" w:hAnsi="Arial" w:cs="Arial"/>
                <w:sz w:val="20"/>
                <w:szCs w:val="20"/>
              </w:rPr>
              <w:t>einzuhalten:</w:t>
            </w:r>
          </w:p>
          <w:p w14:paraId="7A2A31E6" w14:textId="214D4679"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Freischalten</w:t>
            </w:r>
          </w:p>
          <w:p w14:paraId="2C95606E" w14:textId="0F37D471"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Gegen Wiedereinschalten</w:t>
            </w:r>
          </w:p>
          <w:p w14:paraId="6BDDB609" w14:textId="203CBDA0"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Spannungsfreiheit feststellen</w:t>
            </w:r>
          </w:p>
          <w:p w14:paraId="55436B94" w14:textId="6142F545"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Erden und Kurzschließen</w:t>
            </w:r>
          </w:p>
          <w:p w14:paraId="60C842EA" w14:textId="59866B3E" w:rsidR="00DD0520" w:rsidRP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Benachbarte, unter Spannung stehende Teile abdecken oder abschranken.</w:t>
            </w:r>
          </w:p>
          <w:bookmarkEnd w:id="35"/>
          <w:p w14:paraId="7804BD35" w14:textId="77777777" w:rsidR="0091520E" w:rsidRDefault="0091520E" w:rsidP="002913DF">
            <w:pPr>
              <w:pStyle w:val="Text"/>
              <w:spacing w:before="60" w:after="60" w:line="240" w:lineRule="auto"/>
              <w:jc w:val="left"/>
              <w:rPr>
                <w:rFonts w:cs="Arial"/>
                <w:sz w:val="20"/>
                <w:szCs w:val="20"/>
                <w:u w:val="single"/>
              </w:rPr>
            </w:pPr>
          </w:p>
          <w:p w14:paraId="68DBA253"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02314D34" w14:textId="1ADFA604" w:rsidR="005C3F19" w:rsidRDefault="005C3F19"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10F0B30F" w14:textId="12CB0FF9" w:rsidR="006A736E" w:rsidRDefault="006A736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6A736E" w:rsidRPr="00A836A0" w14:paraId="2B0DBE39" w14:textId="77777777" w:rsidTr="006A736E">
              <w:trPr>
                <w:trHeight w:hRule="exact" w:val="227"/>
              </w:trPr>
              <w:tc>
                <w:tcPr>
                  <w:tcW w:w="1559" w:type="dxa"/>
                  <w:vMerge w:val="restart"/>
                </w:tcPr>
                <w:p w14:paraId="17887D49" w14:textId="4B68352B" w:rsidR="006A736E" w:rsidRPr="00A836A0" w:rsidRDefault="006A736E" w:rsidP="00297AC2">
                  <w:pPr>
                    <w:pStyle w:val="73Gefahrensymbol"/>
                    <w:spacing w:before="0"/>
                    <w:jc w:val="center"/>
                    <w:rPr>
                      <w:noProof/>
                      <w:sz w:val="20"/>
                      <w:szCs w:val="20"/>
                      <w:lang w:eastAsia="de-DE"/>
                    </w:rPr>
                  </w:pPr>
                </w:p>
                <w:p w14:paraId="6A3B1BFB" w14:textId="77777777" w:rsidR="006A736E" w:rsidRPr="00A836A0" w:rsidRDefault="006A736E" w:rsidP="00297AC2">
                  <w:pPr>
                    <w:pStyle w:val="73Gefahrensymbol"/>
                    <w:jc w:val="center"/>
                    <w:rPr>
                      <w:noProof/>
                      <w:sz w:val="20"/>
                      <w:szCs w:val="20"/>
                      <w:lang w:eastAsia="de-DE"/>
                    </w:rPr>
                  </w:pPr>
                  <w:r>
                    <w:rPr>
                      <w:noProof/>
                      <w:lang w:eastAsia="de-DE"/>
                    </w:rPr>
                    <w:drawing>
                      <wp:inline distT="0" distB="0" distL="0" distR="0" wp14:anchorId="4A7CFF2A" wp14:editId="3855D31D">
                        <wp:extent cx="560019" cy="487680"/>
                        <wp:effectExtent l="0" t="0" r="0" b="7620"/>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fik 19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c>
                <w:tcPr>
                  <w:tcW w:w="4962" w:type="dxa"/>
                  <w:tcBorders>
                    <w:bottom w:val="nil"/>
                  </w:tcBorders>
                </w:tcPr>
                <w:p w14:paraId="78AD4A71" w14:textId="77777777" w:rsidR="006A736E" w:rsidRPr="00A836A0" w:rsidRDefault="006A736E" w:rsidP="006A736E">
                  <w:pPr>
                    <w:pStyle w:val="70Gefahrengrad"/>
                    <w:spacing w:line="336" w:lineRule="auto"/>
                    <w:rPr>
                      <w:sz w:val="20"/>
                      <w:szCs w:val="20"/>
                    </w:rPr>
                  </w:pPr>
                </w:p>
              </w:tc>
            </w:tr>
            <w:tr w:rsidR="006A736E" w:rsidRPr="00A836A0" w14:paraId="260EF042" w14:textId="77777777" w:rsidTr="006A736E">
              <w:tc>
                <w:tcPr>
                  <w:tcW w:w="1559" w:type="dxa"/>
                  <w:vMerge/>
                </w:tcPr>
                <w:p w14:paraId="49475D35" w14:textId="77777777" w:rsidR="006A736E" w:rsidRPr="00A836A0" w:rsidRDefault="006A736E" w:rsidP="006A736E">
                  <w:pPr>
                    <w:pStyle w:val="73Gefahrensymbol"/>
                    <w:spacing w:line="336" w:lineRule="auto"/>
                    <w:rPr>
                      <w:sz w:val="20"/>
                      <w:szCs w:val="20"/>
                    </w:rPr>
                  </w:pPr>
                </w:p>
              </w:tc>
              <w:tc>
                <w:tcPr>
                  <w:tcW w:w="4962" w:type="dxa"/>
                  <w:tcBorders>
                    <w:top w:val="nil"/>
                    <w:bottom w:val="nil"/>
                  </w:tcBorders>
                  <w:shd w:val="clear" w:color="auto" w:fill="FFA500"/>
                  <w:vAlign w:val="center"/>
                </w:tcPr>
                <w:p w14:paraId="51CFA58D" w14:textId="77777777" w:rsidR="006A736E" w:rsidRPr="00FC7762" w:rsidRDefault="006A736E" w:rsidP="006A736E">
                  <w:pPr>
                    <w:pStyle w:val="70Gefahrengrad"/>
                    <w:spacing w:line="240" w:lineRule="auto"/>
                    <w:rPr>
                      <w:color w:val="auto"/>
                      <w:sz w:val="20"/>
                      <w:szCs w:val="20"/>
                    </w:rPr>
                  </w:pPr>
                  <w:r>
                    <w:rPr>
                      <w:color w:val="auto"/>
                      <w:sz w:val="20"/>
                      <w:szCs w:val="20"/>
                    </w:rPr>
                    <w:t>Warnung</w:t>
                  </w:r>
                </w:p>
              </w:tc>
            </w:tr>
            <w:tr w:rsidR="006A736E" w:rsidRPr="00A836A0" w14:paraId="46C5E344" w14:textId="77777777" w:rsidTr="006A736E">
              <w:tc>
                <w:tcPr>
                  <w:tcW w:w="1559" w:type="dxa"/>
                  <w:vMerge/>
                </w:tcPr>
                <w:p w14:paraId="2623EC3E" w14:textId="77777777" w:rsidR="006A736E" w:rsidRPr="00A836A0" w:rsidRDefault="006A736E" w:rsidP="006A736E">
                  <w:pPr>
                    <w:pStyle w:val="10Grundtext"/>
                    <w:spacing w:line="336" w:lineRule="auto"/>
                    <w:rPr>
                      <w:sz w:val="20"/>
                      <w:szCs w:val="20"/>
                    </w:rPr>
                  </w:pPr>
                </w:p>
              </w:tc>
              <w:tc>
                <w:tcPr>
                  <w:tcW w:w="4962" w:type="dxa"/>
                  <w:tcBorders>
                    <w:top w:val="nil"/>
                  </w:tcBorders>
                </w:tcPr>
                <w:p w14:paraId="4B2ADF50" w14:textId="77777777" w:rsidR="006A736E" w:rsidRPr="00143927" w:rsidRDefault="006A736E" w:rsidP="006A736E">
                  <w:pPr>
                    <w:pStyle w:val="71Gefahrenart"/>
                    <w:spacing w:line="240" w:lineRule="auto"/>
                    <w:rPr>
                      <w:sz w:val="20"/>
                      <w:szCs w:val="20"/>
                    </w:rPr>
                  </w:pPr>
                  <w:r w:rsidRPr="00143927">
                    <w:rPr>
                      <w:sz w:val="20"/>
                      <w:szCs w:val="20"/>
                    </w:rPr>
                    <w:t>Gefahr durch unerwarteten Anlauf der Maschine!</w:t>
                  </w:r>
                </w:p>
              </w:tc>
            </w:tr>
            <w:tr w:rsidR="006A736E" w:rsidRPr="00A836A0" w14:paraId="17704E6A" w14:textId="77777777" w:rsidTr="006A736E">
              <w:tc>
                <w:tcPr>
                  <w:tcW w:w="1559" w:type="dxa"/>
                  <w:vMerge/>
                </w:tcPr>
                <w:p w14:paraId="30AC946D" w14:textId="77777777" w:rsidR="006A736E" w:rsidRPr="00A836A0" w:rsidRDefault="006A736E" w:rsidP="006A736E">
                  <w:pPr>
                    <w:pStyle w:val="10Grundtext"/>
                    <w:spacing w:line="336" w:lineRule="auto"/>
                    <w:rPr>
                      <w:sz w:val="20"/>
                      <w:szCs w:val="20"/>
                    </w:rPr>
                  </w:pPr>
                </w:p>
              </w:tc>
              <w:tc>
                <w:tcPr>
                  <w:tcW w:w="4962" w:type="dxa"/>
                </w:tcPr>
                <w:p w14:paraId="67C6E293" w14:textId="77777777" w:rsidR="006A736E" w:rsidRPr="00143927" w:rsidRDefault="006A736E" w:rsidP="006A736E">
                  <w:pPr>
                    <w:pStyle w:val="30Handlungsanweisung"/>
                    <w:numPr>
                      <w:ilvl w:val="0"/>
                      <w:numId w:val="0"/>
                    </w:numPr>
                    <w:spacing w:line="240" w:lineRule="auto"/>
                    <w:rPr>
                      <w:rFonts w:cs="Arial"/>
                      <w:sz w:val="20"/>
                      <w:szCs w:val="20"/>
                    </w:rPr>
                  </w:pPr>
                  <w:r w:rsidRPr="00143927">
                    <w:rPr>
                      <w:rFonts w:cs="Arial"/>
                      <w:sz w:val="20"/>
                      <w:szCs w:val="20"/>
                    </w:rPr>
                    <w:t>► Vor Beginn der Arbeiten ist die Maschine spannungslos zu schalten.</w:t>
                  </w:r>
                </w:p>
                <w:p w14:paraId="53EF1E75" w14:textId="77777777" w:rsidR="006A736E" w:rsidRPr="00143927" w:rsidRDefault="006A736E" w:rsidP="006A736E">
                  <w:pPr>
                    <w:pStyle w:val="30Handlungsanweisung"/>
                    <w:numPr>
                      <w:ilvl w:val="0"/>
                      <w:numId w:val="0"/>
                    </w:numPr>
                    <w:spacing w:line="240" w:lineRule="auto"/>
                    <w:rPr>
                      <w:rFonts w:cs="Arial"/>
                      <w:sz w:val="20"/>
                      <w:szCs w:val="20"/>
                    </w:rPr>
                  </w:pPr>
                  <w:r w:rsidRPr="00143927">
                    <w:rPr>
                      <w:rFonts w:cs="Arial"/>
                      <w:sz w:val="20"/>
                      <w:szCs w:val="20"/>
                    </w:rPr>
                    <w:t>► Die Maschine ist gegen unerwarteten Anlauf zu sichern</w:t>
                  </w:r>
                  <w:r>
                    <w:rPr>
                      <w:rFonts w:cs="Arial"/>
                      <w:sz w:val="20"/>
                      <w:szCs w:val="20"/>
                    </w:rPr>
                    <w:t>.</w:t>
                  </w:r>
                </w:p>
              </w:tc>
            </w:tr>
          </w:tbl>
          <w:p w14:paraId="386B63A9" w14:textId="77777777" w:rsidR="005C3F19" w:rsidRPr="00500292" w:rsidRDefault="005C3F19"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4CEF2A23" w14:textId="3FC3049E" w:rsidR="0091520E" w:rsidRPr="00473A4D" w:rsidRDefault="005C3F19" w:rsidP="00081002">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1EC1DDD3" w14:textId="77777777" w:rsidR="000B54A5" w:rsidRDefault="000B54A5" w:rsidP="000B54A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w:t>
            </w:r>
          </w:p>
          <w:p w14:paraId="0E67A0D3" w14:textId="77777777" w:rsidR="000B54A5" w:rsidRPr="00542A3C" w:rsidRDefault="000B54A5" w:rsidP="000B54A5">
            <w:pPr>
              <w:pStyle w:val="Text"/>
              <w:spacing w:before="60" w:after="60" w:line="240" w:lineRule="auto"/>
              <w:jc w:val="left"/>
              <w:rPr>
                <w:rFonts w:ascii="Arial" w:hAnsi="Arial" w:cs="Arial"/>
                <w:sz w:val="20"/>
                <w:szCs w:val="20"/>
              </w:rPr>
            </w:pPr>
          </w:p>
          <w:p w14:paraId="389188D5" w14:textId="77777777" w:rsidR="000B54A5" w:rsidRDefault="000B54A5" w:rsidP="000B54A5">
            <w:pPr>
              <w:pStyle w:val="Text"/>
              <w:spacing w:before="60" w:after="60" w:line="240" w:lineRule="auto"/>
              <w:jc w:val="left"/>
              <w:rPr>
                <w:rFonts w:ascii="Arial" w:hAnsi="Arial" w:cs="Arial"/>
                <w:sz w:val="20"/>
                <w:szCs w:val="20"/>
              </w:rPr>
            </w:pPr>
            <w:r w:rsidRPr="00542A3C">
              <w:rPr>
                <w:rFonts w:ascii="Arial" w:hAnsi="Arial" w:cs="Arial"/>
                <w:sz w:val="20"/>
                <w:szCs w:val="20"/>
              </w:rPr>
              <w:t>EN</w:t>
            </w:r>
            <w:r>
              <w:rPr>
                <w:rFonts w:ascii="Arial" w:hAnsi="Arial" w:cs="Arial"/>
                <w:sz w:val="20"/>
                <w:szCs w:val="20"/>
              </w:rPr>
              <w:t xml:space="preserve"> ISO</w:t>
            </w:r>
            <w:r w:rsidRPr="00542A3C">
              <w:rPr>
                <w:rFonts w:ascii="Arial" w:hAnsi="Arial" w:cs="Arial"/>
                <w:sz w:val="20"/>
                <w:szCs w:val="20"/>
              </w:rPr>
              <w:t xml:space="preserve"> </w:t>
            </w:r>
            <w:r>
              <w:rPr>
                <w:rFonts w:ascii="Arial" w:hAnsi="Arial" w:cs="Arial"/>
                <w:sz w:val="20"/>
                <w:szCs w:val="20"/>
              </w:rPr>
              <w:t>14118:2018</w:t>
            </w:r>
          </w:p>
          <w:p w14:paraId="423B2679" w14:textId="77777777" w:rsidR="000B54A5" w:rsidRDefault="000B54A5" w:rsidP="000B54A5">
            <w:pPr>
              <w:pStyle w:val="Text"/>
              <w:spacing w:before="60" w:after="60" w:line="240" w:lineRule="auto"/>
              <w:jc w:val="left"/>
              <w:rPr>
                <w:rFonts w:ascii="Arial" w:hAnsi="Arial" w:cs="Arial"/>
                <w:sz w:val="20"/>
                <w:szCs w:val="20"/>
              </w:rPr>
            </w:pPr>
          </w:p>
          <w:p w14:paraId="723FDAA7" w14:textId="77777777" w:rsidR="000B54A5" w:rsidRDefault="000B54A5" w:rsidP="000B54A5">
            <w:pPr>
              <w:pStyle w:val="Text"/>
              <w:spacing w:before="60" w:after="60" w:line="240" w:lineRule="auto"/>
              <w:jc w:val="left"/>
              <w:rPr>
                <w:rFonts w:ascii="Arial" w:hAnsi="Arial" w:cs="Arial"/>
                <w:sz w:val="20"/>
                <w:szCs w:val="20"/>
              </w:rPr>
            </w:pPr>
            <w:r>
              <w:rPr>
                <w:rFonts w:ascii="Arial" w:hAnsi="Arial" w:cs="Arial"/>
                <w:sz w:val="20"/>
                <w:szCs w:val="20"/>
              </w:rPr>
              <w:t>EN ISO 13849:2015</w:t>
            </w:r>
          </w:p>
          <w:p w14:paraId="16B42BB0" w14:textId="77777777" w:rsidR="000B54A5" w:rsidRDefault="000B54A5" w:rsidP="000B54A5">
            <w:pPr>
              <w:pStyle w:val="Text"/>
              <w:spacing w:before="60" w:after="60" w:line="240" w:lineRule="auto"/>
              <w:jc w:val="left"/>
              <w:rPr>
                <w:rFonts w:ascii="Arial" w:hAnsi="Arial" w:cs="Arial"/>
                <w:sz w:val="20"/>
                <w:szCs w:val="20"/>
              </w:rPr>
            </w:pPr>
          </w:p>
          <w:p w14:paraId="26A651EC" w14:textId="77777777" w:rsidR="005754BA" w:rsidRDefault="005754BA" w:rsidP="005754BA">
            <w:pPr>
              <w:pStyle w:val="Text"/>
              <w:spacing w:before="60" w:after="60" w:line="240" w:lineRule="auto"/>
              <w:jc w:val="left"/>
              <w:rPr>
                <w:rFonts w:ascii="Arial" w:hAnsi="Arial" w:cs="Arial"/>
                <w:sz w:val="20"/>
                <w:szCs w:val="20"/>
              </w:rPr>
            </w:pPr>
            <w:r>
              <w:rPr>
                <w:rFonts w:ascii="Arial" w:hAnsi="Arial" w:cs="Arial"/>
                <w:sz w:val="20"/>
                <w:szCs w:val="20"/>
              </w:rPr>
              <w:t>EN ISO 4414:2010, Pkt. 5.2.8, 5.2.10</w:t>
            </w:r>
          </w:p>
          <w:p w14:paraId="1470B505" w14:textId="77777777" w:rsidR="000B54A5" w:rsidRDefault="000B54A5" w:rsidP="000B54A5">
            <w:pPr>
              <w:pStyle w:val="Text"/>
              <w:spacing w:before="60" w:after="60" w:line="240" w:lineRule="auto"/>
              <w:jc w:val="left"/>
              <w:rPr>
                <w:rFonts w:ascii="Arial" w:hAnsi="Arial" w:cs="Arial"/>
                <w:sz w:val="20"/>
                <w:szCs w:val="20"/>
              </w:rPr>
            </w:pPr>
          </w:p>
          <w:p w14:paraId="42DD374A" w14:textId="77777777" w:rsidR="000B54A5" w:rsidRPr="00D310F4" w:rsidRDefault="000B54A5" w:rsidP="000B54A5">
            <w:pPr>
              <w:pStyle w:val="Text"/>
              <w:spacing w:before="60" w:after="60" w:line="240" w:lineRule="auto"/>
              <w:jc w:val="left"/>
              <w:rPr>
                <w:rFonts w:ascii="Arial" w:hAnsi="Arial" w:cs="Arial"/>
                <w:sz w:val="20"/>
                <w:szCs w:val="20"/>
              </w:rPr>
            </w:pPr>
            <w:r w:rsidRPr="00D310F4">
              <w:rPr>
                <w:rFonts w:ascii="Arial" w:hAnsi="Arial" w:cs="Arial"/>
                <w:sz w:val="20"/>
                <w:szCs w:val="20"/>
              </w:rPr>
              <w:t>EN 60204-1:2018, Pkt. 5.4, 5.5, 5.6</w:t>
            </w:r>
          </w:p>
          <w:p w14:paraId="0E304E58" w14:textId="77777777" w:rsidR="0091520E" w:rsidRPr="00473A4D" w:rsidRDefault="0091520E" w:rsidP="002913DF">
            <w:pPr>
              <w:pStyle w:val="Text"/>
              <w:spacing w:before="60" w:after="60" w:line="240" w:lineRule="auto"/>
              <w:jc w:val="left"/>
              <w:rPr>
                <w:rFonts w:ascii="Arial" w:hAnsi="Arial" w:cs="Arial"/>
                <w:sz w:val="20"/>
                <w:szCs w:val="20"/>
                <w:u w:val="single"/>
              </w:rPr>
            </w:pPr>
          </w:p>
          <w:p w14:paraId="6E3A4056" w14:textId="77777777" w:rsidR="0091520E" w:rsidRDefault="0091520E" w:rsidP="002913DF">
            <w:pPr>
              <w:pStyle w:val="Text"/>
              <w:spacing w:before="60" w:after="60" w:line="240" w:lineRule="auto"/>
              <w:rPr>
                <w:rFonts w:ascii="Arial" w:hAnsi="Arial" w:cs="Arial"/>
                <w:sz w:val="20"/>
                <w:szCs w:val="20"/>
              </w:rPr>
            </w:pPr>
          </w:p>
          <w:p w14:paraId="4BC31030"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22CE4C58" w14:textId="77777777"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431A21" w:rsidRPr="004C36B1" w14:paraId="4485EADD" w14:textId="77777777" w:rsidTr="00DE6E39">
        <w:trPr>
          <w:jc w:val="center"/>
        </w:trPr>
        <w:tc>
          <w:tcPr>
            <w:tcW w:w="9351" w:type="dxa"/>
            <w:gridSpan w:val="4"/>
            <w:shd w:val="pct20" w:color="auto" w:fill="auto"/>
          </w:tcPr>
          <w:p w14:paraId="5DD4B739"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431A21" w:rsidRPr="004C36B1" w14:paraId="41D276C5" w14:textId="77777777" w:rsidTr="00DE6E39">
        <w:trPr>
          <w:jc w:val="center"/>
        </w:trPr>
        <w:tc>
          <w:tcPr>
            <w:tcW w:w="3397" w:type="dxa"/>
          </w:tcPr>
          <w:p w14:paraId="608FF301"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0D6A5B96"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44484463"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23745AF7"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431A21" w:rsidRPr="004C36B1" w14:paraId="79BD9522" w14:textId="77777777" w:rsidTr="00DE6E39">
        <w:trPr>
          <w:jc w:val="center"/>
        </w:trPr>
        <w:tc>
          <w:tcPr>
            <w:tcW w:w="3397" w:type="dxa"/>
          </w:tcPr>
          <w:p w14:paraId="42233085"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5B0926B2"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091E6657"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E48CBC1" w14:textId="77777777"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431A21" w:rsidRPr="004C36B1" w14:paraId="46575791" w14:textId="77777777" w:rsidTr="00DE6E39">
        <w:trPr>
          <w:jc w:val="center"/>
        </w:trPr>
        <w:tc>
          <w:tcPr>
            <w:tcW w:w="3397" w:type="dxa"/>
          </w:tcPr>
          <w:p w14:paraId="790F3A73" w14:textId="77777777" w:rsidR="00431A21" w:rsidRPr="004C36B1" w:rsidRDefault="00431A21"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8424CC8" w14:textId="77777777" w:rsidR="00431A21" w:rsidRPr="004C36B1" w:rsidRDefault="00431A21"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14:paraId="02886A01" w14:textId="77777777" w:rsidR="00431A21" w:rsidRPr="004C36B1" w:rsidRDefault="00431A21"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1FC74027" w14:textId="77777777" w:rsidR="00644041" w:rsidRDefault="00644041"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431A21" w:rsidRPr="006417D0" w14:paraId="7C8F27A1" w14:textId="77777777" w:rsidTr="00DE6E39">
        <w:trPr>
          <w:jc w:val="center"/>
        </w:trPr>
        <w:tc>
          <w:tcPr>
            <w:tcW w:w="4531" w:type="dxa"/>
          </w:tcPr>
          <w:p w14:paraId="39F4E6EB" w14:textId="77777777" w:rsidR="00431A21" w:rsidRPr="006417D0" w:rsidRDefault="00431A21"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034B9B8B" w14:textId="77777777" w:rsidR="00431A21" w:rsidRPr="006417D0" w:rsidRDefault="00431A21"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904808299"/>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069AD2A1" w14:textId="77777777" w:rsidR="00431A21" w:rsidRPr="006417D0" w:rsidRDefault="00431A21"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346912071"/>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1AF044B7" w14:textId="5A99FD39" w:rsidR="00644041" w:rsidRDefault="00644041" w:rsidP="00847841">
      <w:pPr>
        <w:rPr>
          <w:sz w:val="16"/>
          <w:szCs w:val="16"/>
        </w:rPr>
      </w:pPr>
    </w:p>
    <w:p w14:paraId="60944C7F" w14:textId="34478758" w:rsidR="0091520E" w:rsidRDefault="0091520E" w:rsidP="00847841">
      <w:pPr>
        <w:rPr>
          <w:sz w:val="16"/>
          <w:szCs w:val="16"/>
        </w:rPr>
      </w:pPr>
    </w:p>
    <w:p w14:paraId="37200154" w14:textId="4FAA16A3" w:rsidR="0091520E" w:rsidRDefault="0091520E" w:rsidP="00847841">
      <w:pPr>
        <w:rPr>
          <w:sz w:val="16"/>
          <w:szCs w:val="16"/>
        </w:rPr>
      </w:pPr>
    </w:p>
    <w:p w14:paraId="4B333F49" w14:textId="77777777" w:rsidR="004E594F" w:rsidRDefault="004E594F" w:rsidP="00847841">
      <w:pPr>
        <w:rPr>
          <w:sz w:val="16"/>
          <w:szCs w:val="16"/>
        </w:rPr>
      </w:pPr>
    </w:p>
    <w:p w14:paraId="6284F5D4" w14:textId="77777777" w:rsidR="0091520E" w:rsidRPr="004E594F" w:rsidRDefault="0091520E"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1E3DAE" w:rsidRPr="005E5E8D" w14:paraId="1D484B2F" w14:textId="77777777" w:rsidTr="00DE6E39">
        <w:trPr>
          <w:jc w:val="center"/>
        </w:trPr>
        <w:tc>
          <w:tcPr>
            <w:tcW w:w="7230" w:type="dxa"/>
            <w:gridSpan w:val="3"/>
            <w:shd w:val="pct20" w:color="auto" w:fill="auto"/>
          </w:tcPr>
          <w:p w14:paraId="35180E92"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76F3BD3E" w14:textId="77777777" w:rsidR="001E3DAE" w:rsidRPr="005E5E8D" w:rsidRDefault="001E3DAE"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14:paraId="7FAFFB4A" w14:textId="77777777" w:rsidR="001E3DAE" w:rsidRPr="005E5E8D" w:rsidRDefault="006B66CF" w:rsidP="00DE6E39">
            <w:pPr>
              <w:pStyle w:val="Text"/>
              <w:spacing w:before="60" w:after="60" w:line="240" w:lineRule="auto"/>
              <w:rPr>
                <w:rFonts w:ascii="Arial" w:hAnsi="Arial" w:cs="Arial"/>
                <w:b/>
                <w:sz w:val="20"/>
                <w:szCs w:val="20"/>
              </w:rPr>
            </w:pPr>
            <w:r>
              <w:rPr>
                <w:rFonts w:ascii="Arial" w:hAnsi="Arial" w:cs="Arial"/>
                <w:b/>
                <w:sz w:val="20"/>
                <w:szCs w:val="20"/>
              </w:rPr>
              <w:t>3.2</w:t>
            </w:r>
          </w:p>
        </w:tc>
      </w:tr>
      <w:tr w:rsidR="001E3DAE" w:rsidRPr="005E5E8D" w14:paraId="7A0581DB" w14:textId="77777777" w:rsidTr="00DE6E39">
        <w:tblPrEx>
          <w:shd w:val="clear" w:color="auto" w:fill="auto"/>
        </w:tblPrEx>
        <w:trPr>
          <w:jc w:val="center"/>
        </w:trPr>
        <w:tc>
          <w:tcPr>
            <w:tcW w:w="2773" w:type="dxa"/>
          </w:tcPr>
          <w:p w14:paraId="797902F1"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14:paraId="3272D296" w14:textId="77777777" w:rsidR="001E3DAE" w:rsidRPr="005E5E8D" w:rsidRDefault="0080054C" w:rsidP="0080054C">
            <w:pPr>
              <w:pStyle w:val="Text"/>
              <w:spacing w:before="60" w:after="60" w:line="240" w:lineRule="auto"/>
              <w:jc w:val="left"/>
              <w:rPr>
                <w:rFonts w:ascii="Arial" w:hAnsi="Arial" w:cs="Arial"/>
                <w:sz w:val="20"/>
                <w:szCs w:val="20"/>
              </w:rPr>
            </w:pPr>
            <w:r w:rsidRPr="0080054C">
              <w:rPr>
                <w:rFonts w:ascii="Arial" w:hAnsi="Arial" w:cs="Arial"/>
                <w:sz w:val="20"/>
                <w:szCs w:val="20"/>
              </w:rPr>
              <w:t>Extruderanlage – Steuerung</w:t>
            </w:r>
          </w:p>
        </w:tc>
      </w:tr>
      <w:tr w:rsidR="001E3DAE" w:rsidRPr="005E5E8D" w14:paraId="748BE8A7" w14:textId="77777777" w:rsidTr="00DE6E39">
        <w:tblPrEx>
          <w:shd w:val="clear" w:color="auto" w:fill="auto"/>
        </w:tblPrEx>
        <w:trPr>
          <w:jc w:val="center"/>
        </w:trPr>
        <w:tc>
          <w:tcPr>
            <w:tcW w:w="2773" w:type="dxa"/>
          </w:tcPr>
          <w:p w14:paraId="4053A5B2"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6408704F" w14:textId="77777777" w:rsidR="001E3DAE" w:rsidRPr="005E5E8D" w:rsidRDefault="005E5E76" w:rsidP="005E5E76">
            <w:pPr>
              <w:pStyle w:val="Text"/>
              <w:spacing w:before="60" w:after="60" w:line="240" w:lineRule="auto"/>
              <w:jc w:val="left"/>
              <w:rPr>
                <w:rFonts w:ascii="Arial" w:hAnsi="Arial" w:cs="Arial"/>
                <w:sz w:val="20"/>
                <w:szCs w:val="20"/>
              </w:rPr>
            </w:pPr>
            <w:r w:rsidRPr="005E5E76">
              <w:rPr>
                <w:rFonts w:ascii="Arial" w:hAnsi="Arial" w:cs="Arial"/>
                <w:sz w:val="20"/>
                <w:szCs w:val="20"/>
              </w:rPr>
              <w:t>Gefährdung auf Grund der konstruktiven Gestaltung von Steuerungen</w:t>
            </w:r>
          </w:p>
        </w:tc>
        <w:tc>
          <w:tcPr>
            <w:tcW w:w="4265" w:type="dxa"/>
            <w:gridSpan w:val="3"/>
            <w:vMerge w:val="restart"/>
            <w:vAlign w:val="center"/>
          </w:tcPr>
          <w:p w14:paraId="32C96DF4" w14:textId="77777777" w:rsidR="001E3DAE" w:rsidRPr="005E5E8D" w:rsidRDefault="00CD1F86" w:rsidP="00DE6E39">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51D295DA" wp14:editId="6E5A8B95">
                  <wp:extent cx="1909550" cy="1483941"/>
                  <wp:effectExtent l="0" t="0" r="0"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09550" cy="1483941"/>
                          </a:xfrm>
                          <a:prstGeom prst="rect">
                            <a:avLst/>
                          </a:prstGeom>
                        </pic:spPr>
                      </pic:pic>
                    </a:graphicData>
                  </a:graphic>
                </wp:inline>
              </w:drawing>
            </w:r>
          </w:p>
        </w:tc>
      </w:tr>
      <w:tr w:rsidR="001E3DAE" w:rsidRPr="005E5E8D" w14:paraId="37C90D3E" w14:textId="77777777" w:rsidTr="00DE6E39">
        <w:tblPrEx>
          <w:shd w:val="clear" w:color="auto" w:fill="auto"/>
        </w:tblPrEx>
        <w:trPr>
          <w:jc w:val="center"/>
        </w:trPr>
        <w:tc>
          <w:tcPr>
            <w:tcW w:w="2773" w:type="dxa"/>
          </w:tcPr>
          <w:p w14:paraId="366945A8"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7FA20296"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054A3C6B"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0BFC752B"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6F27B11C"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60C26BBE"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1DAC3982"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14:paraId="7326EFC3" w14:textId="77777777" w:rsidR="001E3DAE" w:rsidRPr="005E5E8D" w:rsidRDefault="001E3DAE" w:rsidP="00DE6E39">
            <w:pPr>
              <w:pStyle w:val="Text"/>
              <w:spacing w:before="60" w:after="60" w:line="240" w:lineRule="auto"/>
              <w:rPr>
                <w:rFonts w:ascii="Arial" w:hAnsi="Arial" w:cs="Arial"/>
                <w:sz w:val="20"/>
                <w:szCs w:val="20"/>
              </w:rPr>
            </w:pPr>
          </w:p>
        </w:tc>
      </w:tr>
      <w:tr w:rsidR="001E3DAE" w:rsidRPr="005E5E8D" w14:paraId="0B8956CA" w14:textId="77777777" w:rsidTr="00DE6E39">
        <w:tblPrEx>
          <w:shd w:val="clear" w:color="auto" w:fill="auto"/>
        </w:tblPrEx>
        <w:trPr>
          <w:jc w:val="center"/>
        </w:trPr>
        <w:tc>
          <w:tcPr>
            <w:tcW w:w="2773" w:type="dxa"/>
          </w:tcPr>
          <w:p w14:paraId="370DD1AD"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28319EA2" w14:textId="77777777"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14:paraId="129F7CF4" w14:textId="77777777" w:rsidR="001E3DAE" w:rsidRPr="005E5E8D" w:rsidRDefault="001E3DAE" w:rsidP="00DE6E39">
            <w:pPr>
              <w:pStyle w:val="Text"/>
              <w:spacing w:before="60" w:after="60" w:line="240" w:lineRule="auto"/>
              <w:rPr>
                <w:rFonts w:ascii="Arial" w:hAnsi="Arial" w:cs="Arial"/>
                <w:sz w:val="20"/>
                <w:szCs w:val="20"/>
              </w:rPr>
            </w:pPr>
          </w:p>
        </w:tc>
      </w:tr>
      <w:tr w:rsidR="001E3DAE" w:rsidRPr="005E5E8D" w14:paraId="7B55A91A" w14:textId="77777777" w:rsidTr="00DE6E39">
        <w:tblPrEx>
          <w:shd w:val="clear" w:color="auto" w:fill="auto"/>
        </w:tblPrEx>
        <w:trPr>
          <w:jc w:val="center"/>
        </w:trPr>
        <w:tc>
          <w:tcPr>
            <w:tcW w:w="2773" w:type="dxa"/>
          </w:tcPr>
          <w:p w14:paraId="2ED33510"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77A76AB2" w14:textId="77777777" w:rsidR="001E3DAE" w:rsidRPr="005E5E8D" w:rsidRDefault="001E3DAE" w:rsidP="00DE6E39">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265" w:type="dxa"/>
            <w:gridSpan w:val="3"/>
            <w:vMerge/>
          </w:tcPr>
          <w:p w14:paraId="6CB51E3B" w14:textId="77777777" w:rsidR="001E3DAE" w:rsidRPr="005E5E8D" w:rsidRDefault="001E3DAE" w:rsidP="00DE6E39">
            <w:pPr>
              <w:pStyle w:val="Text"/>
              <w:spacing w:before="60" w:after="60" w:line="240" w:lineRule="auto"/>
              <w:rPr>
                <w:rFonts w:ascii="Arial" w:hAnsi="Arial" w:cs="Arial"/>
                <w:sz w:val="20"/>
                <w:szCs w:val="20"/>
              </w:rPr>
            </w:pPr>
          </w:p>
        </w:tc>
      </w:tr>
      <w:tr w:rsidR="001E3DAE" w:rsidRPr="005E5E8D" w14:paraId="77ECECC2" w14:textId="77777777" w:rsidTr="00DE6E39">
        <w:tblPrEx>
          <w:shd w:val="clear" w:color="auto" w:fill="auto"/>
        </w:tblPrEx>
        <w:trPr>
          <w:jc w:val="center"/>
        </w:trPr>
        <w:tc>
          <w:tcPr>
            <w:tcW w:w="2773" w:type="dxa"/>
          </w:tcPr>
          <w:p w14:paraId="20454B66"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1D6A52C3" w14:textId="77777777" w:rsidR="001E3DAE" w:rsidRPr="0012106E" w:rsidRDefault="005E5E76" w:rsidP="00DE6E39">
            <w:pPr>
              <w:pStyle w:val="Text"/>
              <w:spacing w:before="60" w:after="60" w:line="240" w:lineRule="auto"/>
              <w:jc w:val="left"/>
              <w:rPr>
                <w:rFonts w:ascii="Arial" w:hAnsi="Arial" w:cs="Arial"/>
                <w:sz w:val="20"/>
                <w:szCs w:val="20"/>
              </w:rPr>
            </w:pPr>
            <w:r w:rsidRPr="005E5E76">
              <w:rPr>
                <w:rFonts w:ascii="Arial" w:hAnsi="Arial" w:cs="Arial"/>
                <w:sz w:val="20"/>
                <w:szCs w:val="20"/>
              </w:rPr>
              <w:t>Gefährdungsereignisse durch Ausfälle oder unzureichende Konstruktion der Steuerung</w:t>
            </w:r>
          </w:p>
        </w:tc>
        <w:tc>
          <w:tcPr>
            <w:tcW w:w="4265" w:type="dxa"/>
            <w:gridSpan w:val="3"/>
            <w:vMerge/>
          </w:tcPr>
          <w:p w14:paraId="12F5B9FD" w14:textId="77777777" w:rsidR="001E3DAE" w:rsidRPr="005E5E8D" w:rsidRDefault="001E3DAE" w:rsidP="00DE6E39">
            <w:pPr>
              <w:pStyle w:val="Text"/>
              <w:spacing w:before="60" w:after="60" w:line="240" w:lineRule="auto"/>
              <w:rPr>
                <w:rFonts w:ascii="Arial" w:hAnsi="Arial" w:cs="Arial"/>
                <w:sz w:val="20"/>
                <w:szCs w:val="20"/>
              </w:rPr>
            </w:pPr>
          </w:p>
        </w:tc>
      </w:tr>
      <w:tr w:rsidR="001E3DAE" w:rsidRPr="005E5E8D" w14:paraId="46B7B6A6" w14:textId="77777777" w:rsidTr="00DE6E39">
        <w:tblPrEx>
          <w:shd w:val="clear" w:color="auto" w:fill="auto"/>
        </w:tblPrEx>
        <w:trPr>
          <w:jc w:val="center"/>
        </w:trPr>
        <w:tc>
          <w:tcPr>
            <w:tcW w:w="2773" w:type="dxa"/>
          </w:tcPr>
          <w:p w14:paraId="5743C41D" w14:textId="77777777"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14:paraId="5DC76D44" w14:textId="77777777" w:rsidR="001E3DAE" w:rsidRPr="005E5E8D" w:rsidRDefault="00CD1F86" w:rsidP="00CD1F86">
            <w:pPr>
              <w:pStyle w:val="Text"/>
              <w:spacing w:before="60" w:after="60" w:line="240" w:lineRule="auto"/>
              <w:jc w:val="left"/>
              <w:rPr>
                <w:rFonts w:ascii="Arial" w:hAnsi="Arial" w:cs="Arial"/>
                <w:sz w:val="20"/>
                <w:szCs w:val="20"/>
              </w:rPr>
            </w:pPr>
            <w:r w:rsidRPr="00CD1F86">
              <w:rPr>
                <w:rFonts w:ascii="Arial" w:hAnsi="Arial" w:cs="Arial"/>
                <w:sz w:val="20"/>
                <w:szCs w:val="20"/>
              </w:rPr>
              <w:t>Gefährdung auf Grund unzureichender Konstruktion der Steuerung</w:t>
            </w:r>
            <w:r>
              <w:rPr>
                <w:rFonts w:ascii="Arial" w:hAnsi="Arial" w:cs="Arial"/>
                <w:sz w:val="20"/>
                <w:szCs w:val="20"/>
              </w:rPr>
              <w:t>.</w:t>
            </w:r>
          </w:p>
        </w:tc>
      </w:tr>
    </w:tbl>
    <w:p w14:paraId="10E6DC31" w14:textId="77777777" w:rsidR="001E3DAE" w:rsidRDefault="001E3DAE"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A59FB" w:rsidRPr="0086709F" w14:paraId="481CE905" w14:textId="77777777" w:rsidTr="00DE6E39">
        <w:trPr>
          <w:jc w:val="center"/>
        </w:trPr>
        <w:tc>
          <w:tcPr>
            <w:tcW w:w="9351" w:type="dxa"/>
            <w:gridSpan w:val="4"/>
            <w:shd w:val="pct20" w:color="auto" w:fill="auto"/>
          </w:tcPr>
          <w:p w14:paraId="039A0E22"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A59FB" w:rsidRPr="0086709F" w14:paraId="4E61CD4A" w14:textId="77777777" w:rsidTr="00DE6E39">
        <w:trPr>
          <w:jc w:val="center"/>
        </w:trPr>
        <w:tc>
          <w:tcPr>
            <w:tcW w:w="3397" w:type="dxa"/>
          </w:tcPr>
          <w:p w14:paraId="18244746"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42CF15D5"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1D855835"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1F95BC34"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A59FB" w:rsidRPr="0086709F" w14:paraId="2FF98788" w14:textId="77777777" w:rsidTr="00DE6E39">
        <w:trPr>
          <w:jc w:val="center"/>
        </w:trPr>
        <w:tc>
          <w:tcPr>
            <w:tcW w:w="3397" w:type="dxa"/>
          </w:tcPr>
          <w:p w14:paraId="190D64C7"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31DFF86A"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849D757" w14:textId="77777777"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43D726D5" w14:textId="77777777" w:rsidR="00AA59FB" w:rsidRPr="0086709F" w:rsidRDefault="00AA59FB" w:rsidP="00DE6E39">
            <w:pPr>
              <w:pStyle w:val="Text"/>
              <w:spacing w:before="60" w:after="60" w:line="240" w:lineRule="auto"/>
              <w:jc w:val="left"/>
              <w:rPr>
                <w:rFonts w:ascii="Arial" w:hAnsi="Arial" w:cs="Arial"/>
                <w:sz w:val="20"/>
                <w:szCs w:val="20"/>
              </w:rPr>
            </w:pPr>
            <w:r>
              <w:rPr>
                <w:rFonts w:ascii="Arial" w:hAnsi="Arial" w:cs="Arial"/>
                <w:sz w:val="20"/>
                <w:szCs w:val="20"/>
              </w:rPr>
              <w:t>4</w:t>
            </w:r>
          </w:p>
        </w:tc>
      </w:tr>
      <w:tr w:rsidR="00AA59FB" w:rsidRPr="0086709F" w14:paraId="6E4DC9DA" w14:textId="77777777" w:rsidTr="00DE6E39">
        <w:trPr>
          <w:jc w:val="center"/>
        </w:trPr>
        <w:tc>
          <w:tcPr>
            <w:tcW w:w="3397" w:type="dxa"/>
          </w:tcPr>
          <w:p w14:paraId="12D13132" w14:textId="77777777" w:rsidR="00AA59FB" w:rsidRPr="0086709F" w:rsidRDefault="00AA59FB"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7E58F4E5" w14:textId="77777777" w:rsidR="00AA59FB" w:rsidRPr="0093691E" w:rsidRDefault="00AA59FB" w:rsidP="00DE6E39">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Pr="002B0CEE">
              <w:rPr>
                <w:rFonts w:ascii="Arial" w:hAnsi="Arial" w:cs="Arial"/>
                <w:noProof/>
                <w:sz w:val="20"/>
                <w:szCs w:val="20"/>
              </w:rPr>
              <w:t>625</w:t>
            </w:r>
            <w:r w:rsidRPr="002B0CEE">
              <w:rPr>
                <w:rFonts w:cs="Arial"/>
                <w:sz w:val="20"/>
                <w:szCs w:val="20"/>
              </w:rPr>
              <w:fldChar w:fldCharType="end"/>
            </w:r>
          </w:p>
        </w:tc>
        <w:tc>
          <w:tcPr>
            <w:tcW w:w="4961" w:type="dxa"/>
            <w:gridSpan w:val="2"/>
          </w:tcPr>
          <w:p w14:paraId="35B7FC10" w14:textId="77777777" w:rsidR="00AA59FB" w:rsidRPr="0086709F" w:rsidRDefault="00AA59FB"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39459A72" w14:textId="47E8FCD0" w:rsidR="00AA59FB" w:rsidRDefault="00AA59FB" w:rsidP="00847841">
      <w:pPr>
        <w:rPr>
          <w:sz w:val="16"/>
          <w:szCs w:val="16"/>
        </w:rPr>
      </w:pPr>
    </w:p>
    <w:p w14:paraId="50379FA4" w14:textId="00F42C86" w:rsidR="002E1AFB" w:rsidRDefault="002E1AFB" w:rsidP="00847841">
      <w:pPr>
        <w:rPr>
          <w:sz w:val="16"/>
          <w:szCs w:val="16"/>
        </w:rPr>
      </w:pPr>
    </w:p>
    <w:p w14:paraId="325CD145" w14:textId="2DD50D93" w:rsidR="002E1AFB" w:rsidRDefault="002E1AFB" w:rsidP="00847841">
      <w:pPr>
        <w:rPr>
          <w:sz w:val="16"/>
          <w:szCs w:val="16"/>
        </w:rPr>
      </w:pPr>
    </w:p>
    <w:p w14:paraId="617686A5" w14:textId="1B186004" w:rsidR="002E1AFB" w:rsidRDefault="002E1AFB" w:rsidP="00847841">
      <w:pPr>
        <w:rPr>
          <w:sz w:val="16"/>
          <w:szCs w:val="16"/>
        </w:rPr>
      </w:pPr>
    </w:p>
    <w:p w14:paraId="11284330" w14:textId="50A631B9" w:rsidR="002E1AFB" w:rsidRDefault="002E1AFB" w:rsidP="00847841">
      <w:pPr>
        <w:rPr>
          <w:sz w:val="16"/>
          <w:szCs w:val="16"/>
        </w:rPr>
      </w:pPr>
    </w:p>
    <w:p w14:paraId="12CE6345" w14:textId="12C31879" w:rsidR="002E1AFB" w:rsidRDefault="002E1AFB" w:rsidP="00847841">
      <w:pPr>
        <w:rPr>
          <w:sz w:val="16"/>
          <w:szCs w:val="16"/>
        </w:rPr>
      </w:pPr>
    </w:p>
    <w:p w14:paraId="618E9B98" w14:textId="36F3F48E" w:rsidR="002E1AFB" w:rsidRDefault="002E1AFB" w:rsidP="00847841">
      <w:pPr>
        <w:rPr>
          <w:sz w:val="16"/>
          <w:szCs w:val="16"/>
        </w:rPr>
      </w:pPr>
    </w:p>
    <w:p w14:paraId="47F9B95D" w14:textId="77CC8676" w:rsidR="002E1AFB" w:rsidRDefault="002E1AFB" w:rsidP="00847841">
      <w:pPr>
        <w:rPr>
          <w:sz w:val="16"/>
          <w:szCs w:val="16"/>
        </w:rPr>
      </w:pPr>
    </w:p>
    <w:p w14:paraId="7C4F66E2" w14:textId="77777777" w:rsidR="00297AC2" w:rsidRDefault="00297AC2" w:rsidP="00847841">
      <w:pPr>
        <w:rPr>
          <w:sz w:val="16"/>
          <w:szCs w:val="16"/>
        </w:rPr>
      </w:pPr>
    </w:p>
    <w:p w14:paraId="52BC700F" w14:textId="2223CE16" w:rsidR="002E1AFB" w:rsidRDefault="002E1AFB" w:rsidP="00847841">
      <w:pPr>
        <w:rPr>
          <w:sz w:val="16"/>
          <w:szCs w:val="16"/>
        </w:rPr>
      </w:pPr>
    </w:p>
    <w:p w14:paraId="52A5E547" w14:textId="6549FA41" w:rsidR="002E1AFB" w:rsidRDefault="002E1AFB" w:rsidP="00847841">
      <w:pPr>
        <w:rPr>
          <w:sz w:val="16"/>
          <w:szCs w:val="16"/>
        </w:rPr>
      </w:pPr>
    </w:p>
    <w:p w14:paraId="62128433" w14:textId="77777777" w:rsidR="004E594F" w:rsidRDefault="004E594F" w:rsidP="00847841">
      <w:pPr>
        <w:rPr>
          <w:sz w:val="16"/>
          <w:szCs w:val="16"/>
        </w:rPr>
      </w:pPr>
    </w:p>
    <w:p w14:paraId="3E42D0C5" w14:textId="77777777" w:rsidR="000707C4" w:rsidRPr="004E594F" w:rsidRDefault="000707C4"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14:paraId="2C747D43" w14:textId="77777777" w:rsidTr="00DE6E39">
        <w:trPr>
          <w:jc w:val="center"/>
        </w:trPr>
        <w:tc>
          <w:tcPr>
            <w:tcW w:w="7366" w:type="dxa"/>
            <w:shd w:val="pct20" w:color="auto" w:fill="auto"/>
          </w:tcPr>
          <w:p w14:paraId="244FE8BD" w14:textId="77777777"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28A065F7" w14:textId="52A83733"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AA59FB" w:rsidRPr="00542A3C" w14:paraId="5C55315B" w14:textId="77777777" w:rsidTr="00DE6E39">
        <w:trPr>
          <w:jc w:val="center"/>
        </w:trPr>
        <w:tc>
          <w:tcPr>
            <w:tcW w:w="7366" w:type="dxa"/>
          </w:tcPr>
          <w:p w14:paraId="0BF64697" w14:textId="77777777"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01FEBAC4" w14:textId="1A47EB3D" w:rsidR="005E5E76" w:rsidRDefault="00AA59FB" w:rsidP="005E5E76">
            <w:pPr>
              <w:pStyle w:val="Text"/>
              <w:spacing w:before="60" w:after="60" w:line="240" w:lineRule="auto"/>
              <w:jc w:val="left"/>
              <w:rPr>
                <w:rFonts w:ascii="Arial" w:hAnsi="Arial" w:cs="Arial"/>
                <w:sz w:val="20"/>
                <w:szCs w:val="20"/>
              </w:rPr>
            </w:pPr>
            <w:r w:rsidRPr="00CF6070">
              <w:rPr>
                <w:rFonts w:ascii="Arial" w:hAnsi="Arial" w:cs="Arial"/>
                <w:sz w:val="20"/>
                <w:szCs w:val="20"/>
              </w:rPr>
              <w:t>Die Konstruktionsmaßnahmen für Steuerungen müssen so gewählt werden, dass ihr sicherheitsrelevanter Beitrag zu einer ausreichenden Risikominderung führt</w:t>
            </w:r>
            <w:r w:rsidR="005E5E76">
              <w:rPr>
                <w:rFonts w:ascii="Arial" w:hAnsi="Arial" w:cs="Arial"/>
                <w:sz w:val="20"/>
                <w:szCs w:val="20"/>
              </w:rPr>
              <w:t xml:space="preserve"> </w:t>
            </w:r>
            <w:r w:rsidR="005E5E76" w:rsidRPr="005E5E76">
              <w:rPr>
                <w:rFonts w:ascii="Arial" w:hAnsi="Arial" w:cs="Arial"/>
                <w:sz w:val="20"/>
                <w:szCs w:val="20"/>
              </w:rPr>
              <w:t>(siehe ISO 13849-1 oder IEC 62061</w:t>
            </w:r>
            <w:r w:rsidR="00EB2397">
              <w:rPr>
                <w:rFonts w:ascii="Arial" w:hAnsi="Arial" w:cs="Arial"/>
                <w:sz w:val="20"/>
                <w:szCs w:val="20"/>
              </w:rPr>
              <w:t xml:space="preserve"> und EN 60204-1</w:t>
            </w:r>
            <w:r w:rsidR="005E5E76" w:rsidRPr="005E5E76">
              <w:rPr>
                <w:rFonts w:ascii="Arial" w:hAnsi="Arial" w:cs="Arial"/>
                <w:sz w:val="20"/>
                <w:szCs w:val="20"/>
              </w:rPr>
              <w:t>).</w:t>
            </w:r>
          </w:p>
          <w:p w14:paraId="244FB59D" w14:textId="77777777" w:rsidR="006801BE" w:rsidRDefault="006801BE" w:rsidP="005E5E76">
            <w:pPr>
              <w:pStyle w:val="Text"/>
              <w:spacing w:before="60" w:after="60" w:line="240" w:lineRule="auto"/>
              <w:jc w:val="left"/>
              <w:rPr>
                <w:rFonts w:ascii="Arial" w:hAnsi="Arial" w:cs="Arial"/>
                <w:sz w:val="20"/>
                <w:szCs w:val="20"/>
              </w:rPr>
            </w:pPr>
          </w:p>
          <w:p w14:paraId="20F71BA9" w14:textId="77777777" w:rsidR="006801BE" w:rsidRDefault="006801BE" w:rsidP="005E5E76">
            <w:pPr>
              <w:pStyle w:val="Text"/>
              <w:spacing w:before="60" w:after="60" w:line="240" w:lineRule="auto"/>
              <w:jc w:val="left"/>
              <w:rPr>
                <w:rFonts w:ascii="Arial" w:hAnsi="Arial" w:cs="Arial"/>
                <w:sz w:val="20"/>
                <w:szCs w:val="20"/>
              </w:rPr>
            </w:pPr>
            <w:r>
              <w:rPr>
                <w:rFonts w:ascii="Arial" w:hAnsi="Arial" w:cs="Arial"/>
                <w:sz w:val="20"/>
                <w:szCs w:val="20"/>
              </w:rPr>
              <w:t>Folgende Lösungen sind anwendbar:</w:t>
            </w:r>
          </w:p>
          <w:p w14:paraId="42ECE1C9" w14:textId="77777777" w:rsidR="006801BE" w:rsidRP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Systematische Analyse der Start- und Stopp-Bedingungen;</w:t>
            </w:r>
          </w:p>
          <w:p w14:paraId="149EA920" w14:textId="77777777" w:rsidR="006801BE" w:rsidRP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 xml:space="preserve">Vorkehrungen für bestimmte Betriebsarten; </w:t>
            </w:r>
          </w:p>
          <w:p w14:paraId="25CAE095" w14:textId="77777777"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Eindeutige Fehleranzeige;</w:t>
            </w:r>
          </w:p>
          <w:p w14:paraId="73167131" w14:textId="77777777"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Abgeschirmte Einschaltvorrichtungen zur Verhinderung versehentlicher Erzeugung unerwarteter Befehle;</w:t>
            </w:r>
          </w:p>
          <w:p w14:paraId="3F01666D" w14:textId="77777777"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Anhaltende S</w:t>
            </w:r>
            <w:r w:rsidR="000A110A">
              <w:rPr>
                <w:rFonts w:ascii="Arial" w:hAnsi="Arial" w:cs="Arial"/>
                <w:sz w:val="20"/>
                <w:szCs w:val="20"/>
              </w:rPr>
              <w:t>topp</w:t>
            </w:r>
            <w:r>
              <w:rPr>
                <w:rFonts w:ascii="Arial" w:hAnsi="Arial" w:cs="Arial"/>
                <w:sz w:val="20"/>
                <w:szCs w:val="20"/>
              </w:rPr>
              <w:t>-Befehle gegen unerwarteten Anlauf;</w:t>
            </w:r>
          </w:p>
          <w:p w14:paraId="33C346BB" w14:textId="77777777" w:rsid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Eindeutige Kennzeichnung von Maschinenbereichen und ihren zugehörigen Stellteilen</w:t>
            </w:r>
            <w:r w:rsidR="004D363F">
              <w:rPr>
                <w:rFonts w:ascii="Arial" w:hAnsi="Arial" w:cs="Arial"/>
                <w:sz w:val="20"/>
                <w:szCs w:val="20"/>
              </w:rPr>
              <w:t>;</w:t>
            </w:r>
          </w:p>
          <w:p w14:paraId="657D3352" w14:textId="77777777" w:rsidR="002539B3" w:rsidRPr="002539B3" w:rsidRDefault="002539B3" w:rsidP="00AD469B">
            <w:pPr>
              <w:pStyle w:val="Listenabsatz"/>
              <w:numPr>
                <w:ilvl w:val="0"/>
                <w:numId w:val="1"/>
              </w:numPr>
              <w:autoSpaceDE w:val="0"/>
              <w:autoSpaceDN w:val="0"/>
              <w:adjustRightInd w:val="0"/>
              <w:spacing w:after="0" w:line="240" w:lineRule="auto"/>
              <w:jc w:val="left"/>
              <w:rPr>
                <w:rFonts w:ascii="Arial" w:hAnsi="Arial" w:cs="Arial"/>
                <w:sz w:val="20"/>
                <w:szCs w:val="20"/>
              </w:rPr>
            </w:pPr>
            <w:r w:rsidRPr="002539B3">
              <w:rPr>
                <w:rFonts w:ascii="Arial" w:hAnsi="Arial" w:cs="Arial"/>
                <w:sz w:val="20"/>
                <w:szCs w:val="20"/>
              </w:rPr>
              <w:t>Keine übergreifenden Funktionen auf bereits Stillgesetzte Bereiche, insbesondere an den Schnittstellen;</w:t>
            </w:r>
          </w:p>
          <w:p w14:paraId="0F26C442" w14:textId="77777777" w:rsidR="002539B3" w:rsidRDefault="002539B3" w:rsidP="00AD469B">
            <w:pPr>
              <w:pStyle w:val="Text"/>
              <w:numPr>
                <w:ilvl w:val="0"/>
                <w:numId w:val="1"/>
              </w:numPr>
              <w:spacing w:before="60" w:after="60" w:line="240" w:lineRule="auto"/>
              <w:jc w:val="left"/>
              <w:rPr>
                <w:rFonts w:ascii="Arial" w:hAnsi="Arial" w:cs="Arial"/>
                <w:sz w:val="20"/>
                <w:szCs w:val="20"/>
              </w:rPr>
            </w:pPr>
            <w:r w:rsidRPr="002539B3">
              <w:rPr>
                <w:rFonts w:ascii="Arial" w:hAnsi="Arial" w:cs="Arial"/>
                <w:sz w:val="20"/>
                <w:szCs w:val="20"/>
              </w:rPr>
              <w:t>Einhaltung der Parameter die die sichere Konstruktion begrenzt</w:t>
            </w:r>
            <w:r w:rsidR="006744A9">
              <w:rPr>
                <w:rFonts w:ascii="Arial" w:hAnsi="Arial" w:cs="Arial"/>
                <w:sz w:val="20"/>
                <w:szCs w:val="20"/>
              </w:rPr>
              <w:t>.</w:t>
            </w:r>
          </w:p>
          <w:p w14:paraId="5D43C7EE" w14:textId="77777777" w:rsidR="00D37BE7" w:rsidRDefault="00D37BE7" w:rsidP="00D37BE7">
            <w:pPr>
              <w:pStyle w:val="Text"/>
              <w:spacing w:before="60" w:after="60" w:line="240" w:lineRule="auto"/>
              <w:jc w:val="left"/>
              <w:rPr>
                <w:rFonts w:ascii="Arial" w:hAnsi="Arial" w:cs="Arial"/>
                <w:sz w:val="20"/>
                <w:szCs w:val="20"/>
              </w:rPr>
            </w:pPr>
          </w:p>
          <w:p w14:paraId="0C59D8E5" w14:textId="77777777" w:rsidR="00D37BE7" w:rsidRPr="00B107F8" w:rsidRDefault="00D37BE7" w:rsidP="00B107F8">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Die Ingangsetzung einer Energiequelle (intern, extern) darf nicht zu einer Bewegung</w:t>
            </w:r>
            <w:r w:rsidR="00B107F8">
              <w:rPr>
                <w:rFonts w:ascii="Arial" w:hAnsi="Arial" w:cs="Arial"/>
                <w:sz w:val="20"/>
                <w:szCs w:val="20"/>
              </w:rPr>
              <w:t xml:space="preserve"> </w:t>
            </w:r>
            <w:r w:rsidRPr="00B107F8">
              <w:rPr>
                <w:rFonts w:ascii="Arial" w:hAnsi="Arial" w:cs="Arial"/>
                <w:sz w:val="20"/>
                <w:szCs w:val="20"/>
              </w:rPr>
              <w:t>oder zum Anlaufen einer Maschine führen.</w:t>
            </w:r>
          </w:p>
          <w:p w14:paraId="6DE27E17" w14:textId="77777777" w:rsidR="00C5369E" w:rsidRPr="00B107F8" w:rsidRDefault="00C5369E" w:rsidP="00D37BE7">
            <w:pPr>
              <w:pStyle w:val="Text"/>
              <w:spacing w:before="60" w:after="60" w:line="240" w:lineRule="auto"/>
              <w:jc w:val="left"/>
              <w:rPr>
                <w:rFonts w:ascii="Arial" w:hAnsi="Arial" w:cs="Arial"/>
                <w:sz w:val="20"/>
                <w:szCs w:val="20"/>
              </w:rPr>
            </w:pPr>
          </w:p>
          <w:p w14:paraId="250C1B56" w14:textId="77777777" w:rsidR="00C5369E" w:rsidRPr="00B107F8" w:rsidRDefault="00C5369E" w:rsidP="00C5369E">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Ingangsetzung eines Mechanismus durch Energiezuführung (Binär von 0 -&gt;1).</w:t>
            </w:r>
          </w:p>
          <w:p w14:paraId="5C818A22" w14:textId="77777777" w:rsidR="00C5369E" w:rsidRPr="00B107F8" w:rsidRDefault="00C5369E" w:rsidP="00B107F8">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Stillsetzung eines Mechanismus durch Energiewegnahme oder Energieverringerung</w:t>
            </w:r>
            <w:r w:rsidR="00B107F8">
              <w:rPr>
                <w:rFonts w:ascii="Arial" w:hAnsi="Arial" w:cs="Arial"/>
                <w:sz w:val="20"/>
                <w:szCs w:val="20"/>
              </w:rPr>
              <w:t xml:space="preserve"> </w:t>
            </w:r>
            <w:r w:rsidRPr="00B107F8">
              <w:rPr>
                <w:rFonts w:ascii="Arial" w:hAnsi="Arial" w:cs="Arial"/>
                <w:sz w:val="20"/>
                <w:szCs w:val="20"/>
              </w:rPr>
              <w:t>(Binär von 1 -&gt; 0).</w:t>
            </w:r>
          </w:p>
          <w:p w14:paraId="709D16A9" w14:textId="77777777" w:rsidR="00C5369E" w:rsidRDefault="00C5369E" w:rsidP="00C5369E">
            <w:pPr>
              <w:pStyle w:val="Text"/>
              <w:spacing w:before="60" w:after="60" w:line="240" w:lineRule="auto"/>
              <w:jc w:val="left"/>
              <w:rPr>
                <w:rFonts w:ascii="Arial" w:hAnsi="Arial" w:cs="Arial"/>
                <w:sz w:val="20"/>
                <w:szCs w:val="20"/>
              </w:rPr>
            </w:pPr>
          </w:p>
          <w:p w14:paraId="557B4934" w14:textId="77777777" w:rsidR="00DE6E39" w:rsidRDefault="00F03966" w:rsidP="00F03966">
            <w:pPr>
              <w:pStyle w:val="Text"/>
              <w:spacing w:before="60" w:after="60" w:line="240" w:lineRule="auto"/>
              <w:jc w:val="left"/>
              <w:rPr>
                <w:rFonts w:ascii="Arial" w:hAnsi="Arial" w:cs="Arial"/>
                <w:sz w:val="20"/>
                <w:szCs w:val="20"/>
              </w:rPr>
            </w:pPr>
            <w:r w:rsidRPr="00F03966">
              <w:rPr>
                <w:rFonts w:ascii="Arial" w:hAnsi="Arial" w:cs="Arial"/>
                <w:sz w:val="20"/>
                <w:szCs w:val="20"/>
              </w:rPr>
              <w:t>Nach einem Energieausfall muss der spontane Wiederanlauf einer Maschine bei Wiederkehr der Energie</w:t>
            </w:r>
            <w:r>
              <w:rPr>
                <w:rFonts w:ascii="Arial" w:hAnsi="Arial" w:cs="Arial"/>
                <w:sz w:val="20"/>
                <w:szCs w:val="20"/>
              </w:rPr>
              <w:t xml:space="preserve"> </w:t>
            </w:r>
            <w:r w:rsidRPr="00F03966">
              <w:rPr>
                <w:rFonts w:ascii="Arial" w:hAnsi="Arial" w:cs="Arial"/>
                <w:sz w:val="20"/>
                <w:szCs w:val="20"/>
              </w:rPr>
              <w:t>verhindert werden, wenn durch einen derartigen Wiederanlauf eine Gefährdung entstehen könnte (z. B. durch</w:t>
            </w:r>
            <w:r>
              <w:rPr>
                <w:rFonts w:ascii="Arial" w:hAnsi="Arial" w:cs="Arial"/>
                <w:sz w:val="20"/>
                <w:szCs w:val="20"/>
              </w:rPr>
              <w:t xml:space="preserve"> </w:t>
            </w:r>
            <w:r w:rsidRPr="00F03966">
              <w:rPr>
                <w:rFonts w:ascii="Arial" w:hAnsi="Arial" w:cs="Arial"/>
                <w:sz w:val="20"/>
                <w:szCs w:val="20"/>
              </w:rPr>
              <w:t>Einsatz eines selbsthaltenden Relais, Schützes oder Ventils).</w:t>
            </w:r>
          </w:p>
          <w:p w14:paraId="75B43ACF" w14:textId="77777777" w:rsidR="00DE6E39" w:rsidRPr="00B107F8" w:rsidRDefault="00DE6E39" w:rsidP="00C5369E">
            <w:pPr>
              <w:pStyle w:val="Text"/>
              <w:spacing w:before="60" w:after="60" w:line="240" w:lineRule="auto"/>
              <w:jc w:val="left"/>
              <w:rPr>
                <w:rFonts w:ascii="Arial" w:hAnsi="Arial" w:cs="Arial"/>
                <w:sz w:val="20"/>
                <w:szCs w:val="20"/>
              </w:rPr>
            </w:pPr>
          </w:p>
          <w:p w14:paraId="1E411F1F" w14:textId="77777777" w:rsidR="00C5369E" w:rsidRPr="00B107F8" w:rsidRDefault="00C5369E" w:rsidP="00C5369E">
            <w:pPr>
              <w:pStyle w:val="Text"/>
              <w:spacing w:before="60" w:after="60" w:line="240" w:lineRule="auto"/>
              <w:jc w:val="left"/>
              <w:rPr>
                <w:rFonts w:ascii="Arial" w:hAnsi="Arial" w:cs="Arial"/>
                <w:sz w:val="20"/>
                <w:szCs w:val="20"/>
              </w:rPr>
            </w:pPr>
            <w:r w:rsidRPr="00B107F8">
              <w:rPr>
                <w:rFonts w:ascii="Arial" w:hAnsi="Arial" w:cs="Arial"/>
                <w:sz w:val="20"/>
                <w:szCs w:val="20"/>
              </w:rPr>
              <w:t>Bei der Unterbrechung der Energieversorgung müssen folgende Anforderungen erfüllt werden:</w:t>
            </w:r>
          </w:p>
          <w:p w14:paraId="4353AEEB" w14:textId="77777777"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 xml:space="preserve">Aufrechterhalten der </w:t>
            </w:r>
            <w:r w:rsidR="00955BA0">
              <w:rPr>
                <w:rFonts w:ascii="Arial" w:hAnsi="Arial" w:cs="Arial"/>
                <w:sz w:val="20"/>
                <w:szCs w:val="20"/>
              </w:rPr>
              <w:t>Stopp</w:t>
            </w:r>
            <w:r>
              <w:rPr>
                <w:rFonts w:ascii="Arial" w:hAnsi="Arial" w:cs="Arial"/>
                <w:sz w:val="20"/>
                <w:szCs w:val="20"/>
              </w:rPr>
              <w:t>-Funktionen;</w:t>
            </w:r>
          </w:p>
          <w:p w14:paraId="7C6A5239" w14:textId="77777777"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Wirksamkeit von Einrichtungen, um die Sicherheit aufrechtzuerhalten;</w:t>
            </w:r>
          </w:p>
          <w:p w14:paraId="15E14148" w14:textId="77777777"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Potentielle Energie darf nicht zu einer Gefährdung führen.</w:t>
            </w:r>
          </w:p>
          <w:p w14:paraId="7D922245" w14:textId="77777777" w:rsidR="00C512DF" w:rsidRDefault="00C512DF" w:rsidP="00C512DF">
            <w:pPr>
              <w:pStyle w:val="Text"/>
              <w:spacing w:before="60" w:after="60" w:line="240" w:lineRule="auto"/>
              <w:jc w:val="left"/>
              <w:rPr>
                <w:rFonts w:ascii="Arial" w:hAnsi="Arial" w:cs="Arial"/>
                <w:sz w:val="20"/>
                <w:szCs w:val="20"/>
              </w:rPr>
            </w:pPr>
          </w:p>
          <w:p w14:paraId="6A39BD54" w14:textId="77777777" w:rsidR="00AA59FB" w:rsidRDefault="00F9307C" w:rsidP="00DE6E39">
            <w:pPr>
              <w:pStyle w:val="Text"/>
              <w:spacing w:before="60" w:after="60" w:line="240" w:lineRule="auto"/>
              <w:jc w:val="left"/>
              <w:rPr>
                <w:rFonts w:ascii="Arial" w:hAnsi="Arial" w:cs="Arial"/>
                <w:sz w:val="20"/>
                <w:szCs w:val="20"/>
              </w:rPr>
            </w:pPr>
            <w:r>
              <w:rPr>
                <w:rFonts w:ascii="Arial" w:hAnsi="Arial" w:cs="Arial"/>
                <w:sz w:val="20"/>
                <w:szCs w:val="20"/>
              </w:rPr>
              <w:t>Verwendung der Selbstüberwachung:</w:t>
            </w:r>
          </w:p>
          <w:p w14:paraId="442140EB" w14:textId="77777777" w:rsidR="00F9307C" w:rsidRDefault="00F9307C"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Stillsetzung des gefährdeten Prozesses;</w:t>
            </w:r>
          </w:p>
          <w:p w14:paraId="4AC44572" w14:textId="77777777" w:rsidR="00F9307C" w:rsidRDefault="001910D7"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Verhinderung des Wiederanlaufs;</w:t>
            </w:r>
          </w:p>
          <w:p w14:paraId="66A90A97" w14:textId="77777777" w:rsidR="001910D7" w:rsidRDefault="001910D7"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 xml:space="preserve">Auslösen </w:t>
            </w:r>
            <w:r w:rsidR="00C84CB1">
              <w:rPr>
                <w:rFonts w:ascii="Arial" w:hAnsi="Arial" w:cs="Arial"/>
                <w:sz w:val="20"/>
                <w:szCs w:val="20"/>
              </w:rPr>
              <w:t>eines Alarmes</w:t>
            </w:r>
            <w:r>
              <w:rPr>
                <w:rFonts w:ascii="Arial" w:hAnsi="Arial" w:cs="Arial"/>
                <w:sz w:val="20"/>
                <w:szCs w:val="20"/>
              </w:rPr>
              <w:t>.</w:t>
            </w:r>
          </w:p>
          <w:p w14:paraId="7E083D6F" w14:textId="77777777" w:rsidR="00C97F19" w:rsidRDefault="00C97F19" w:rsidP="00C97F19">
            <w:pPr>
              <w:pStyle w:val="Text"/>
              <w:spacing w:before="60" w:after="60" w:line="240" w:lineRule="auto"/>
              <w:jc w:val="left"/>
              <w:rPr>
                <w:rFonts w:ascii="Arial" w:hAnsi="Arial" w:cs="Arial"/>
                <w:sz w:val="20"/>
                <w:szCs w:val="20"/>
              </w:rPr>
            </w:pPr>
          </w:p>
          <w:p w14:paraId="1D29D1D3" w14:textId="77777777" w:rsidR="00C84CB1" w:rsidRPr="00C84CB1" w:rsidRDefault="00C84CB1" w:rsidP="00C84CB1">
            <w:pPr>
              <w:autoSpaceDE w:val="0"/>
              <w:autoSpaceDN w:val="0"/>
              <w:adjustRightInd w:val="0"/>
              <w:spacing w:after="0" w:line="240" w:lineRule="auto"/>
              <w:jc w:val="left"/>
              <w:rPr>
                <w:rFonts w:ascii="Arial" w:hAnsi="Arial" w:cs="Arial"/>
                <w:sz w:val="20"/>
                <w:szCs w:val="20"/>
              </w:rPr>
            </w:pPr>
            <w:r w:rsidRPr="00C84CB1">
              <w:rPr>
                <w:rFonts w:ascii="Arial" w:hAnsi="Arial" w:cs="Arial"/>
                <w:sz w:val="20"/>
                <w:szCs w:val="20"/>
              </w:rPr>
              <w:t>Die Leistungsfähigkeit von sicherheitsrelevanten Steuerungsfunktionen darf von</w:t>
            </w:r>
          </w:p>
          <w:p w14:paraId="686340ED" w14:textId="77777777" w:rsidR="00C84CB1" w:rsidRDefault="00C84CB1" w:rsidP="00C84CB1">
            <w:pPr>
              <w:pStyle w:val="Text"/>
              <w:spacing w:before="60" w:after="60" w:line="240" w:lineRule="auto"/>
              <w:jc w:val="left"/>
              <w:rPr>
                <w:rFonts w:ascii="Arial" w:hAnsi="Arial" w:cs="Arial"/>
                <w:sz w:val="20"/>
                <w:szCs w:val="20"/>
              </w:rPr>
            </w:pPr>
            <w:r w:rsidRPr="00C84CB1">
              <w:rPr>
                <w:rFonts w:ascii="Arial" w:hAnsi="Arial" w:cs="Arial"/>
                <w:sz w:val="20"/>
                <w:szCs w:val="20"/>
              </w:rPr>
              <w:t>programmierbaren elektronischen Steuerungen nicht beeinträchtigt werden.</w:t>
            </w:r>
          </w:p>
          <w:p w14:paraId="16AA5ADC" w14:textId="1C1B7436" w:rsidR="008412BA" w:rsidRDefault="008412BA" w:rsidP="00C84CB1">
            <w:pPr>
              <w:pStyle w:val="Text"/>
              <w:spacing w:before="60" w:after="60" w:line="240" w:lineRule="auto"/>
              <w:jc w:val="left"/>
              <w:rPr>
                <w:rFonts w:ascii="Arial" w:hAnsi="Arial" w:cs="Arial"/>
                <w:sz w:val="20"/>
                <w:szCs w:val="20"/>
              </w:rPr>
            </w:pPr>
          </w:p>
          <w:p w14:paraId="6445F203" w14:textId="6A625858" w:rsidR="004E594F" w:rsidRDefault="004E594F" w:rsidP="00C84CB1">
            <w:pPr>
              <w:pStyle w:val="Text"/>
              <w:spacing w:before="60" w:after="60" w:line="240" w:lineRule="auto"/>
              <w:jc w:val="left"/>
              <w:rPr>
                <w:rFonts w:ascii="Arial" w:hAnsi="Arial" w:cs="Arial"/>
                <w:sz w:val="20"/>
                <w:szCs w:val="20"/>
              </w:rPr>
            </w:pPr>
          </w:p>
          <w:p w14:paraId="59E42074" w14:textId="1FBDDEFB" w:rsidR="004E594F" w:rsidRDefault="004E594F" w:rsidP="00C84CB1">
            <w:pPr>
              <w:pStyle w:val="Text"/>
              <w:spacing w:before="60" w:after="60" w:line="240" w:lineRule="auto"/>
              <w:jc w:val="left"/>
              <w:rPr>
                <w:rFonts w:ascii="Arial" w:hAnsi="Arial" w:cs="Arial"/>
                <w:sz w:val="20"/>
                <w:szCs w:val="20"/>
              </w:rPr>
            </w:pPr>
          </w:p>
          <w:p w14:paraId="521FF8AE" w14:textId="2F941F93" w:rsidR="004E594F" w:rsidRDefault="004E594F" w:rsidP="00C84CB1">
            <w:pPr>
              <w:pStyle w:val="Text"/>
              <w:spacing w:before="60" w:after="60" w:line="240" w:lineRule="auto"/>
              <w:jc w:val="left"/>
              <w:rPr>
                <w:rFonts w:ascii="Arial" w:hAnsi="Arial" w:cs="Arial"/>
                <w:sz w:val="20"/>
                <w:szCs w:val="20"/>
              </w:rPr>
            </w:pPr>
          </w:p>
          <w:p w14:paraId="608C279D" w14:textId="7BD88A5F" w:rsidR="004E594F" w:rsidRDefault="004E594F" w:rsidP="00C84CB1">
            <w:pPr>
              <w:pStyle w:val="Text"/>
              <w:spacing w:before="60" w:after="60" w:line="240" w:lineRule="auto"/>
              <w:jc w:val="left"/>
              <w:rPr>
                <w:rFonts w:ascii="Arial" w:hAnsi="Arial" w:cs="Arial"/>
                <w:sz w:val="20"/>
                <w:szCs w:val="20"/>
              </w:rPr>
            </w:pPr>
          </w:p>
          <w:p w14:paraId="3D4164A2" w14:textId="10BE7A17" w:rsidR="004E594F" w:rsidRDefault="004E594F" w:rsidP="00C84CB1">
            <w:pPr>
              <w:pStyle w:val="Text"/>
              <w:spacing w:before="60" w:after="60" w:line="240" w:lineRule="auto"/>
              <w:jc w:val="left"/>
              <w:rPr>
                <w:rFonts w:ascii="Arial" w:hAnsi="Arial" w:cs="Arial"/>
                <w:sz w:val="20"/>
                <w:szCs w:val="20"/>
              </w:rPr>
            </w:pPr>
          </w:p>
          <w:p w14:paraId="765E72A8" w14:textId="2061A0FA" w:rsidR="004E594F" w:rsidRDefault="004E594F" w:rsidP="00C84CB1">
            <w:pPr>
              <w:pStyle w:val="Text"/>
              <w:spacing w:before="60" w:after="60" w:line="240" w:lineRule="auto"/>
              <w:jc w:val="left"/>
              <w:rPr>
                <w:rFonts w:ascii="Arial" w:hAnsi="Arial" w:cs="Arial"/>
                <w:sz w:val="20"/>
                <w:szCs w:val="20"/>
              </w:rPr>
            </w:pPr>
          </w:p>
          <w:p w14:paraId="5C6959BB" w14:textId="50A43CA4" w:rsidR="004E594F" w:rsidRDefault="004E594F" w:rsidP="00C84CB1">
            <w:pPr>
              <w:pStyle w:val="Text"/>
              <w:spacing w:before="60" w:after="60" w:line="240" w:lineRule="auto"/>
              <w:jc w:val="left"/>
              <w:rPr>
                <w:rFonts w:ascii="Arial" w:hAnsi="Arial" w:cs="Arial"/>
                <w:sz w:val="20"/>
                <w:szCs w:val="20"/>
              </w:rPr>
            </w:pPr>
          </w:p>
          <w:p w14:paraId="47B73406" w14:textId="5A5398DA" w:rsidR="004E594F" w:rsidRDefault="004E594F" w:rsidP="00C84CB1">
            <w:pPr>
              <w:pStyle w:val="Text"/>
              <w:spacing w:before="60" w:after="60" w:line="240" w:lineRule="auto"/>
              <w:jc w:val="left"/>
              <w:rPr>
                <w:rFonts w:ascii="Arial" w:hAnsi="Arial" w:cs="Arial"/>
                <w:sz w:val="20"/>
                <w:szCs w:val="20"/>
              </w:rPr>
            </w:pPr>
          </w:p>
          <w:p w14:paraId="541BD8C2" w14:textId="4B576417" w:rsidR="004E594F" w:rsidRDefault="004E594F" w:rsidP="00C84CB1">
            <w:pPr>
              <w:pStyle w:val="Text"/>
              <w:spacing w:before="60" w:after="60" w:line="240" w:lineRule="auto"/>
              <w:jc w:val="left"/>
              <w:rPr>
                <w:rFonts w:ascii="Arial" w:hAnsi="Arial" w:cs="Arial"/>
                <w:sz w:val="20"/>
                <w:szCs w:val="20"/>
              </w:rPr>
            </w:pPr>
          </w:p>
          <w:p w14:paraId="72A7A97C" w14:textId="77777777" w:rsidR="004E594F" w:rsidRDefault="004E594F" w:rsidP="00C84CB1">
            <w:pPr>
              <w:pStyle w:val="Text"/>
              <w:spacing w:before="60" w:after="60" w:line="240" w:lineRule="auto"/>
              <w:jc w:val="left"/>
              <w:rPr>
                <w:rFonts w:ascii="Arial" w:hAnsi="Arial" w:cs="Arial"/>
                <w:sz w:val="20"/>
                <w:szCs w:val="20"/>
              </w:rPr>
            </w:pPr>
          </w:p>
          <w:p w14:paraId="26956829" w14:textId="77777777" w:rsidR="003A371E" w:rsidRDefault="003A371E" w:rsidP="00C84CB1">
            <w:pPr>
              <w:pStyle w:val="Text"/>
              <w:spacing w:before="60" w:after="60" w:line="240" w:lineRule="auto"/>
              <w:jc w:val="left"/>
              <w:rPr>
                <w:rFonts w:ascii="Arial" w:hAnsi="Arial" w:cs="Arial"/>
                <w:sz w:val="20"/>
                <w:szCs w:val="20"/>
              </w:rPr>
            </w:pPr>
            <w:r>
              <w:rPr>
                <w:rFonts w:ascii="Arial" w:hAnsi="Arial" w:cs="Arial"/>
                <w:sz w:val="20"/>
                <w:szCs w:val="20"/>
              </w:rPr>
              <w:t>Grundsätze zu handbetätigten Befehlseinrichtungen:</w:t>
            </w:r>
          </w:p>
          <w:p w14:paraId="4CC9C41C" w14:textId="77777777" w:rsidR="003A371E" w:rsidRDefault="003A371E"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3A371E">
              <w:rPr>
                <w:rFonts w:ascii="Arial" w:hAnsi="Arial" w:cs="Arial"/>
                <w:sz w:val="20"/>
                <w:szCs w:val="20"/>
              </w:rPr>
              <w:t xml:space="preserve">In der Nähe jeder handbetätigten Befehlseinrichtung für Start-Befehle muss ein </w:t>
            </w:r>
            <w:r w:rsidR="00941ABB" w:rsidRPr="003A371E">
              <w:rPr>
                <w:rFonts w:ascii="Arial" w:hAnsi="Arial" w:cs="Arial"/>
                <w:sz w:val="20"/>
                <w:szCs w:val="20"/>
              </w:rPr>
              <w:t>Stopp</w:t>
            </w:r>
            <w:r w:rsidRPr="003A371E">
              <w:rPr>
                <w:rFonts w:ascii="Arial" w:hAnsi="Arial" w:cs="Arial"/>
                <w:sz w:val="20"/>
                <w:szCs w:val="20"/>
              </w:rPr>
              <w:t>-Befehl ausgelöst werden können. Befehlseinrichtungen müssen außerhalb von Gefährdungsbereichen angeordnet sein, außer dies ist notwendig (z.B. Not-Halt, Schwenkarmtafeln);</w:t>
            </w:r>
          </w:p>
          <w:p w14:paraId="7375507E" w14:textId="77777777" w:rsid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Sind mehrere Befehlseinrichtungen vorhanden, darf jeweils nur eine</w:t>
            </w:r>
            <w:r>
              <w:rPr>
                <w:rFonts w:ascii="Arial" w:hAnsi="Arial" w:cs="Arial"/>
                <w:sz w:val="20"/>
                <w:szCs w:val="20"/>
              </w:rPr>
              <w:t xml:space="preserve"> </w:t>
            </w:r>
            <w:r w:rsidRPr="00941ABB">
              <w:rPr>
                <w:rFonts w:ascii="Arial" w:hAnsi="Arial" w:cs="Arial"/>
                <w:sz w:val="20"/>
                <w:szCs w:val="20"/>
              </w:rPr>
              <w:t>Befehlseinrichtung wirksam sein, um Gefährdungsereignisse einzuleiten;</w:t>
            </w:r>
          </w:p>
          <w:p w14:paraId="769DE84F" w14:textId="77777777" w:rsid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Einer unbeabsichtigten Betätigung von Stellteilen muss konstruktiv entgegengewirkt</w:t>
            </w:r>
            <w:r>
              <w:rPr>
                <w:rFonts w:ascii="Arial" w:hAnsi="Arial" w:cs="Arial"/>
                <w:sz w:val="20"/>
                <w:szCs w:val="20"/>
              </w:rPr>
              <w:t xml:space="preserve"> </w:t>
            </w:r>
            <w:r w:rsidRPr="00941ABB">
              <w:rPr>
                <w:rFonts w:ascii="Arial" w:hAnsi="Arial" w:cs="Arial"/>
                <w:sz w:val="20"/>
                <w:szCs w:val="20"/>
              </w:rPr>
              <w:t>werden, oder diese müssen geschützt werden;</w:t>
            </w:r>
          </w:p>
          <w:p w14:paraId="22E60654" w14:textId="77777777" w:rsidR="00941ABB" w:rsidRP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Bei Maschinenfunktionen die einer ständigen Kontrolle unterliegen muss die Anwesenheit der Bedienperson sichergestellt werden;</w:t>
            </w:r>
          </w:p>
          <w:p w14:paraId="6D8D8015" w14:textId="77777777" w:rsidR="00941ABB" w:rsidRP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Werden Drahtlose Steuerungen verwendet muss ein Stopp-Befehl ausgelöst werden, wenn diese nicht einwandfrei funktioniert.</w:t>
            </w:r>
          </w:p>
          <w:p w14:paraId="68778EFA" w14:textId="77777777" w:rsidR="00F9307C" w:rsidRDefault="00F9307C" w:rsidP="00DE6E39">
            <w:pPr>
              <w:pStyle w:val="Text"/>
              <w:spacing w:before="60" w:after="60" w:line="240" w:lineRule="auto"/>
              <w:jc w:val="left"/>
              <w:rPr>
                <w:rFonts w:ascii="Arial" w:hAnsi="Arial" w:cs="Arial"/>
                <w:sz w:val="20"/>
                <w:szCs w:val="20"/>
              </w:rPr>
            </w:pPr>
          </w:p>
          <w:p w14:paraId="4DB4F5A5" w14:textId="77777777" w:rsidR="00C5171D" w:rsidRDefault="00C5171D" w:rsidP="00C5171D">
            <w:pPr>
              <w:pStyle w:val="Text"/>
              <w:spacing w:before="60" w:after="60" w:line="240" w:lineRule="auto"/>
              <w:jc w:val="left"/>
              <w:rPr>
                <w:rFonts w:ascii="Arial" w:hAnsi="Arial" w:cs="Arial"/>
                <w:sz w:val="20"/>
                <w:szCs w:val="20"/>
              </w:rPr>
            </w:pPr>
            <w:r w:rsidRPr="00562B8A">
              <w:rPr>
                <w:rFonts w:ascii="Arial" w:hAnsi="Arial" w:cs="Arial"/>
                <w:sz w:val="20"/>
                <w:szCs w:val="20"/>
              </w:rPr>
              <w:t xml:space="preserve">Falls für das Einrichten, </w:t>
            </w:r>
            <w:proofErr w:type="spellStart"/>
            <w:r w:rsidRPr="00562B8A">
              <w:rPr>
                <w:rFonts w:ascii="Arial" w:hAnsi="Arial" w:cs="Arial"/>
                <w:sz w:val="20"/>
                <w:szCs w:val="20"/>
              </w:rPr>
              <w:t>Teachen</w:t>
            </w:r>
            <w:proofErr w:type="spellEnd"/>
            <w:r w:rsidRPr="00562B8A">
              <w:rPr>
                <w:rFonts w:ascii="Arial" w:hAnsi="Arial" w:cs="Arial"/>
                <w:sz w:val="20"/>
                <w:szCs w:val="20"/>
              </w:rPr>
              <w:t>, Umrüsten, die Fehlersuche oder für Reinigungs- oder Instandhaltungs-arbeiten von Maschinen eine trennende Schutzeinrichtung versetzt oder entfernt und/oder eine nichttrennende Schutzeinrichtung abgeschaltet werden muss, gilt folgendes:</w:t>
            </w:r>
          </w:p>
          <w:p w14:paraId="32409934" w14:textId="77777777" w:rsidR="00C5171D"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Abschaltung weiterer Betriebsarten;</w:t>
            </w:r>
          </w:p>
          <w:p w14:paraId="734226B2" w14:textId="77777777" w:rsidR="00C5171D" w:rsidRPr="00562B8A"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D</w:t>
            </w:r>
            <w:r w:rsidRPr="00562B8A">
              <w:rPr>
                <w:rFonts w:ascii="Arial" w:hAnsi="Arial" w:cs="Arial"/>
                <w:sz w:val="20"/>
                <w:szCs w:val="20"/>
              </w:rPr>
              <w:t>er Betrieb gefährlicher Funktionen ist nur durch kontinuierliche Betätigung einer Zustimmungseinrichtung, einer Zweihandschaltung oder einer Steuerungseinrichtung mit selbsttätiger Rückstellung zu erfolgen;</w:t>
            </w:r>
          </w:p>
          <w:p w14:paraId="4BD36D74" w14:textId="77777777" w:rsidR="00C5171D" w:rsidRPr="00562B8A"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D</w:t>
            </w:r>
            <w:r w:rsidRPr="00562B8A">
              <w:rPr>
                <w:rFonts w:ascii="Arial" w:hAnsi="Arial" w:cs="Arial"/>
                <w:sz w:val="20"/>
                <w:szCs w:val="20"/>
              </w:rPr>
              <w:t>er Betrieb gefährlicher Funktionen ist nur</w:t>
            </w:r>
            <w:r>
              <w:rPr>
                <w:rFonts w:ascii="Arial" w:hAnsi="Arial" w:cs="Arial"/>
                <w:sz w:val="20"/>
                <w:szCs w:val="20"/>
              </w:rPr>
              <w:t xml:space="preserve"> unter der Bedingung mit vermindertem Risiko zugelassen (z.B. </w:t>
            </w:r>
            <w:r w:rsidRPr="00562B8A">
              <w:rPr>
                <w:rFonts w:ascii="Arial" w:hAnsi="Arial" w:cs="Arial"/>
                <w:sz w:val="20"/>
                <w:szCs w:val="20"/>
              </w:rPr>
              <w:t>verminderte Geschwindigkeit, verminderter Energie-/Kraftaufwand, schrittweiser Vorschub</w:t>
            </w:r>
            <w:r>
              <w:rPr>
                <w:rFonts w:ascii="Arial" w:hAnsi="Arial" w:cs="Arial"/>
                <w:sz w:val="20"/>
                <w:szCs w:val="20"/>
              </w:rPr>
              <w:t>)</w:t>
            </w:r>
          </w:p>
          <w:p w14:paraId="091ADF79" w14:textId="77777777" w:rsidR="00C5171D" w:rsidRPr="00B2428E" w:rsidRDefault="00C5171D" w:rsidP="00AD469B">
            <w:pPr>
              <w:pStyle w:val="Text"/>
              <w:numPr>
                <w:ilvl w:val="0"/>
                <w:numId w:val="13"/>
              </w:numPr>
              <w:spacing w:before="60" w:after="60" w:line="240" w:lineRule="auto"/>
              <w:jc w:val="left"/>
              <w:rPr>
                <w:rFonts w:ascii="Arial" w:hAnsi="Arial" w:cs="Arial"/>
                <w:sz w:val="20"/>
                <w:szCs w:val="20"/>
              </w:rPr>
            </w:pPr>
            <w:r w:rsidRPr="00B2428E">
              <w:rPr>
                <w:rFonts w:ascii="Arial" w:hAnsi="Arial" w:cs="Arial"/>
                <w:sz w:val="20"/>
                <w:szCs w:val="20"/>
              </w:rPr>
              <w:t>Das Einwirken bzw. die Betätigung von Sensoren dürfen nicht zu einer gefahrbringenden Bewegung führen.</w:t>
            </w:r>
          </w:p>
          <w:p w14:paraId="66FBE0BF" w14:textId="77777777" w:rsidR="00C5171D" w:rsidRDefault="00C5171D" w:rsidP="00DE6E39">
            <w:pPr>
              <w:pStyle w:val="Text"/>
              <w:spacing w:before="60" w:after="60" w:line="240" w:lineRule="auto"/>
              <w:jc w:val="left"/>
              <w:rPr>
                <w:rFonts w:ascii="Arial" w:hAnsi="Arial" w:cs="Arial"/>
                <w:sz w:val="20"/>
                <w:szCs w:val="20"/>
              </w:rPr>
            </w:pPr>
          </w:p>
          <w:p w14:paraId="67E9FDA4" w14:textId="77777777" w:rsidR="002502FA" w:rsidRDefault="00271A79" w:rsidP="00DE6E39">
            <w:pPr>
              <w:pStyle w:val="Text"/>
              <w:spacing w:before="60" w:after="60" w:line="240" w:lineRule="auto"/>
              <w:jc w:val="left"/>
              <w:rPr>
                <w:rFonts w:ascii="Arial" w:hAnsi="Arial" w:cs="Arial"/>
                <w:sz w:val="20"/>
                <w:szCs w:val="20"/>
              </w:rPr>
            </w:pPr>
            <w:r>
              <w:rPr>
                <w:rFonts w:ascii="Arial" w:hAnsi="Arial" w:cs="Arial"/>
                <w:sz w:val="20"/>
                <w:szCs w:val="20"/>
              </w:rPr>
              <w:t xml:space="preserve">Sind mehrere </w:t>
            </w:r>
            <w:r w:rsidR="002502FA">
              <w:rPr>
                <w:rFonts w:ascii="Arial" w:hAnsi="Arial" w:cs="Arial"/>
                <w:sz w:val="20"/>
                <w:szCs w:val="20"/>
              </w:rPr>
              <w:t>Steuerungsabläufe oder Betriebsarten möglich, welche unterschiedliche Schutzmaßnahmen erfordern, muss ein Betriebsarten</w:t>
            </w:r>
            <w:r w:rsidR="00C5171D">
              <w:rPr>
                <w:rFonts w:ascii="Arial" w:hAnsi="Arial" w:cs="Arial"/>
                <w:sz w:val="20"/>
                <w:szCs w:val="20"/>
              </w:rPr>
              <w:t>-</w:t>
            </w:r>
            <w:proofErr w:type="spellStart"/>
            <w:r w:rsidR="002502FA">
              <w:rPr>
                <w:rFonts w:ascii="Arial" w:hAnsi="Arial" w:cs="Arial"/>
                <w:sz w:val="20"/>
                <w:szCs w:val="20"/>
              </w:rPr>
              <w:t>wahlschalter</w:t>
            </w:r>
            <w:proofErr w:type="spellEnd"/>
            <w:r w:rsidR="002502FA">
              <w:rPr>
                <w:rFonts w:ascii="Arial" w:hAnsi="Arial" w:cs="Arial"/>
                <w:sz w:val="20"/>
                <w:szCs w:val="20"/>
              </w:rPr>
              <w:t xml:space="preserve"> vorgesehen werden.</w:t>
            </w:r>
            <w:r w:rsidR="00C5171D">
              <w:rPr>
                <w:rFonts w:ascii="Arial" w:hAnsi="Arial" w:cs="Arial"/>
                <w:sz w:val="20"/>
                <w:szCs w:val="20"/>
              </w:rPr>
              <w:t xml:space="preserve"> </w:t>
            </w:r>
            <w:r w:rsidR="002502FA">
              <w:rPr>
                <w:rFonts w:ascii="Arial" w:hAnsi="Arial" w:cs="Arial"/>
                <w:sz w:val="20"/>
                <w:szCs w:val="20"/>
              </w:rPr>
              <w:t>Dieser muss folgende Aspekte erfüllen:</w:t>
            </w:r>
          </w:p>
          <w:p w14:paraId="16B458E5" w14:textId="77777777" w:rsidR="002502FA" w:rsidRDefault="002502FA"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In jeder Stellung abschließbar sein oder nur durch bestimmte Personengruppen bedienbar sein;</w:t>
            </w:r>
          </w:p>
          <w:p w14:paraId="1FC2F447" w14:textId="77777777" w:rsidR="002502FA" w:rsidRDefault="002502FA"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Jede Stellung muss deutlich erkennbar sein;</w:t>
            </w:r>
          </w:p>
          <w:p w14:paraId="15220C48" w14:textId="77777777" w:rsidR="002502FA" w:rsidRDefault="00C5171D"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 xml:space="preserve">Sicherstellung </w:t>
            </w:r>
            <w:r w:rsidR="004C0020">
              <w:rPr>
                <w:rFonts w:ascii="Arial" w:hAnsi="Arial" w:cs="Arial"/>
                <w:sz w:val="20"/>
                <w:szCs w:val="20"/>
              </w:rPr>
              <w:t>der Auswahl von nur einer Betriebsart.</w:t>
            </w:r>
          </w:p>
          <w:p w14:paraId="563DDA61" w14:textId="77777777" w:rsidR="009311AA" w:rsidRDefault="009311AA" w:rsidP="00DE6E39">
            <w:pPr>
              <w:pStyle w:val="Text"/>
              <w:spacing w:before="60" w:after="60" w:line="240" w:lineRule="auto"/>
              <w:jc w:val="left"/>
              <w:rPr>
                <w:rFonts w:ascii="Arial" w:hAnsi="Arial" w:cs="Arial"/>
                <w:sz w:val="20"/>
                <w:szCs w:val="20"/>
              </w:rPr>
            </w:pPr>
          </w:p>
          <w:p w14:paraId="1DEFAC3C" w14:textId="77777777" w:rsidR="009311AA" w:rsidRDefault="009311AA" w:rsidP="00DE6E39">
            <w:pPr>
              <w:pStyle w:val="Text"/>
              <w:spacing w:before="60" w:after="60" w:line="240" w:lineRule="auto"/>
              <w:jc w:val="left"/>
              <w:rPr>
                <w:rFonts w:ascii="Arial" w:hAnsi="Arial" w:cs="Arial"/>
                <w:sz w:val="20"/>
                <w:szCs w:val="20"/>
              </w:rPr>
            </w:pPr>
            <w:r w:rsidRPr="009311AA">
              <w:rPr>
                <w:rFonts w:ascii="Arial" w:hAnsi="Arial" w:cs="Arial"/>
                <w:sz w:val="20"/>
                <w:szCs w:val="20"/>
              </w:rPr>
              <w:t>Diagnosesysteme zum Erleichtern der Fehlersuche sollten in das Steuerungssystem miteingeschlossen werden, so dass es nicht erforderlich ist, irgendeine Schutzmaßnahme außer Kraft zu setzen.</w:t>
            </w:r>
          </w:p>
          <w:p w14:paraId="0EAF29FB" w14:textId="77777777" w:rsidR="009311AA" w:rsidRDefault="009311AA" w:rsidP="00DE6E39">
            <w:pPr>
              <w:pStyle w:val="Text"/>
              <w:spacing w:before="60" w:after="60" w:line="240" w:lineRule="auto"/>
              <w:jc w:val="left"/>
              <w:rPr>
                <w:rFonts w:ascii="Arial" w:hAnsi="Arial" w:cs="Arial"/>
                <w:sz w:val="20"/>
                <w:szCs w:val="20"/>
              </w:rPr>
            </w:pPr>
          </w:p>
          <w:p w14:paraId="70EA2DCA" w14:textId="77777777"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62EB93A5" w14:textId="77777777" w:rsidR="00AA59FB" w:rsidRDefault="006801BE" w:rsidP="00DE6E39">
            <w:pPr>
              <w:pStyle w:val="Text"/>
              <w:spacing w:before="60" w:after="60" w:line="240" w:lineRule="auto"/>
              <w:jc w:val="left"/>
              <w:rPr>
                <w:rFonts w:ascii="Arial" w:hAnsi="Arial" w:cs="Arial"/>
                <w:sz w:val="20"/>
                <w:szCs w:val="20"/>
              </w:rPr>
            </w:pPr>
            <w:r>
              <w:rPr>
                <w:rFonts w:ascii="Arial" w:hAnsi="Arial" w:cs="Arial"/>
                <w:sz w:val="20"/>
                <w:szCs w:val="20"/>
              </w:rPr>
              <w:t>Nicht anwendbar</w:t>
            </w:r>
          </w:p>
          <w:p w14:paraId="028C0520" w14:textId="77777777" w:rsidR="00AA59FB" w:rsidRPr="00542A3C" w:rsidRDefault="00AA59FB" w:rsidP="00DE6E39">
            <w:pPr>
              <w:pStyle w:val="Text"/>
              <w:spacing w:before="60" w:after="60" w:line="240" w:lineRule="auto"/>
              <w:jc w:val="left"/>
              <w:rPr>
                <w:rFonts w:ascii="Arial" w:hAnsi="Arial" w:cs="Arial"/>
                <w:sz w:val="20"/>
                <w:szCs w:val="20"/>
              </w:rPr>
            </w:pPr>
          </w:p>
          <w:p w14:paraId="50AD4A7B" w14:textId="77777777"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230F30D2" w14:textId="77777777" w:rsidR="00AA59FB" w:rsidRPr="00542A3C"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18D0B47E" w14:textId="77777777" w:rsidR="00AA59FB" w:rsidRPr="00542A3C"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12F9F498" w14:textId="77777777" w:rsidR="00AA59FB"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p w14:paraId="19A91533" w14:textId="1EFE0B08" w:rsidR="00EB2397" w:rsidRPr="00542A3C" w:rsidRDefault="00EB2397" w:rsidP="00EB2397">
            <w:pPr>
              <w:pStyle w:val="Text"/>
              <w:spacing w:before="60" w:after="60" w:line="240" w:lineRule="auto"/>
              <w:ind w:left="720"/>
              <w:jc w:val="left"/>
              <w:rPr>
                <w:rFonts w:ascii="Arial" w:hAnsi="Arial" w:cs="Arial"/>
                <w:sz w:val="20"/>
                <w:szCs w:val="20"/>
              </w:rPr>
            </w:pPr>
          </w:p>
        </w:tc>
        <w:tc>
          <w:tcPr>
            <w:tcW w:w="1978" w:type="dxa"/>
          </w:tcPr>
          <w:p w14:paraId="602D5077" w14:textId="77777777" w:rsidR="00FA1C46" w:rsidRDefault="00FA1C46" w:rsidP="00A42E94">
            <w:pPr>
              <w:pStyle w:val="Text"/>
              <w:spacing w:before="60" w:after="60" w:line="240" w:lineRule="auto"/>
              <w:jc w:val="left"/>
              <w:rPr>
                <w:rFonts w:ascii="Arial" w:hAnsi="Arial" w:cs="Arial"/>
                <w:sz w:val="20"/>
                <w:szCs w:val="20"/>
              </w:rPr>
            </w:pPr>
            <w:r w:rsidRPr="00DD72DD">
              <w:rPr>
                <w:rFonts w:ascii="Arial" w:hAnsi="Arial" w:cs="Arial"/>
                <w:sz w:val="20"/>
                <w:szCs w:val="20"/>
              </w:rPr>
              <w:lastRenderedPageBreak/>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14:paraId="69DD0C4A" w14:textId="77777777" w:rsidR="00FA1C46" w:rsidRDefault="00FA1C46" w:rsidP="00A42E94">
            <w:pPr>
              <w:pStyle w:val="Text"/>
              <w:spacing w:before="60" w:after="60" w:line="240" w:lineRule="auto"/>
              <w:jc w:val="left"/>
              <w:rPr>
                <w:rFonts w:ascii="Arial" w:hAnsi="Arial" w:cs="Arial"/>
                <w:sz w:val="20"/>
                <w:szCs w:val="20"/>
              </w:rPr>
            </w:pPr>
          </w:p>
          <w:p w14:paraId="069F0DB0" w14:textId="576A9562" w:rsidR="003870C9" w:rsidRDefault="00AA59FB" w:rsidP="00A42E94">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A42E94">
              <w:rPr>
                <w:rFonts w:ascii="Arial" w:hAnsi="Arial" w:cs="Arial"/>
                <w:sz w:val="20"/>
                <w:szCs w:val="20"/>
              </w:rPr>
              <w:t>:2010</w:t>
            </w:r>
            <w:r w:rsidR="004D7E14">
              <w:rPr>
                <w:rFonts w:ascii="Arial" w:hAnsi="Arial" w:cs="Arial"/>
                <w:sz w:val="20"/>
                <w:szCs w:val="20"/>
              </w:rPr>
              <w:t>, Pkt. 6.2.11 – 6.2.13</w:t>
            </w:r>
          </w:p>
          <w:p w14:paraId="219D8D11" w14:textId="77777777" w:rsidR="00A42E94" w:rsidRDefault="00A42E94" w:rsidP="00A42E94">
            <w:pPr>
              <w:pStyle w:val="Text"/>
              <w:spacing w:before="60" w:after="60" w:line="240" w:lineRule="auto"/>
              <w:jc w:val="left"/>
              <w:rPr>
                <w:rFonts w:ascii="Arial" w:hAnsi="Arial" w:cs="Arial"/>
                <w:sz w:val="20"/>
                <w:szCs w:val="20"/>
              </w:rPr>
            </w:pPr>
          </w:p>
          <w:p w14:paraId="1EDCC958" w14:textId="5E4BBB73" w:rsidR="003870C9" w:rsidRPr="003870C9" w:rsidRDefault="003870C9" w:rsidP="00A42E94">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sidR="00A42E94">
              <w:rPr>
                <w:rFonts w:ascii="Arial" w:hAnsi="Arial" w:cs="Arial"/>
                <w:sz w:val="20"/>
                <w:szCs w:val="20"/>
              </w:rPr>
              <w:t>:2015</w:t>
            </w:r>
          </w:p>
          <w:p w14:paraId="20235ECF" w14:textId="77777777" w:rsidR="00A42E94" w:rsidRDefault="00A42E94" w:rsidP="00A42E94">
            <w:pPr>
              <w:pStyle w:val="Text"/>
              <w:spacing w:before="60" w:after="60" w:line="240" w:lineRule="auto"/>
              <w:jc w:val="left"/>
              <w:rPr>
                <w:rFonts w:ascii="Arial" w:hAnsi="Arial" w:cs="Arial"/>
                <w:sz w:val="20"/>
                <w:szCs w:val="20"/>
              </w:rPr>
            </w:pPr>
          </w:p>
          <w:p w14:paraId="1724F57C" w14:textId="0BF72150" w:rsidR="003870C9" w:rsidRPr="00542A3C" w:rsidRDefault="003870C9" w:rsidP="00A42E94">
            <w:pPr>
              <w:pStyle w:val="Text"/>
              <w:spacing w:before="60" w:after="60" w:line="240" w:lineRule="auto"/>
              <w:jc w:val="left"/>
              <w:rPr>
                <w:rFonts w:ascii="Arial" w:hAnsi="Arial" w:cs="Arial"/>
                <w:sz w:val="20"/>
                <w:szCs w:val="20"/>
              </w:rPr>
            </w:pPr>
            <w:r w:rsidRPr="003870C9">
              <w:rPr>
                <w:rFonts w:ascii="Arial" w:hAnsi="Arial" w:cs="Arial"/>
                <w:sz w:val="20"/>
                <w:szCs w:val="20"/>
              </w:rPr>
              <w:t>EN 60204-1</w:t>
            </w:r>
            <w:r w:rsidR="00A42E94">
              <w:rPr>
                <w:rFonts w:ascii="Arial" w:hAnsi="Arial" w:cs="Arial"/>
                <w:sz w:val="20"/>
                <w:szCs w:val="20"/>
              </w:rPr>
              <w:t>:2018</w:t>
            </w:r>
          </w:p>
          <w:p w14:paraId="7FEA5894" w14:textId="77777777" w:rsidR="00AA59FB" w:rsidRPr="00542A3C" w:rsidRDefault="00AA59FB" w:rsidP="00A42E94">
            <w:pPr>
              <w:pStyle w:val="Text"/>
              <w:spacing w:before="60" w:after="60" w:line="240" w:lineRule="auto"/>
              <w:jc w:val="left"/>
              <w:rPr>
                <w:rFonts w:ascii="Arial" w:hAnsi="Arial" w:cs="Arial"/>
                <w:sz w:val="20"/>
                <w:szCs w:val="20"/>
              </w:rPr>
            </w:pPr>
          </w:p>
        </w:tc>
      </w:tr>
    </w:tbl>
    <w:p w14:paraId="4B53592F" w14:textId="27C2D269" w:rsidR="00AA59FB" w:rsidRDefault="00AA59FB" w:rsidP="00847841">
      <w:pPr>
        <w:rPr>
          <w:sz w:val="16"/>
          <w:szCs w:val="16"/>
        </w:rPr>
      </w:pPr>
    </w:p>
    <w:p w14:paraId="780ED0FF" w14:textId="6B74B215" w:rsidR="008412BA" w:rsidRDefault="008412BA" w:rsidP="00847841">
      <w:pPr>
        <w:rPr>
          <w:sz w:val="16"/>
          <w:szCs w:val="16"/>
        </w:rPr>
      </w:pPr>
    </w:p>
    <w:p w14:paraId="76E0BBBF" w14:textId="268F92C9" w:rsidR="008412BA" w:rsidRDefault="008412BA" w:rsidP="00847841">
      <w:pPr>
        <w:rPr>
          <w:sz w:val="16"/>
          <w:szCs w:val="16"/>
        </w:rPr>
      </w:pPr>
    </w:p>
    <w:p w14:paraId="7FCDF1F1" w14:textId="06F68016" w:rsidR="008412BA" w:rsidRDefault="008412BA" w:rsidP="00847841">
      <w:pPr>
        <w:rPr>
          <w:sz w:val="16"/>
          <w:szCs w:val="16"/>
        </w:rPr>
      </w:pPr>
    </w:p>
    <w:p w14:paraId="399C7F8B" w14:textId="77777777" w:rsidR="004E594F" w:rsidRDefault="004E594F" w:rsidP="00847841">
      <w:pPr>
        <w:rPr>
          <w:sz w:val="16"/>
          <w:szCs w:val="16"/>
        </w:rPr>
      </w:pPr>
    </w:p>
    <w:p w14:paraId="782828DB" w14:textId="5E198317" w:rsidR="008412BA" w:rsidRPr="004E594F" w:rsidRDefault="008412BA"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14:paraId="157E2913" w14:textId="77777777" w:rsidTr="002913DF">
        <w:trPr>
          <w:jc w:val="center"/>
        </w:trPr>
        <w:tc>
          <w:tcPr>
            <w:tcW w:w="7508" w:type="dxa"/>
            <w:shd w:val="pct20" w:color="auto" w:fill="auto"/>
          </w:tcPr>
          <w:p w14:paraId="1E66AB59"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63C847FA"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69032E1E" w14:textId="77777777" w:rsidTr="002913DF">
        <w:trPr>
          <w:jc w:val="center"/>
        </w:trPr>
        <w:tc>
          <w:tcPr>
            <w:tcW w:w="7508" w:type="dxa"/>
          </w:tcPr>
          <w:p w14:paraId="11A34103" w14:textId="77777777" w:rsidR="00E915B2"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6F704EAE" w14:textId="0580031F" w:rsidR="00E915B2" w:rsidRDefault="008412BA" w:rsidP="008412BA">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Pr>
                <w:rFonts w:ascii="Arial" w:hAnsi="Arial" w:cs="Arial"/>
                <w:sz w:val="20"/>
                <w:szCs w:val="20"/>
              </w:rPr>
              <w:t xml:space="preserve"> gemäß EN ISO 12100 und EN ISO 13849.</w:t>
            </w:r>
          </w:p>
          <w:p w14:paraId="1B046D31" w14:textId="13DDBBBB" w:rsidR="008412BA" w:rsidRDefault="008412BA" w:rsidP="008412BA">
            <w:pPr>
              <w:pStyle w:val="Text"/>
              <w:spacing w:before="60" w:after="60" w:line="240" w:lineRule="auto"/>
              <w:jc w:val="left"/>
              <w:rPr>
                <w:rFonts w:ascii="Arial" w:hAnsi="Arial" w:cs="Arial"/>
                <w:sz w:val="20"/>
                <w:szCs w:val="20"/>
              </w:rPr>
            </w:pPr>
          </w:p>
          <w:p w14:paraId="3C77C0FD" w14:textId="248EEE68" w:rsidR="008412BA" w:rsidRDefault="008412BA" w:rsidP="008412BA">
            <w:pPr>
              <w:pStyle w:val="Text"/>
              <w:spacing w:before="60" w:after="60" w:line="240" w:lineRule="auto"/>
              <w:jc w:val="left"/>
              <w:rPr>
                <w:rFonts w:ascii="Arial" w:hAnsi="Arial" w:cs="Arial"/>
                <w:sz w:val="20"/>
                <w:szCs w:val="20"/>
              </w:rPr>
            </w:pPr>
            <w:r>
              <w:rPr>
                <w:rFonts w:ascii="Arial" w:hAnsi="Arial" w:cs="Arial"/>
                <w:sz w:val="20"/>
                <w:szCs w:val="20"/>
              </w:rPr>
              <w:t xml:space="preserve">Vermeidung </w:t>
            </w:r>
            <w:r w:rsidR="0074783D">
              <w:rPr>
                <w:rFonts w:ascii="Arial" w:hAnsi="Arial" w:cs="Arial"/>
                <w:sz w:val="20"/>
                <w:szCs w:val="20"/>
              </w:rPr>
              <w:t>eines</w:t>
            </w:r>
            <w:r>
              <w:rPr>
                <w:rFonts w:ascii="Arial" w:hAnsi="Arial" w:cs="Arial"/>
                <w:sz w:val="20"/>
                <w:szCs w:val="20"/>
              </w:rPr>
              <w:t xml:space="preserve"> </w:t>
            </w:r>
            <w:r w:rsidR="0074783D">
              <w:rPr>
                <w:rFonts w:ascii="Arial" w:hAnsi="Arial" w:cs="Arial"/>
                <w:sz w:val="20"/>
                <w:szCs w:val="20"/>
              </w:rPr>
              <w:t>unvorhersehbaren</w:t>
            </w:r>
            <w:r>
              <w:rPr>
                <w:rFonts w:ascii="Arial" w:hAnsi="Arial" w:cs="Arial"/>
                <w:sz w:val="20"/>
                <w:szCs w:val="20"/>
              </w:rPr>
              <w:t xml:space="preserve"> und potentiell </w:t>
            </w:r>
            <w:r w:rsidR="0074783D">
              <w:rPr>
                <w:rFonts w:ascii="Arial" w:hAnsi="Arial" w:cs="Arial"/>
                <w:sz w:val="20"/>
                <w:szCs w:val="20"/>
              </w:rPr>
              <w:t>gefährdenden</w:t>
            </w:r>
            <w:r>
              <w:rPr>
                <w:rFonts w:ascii="Arial" w:hAnsi="Arial" w:cs="Arial"/>
                <w:sz w:val="20"/>
                <w:szCs w:val="20"/>
              </w:rPr>
              <w:t xml:space="preserve"> </w:t>
            </w:r>
            <w:r w:rsidR="0074783D">
              <w:rPr>
                <w:rFonts w:ascii="Arial" w:hAnsi="Arial" w:cs="Arial"/>
                <w:sz w:val="20"/>
                <w:szCs w:val="20"/>
              </w:rPr>
              <w:t>Maschinenverhalten durch ordnungsgemäße Konstruktion der Maschinensteuerung.</w:t>
            </w:r>
          </w:p>
          <w:p w14:paraId="5E264D39" w14:textId="77777777" w:rsidR="00E915B2" w:rsidRDefault="00E915B2" w:rsidP="00E915B2">
            <w:pPr>
              <w:pStyle w:val="Text"/>
              <w:spacing w:before="60" w:after="60" w:line="240" w:lineRule="auto"/>
              <w:ind w:left="720"/>
              <w:jc w:val="left"/>
              <w:rPr>
                <w:rFonts w:ascii="Arial" w:hAnsi="Arial" w:cs="Arial"/>
                <w:sz w:val="20"/>
                <w:szCs w:val="20"/>
              </w:rPr>
            </w:pPr>
          </w:p>
          <w:p w14:paraId="012745F6" w14:textId="77777777" w:rsidR="00E915B2"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4A561F01" w14:textId="77777777" w:rsidR="0074783D" w:rsidRPr="003279AF" w:rsidRDefault="0074783D" w:rsidP="0074783D">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14:paraId="2046C183" w14:textId="77777777" w:rsidR="00E915B2" w:rsidRDefault="00E915B2" w:rsidP="00E915B2">
            <w:pPr>
              <w:pStyle w:val="Text"/>
              <w:spacing w:before="60" w:after="60" w:line="240" w:lineRule="auto"/>
              <w:ind w:left="720"/>
              <w:jc w:val="left"/>
              <w:rPr>
                <w:rFonts w:ascii="Arial" w:hAnsi="Arial" w:cs="Arial"/>
                <w:sz w:val="20"/>
                <w:szCs w:val="20"/>
              </w:rPr>
            </w:pPr>
          </w:p>
          <w:p w14:paraId="543332A7" w14:textId="77777777" w:rsidR="00E915B2" w:rsidRPr="00473A4D"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349A1246" w14:textId="557A858C" w:rsidR="007B6E7F" w:rsidRDefault="007B6E7F" w:rsidP="007B6E7F">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15BBD848" w14:textId="77777777" w:rsidR="007B6E7F" w:rsidRPr="00500292" w:rsidRDefault="007B6E7F" w:rsidP="007B6E7F">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3A56F8A0" w14:textId="77777777" w:rsidR="007B6E7F" w:rsidRPr="00EB2397" w:rsidRDefault="007B6E7F" w:rsidP="007B6E7F">
            <w:pPr>
              <w:pStyle w:val="Text"/>
              <w:numPr>
                <w:ilvl w:val="0"/>
                <w:numId w:val="1"/>
              </w:numPr>
              <w:spacing w:before="60" w:after="60" w:line="240" w:lineRule="auto"/>
              <w:jc w:val="left"/>
              <w:rPr>
                <w:rFonts w:cs="Arial"/>
                <w:sz w:val="20"/>
                <w:szCs w:val="20"/>
                <w:u w:val="single"/>
              </w:rPr>
            </w:pPr>
            <w:r w:rsidRPr="007B6E7F">
              <w:rPr>
                <w:rFonts w:ascii="Arial" w:hAnsi="Arial" w:cs="Arial"/>
                <w:sz w:val="20"/>
                <w:szCs w:val="20"/>
              </w:rPr>
              <w:t>Bereitstellung und Verwendung der erforderlichen PSA durch den Betreiber.</w:t>
            </w:r>
          </w:p>
          <w:p w14:paraId="77666F85" w14:textId="1A293806" w:rsidR="00EB2397" w:rsidRPr="00473A4D" w:rsidRDefault="00EB2397" w:rsidP="00EB2397">
            <w:pPr>
              <w:pStyle w:val="Text"/>
              <w:spacing w:before="60" w:after="60" w:line="240" w:lineRule="auto"/>
              <w:ind w:left="720"/>
              <w:jc w:val="left"/>
              <w:rPr>
                <w:rFonts w:cs="Arial"/>
                <w:sz w:val="20"/>
                <w:szCs w:val="20"/>
                <w:u w:val="single"/>
              </w:rPr>
            </w:pPr>
          </w:p>
        </w:tc>
        <w:tc>
          <w:tcPr>
            <w:tcW w:w="1843" w:type="dxa"/>
          </w:tcPr>
          <w:p w14:paraId="2B6873D9" w14:textId="77777777" w:rsidR="008412BA" w:rsidRDefault="008412BA" w:rsidP="008412B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 – 6.2.13</w:t>
            </w:r>
          </w:p>
          <w:p w14:paraId="61310AB2" w14:textId="77777777" w:rsidR="008412BA" w:rsidRDefault="008412BA" w:rsidP="008412BA">
            <w:pPr>
              <w:pStyle w:val="Text"/>
              <w:spacing w:before="60" w:after="60" w:line="240" w:lineRule="auto"/>
              <w:jc w:val="left"/>
              <w:rPr>
                <w:rFonts w:ascii="Arial" w:hAnsi="Arial" w:cs="Arial"/>
                <w:sz w:val="20"/>
                <w:szCs w:val="20"/>
              </w:rPr>
            </w:pPr>
          </w:p>
          <w:p w14:paraId="317437B7" w14:textId="77777777" w:rsidR="008412BA" w:rsidRPr="003870C9" w:rsidRDefault="008412BA" w:rsidP="008412BA">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Pr>
                <w:rFonts w:ascii="Arial" w:hAnsi="Arial" w:cs="Arial"/>
                <w:sz w:val="20"/>
                <w:szCs w:val="20"/>
              </w:rPr>
              <w:t>:2015</w:t>
            </w:r>
          </w:p>
          <w:p w14:paraId="528A3448" w14:textId="77777777" w:rsidR="008412BA" w:rsidRDefault="008412BA" w:rsidP="008412BA">
            <w:pPr>
              <w:pStyle w:val="Text"/>
              <w:spacing w:before="60" w:after="60" w:line="240" w:lineRule="auto"/>
              <w:jc w:val="left"/>
              <w:rPr>
                <w:rFonts w:ascii="Arial" w:hAnsi="Arial" w:cs="Arial"/>
                <w:sz w:val="20"/>
                <w:szCs w:val="20"/>
              </w:rPr>
            </w:pPr>
          </w:p>
          <w:p w14:paraId="1B048EF7" w14:textId="77777777" w:rsidR="008412BA" w:rsidRPr="00542A3C" w:rsidRDefault="008412BA" w:rsidP="008412BA">
            <w:pPr>
              <w:pStyle w:val="Text"/>
              <w:spacing w:before="60" w:after="60" w:line="240" w:lineRule="auto"/>
              <w:jc w:val="left"/>
              <w:rPr>
                <w:rFonts w:ascii="Arial" w:hAnsi="Arial" w:cs="Arial"/>
                <w:sz w:val="20"/>
                <w:szCs w:val="20"/>
              </w:rPr>
            </w:pPr>
            <w:r w:rsidRPr="003870C9">
              <w:rPr>
                <w:rFonts w:ascii="Arial" w:hAnsi="Arial" w:cs="Arial"/>
                <w:sz w:val="20"/>
                <w:szCs w:val="20"/>
              </w:rPr>
              <w:t>EN 60204-1</w:t>
            </w:r>
            <w:r>
              <w:rPr>
                <w:rFonts w:ascii="Arial" w:hAnsi="Arial" w:cs="Arial"/>
                <w:sz w:val="20"/>
                <w:szCs w:val="20"/>
              </w:rPr>
              <w:t>:2018</w:t>
            </w:r>
          </w:p>
          <w:p w14:paraId="2FD1274C" w14:textId="77777777" w:rsidR="0091520E" w:rsidRPr="00473A4D" w:rsidRDefault="0091520E" w:rsidP="002913DF">
            <w:pPr>
              <w:pStyle w:val="Text"/>
              <w:spacing w:before="60" w:after="60" w:line="240" w:lineRule="auto"/>
              <w:jc w:val="left"/>
              <w:rPr>
                <w:rFonts w:ascii="Arial" w:hAnsi="Arial" w:cs="Arial"/>
                <w:sz w:val="20"/>
                <w:szCs w:val="20"/>
                <w:u w:val="single"/>
              </w:rPr>
            </w:pPr>
          </w:p>
          <w:p w14:paraId="05DD4A55" w14:textId="77777777" w:rsidR="0091520E" w:rsidRDefault="0091520E" w:rsidP="002913DF">
            <w:pPr>
              <w:pStyle w:val="Text"/>
              <w:spacing w:before="60" w:after="60" w:line="240" w:lineRule="auto"/>
              <w:rPr>
                <w:rFonts w:ascii="Arial" w:hAnsi="Arial" w:cs="Arial"/>
                <w:sz w:val="20"/>
                <w:szCs w:val="20"/>
              </w:rPr>
            </w:pPr>
          </w:p>
          <w:p w14:paraId="15794971"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5572A78B" w14:textId="77777777" w:rsidR="00E915B2" w:rsidRDefault="00E915B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59FB" w:rsidRPr="004C36B1" w14:paraId="787EC227" w14:textId="77777777" w:rsidTr="00DE6E39">
        <w:trPr>
          <w:jc w:val="center"/>
        </w:trPr>
        <w:tc>
          <w:tcPr>
            <w:tcW w:w="9351" w:type="dxa"/>
            <w:gridSpan w:val="4"/>
            <w:shd w:val="pct20" w:color="auto" w:fill="auto"/>
          </w:tcPr>
          <w:p w14:paraId="579133D8"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A59FB" w:rsidRPr="004C36B1" w14:paraId="55110396" w14:textId="77777777" w:rsidTr="00DE6E39">
        <w:trPr>
          <w:jc w:val="center"/>
        </w:trPr>
        <w:tc>
          <w:tcPr>
            <w:tcW w:w="3397" w:type="dxa"/>
          </w:tcPr>
          <w:p w14:paraId="31EB4675"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29FACCBF"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158D97DA"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74073F37"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A59FB" w:rsidRPr="004C36B1" w14:paraId="79BEF578" w14:textId="77777777" w:rsidTr="00DE6E39">
        <w:trPr>
          <w:jc w:val="center"/>
        </w:trPr>
        <w:tc>
          <w:tcPr>
            <w:tcW w:w="3397" w:type="dxa"/>
          </w:tcPr>
          <w:p w14:paraId="08C36CD5"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4C32EAF7"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586CD96D"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2DE0050" w14:textId="77777777"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A59FB" w:rsidRPr="004C36B1" w14:paraId="32DCC4C5" w14:textId="77777777" w:rsidTr="00DE6E39">
        <w:trPr>
          <w:jc w:val="center"/>
        </w:trPr>
        <w:tc>
          <w:tcPr>
            <w:tcW w:w="3397" w:type="dxa"/>
          </w:tcPr>
          <w:p w14:paraId="2DDBF8D4" w14:textId="77777777" w:rsidR="00AA59FB" w:rsidRPr="004C36B1" w:rsidRDefault="00AA59FB"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6AE596C8" w14:textId="77777777" w:rsidR="00AA59FB" w:rsidRPr="004C36B1" w:rsidRDefault="00AA59FB"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14:paraId="04D67896" w14:textId="77777777" w:rsidR="00AA59FB" w:rsidRPr="004C36B1" w:rsidRDefault="00AA59FB"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5A758ED5" w14:textId="77777777" w:rsidR="00AA59FB" w:rsidRDefault="00AA59FB"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59FB" w:rsidRPr="006417D0" w14:paraId="154D2D19" w14:textId="77777777" w:rsidTr="00DE6E39">
        <w:trPr>
          <w:jc w:val="center"/>
        </w:trPr>
        <w:tc>
          <w:tcPr>
            <w:tcW w:w="4531" w:type="dxa"/>
          </w:tcPr>
          <w:p w14:paraId="6AF57657" w14:textId="77777777" w:rsidR="00AA59FB" w:rsidRPr="006417D0" w:rsidRDefault="00AA59FB"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65C9D633" w14:textId="77777777" w:rsidR="00AA59FB" w:rsidRPr="006417D0" w:rsidRDefault="00AA59FB"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40332415"/>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0B2B4044" w14:textId="77777777" w:rsidR="00AA59FB" w:rsidRPr="006417D0" w:rsidRDefault="00AA59FB"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84892436"/>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4CC7DAFE" w14:textId="77777777" w:rsidR="00AA59FB" w:rsidRDefault="00AA59FB" w:rsidP="00847841">
      <w:pPr>
        <w:rPr>
          <w:sz w:val="16"/>
          <w:szCs w:val="16"/>
        </w:rPr>
      </w:pPr>
    </w:p>
    <w:p w14:paraId="2A2923FB" w14:textId="77777777" w:rsidR="00AA4F67" w:rsidRDefault="00AA4F67" w:rsidP="00847841">
      <w:pPr>
        <w:rPr>
          <w:sz w:val="16"/>
          <w:szCs w:val="16"/>
        </w:rPr>
      </w:pPr>
    </w:p>
    <w:p w14:paraId="29255575" w14:textId="5E59CA1D" w:rsidR="006B66CF" w:rsidRDefault="006B66CF" w:rsidP="00847841">
      <w:pPr>
        <w:rPr>
          <w:sz w:val="16"/>
          <w:szCs w:val="16"/>
        </w:rPr>
      </w:pPr>
    </w:p>
    <w:p w14:paraId="35ABB186" w14:textId="16C6263E" w:rsidR="00E70245" w:rsidRDefault="00E70245" w:rsidP="00847841">
      <w:pPr>
        <w:rPr>
          <w:sz w:val="16"/>
          <w:szCs w:val="16"/>
        </w:rPr>
      </w:pPr>
    </w:p>
    <w:p w14:paraId="4AB5D3B7" w14:textId="3C88005A" w:rsidR="00E70245" w:rsidRDefault="00E70245" w:rsidP="00847841">
      <w:pPr>
        <w:rPr>
          <w:sz w:val="16"/>
          <w:szCs w:val="16"/>
        </w:rPr>
      </w:pPr>
    </w:p>
    <w:p w14:paraId="4882539D" w14:textId="4ACE7C7C" w:rsidR="00E70245" w:rsidRDefault="00E70245" w:rsidP="00847841">
      <w:pPr>
        <w:rPr>
          <w:sz w:val="16"/>
          <w:szCs w:val="16"/>
        </w:rPr>
      </w:pPr>
    </w:p>
    <w:p w14:paraId="6E8A81B4" w14:textId="529EBC5E" w:rsidR="00E70245" w:rsidRDefault="00E70245" w:rsidP="00847841">
      <w:pPr>
        <w:rPr>
          <w:sz w:val="16"/>
          <w:szCs w:val="16"/>
        </w:rPr>
      </w:pPr>
    </w:p>
    <w:p w14:paraId="2EAD443B" w14:textId="481F5C5B" w:rsidR="00E70245" w:rsidRDefault="00E70245" w:rsidP="00847841">
      <w:pPr>
        <w:rPr>
          <w:sz w:val="16"/>
          <w:szCs w:val="16"/>
        </w:rPr>
      </w:pPr>
    </w:p>
    <w:p w14:paraId="7626EF7D" w14:textId="4EBE85D8" w:rsidR="00E70245" w:rsidRDefault="00E70245" w:rsidP="00847841">
      <w:pPr>
        <w:rPr>
          <w:sz w:val="16"/>
          <w:szCs w:val="16"/>
        </w:rPr>
      </w:pPr>
    </w:p>
    <w:p w14:paraId="7E219DFC" w14:textId="6AB6C9AD" w:rsidR="00E70245" w:rsidRDefault="00E70245" w:rsidP="00847841">
      <w:pPr>
        <w:rPr>
          <w:sz w:val="16"/>
          <w:szCs w:val="16"/>
        </w:rPr>
      </w:pPr>
    </w:p>
    <w:p w14:paraId="0163D8E1" w14:textId="6E83D9D8" w:rsidR="00E70245" w:rsidRDefault="00E70245" w:rsidP="00847841">
      <w:pPr>
        <w:rPr>
          <w:sz w:val="16"/>
          <w:szCs w:val="16"/>
        </w:rPr>
      </w:pPr>
    </w:p>
    <w:p w14:paraId="534936D2" w14:textId="3AC8E557" w:rsidR="00E70245" w:rsidRDefault="00E70245" w:rsidP="00847841">
      <w:pPr>
        <w:rPr>
          <w:sz w:val="16"/>
          <w:szCs w:val="16"/>
        </w:rPr>
      </w:pPr>
    </w:p>
    <w:p w14:paraId="48130648" w14:textId="1CE4E388" w:rsidR="00E70245" w:rsidRDefault="00E70245" w:rsidP="00847841">
      <w:pPr>
        <w:rPr>
          <w:sz w:val="16"/>
          <w:szCs w:val="16"/>
        </w:rPr>
      </w:pPr>
    </w:p>
    <w:p w14:paraId="39A62D6F" w14:textId="0FBF1145" w:rsidR="00E70245" w:rsidRDefault="00E70245" w:rsidP="00847841">
      <w:pPr>
        <w:rPr>
          <w:sz w:val="16"/>
          <w:szCs w:val="16"/>
        </w:rPr>
      </w:pPr>
    </w:p>
    <w:p w14:paraId="30063C44" w14:textId="77777777" w:rsidR="004E594F" w:rsidRDefault="004E594F" w:rsidP="00847841">
      <w:pPr>
        <w:rPr>
          <w:sz w:val="16"/>
          <w:szCs w:val="16"/>
        </w:rPr>
      </w:pPr>
    </w:p>
    <w:p w14:paraId="648961F6" w14:textId="77777777" w:rsidR="008412BA" w:rsidRPr="004E594F" w:rsidRDefault="008412BA"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AA4F67" w:rsidRPr="005E5E8D" w14:paraId="68CD2B6F" w14:textId="77777777" w:rsidTr="00E71423">
        <w:trPr>
          <w:jc w:val="center"/>
        </w:trPr>
        <w:tc>
          <w:tcPr>
            <w:tcW w:w="7230" w:type="dxa"/>
            <w:gridSpan w:val="3"/>
            <w:shd w:val="pct20" w:color="auto" w:fill="auto"/>
          </w:tcPr>
          <w:p w14:paraId="40B7B907" w14:textId="77777777"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6342274B" w14:textId="77777777" w:rsidR="00AA4F67" w:rsidRPr="005E5E8D" w:rsidRDefault="00AA4F67"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7BEA5BB5" w14:textId="77777777" w:rsidR="00AA4F67"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3.3</w:t>
            </w:r>
          </w:p>
        </w:tc>
      </w:tr>
      <w:tr w:rsidR="00AA4F67" w:rsidRPr="005E5E8D" w14:paraId="43CAD4DB" w14:textId="77777777" w:rsidTr="00E71423">
        <w:tblPrEx>
          <w:shd w:val="clear" w:color="auto" w:fill="auto"/>
        </w:tblPrEx>
        <w:trPr>
          <w:jc w:val="center"/>
        </w:trPr>
        <w:tc>
          <w:tcPr>
            <w:tcW w:w="2773" w:type="dxa"/>
          </w:tcPr>
          <w:p w14:paraId="220824C2" w14:textId="77777777"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2D76DB61" w14:textId="77777777" w:rsidR="00AA4F67" w:rsidRPr="0080054C" w:rsidRDefault="0080054C" w:rsidP="0080054C">
            <w:pPr>
              <w:pStyle w:val="Text"/>
              <w:spacing w:before="60" w:after="60" w:line="240" w:lineRule="auto"/>
              <w:jc w:val="left"/>
              <w:rPr>
                <w:rFonts w:cs="Arial"/>
                <w:sz w:val="20"/>
              </w:rPr>
            </w:pPr>
            <w:r w:rsidRPr="0080054C">
              <w:rPr>
                <w:rFonts w:ascii="Arial" w:hAnsi="Arial" w:cs="Arial"/>
                <w:sz w:val="20"/>
                <w:szCs w:val="20"/>
              </w:rPr>
              <w:t>Extruderanlage – Sicherheitsfunktionen</w:t>
            </w:r>
          </w:p>
        </w:tc>
      </w:tr>
      <w:tr w:rsidR="00AA4F67" w:rsidRPr="005E5E8D" w14:paraId="33E1E31E" w14:textId="77777777" w:rsidTr="00E71423">
        <w:tblPrEx>
          <w:shd w:val="clear" w:color="auto" w:fill="auto"/>
        </w:tblPrEx>
        <w:trPr>
          <w:jc w:val="center"/>
        </w:trPr>
        <w:tc>
          <w:tcPr>
            <w:tcW w:w="2773" w:type="dxa"/>
          </w:tcPr>
          <w:p w14:paraId="5754AD60" w14:textId="77777777"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668C1137" w14:textId="77777777" w:rsidR="00AA4F67" w:rsidRPr="005E5E8D"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Gefährdung durch Ausfall der Sicherheitsfunktion</w:t>
            </w:r>
          </w:p>
        </w:tc>
        <w:tc>
          <w:tcPr>
            <w:tcW w:w="4311" w:type="dxa"/>
            <w:gridSpan w:val="3"/>
            <w:vMerge w:val="restart"/>
            <w:vAlign w:val="center"/>
          </w:tcPr>
          <w:p w14:paraId="267D66EA" w14:textId="77777777" w:rsidR="00AA4F67" w:rsidRPr="005E5E8D" w:rsidRDefault="00C92AE8" w:rsidP="0050341C">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1CD022E7" wp14:editId="20482C81">
                  <wp:extent cx="1909550" cy="1483941"/>
                  <wp:effectExtent l="0" t="0" r="0" b="254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09550" cy="1483941"/>
                          </a:xfrm>
                          <a:prstGeom prst="rect">
                            <a:avLst/>
                          </a:prstGeom>
                        </pic:spPr>
                      </pic:pic>
                    </a:graphicData>
                  </a:graphic>
                </wp:inline>
              </w:drawing>
            </w:r>
          </w:p>
        </w:tc>
      </w:tr>
      <w:tr w:rsidR="00E71423" w:rsidRPr="005E5E8D" w14:paraId="603055CE" w14:textId="77777777" w:rsidTr="00E71423">
        <w:tblPrEx>
          <w:shd w:val="clear" w:color="auto" w:fill="auto"/>
        </w:tblPrEx>
        <w:trPr>
          <w:jc w:val="center"/>
        </w:trPr>
        <w:tc>
          <w:tcPr>
            <w:tcW w:w="2773" w:type="dxa"/>
          </w:tcPr>
          <w:p w14:paraId="7BD2D401" w14:textId="77777777"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621C2FF5" w14:textId="77777777"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Inbetriebnahme, Normalbetrieb,</w:t>
            </w:r>
          </w:p>
          <w:p w14:paraId="6E68C51C" w14:textId="77777777"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Reparatur / Instandsetzung,</w:t>
            </w:r>
          </w:p>
          <w:p w14:paraId="445EADB8" w14:textId="77777777"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Instandhaltung, Reinigung,</w:t>
            </w:r>
          </w:p>
          <w:p w14:paraId="7F3B5111" w14:textId="77777777"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 xml:space="preserve">Fehlersuche und - </w:t>
            </w:r>
            <w:proofErr w:type="spellStart"/>
            <w:r w:rsidRPr="00E71423">
              <w:rPr>
                <w:rFonts w:ascii="Arial" w:hAnsi="Arial" w:cs="Arial"/>
                <w:sz w:val="20"/>
                <w:szCs w:val="20"/>
              </w:rPr>
              <w:t>beseitigung</w:t>
            </w:r>
            <w:proofErr w:type="spellEnd"/>
          </w:p>
        </w:tc>
        <w:tc>
          <w:tcPr>
            <w:tcW w:w="4311" w:type="dxa"/>
            <w:gridSpan w:val="3"/>
            <w:vMerge/>
          </w:tcPr>
          <w:p w14:paraId="21A20897" w14:textId="77777777" w:rsidR="00E71423" w:rsidRPr="005E5E8D" w:rsidRDefault="00E71423" w:rsidP="00E71423">
            <w:pPr>
              <w:pStyle w:val="Text"/>
              <w:spacing w:before="60" w:after="60" w:line="240" w:lineRule="auto"/>
              <w:rPr>
                <w:rFonts w:ascii="Arial" w:hAnsi="Arial" w:cs="Arial"/>
                <w:sz w:val="20"/>
                <w:szCs w:val="20"/>
              </w:rPr>
            </w:pPr>
          </w:p>
        </w:tc>
      </w:tr>
      <w:tr w:rsidR="00E71423" w:rsidRPr="005E5E8D" w14:paraId="0AB9CC8E" w14:textId="77777777" w:rsidTr="00E71423">
        <w:tblPrEx>
          <w:shd w:val="clear" w:color="auto" w:fill="auto"/>
        </w:tblPrEx>
        <w:trPr>
          <w:jc w:val="center"/>
        </w:trPr>
        <w:tc>
          <w:tcPr>
            <w:tcW w:w="2773" w:type="dxa"/>
          </w:tcPr>
          <w:p w14:paraId="3958AE95" w14:textId="77777777"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1A2E4F71" w14:textId="77777777" w:rsidR="00E71423" w:rsidRPr="005E5E8D" w:rsidRDefault="00E71423" w:rsidP="00E71423">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7DAA5633" w14:textId="77777777" w:rsidR="00E71423" w:rsidRPr="005E5E8D" w:rsidRDefault="00E71423" w:rsidP="00E71423">
            <w:pPr>
              <w:pStyle w:val="Text"/>
              <w:spacing w:before="60" w:after="60" w:line="240" w:lineRule="auto"/>
              <w:rPr>
                <w:rFonts w:ascii="Arial" w:hAnsi="Arial" w:cs="Arial"/>
                <w:sz w:val="20"/>
                <w:szCs w:val="20"/>
              </w:rPr>
            </w:pPr>
          </w:p>
        </w:tc>
      </w:tr>
      <w:tr w:rsidR="00E71423" w:rsidRPr="005E5E8D" w14:paraId="4282F159" w14:textId="77777777" w:rsidTr="00E71423">
        <w:tblPrEx>
          <w:shd w:val="clear" w:color="auto" w:fill="auto"/>
        </w:tblPrEx>
        <w:trPr>
          <w:jc w:val="center"/>
        </w:trPr>
        <w:tc>
          <w:tcPr>
            <w:tcW w:w="2773" w:type="dxa"/>
          </w:tcPr>
          <w:p w14:paraId="14E917F7" w14:textId="77777777"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4D4910EF" w14:textId="77777777" w:rsidR="00E71423" w:rsidRPr="005E5E8D" w:rsidRDefault="00E71423" w:rsidP="00E71423">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14:paraId="071B6F21" w14:textId="77777777" w:rsidR="00E71423" w:rsidRPr="005E5E8D" w:rsidRDefault="00E71423" w:rsidP="00E71423">
            <w:pPr>
              <w:pStyle w:val="Text"/>
              <w:spacing w:before="60" w:after="60" w:line="240" w:lineRule="auto"/>
              <w:rPr>
                <w:rFonts w:ascii="Arial" w:hAnsi="Arial" w:cs="Arial"/>
                <w:sz w:val="20"/>
                <w:szCs w:val="20"/>
              </w:rPr>
            </w:pPr>
          </w:p>
        </w:tc>
      </w:tr>
      <w:tr w:rsidR="00E71423" w:rsidRPr="005E5E8D" w14:paraId="1BE91CCC" w14:textId="77777777" w:rsidTr="00E71423">
        <w:tblPrEx>
          <w:shd w:val="clear" w:color="auto" w:fill="auto"/>
        </w:tblPrEx>
        <w:trPr>
          <w:jc w:val="center"/>
        </w:trPr>
        <w:tc>
          <w:tcPr>
            <w:tcW w:w="2773" w:type="dxa"/>
          </w:tcPr>
          <w:p w14:paraId="3471AB30" w14:textId="77777777"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07C131B3" w14:textId="77777777" w:rsidR="00E71423" w:rsidRPr="0012106E"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Gefährdungsereignisse durch ungenügende Auswahl von Teilen von Sicherheits</w:t>
            </w:r>
            <w:r>
              <w:rPr>
                <w:rFonts w:ascii="Arial" w:hAnsi="Arial" w:cs="Arial"/>
                <w:sz w:val="20"/>
                <w:szCs w:val="20"/>
              </w:rPr>
              <w:t>-</w:t>
            </w:r>
            <w:r w:rsidRPr="00E71423">
              <w:rPr>
                <w:rFonts w:ascii="Arial" w:hAnsi="Arial" w:cs="Arial"/>
                <w:sz w:val="20"/>
                <w:szCs w:val="20"/>
              </w:rPr>
              <w:t>funktionen</w:t>
            </w:r>
          </w:p>
        </w:tc>
        <w:tc>
          <w:tcPr>
            <w:tcW w:w="4311" w:type="dxa"/>
            <w:gridSpan w:val="3"/>
            <w:vMerge/>
          </w:tcPr>
          <w:p w14:paraId="199C4AAA" w14:textId="77777777" w:rsidR="00E71423" w:rsidRPr="005E5E8D" w:rsidRDefault="00E71423" w:rsidP="00E71423">
            <w:pPr>
              <w:pStyle w:val="Text"/>
              <w:spacing w:before="60" w:after="60" w:line="240" w:lineRule="auto"/>
              <w:rPr>
                <w:rFonts w:ascii="Arial" w:hAnsi="Arial" w:cs="Arial"/>
                <w:sz w:val="20"/>
                <w:szCs w:val="20"/>
              </w:rPr>
            </w:pPr>
          </w:p>
        </w:tc>
      </w:tr>
      <w:tr w:rsidR="00E71423" w:rsidRPr="005E5E8D" w14:paraId="290A1C79" w14:textId="77777777" w:rsidTr="00E71423">
        <w:tblPrEx>
          <w:shd w:val="clear" w:color="auto" w:fill="auto"/>
        </w:tblPrEx>
        <w:trPr>
          <w:jc w:val="center"/>
        </w:trPr>
        <w:tc>
          <w:tcPr>
            <w:tcW w:w="2773" w:type="dxa"/>
          </w:tcPr>
          <w:p w14:paraId="59028B0F" w14:textId="77777777"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519DAD31" w14:textId="77777777" w:rsidR="00E71423" w:rsidRPr="005E5E8D" w:rsidRDefault="00E71423" w:rsidP="00E71423">
            <w:pPr>
              <w:pStyle w:val="Text"/>
              <w:spacing w:before="60" w:after="60" w:line="240" w:lineRule="auto"/>
              <w:rPr>
                <w:rFonts w:ascii="Arial" w:hAnsi="Arial" w:cs="Arial"/>
                <w:sz w:val="20"/>
                <w:szCs w:val="20"/>
              </w:rPr>
            </w:pPr>
            <w:r>
              <w:rPr>
                <w:rFonts w:ascii="Arial" w:hAnsi="Arial" w:cs="Arial"/>
                <w:sz w:val="20"/>
                <w:szCs w:val="20"/>
              </w:rPr>
              <w:t xml:space="preserve">Gefährdungen durch </w:t>
            </w:r>
            <w:r w:rsidR="00B05DE3">
              <w:rPr>
                <w:rFonts w:ascii="Arial" w:hAnsi="Arial" w:cs="Arial"/>
                <w:sz w:val="20"/>
                <w:szCs w:val="20"/>
              </w:rPr>
              <w:t>ungenügende Auswahl von Teilen von Sicherheits</w:t>
            </w:r>
            <w:r w:rsidR="00931B15">
              <w:rPr>
                <w:rFonts w:ascii="Arial" w:hAnsi="Arial" w:cs="Arial"/>
                <w:sz w:val="20"/>
                <w:szCs w:val="20"/>
              </w:rPr>
              <w:t>-</w:t>
            </w:r>
            <w:r w:rsidR="00B05DE3">
              <w:rPr>
                <w:rFonts w:ascii="Arial" w:hAnsi="Arial" w:cs="Arial"/>
                <w:sz w:val="20"/>
                <w:szCs w:val="20"/>
              </w:rPr>
              <w:t>funktionen</w:t>
            </w:r>
            <w:r w:rsidR="0080054C">
              <w:rPr>
                <w:rFonts w:ascii="Arial" w:hAnsi="Arial" w:cs="Arial"/>
                <w:sz w:val="20"/>
                <w:szCs w:val="20"/>
              </w:rPr>
              <w:t>.</w:t>
            </w:r>
          </w:p>
        </w:tc>
      </w:tr>
    </w:tbl>
    <w:p w14:paraId="03F32879" w14:textId="77777777" w:rsidR="00AA4F67" w:rsidRDefault="00AA4F67"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A4F67" w:rsidRPr="0086709F" w14:paraId="01CE2111" w14:textId="77777777" w:rsidTr="0050341C">
        <w:trPr>
          <w:jc w:val="center"/>
        </w:trPr>
        <w:tc>
          <w:tcPr>
            <w:tcW w:w="9351" w:type="dxa"/>
            <w:gridSpan w:val="4"/>
            <w:shd w:val="pct20" w:color="auto" w:fill="auto"/>
          </w:tcPr>
          <w:p w14:paraId="22646D9F"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A4F67" w:rsidRPr="0086709F" w14:paraId="2A2875F5" w14:textId="77777777" w:rsidTr="0050341C">
        <w:trPr>
          <w:jc w:val="center"/>
        </w:trPr>
        <w:tc>
          <w:tcPr>
            <w:tcW w:w="3397" w:type="dxa"/>
          </w:tcPr>
          <w:p w14:paraId="5BD73468"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6A027291"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AF20E06"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3310E4DB"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A4F67" w:rsidRPr="0086709F" w14:paraId="6BAE4A43" w14:textId="77777777" w:rsidTr="0050341C">
        <w:trPr>
          <w:jc w:val="center"/>
        </w:trPr>
        <w:tc>
          <w:tcPr>
            <w:tcW w:w="3397" w:type="dxa"/>
          </w:tcPr>
          <w:p w14:paraId="6D420E05"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1A20C3BD"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601EF1E" w14:textId="77777777"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433F3A59" w14:textId="77777777" w:rsidR="00AA4F67" w:rsidRPr="0086709F" w:rsidRDefault="00AA4F67" w:rsidP="0050341C">
            <w:pPr>
              <w:pStyle w:val="Text"/>
              <w:spacing w:before="60" w:after="60" w:line="240" w:lineRule="auto"/>
              <w:jc w:val="left"/>
              <w:rPr>
                <w:rFonts w:ascii="Arial" w:hAnsi="Arial" w:cs="Arial"/>
                <w:sz w:val="20"/>
                <w:szCs w:val="20"/>
              </w:rPr>
            </w:pPr>
            <w:r>
              <w:rPr>
                <w:rFonts w:ascii="Arial" w:hAnsi="Arial" w:cs="Arial"/>
                <w:sz w:val="20"/>
                <w:szCs w:val="20"/>
              </w:rPr>
              <w:t>4</w:t>
            </w:r>
          </w:p>
        </w:tc>
      </w:tr>
      <w:tr w:rsidR="00AA4F67" w:rsidRPr="0086709F" w14:paraId="4A1FB841" w14:textId="77777777" w:rsidTr="0050341C">
        <w:trPr>
          <w:jc w:val="center"/>
        </w:trPr>
        <w:tc>
          <w:tcPr>
            <w:tcW w:w="3397" w:type="dxa"/>
          </w:tcPr>
          <w:p w14:paraId="1863D5B1" w14:textId="77777777" w:rsidR="00AA4F67" w:rsidRPr="0086709F" w:rsidRDefault="00AA4F67"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4909A9C3" w14:textId="77777777" w:rsidR="00AA4F67" w:rsidRPr="0093691E" w:rsidRDefault="00AA4F67" w:rsidP="0050341C">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Pr="002B0CEE">
              <w:rPr>
                <w:rFonts w:ascii="Arial" w:hAnsi="Arial" w:cs="Arial"/>
                <w:noProof/>
                <w:sz w:val="20"/>
                <w:szCs w:val="20"/>
              </w:rPr>
              <w:t>625</w:t>
            </w:r>
            <w:r w:rsidRPr="002B0CEE">
              <w:rPr>
                <w:rFonts w:cs="Arial"/>
                <w:sz w:val="20"/>
                <w:szCs w:val="20"/>
              </w:rPr>
              <w:fldChar w:fldCharType="end"/>
            </w:r>
          </w:p>
        </w:tc>
        <w:tc>
          <w:tcPr>
            <w:tcW w:w="4961" w:type="dxa"/>
            <w:gridSpan w:val="2"/>
          </w:tcPr>
          <w:p w14:paraId="12C27C1A" w14:textId="77777777" w:rsidR="00AA4F67" w:rsidRPr="0086709F" w:rsidRDefault="00AA4F67"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3DEC620A" w14:textId="64CF57B7" w:rsidR="00AA4F67" w:rsidRDefault="00AA4F67" w:rsidP="00847841">
      <w:pPr>
        <w:rPr>
          <w:sz w:val="16"/>
          <w:szCs w:val="16"/>
        </w:rPr>
      </w:pPr>
    </w:p>
    <w:p w14:paraId="016502F7" w14:textId="1B2F7E65" w:rsidR="00E168A9" w:rsidRDefault="00E168A9" w:rsidP="00847841">
      <w:pPr>
        <w:rPr>
          <w:sz w:val="16"/>
          <w:szCs w:val="16"/>
        </w:rPr>
      </w:pPr>
    </w:p>
    <w:p w14:paraId="0810B92B" w14:textId="049C68C0" w:rsidR="00E168A9" w:rsidRDefault="00E168A9" w:rsidP="00847841">
      <w:pPr>
        <w:rPr>
          <w:sz w:val="16"/>
          <w:szCs w:val="16"/>
        </w:rPr>
      </w:pPr>
    </w:p>
    <w:p w14:paraId="7F6B3978" w14:textId="4F889D20" w:rsidR="00E168A9" w:rsidRDefault="00E168A9" w:rsidP="00847841">
      <w:pPr>
        <w:rPr>
          <w:sz w:val="16"/>
          <w:szCs w:val="16"/>
        </w:rPr>
      </w:pPr>
    </w:p>
    <w:p w14:paraId="4700C5D7" w14:textId="03B2B48F" w:rsidR="00E168A9" w:rsidRDefault="00E168A9" w:rsidP="00847841">
      <w:pPr>
        <w:rPr>
          <w:sz w:val="16"/>
          <w:szCs w:val="16"/>
        </w:rPr>
      </w:pPr>
    </w:p>
    <w:p w14:paraId="21C1F20F" w14:textId="1BDEC777" w:rsidR="00E168A9" w:rsidRDefault="00E168A9" w:rsidP="00847841">
      <w:pPr>
        <w:rPr>
          <w:sz w:val="16"/>
          <w:szCs w:val="16"/>
        </w:rPr>
      </w:pPr>
    </w:p>
    <w:p w14:paraId="4C96DEB8" w14:textId="52EB256A" w:rsidR="008412BA" w:rsidRDefault="008412BA" w:rsidP="00847841">
      <w:pPr>
        <w:rPr>
          <w:sz w:val="16"/>
          <w:szCs w:val="16"/>
        </w:rPr>
      </w:pPr>
    </w:p>
    <w:p w14:paraId="220734EB" w14:textId="0985D3F2" w:rsidR="008412BA" w:rsidRDefault="008412BA" w:rsidP="00847841">
      <w:pPr>
        <w:rPr>
          <w:sz w:val="16"/>
          <w:szCs w:val="16"/>
        </w:rPr>
      </w:pPr>
    </w:p>
    <w:p w14:paraId="6E20A3B5" w14:textId="75354AD1" w:rsidR="008412BA" w:rsidRDefault="008412BA" w:rsidP="00847841">
      <w:pPr>
        <w:rPr>
          <w:sz w:val="16"/>
          <w:szCs w:val="16"/>
        </w:rPr>
      </w:pPr>
    </w:p>
    <w:p w14:paraId="18841BB4" w14:textId="6EC840D0" w:rsidR="008412BA" w:rsidRDefault="008412BA" w:rsidP="00847841">
      <w:pPr>
        <w:rPr>
          <w:sz w:val="16"/>
          <w:szCs w:val="16"/>
        </w:rPr>
      </w:pPr>
    </w:p>
    <w:p w14:paraId="136B5584" w14:textId="17BC5670" w:rsidR="00535BBC" w:rsidRDefault="00535BBC" w:rsidP="00847841">
      <w:pPr>
        <w:rPr>
          <w:sz w:val="16"/>
          <w:szCs w:val="16"/>
        </w:rPr>
      </w:pPr>
    </w:p>
    <w:p w14:paraId="2F4CC3FB" w14:textId="77777777" w:rsidR="00535BBC" w:rsidRDefault="00535BBC" w:rsidP="00847841">
      <w:pPr>
        <w:rPr>
          <w:sz w:val="16"/>
          <w:szCs w:val="16"/>
        </w:rPr>
      </w:pPr>
    </w:p>
    <w:p w14:paraId="4C14DF4C" w14:textId="2A86E4B9" w:rsidR="008412BA" w:rsidRDefault="008412BA" w:rsidP="00847841">
      <w:pPr>
        <w:rPr>
          <w:sz w:val="16"/>
          <w:szCs w:val="16"/>
        </w:rPr>
      </w:pPr>
    </w:p>
    <w:p w14:paraId="14014CF9" w14:textId="77777777" w:rsidR="004E594F" w:rsidRDefault="004E594F" w:rsidP="00847841">
      <w:pPr>
        <w:rPr>
          <w:sz w:val="16"/>
          <w:szCs w:val="16"/>
        </w:rPr>
      </w:pPr>
    </w:p>
    <w:p w14:paraId="0FC24891" w14:textId="2B668A8A" w:rsidR="00E168A9" w:rsidRPr="004E594F" w:rsidRDefault="00E168A9"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A1C46" w:rsidRPr="00542A3C" w14:paraId="411DF492" w14:textId="77777777" w:rsidTr="0050341C">
        <w:trPr>
          <w:jc w:val="center"/>
        </w:trPr>
        <w:tc>
          <w:tcPr>
            <w:tcW w:w="7366" w:type="dxa"/>
            <w:shd w:val="pct20" w:color="auto" w:fill="auto"/>
          </w:tcPr>
          <w:p w14:paraId="3079FDF7" w14:textId="77777777"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5310A886" w14:textId="41CFE210"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AA4F67" w:rsidRPr="00542A3C" w14:paraId="04232625" w14:textId="77777777" w:rsidTr="0050341C">
        <w:trPr>
          <w:jc w:val="center"/>
        </w:trPr>
        <w:tc>
          <w:tcPr>
            <w:tcW w:w="7366" w:type="dxa"/>
          </w:tcPr>
          <w:p w14:paraId="353C615A" w14:textId="77777777"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686F8B24" w14:textId="2A925CB5" w:rsidR="003E362B" w:rsidRPr="00542A3C" w:rsidRDefault="003E362B" w:rsidP="003E362B">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sidR="00F12E28">
              <w:rPr>
                <w:rFonts w:ascii="Arial" w:hAnsi="Arial" w:cs="Arial"/>
                <w:sz w:val="20"/>
                <w:szCs w:val="20"/>
              </w:rPr>
              <w:t xml:space="preserve"> gemäß EN ISO 12</w:t>
            </w:r>
            <w:r w:rsidR="00E915B2">
              <w:rPr>
                <w:rFonts w:ascii="Arial" w:hAnsi="Arial" w:cs="Arial"/>
                <w:sz w:val="20"/>
                <w:szCs w:val="20"/>
              </w:rPr>
              <w:t>1</w:t>
            </w:r>
            <w:r w:rsidR="00F12E28">
              <w:rPr>
                <w:rFonts w:ascii="Arial" w:hAnsi="Arial" w:cs="Arial"/>
                <w:sz w:val="20"/>
                <w:szCs w:val="20"/>
              </w:rPr>
              <w:t>00</w:t>
            </w:r>
            <w:r w:rsidR="00E70245">
              <w:rPr>
                <w:rFonts w:ascii="Arial" w:hAnsi="Arial" w:cs="Arial"/>
                <w:sz w:val="20"/>
                <w:szCs w:val="20"/>
              </w:rPr>
              <w:t>.</w:t>
            </w:r>
          </w:p>
          <w:p w14:paraId="1A39CEEE" w14:textId="5C26298A" w:rsidR="00AA4F67" w:rsidRDefault="003E362B" w:rsidP="0050341C">
            <w:pPr>
              <w:pStyle w:val="Text"/>
              <w:spacing w:before="60" w:after="60" w:line="240" w:lineRule="auto"/>
              <w:jc w:val="left"/>
              <w:rPr>
                <w:rFonts w:ascii="Arial" w:hAnsi="Arial" w:cs="Arial"/>
                <w:sz w:val="20"/>
                <w:szCs w:val="20"/>
              </w:rPr>
            </w:pPr>
            <w:r>
              <w:rPr>
                <w:rFonts w:ascii="Arial" w:hAnsi="Arial" w:cs="Arial"/>
                <w:sz w:val="20"/>
                <w:szCs w:val="20"/>
              </w:rPr>
              <w:t xml:space="preserve">Gewährleistung der </w:t>
            </w:r>
            <w:r w:rsidR="00B13689">
              <w:rPr>
                <w:rFonts w:ascii="Arial" w:hAnsi="Arial" w:cs="Arial"/>
                <w:sz w:val="20"/>
                <w:szCs w:val="20"/>
              </w:rPr>
              <w:t>Aufrechterhaltung der Sicherheitsfunktion</w:t>
            </w:r>
            <w:r w:rsidR="007F7522">
              <w:rPr>
                <w:rFonts w:ascii="Arial" w:hAnsi="Arial" w:cs="Arial"/>
                <w:sz w:val="20"/>
                <w:szCs w:val="20"/>
              </w:rPr>
              <w:t xml:space="preserve"> für die sichere Anwendung der Maschine</w:t>
            </w:r>
            <w:r w:rsidR="006C4748">
              <w:rPr>
                <w:rFonts w:ascii="Arial" w:hAnsi="Arial" w:cs="Arial"/>
                <w:sz w:val="20"/>
                <w:szCs w:val="20"/>
              </w:rPr>
              <w:t>.</w:t>
            </w:r>
          </w:p>
          <w:p w14:paraId="36C434B0" w14:textId="2518A4A6" w:rsidR="00C74177" w:rsidRDefault="00C74177" w:rsidP="0050341C">
            <w:pPr>
              <w:pStyle w:val="Text"/>
              <w:spacing w:before="60" w:after="60" w:line="240" w:lineRule="auto"/>
              <w:jc w:val="left"/>
              <w:rPr>
                <w:rFonts w:ascii="Arial" w:hAnsi="Arial" w:cs="Arial"/>
                <w:sz w:val="20"/>
                <w:szCs w:val="20"/>
              </w:rPr>
            </w:pPr>
          </w:p>
          <w:p w14:paraId="4174903F" w14:textId="7DFC6F9E" w:rsidR="00E70245" w:rsidRDefault="00E70245" w:rsidP="0050341C">
            <w:pPr>
              <w:pStyle w:val="Text"/>
              <w:spacing w:before="60" w:after="60" w:line="240" w:lineRule="auto"/>
              <w:jc w:val="left"/>
              <w:rPr>
                <w:rFonts w:ascii="Arial" w:hAnsi="Arial" w:cs="Arial"/>
                <w:sz w:val="20"/>
                <w:szCs w:val="20"/>
              </w:rPr>
            </w:pPr>
            <w:r>
              <w:rPr>
                <w:rFonts w:ascii="Arial" w:hAnsi="Arial" w:cs="Arial"/>
                <w:sz w:val="20"/>
                <w:szCs w:val="20"/>
              </w:rPr>
              <w:t>Folgende Lösungen sind gemäß EN ISO 12100 anwendbar:</w:t>
            </w:r>
          </w:p>
          <w:p w14:paraId="6F09A737" w14:textId="59CB0614" w:rsidR="00077DD9" w:rsidRPr="00E70245" w:rsidRDefault="00C74177" w:rsidP="00437B50">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Verwendung zuverlässiger Bauteile, welche innerhalb der bestimmungsgemäßen Verwendung sämtliche Störungen und Beanspruchungen aushalten.</w:t>
            </w:r>
          </w:p>
          <w:p w14:paraId="4356171E" w14:textId="6B87474A" w:rsidR="00E70245" w:rsidRPr="00E70245" w:rsidRDefault="00E70245" w:rsidP="00F60D71">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Anwendung von Bauteilen mit „spezifiziertem Ausfallverhalten“</w:t>
            </w:r>
          </w:p>
          <w:p w14:paraId="3848A700" w14:textId="1A05524C" w:rsidR="00077DD9" w:rsidRPr="00E70245" w:rsidRDefault="00077DD9" w:rsidP="001B3D0B">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Aufrechterhaltung der Sicherheitsfunktionen durch Redundanz von Bauteilen</w:t>
            </w:r>
            <w:r w:rsidR="00E70245" w:rsidRPr="00E70245">
              <w:rPr>
                <w:rFonts w:ascii="Arial" w:hAnsi="Arial" w:cs="Arial"/>
                <w:sz w:val="20"/>
                <w:szCs w:val="20"/>
              </w:rPr>
              <w:t>.</w:t>
            </w:r>
            <w:r w:rsidR="00E70245">
              <w:rPr>
                <w:rFonts w:ascii="Arial" w:hAnsi="Arial" w:cs="Arial"/>
                <w:sz w:val="20"/>
                <w:szCs w:val="20"/>
              </w:rPr>
              <w:t xml:space="preserve"> </w:t>
            </w:r>
            <w:r w:rsidRPr="00E70245">
              <w:rPr>
                <w:rFonts w:ascii="Arial" w:hAnsi="Arial" w:cs="Arial"/>
                <w:sz w:val="20"/>
                <w:szCs w:val="20"/>
              </w:rPr>
              <w:t>Selbstüberwachung eines Bauteils zur Sicherstellung der Einleitung der Maßnahme</w:t>
            </w:r>
            <w:r w:rsidR="00E70245" w:rsidRPr="00E70245">
              <w:rPr>
                <w:rFonts w:ascii="Arial" w:hAnsi="Arial" w:cs="Arial"/>
                <w:sz w:val="20"/>
                <w:szCs w:val="20"/>
              </w:rPr>
              <w:t xml:space="preserve">. </w:t>
            </w:r>
            <w:r w:rsidRPr="00E70245">
              <w:rPr>
                <w:rFonts w:ascii="Arial" w:hAnsi="Arial" w:cs="Arial"/>
                <w:sz w:val="20"/>
                <w:szCs w:val="20"/>
              </w:rPr>
              <w:t>Fehler gemeinsamer Ursache müssen bei Redundanz berücksichtigt werden</w:t>
            </w:r>
            <w:r w:rsidR="006C4748" w:rsidRPr="00E70245">
              <w:rPr>
                <w:rFonts w:ascii="Arial" w:hAnsi="Arial" w:cs="Arial"/>
                <w:sz w:val="20"/>
                <w:szCs w:val="20"/>
              </w:rPr>
              <w:t>.</w:t>
            </w:r>
          </w:p>
          <w:p w14:paraId="563B7028" w14:textId="77777777" w:rsidR="003E362B" w:rsidRPr="00542A3C" w:rsidRDefault="003E362B" w:rsidP="0050341C">
            <w:pPr>
              <w:pStyle w:val="Text"/>
              <w:spacing w:before="60" w:after="60" w:line="240" w:lineRule="auto"/>
              <w:jc w:val="left"/>
              <w:rPr>
                <w:rFonts w:ascii="Arial" w:hAnsi="Arial" w:cs="Arial"/>
                <w:sz w:val="20"/>
                <w:szCs w:val="20"/>
              </w:rPr>
            </w:pPr>
          </w:p>
          <w:p w14:paraId="414AA179" w14:textId="77777777"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67216ADB" w14:textId="77777777" w:rsidR="00AA4F67" w:rsidRDefault="00AA4F67" w:rsidP="0050341C">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sidR="00077DD9">
              <w:rPr>
                <w:rFonts w:ascii="Arial" w:hAnsi="Arial" w:cs="Arial"/>
                <w:sz w:val="20"/>
                <w:szCs w:val="20"/>
              </w:rPr>
              <w:t>13849-1</w:t>
            </w:r>
            <w:r w:rsidRPr="00542A3C">
              <w:rPr>
                <w:rFonts w:ascii="Arial" w:hAnsi="Arial" w:cs="Arial"/>
                <w:sz w:val="20"/>
                <w:szCs w:val="20"/>
              </w:rPr>
              <w:t xml:space="preserve"> sind anzuwenden.</w:t>
            </w:r>
          </w:p>
          <w:p w14:paraId="080D53D7" w14:textId="77777777" w:rsidR="00AA4F67" w:rsidRDefault="00AA4F67" w:rsidP="0050341C">
            <w:pPr>
              <w:pStyle w:val="Text"/>
              <w:spacing w:before="60" w:after="60" w:line="240" w:lineRule="auto"/>
              <w:jc w:val="left"/>
              <w:rPr>
                <w:rFonts w:ascii="Arial" w:hAnsi="Arial" w:cs="Arial"/>
                <w:sz w:val="20"/>
                <w:szCs w:val="20"/>
              </w:rPr>
            </w:pPr>
          </w:p>
          <w:p w14:paraId="02561163" w14:textId="77777777"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3AE5B1DF" w14:textId="77777777" w:rsidR="00AA4F67" w:rsidRPr="00542A3C" w:rsidRDefault="00AA4F67"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18E5869E" w14:textId="77777777" w:rsidR="00AA4F67" w:rsidRPr="00542A3C" w:rsidRDefault="00AA4F67"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386A1445" w14:textId="4D03AA95" w:rsidR="00E70245" w:rsidRPr="00542A3C" w:rsidRDefault="00AA4F67"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14:paraId="11EDF967" w14:textId="77777777" w:rsidR="00FA1C46" w:rsidRDefault="00FA1C46" w:rsidP="00E168A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14:paraId="26792E32" w14:textId="77777777" w:rsidR="00FA1C46" w:rsidRDefault="00FA1C46" w:rsidP="00E168A9">
            <w:pPr>
              <w:pStyle w:val="Text"/>
              <w:spacing w:before="60" w:after="60" w:line="240" w:lineRule="auto"/>
              <w:jc w:val="left"/>
              <w:rPr>
                <w:rFonts w:ascii="Arial" w:hAnsi="Arial" w:cs="Arial"/>
                <w:sz w:val="20"/>
                <w:szCs w:val="20"/>
              </w:rPr>
            </w:pPr>
          </w:p>
          <w:p w14:paraId="58986FBC" w14:textId="693E201E" w:rsidR="00AA4F67" w:rsidRDefault="00AA4F67" w:rsidP="00E168A9">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E168A9">
              <w:rPr>
                <w:rFonts w:ascii="Arial" w:hAnsi="Arial" w:cs="Arial"/>
                <w:sz w:val="20"/>
                <w:szCs w:val="20"/>
              </w:rPr>
              <w:t>:2010</w:t>
            </w:r>
            <w:r w:rsidR="002311FD">
              <w:rPr>
                <w:rFonts w:ascii="Arial" w:hAnsi="Arial" w:cs="Arial"/>
                <w:sz w:val="20"/>
                <w:szCs w:val="20"/>
              </w:rPr>
              <w:t>; 6.2.12.2 – 6.2.12.4</w:t>
            </w:r>
          </w:p>
          <w:p w14:paraId="4278ACB6" w14:textId="77777777" w:rsidR="00E168A9" w:rsidRPr="00542A3C" w:rsidRDefault="00E168A9" w:rsidP="00E168A9">
            <w:pPr>
              <w:pStyle w:val="Text"/>
              <w:spacing w:before="60" w:after="60" w:line="240" w:lineRule="auto"/>
              <w:jc w:val="left"/>
              <w:rPr>
                <w:rFonts w:ascii="Arial" w:hAnsi="Arial" w:cs="Arial"/>
                <w:sz w:val="20"/>
                <w:szCs w:val="20"/>
              </w:rPr>
            </w:pPr>
          </w:p>
          <w:p w14:paraId="6B0362E0" w14:textId="08589533" w:rsidR="00AA4F67" w:rsidRPr="003870C9" w:rsidRDefault="00AA4F67" w:rsidP="00E168A9">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sidR="00E168A9">
              <w:rPr>
                <w:rFonts w:ascii="Arial" w:hAnsi="Arial" w:cs="Arial"/>
                <w:sz w:val="20"/>
                <w:szCs w:val="20"/>
              </w:rPr>
              <w:t>:2015</w:t>
            </w:r>
          </w:p>
          <w:p w14:paraId="7BF51492" w14:textId="77777777" w:rsidR="00AA4F67" w:rsidRPr="00542A3C" w:rsidRDefault="00AA4F67" w:rsidP="00E168A9">
            <w:pPr>
              <w:pStyle w:val="Text"/>
              <w:spacing w:before="60" w:after="60" w:line="240" w:lineRule="auto"/>
              <w:jc w:val="left"/>
              <w:rPr>
                <w:rFonts w:ascii="Arial" w:hAnsi="Arial" w:cs="Arial"/>
                <w:sz w:val="20"/>
                <w:szCs w:val="20"/>
              </w:rPr>
            </w:pPr>
          </w:p>
        </w:tc>
      </w:tr>
    </w:tbl>
    <w:p w14:paraId="537B0BB8" w14:textId="4DF3BB7C" w:rsidR="00AA4F67" w:rsidRDefault="00AA4F67"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14:paraId="20C1CE85" w14:textId="77777777" w:rsidTr="00535BBC">
        <w:trPr>
          <w:jc w:val="center"/>
        </w:trPr>
        <w:tc>
          <w:tcPr>
            <w:tcW w:w="7366" w:type="dxa"/>
            <w:shd w:val="pct20" w:color="auto" w:fill="auto"/>
          </w:tcPr>
          <w:p w14:paraId="29781B3F"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14:paraId="7FBA14ED"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7F12825E" w14:textId="77777777" w:rsidTr="00535BBC">
        <w:trPr>
          <w:jc w:val="center"/>
        </w:trPr>
        <w:tc>
          <w:tcPr>
            <w:tcW w:w="7366" w:type="dxa"/>
          </w:tcPr>
          <w:p w14:paraId="461C990F"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228BEFF" w14:textId="5BC0F1E0" w:rsidR="0091520E" w:rsidRDefault="007B6E7F" w:rsidP="002913DF">
            <w:pPr>
              <w:pStyle w:val="Text"/>
              <w:spacing w:before="60" w:after="60" w:line="240" w:lineRule="auto"/>
              <w:jc w:val="left"/>
              <w:rPr>
                <w:rFonts w:ascii="Arial" w:hAnsi="Arial" w:cs="Arial"/>
                <w:sz w:val="20"/>
                <w:szCs w:val="20"/>
              </w:rPr>
            </w:pPr>
            <w:r>
              <w:rPr>
                <w:rFonts w:ascii="Arial" w:hAnsi="Arial" w:cs="Arial"/>
                <w:sz w:val="20"/>
                <w:szCs w:val="20"/>
              </w:rPr>
              <w:t>Anwendung und Umsetzung von Maßnahmen zur inhärent sicheren Konstruktion von Steuerungen gemäß EN ISO 12100 und EN ISO 13849</w:t>
            </w:r>
            <w:r w:rsidR="00677AF6">
              <w:rPr>
                <w:rFonts w:ascii="Arial" w:hAnsi="Arial" w:cs="Arial"/>
                <w:sz w:val="20"/>
                <w:szCs w:val="20"/>
              </w:rPr>
              <w:t>.</w:t>
            </w:r>
            <w:r>
              <w:rPr>
                <w:rFonts w:ascii="Arial" w:hAnsi="Arial" w:cs="Arial"/>
                <w:sz w:val="20"/>
                <w:szCs w:val="20"/>
              </w:rPr>
              <w:t xml:space="preserve"> </w:t>
            </w:r>
          </w:p>
          <w:p w14:paraId="374CD58C" w14:textId="19A92584" w:rsidR="007B6E7F" w:rsidRDefault="007B6E7F" w:rsidP="002913DF">
            <w:pPr>
              <w:pStyle w:val="Text"/>
              <w:spacing w:before="60" w:after="60" w:line="240" w:lineRule="auto"/>
              <w:jc w:val="left"/>
              <w:rPr>
                <w:rFonts w:ascii="Arial" w:hAnsi="Arial" w:cs="Arial"/>
                <w:sz w:val="20"/>
                <w:szCs w:val="20"/>
              </w:rPr>
            </w:pPr>
          </w:p>
          <w:p w14:paraId="091101A3" w14:textId="786CEADC" w:rsidR="007B6E7F" w:rsidRPr="007B6E7F" w:rsidRDefault="007B6E7F" w:rsidP="002913DF">
            <w:pPr>
              <w:pStyle w:val="Text"/>
              <w:spacing w:before="60" w:after="60" w:line="240" w:lineRule="auto"/>
              <w:jc w:val="left"/>
              <w:rPr>
                <w:rFonts w:ascii="Arial" w:hAnsi="Arial" w:cs="Arial"/>
                <w:sz w:val="20"/>
                <w:szCs w:val="20"/>
              </w:rPr>
            </w:pPr>
            <w:r>
              <w:rPr>
                <w:rFonts w:ascii="Arial" w:hAnsi="Arial" w:cs="Arial"/>
                <w:sz w:val="20"/>
                <w:szCs w:val="20"/>
              </w:rPr>
              <w:t>Verwendung</w:t>
            </w:r>
            <w:r w:rsidR="00E70245">
              <w:rPr>
                <w:rFonts w:ascii="Arial" w:hAnsi="Arial" w:cs="Arial"/>
                <w:sz w:val="20"/>
                <w:szCs w:val="20"/>
              </w:rPr>
              <w:t xml:space="preserve"> zuverlässiger und redundanter</w:t>
            </w:r>
            <w:r>
              <w:rPr>
                <w:rFonts w:ascii="Arial" w:hAnsi="Arial" w:cs="Arial"/>
                <w:sz w:val="20"/>
                <w:szCs w:val="20"/>
              </w:rPr>
              <w:t xml:space="preserve"> Bauteile zur Aufrechterhaltung der Sicherheitsfunktion</w:t>
            </w:r>
            <w:r w:rsidR="00E70245">
              <w:rPr>
                <w:rFonts w:ascii="Arial" w:hAnsi="Arial" w:cs="Arial"/>
                <w:sz w:val="20"/>
                <w:szCs w:val="20"/>
              </w:rPr>
              <w:t>.</w:t>
            </w:r>
            <w:r>
              <w:rPr>
                <w:rFonts w:ascii="Arial" w:hAnsi="Arial" w:cs="Arial"/>
                <w:sz w:val="20"/>
                <w:szCs w:val="20"/>
              </w:rPr>
              <w:t xml:space="preserve"> </w:t>
            </w:r>
          </w:p>
          <w:p w14:paraId="003421B8" w14:textId="77777777" w:rsidR="0091520E" w:rsidRDefault="0091520E" w:rsidP="002913DF">
            <w:pPr>
              <w:pStyle w:val="Text"/>
              <w:spacing w:before="60" w:after="60" w:line="240" w:lineRule="auto"/>
              <w:jc w:val="left"/>
              <w:rPr>
                <w:rFonts w:ascii="Arial" w:hAnsi="Arial" w:cs="Arial"/>
                <w:sz w:val="20"/>
                <w:szCs w:val="20"/>
                <w:u w:val="single"/>
              </w:rPr>
            </w:pPr>
          </w:p>
          <w:p w14:paraId="6AFE4497"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379A5044" w14:textId="7F536BF9" w:rsidR="0091520E" w:rsidRPr="00E70245" w:rsidRDefault="00E70245" w:rsidP="002913DF">
            <w:pPr>
              <w:pStyle w:val="Text"/>
              <w:spacing w:before="60" w:after="60" w:line="240" w:lineRule="auto"/>
              <w:jc w:val="left"/>
              <w:rPr>
                <w:rFonts w:ascii="Arial" w:hAnsi="Arial" w:cs="Arial"/>
                <w:sz w:val="20"/>
                <w:szCs w:val="20"/>
              </w:rPr>
            </w:pPr>
            <w:r w:rsidRPr="00E70245">
              <w:rPr>
                <w:rFonts w:ascii="Arial" w:hAnsi="Arial" w:cs="Arial"/>
                <w:sz w:val="20"/>
                <w:szCs w:val="20"/>
              </w:rPr>
              <w:t>Anwendung technischer und ergänzender Schutzmaßnahmen gemäß EN ISO 13849</w:t>
            </w:r>
          </w:p>
          <w:p w14:paraId="360608DC" w14:textId="77777777" w:rsidR="0091520E" w:rsidRDefault="0091520E" w:rsidP="002913DF">
            <w:pPr>
              <w:pStyle w:val="Text"/>
              <w:spacing w:before="60" w:after="60" w:line="240" w:lineRule="auto"/>
              <w:jc w:val="left"/>
              <w:rPr>
                <w:rFonts w:cs="Arial"/>
                <w:sz w:val="20"/>
                <w:szCs w:val="20"/>
                <w:u w:val="single"/>
              </w:rPr>
            </w:pPr>
          </w:p>
          <w:p w14:paraId="208EB6B1"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5621BA2B" w14:textId="77777777" w:rsidR="007B6E7F" w:rsidRDefault="007B6E7F" w:rsidP="007B6E7F">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66EFF19D" w14:textId="77777777" w:rsidR="007B6E7F" w:rsidRPr="00500292" w:rsidRDefault="007B6E7F" w:rsidP="007B6E7F">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1E0364D1" w14:textId="27E5CD77" w:rsidR="00E70245" w:rsidRPr="00473A4D" w:rsidRDefault="007B6E7F" w:rsidP="00535BBC">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14:paraId="72BF6071" w14:textId="77777777" w:rsidR="00841A28" w:rsidRDefault="00841A28" w:rsidP="00841A28">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6.2.12.2 – 6.2.12.4</w:t>
            </w:r>
          </w:p>
          <w:p w14:paraId="32E3B33B" w14:textId="77777777" w:rsidR="00841A28" w:rsidRPr="00542A3C" w:rsidRDefault="00841A28" w:rsidP="00841A28">
            <w:pPr>
              <w:pStyle w:val="Text"/>
              <w:spacing w:before="60" w:after="60" w:line="240" w:lineRule="auto"/>
              <w:jc w:val="left"/>
              <w:rPr>
                <w:rFonts w:ascii="Arial" w:hAnsi="Arial" w:cs="Arial"/>
                <w:sz w:val="20"/>
                <w:szCs w:val="20"/>
              </w:rPr>
            </w:pPr>
          </w:p>
          <w:p w14:paraId="645FB2BA" w14:textId="77777777" w:rsidR="00841A28" w:rsidRPr="003870C9" w:rsidRDefault="00841A28" w:rsidP="00841A28">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Pr>
                <w:rFonts w:ascii="Arial" w:hAnsi="Arial" w:cs="Arial"/>
                <w:sz w:val="20"/>
                <w:szCs w:val="20"/>
              </w:rPr>
              <w:t>:2015</w:t>
            </w:r>
          </w:p>
          <w:p w14:paraId="033F6877" w14:textId="77777777" w:rsidR="0091520E" w:rsidRPr="00473A4D" w:rsidRDefault="0091520E" w:rsidP="002913DF">
            <w:pPr>
              <w:pStyle w:val="Text"/>
              <w:spacing w:before="60" w:after="60" w:line="240" w:lineRule="auto"/>
              <w:jc w:val="left"/>
              <w:rPr>
                <w:rFonts w:ascii="Arial" w:hAnsi="Arial" w:cs="Arial"/>
                <w:sz w:val="20"/>
                <w:szCs w:val="20"/>
                <w:u w:val="single"/>
              </w:rPr>
            </w:pPr>
          </w:p>
          <w:p w14:paraId="32975C19" w14:textId="77777777" w:rsidR="0091520E" w:rsidRDefault="0091520E" w:rsidP="002913DF">
            <w:pPr>
              <w:pStyle w:val="Text"/>
              <w:spacing w:before="60" w:after="60" w:line="240" w:lineRule="auto"/>
              <w:rPr>
                <w:rFonts w:ascii="Arial" w:hAnsi="Arial" w:cs="Arial"/>
                <w:sz w:val="20"/>
                <w:szCs w:val="20"/>
              </w:rPr>
            </w:pPr>
          </w:p>
          <w:p w14:paraId="73B4EDC5"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6022DA3F" w14:textId="77777777" w:rsidR="00E70245" w:rsidRPr="004E594F" w:rsidRDefault="00E70245"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AA4F67" w:rsidRPr="004C36B1" w14:paraId="0FE99223" w14:textId="77777777" w:rsidTr="0050341C">
        <w:trPr>
          <w:jc w:val="center"/>
        </w:trPr>
        <w:tc>
          <w:tcPr>
            <w:tcW w:w="9351" w:type="dxa"/>
            <w:gridSpan w:val="4"/>
            <w:shd w:val="pct20" w:color="auto" w:fill="auto"/>
          </w:tcPr>
          <w:p w14:paraId="327D671D"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A4F67" w:rsidRPr="004C36B1" w14:paraId="138FB2BC" w14:textId="77777777" w:rsidTr="0050341C">
        <w:trPr>
          <w:jc w:val="center"/>
        </w:trPr>
        <w:tc>
          <w:tcPr>
            <w:tcW w:w="3397" w:type="dxa"/>
          </w:tcPr>
          <w:p w14:paraId="0E9810F3"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7ACEF1A5"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7019500F"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162138E0"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A4F67" w:rsidRPr="004C36B1" w14:paraId="7B509381" w14:textId="77777777" w:rsidTr="0050341C">
        <w:trPr>
          <w:jc w:val="center"/>
        </w:trPr>
        <w:tc>
          <w:tcPr>
            <w:tcW w:w="3397" w:type="dxa"/>
          </w:tcPr>
          <w:p w14:paraId="0AC8831C"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495A6E1C"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2D3F1711"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864BA6B" w14:textId="77777777"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A4F67" w:rsidRPr="004C36B1" w14:paraId="4038FFD5" w14:textId="77777777" w:rsidTr="0050341C">
        <w:trPr>
          <w:jc w:val="center"/>
        </w:trPr>
        <w:tc>
          <w:tcPr>
            <w:tcW w:w="3397" w:type="dxa"/>
          </w:tcPr>
          <w:p w14:paraId="5D37A6A2" w14:textId="77777777" w:rsidR="00AA4F67" w:rsidRPr="004C36B1" w:rsidRDefault="00AA4F67"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3B008EE9" w14:textId="77777777" w:rsidR="00AA4F67" w:rsidRPr="004C36B1" w:rsidRDefault="00AA4F67" w:rsidP="0050341C">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14:paraId="1F77565D" w14:textId="77777777" w:rsidR="00AA4F67" w:rsidRPr="004C36B1" w:rsidRDefault="00AA4F67"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65BB643F" w14:textId="77777777" w:rsidR="00AA4F67" w:rsidRDefault="00AA4F67"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4F67" w:rsidRPr="006417D0" w14:paraId="18F655DD" w14:textId="77777777" w:rsidTr="0050341C">
        <w:trPr>
          <w:jc w:val="center"/>
        </w:trPr>
        <w:tc>
          <w:tcPr>
            <w:tcW w:w="4531" w:type="dxa"/>
          </w:tcPr>
          <w:p w14:paraId="6101A4DE" w14:textId="77777777" w:rsidR="00AA4F67" w:rsidRPr="006417D0" w:rsidRDefault="00AA4F67" w:rsidP="0050341C">
            <w:pPr>
              <w:pStyle w:val="Text"/>
              <w:spacing w:before="60" w:after="60" w:line="240" w:lineRule="auto"/>
              <w:rPr>
                <w:rFonts w:ascii="Arial" w:hAnsi="Arial" w:cs="Arial"/>
                <w:sz w:val="20"/>
                <w:szCs w:val="20"/>
              </w:rPr>
            </w:pPr>
            <w:r w:rsidRPr="006417D0">
              <w:rPr>
                <w:rFonts w:ascii="Arial" w:hAnsi="Arial" w:cs="Arial"/>
                <w:b/>
                <w:sz w:val="20"/>
                <w:szCs w:val="20"/>
              </w:rPr>
              <w:lastRenderedPageBreak/>
              <w:t>Risiko hinreichend vermindert?</w:t>
            </w:r>
          </w:p>
        </w:tc>
        <w:tc>
          <w:tcPr>
            <w:tcW w:w="2410" w:type="dxa"/>
            <w:vAlign w:val="center"/>
          </w:tcPr>
          <w:p w14:paraId="171ECCA4" w14:textId="77777777" w:rsidR="00AA4F67" w:rsidRPr="006417D0" w:rsidRDefault="00AA4F67"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547562733"/>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139D69F3" w14:textId="77777777" w:rsidR="00AA4F67" w:rsidRPr="006417D0" w:rsidRDefault="00AA4F67"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597517974"/>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3D48B6CF" w14:textId="77777777" w:rsidR="00AA4F67" w:rsidRPr="004E594F" w:rsidRDefault="00AA4F67"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C22E83" w:rsidRPr="005E5E8D" w14:paraId="045F98C8" w14:textId="77777777" w:rsidTr="0050341C">
        <w:trPr>
          <w:jc w:val="center"/>
        </w:trPr>
        <w:tc>
          <w:tcPr>
            <w:tcW w:w="7230" w:type="dxa"/>
            <w:gridSpan w:val="3"/>
            <w:shd w:val="pct20" w:color="auto" w:fill="auto"/>
          </w:tcPr>
          <w:p w14:paraId="044BC67F"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6A0ABAFE" w14:textId="77777777" w:rsidR="00C22E83" w:rsidRPr="005E5E8D" w:rsidRDefault="00C22E83"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38B49FB4" w14:textId="77777777" w:rsidR="00C22E83"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3.4</w:t>
            </w:r>
          </w:p>
        </w:tc>
      </w:tr>
      <w:tr w:rsidR="00C22E83" w:rsidRPr="005E5E8D" w14:paraId="202CE9A6" w14:textId="77777777" w:rsidTr="0050341C">
        <w:tblPrEx>
          <w:shd w:val="clear" w:color="auto" w:fill="auto"/>
        </w:tblPrEx>
        <w:trPr>
          <w:jc w:val="center"/>
        </w:trPr>
        <w:tc>
          <w:tcPr>
            <w:tcW w:w="2773" w:type="dxa"/>
          </w:tcPr>
          <w:p w14:paraId="6274E2B5"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392A207B" w14:textId="77777777" w:rsidR="00607A29" w:rsidRPr="005E5E8D" w:rsidRDefault="00AD1031" w:rsidP="0050341C">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607A29">
              <w:rPr>
                <w:rFonts w:ascii="Arial" w:hAnsi="Arial" w:cs="Arial"/>
                <w:sz w:val="20"/>
                <w:szCs w:val="20"/>
              </w:rPr>
              <w:t xml:space="preserve"> – Ausrüstung</w:t>
            </w:r>
          </w:p>
        </w:tc>
      </w:tr>
      <w:tr w:rsidR="00C22E83" w:rsidRPr="005E5E8D" w14:paraId="3DB8ACA2" w14:textId="77777777" w:rsidTr="0050341C">
        <w:tblPrEx>
          <w:shd w:val="clear" w:color="auto" w:fill="auto"/>
        </w:tblPrEx>
        <w:trPr>
          <w:jc w:val="center"/>
        </w:trPr>
        <w:tc>
          <w:tcPr>
            <w:tcW w:w="2773" w:type="dxa"/>
          </w:tcPr>
          <w:p w14:paraId="760C4C69"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50DC4072" w14:textId="77777777" w:rsidR="00C22E83" w:rsidRPr="005E5E8D" w:rsidRDefault="0055134A" w:rsidP="0055134A">
            <w:pPr>
              <w:pStyle w:val="Text"/>
              <w:spacing w:before="60" w:after="60" w:line="240" w:lineRule="auto"/>
              <w:jc w:val="left"/>
              <w:rPr>
                <w:rFonts w:ascii="Arial" w:hAnsi="Arial" w:cs="Arial"/>
                <w:sz w:val="20"/>
                <w:szCs w:val="20"/>
              </w:rPr>
            </w:pPr>
            <w:r w:rsidRPr="0055134A">
              <w:rPr>
                <w:rFonts w:ascii="Arial" w:hAnsi="Arial" w:cs="Arial"/>
                <w:sz w:val="20"/>
                <w:szCs w:val="20"/>
              </w:rPr>
              <w:t>Gefährdung durch Unzuverlässigkeit der Ausrüstung</w:t>
            </w:r>
          </w:p>
        </w:tc>
        <w:tc>
          <w:tcPr>
            <w:tcW w:w="4311" w:type="dxa"/>
            <w:gridSpan w:val="3"/>
            <w:vMerge w:val="restart"/>
            <w:vAlign w:val="center"/>
          </w:tcPr>
          <w:p w14:paraId="2CA12943" w14:textId="77777777" w:rsidR="00C22E83" w:rsidRPr="005E5E8D" w:rsidRDefault="00C92AE8" w:rsidP="0050341C">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2955622A" wp14:editId="13628F98">
                  <wp:extent cx="1909550" cy="1483941"/>
                  <wp:effectExtent l="0" t="0" r="0" b="254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09550" cy="1483941"/>
                          </a:xfrm>
                          <a:prstGeom prst="rect">
                            <a:avLst/>
                          </a:prstGeom>
                        </pic:spPr>
                      </pic:pic>
                    </a:graphicData>
                  </a:graphic>
                </wp:inline>
              </w:drawing>
            </w:r>
          </w:p>
        </w:tc>
      </w:tr>
      <w:tr w:rsidR="00C22E83" w:rsidRPr="005E5E8D" w14:paraId="0B665843" w14:textId="77777777" w:rsidTr="0050341C">
        <w:tblPrEx>
          <w:shd w:val="clear" w:color="auto" w:fill="auto"/>
        </w:tblPrEx>
        <w:trPr>
          <w:jc w:val="center"/>
        </w:trPr>
        <w:tc>
          <w:tcPr>
            <w:tcW w:w="2773" w:type="dxa"/>
          </w:tcPr>
          <w:p w14:paraId="70C38CA7"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18F7DFA7" w14:textId="77777777"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Inbetriebnahme, Normalbetrieb,</w:t>
            </w:r>
          </w:p>
          <w:p w14:paraId="784BBC3E" w14:textId="77777777"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Reparatur / Instandsetzung,</w:t>
            </w:r>
          </w:p>
          <w:p w14:paraId="0C8187AB" w14:textId="77777777"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Instandhaltung, Reinigung,</w:t>
            </w:r>
          </w:p>
          <w:p w14:paraId="603E6963" w14:textId="77777777"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 xml:space="preserve">Fehlersuche und - </w:t>
            </w:r>
            <w:proofErr w:type="spellStart"/>
            <w:r w:rsidRPr="00E71423">
              <w:rPr>
                <w:rFonts w:ascii="Arial" w:hAnsi="Arial" w:cs="Arial"/>
                <w:sz w:val="20"/>
                <w:szCs w:val="20"/>
              </w:rPr>
              <w:t>beseitigung</w:t>
            </w:r>
            <w:proofErr w:type="spellEnd"/>
          </w:p>
        </w:tc>
        <w:tc>
          <w:tcPr>
            <w:tcW w:w="4311" w:type="dxa"/>
            <w:gridSpan w:val="3"/>
            <w:vMerge/>
          </w:tcPr>
          <w:p w14:paraId="555DD2A1" w14:textId="77777777" w:rsidR="00C22E83" w:rsidRPr="005E5E8D" w:rsidRDefault="00C22E83" w:rsidP="0050341C">
            <w:pPr>
              <w:pStyle w:val="Text"/>
              <w:spacing w:before="60" w:after="60" w:line="240" w:lineRule="auto"/>
              <w:rPr>
                <w:rFonts w:ascii="Arial" w:hAnsi="Arial" w:cs="Arial"/>
                <w:sz w:val="20"/>
                <w:szCs w:val="20"/>
              </w:rPr>
            </w:pPr>
          </w:p>
        </w:tc>
      </w:tr>
      <w:tr w:rsidR="00C22E83" w:rsidRPr="005E5E8D" w14:paraId="0BF28B61" w14:textId="77777777" w:rsidTr="0050341C">
        <w:tblPrEx>
          <w:shd w:val="clear" w:color="auto" w:fill="auto"/>
        </w:tblPrEx>
        <w:trPr>
          <w:jc w:val="center"/>
        </w:trPr>
        <w:tc>
          <w:tcPr>
            <w:tcW w:w="2773" w:type="dxa"/>
          </w:tcPr>
          <w:p w14:paraId="7054B9C9"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7D683DBD" w14:textId="77777777" w:rsidR="00C22E83" w:rsidRPr="005E5E8D" w:rsidRDefault="00C22E83" w:rsidP="0050341C">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23158741" w14:textId="77777777" w:rsidR="00C22E83" w:rsidRPr="005E5E8D" w:rsidRDefault="00C22E83" w:rsidP="0050341C">
            <w:pPr>
              <w:pStyle w:val="Text"/>
              <w:spacing w:before="60" w:after="60" w:line="240" w:lineRule="auto"/>
              <w:rPr>
                <w:rFonts w:ascii="Arial" w:hAnsi="Arial" w:cs="Arial"/>
                <w:sz w:val="20"/>
                <w:szCs w:val="20"/>
              </w:rPr>
            </w:pPr>
          </w:p>
        </w:tc>
      </w:tr>
      <w:tr w:rsidR="00C22E83" w:rsidRPr="005E5E8D" w14:paraId="6FC75D9E" w14:textId="77777777" w:rsidTr="0050341C">
        <w:tblPrEx>
          <w:shd w:val="clear" w:color="auto" w:fill="auto"/>
        </w:tblPrEx>
        <w:trPr>
          <w:jc w:val="center"/>
        </w:trPr>
        <w:tc>
          <w:tcPr>
            <w:tcW w:w="2773" w:type="dxa"/>
          </w:tcPr>
          <w:p w14:paraId="72D9B5A4"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251A57A1" w14:textId="77777777" w:rsidR="00C22E83" w:rsidRPr="005E5E8D" w:rsidRDefault="00C22E83" w:rsidP="0050341C">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14:paraId="7EA0897C" w14:textId="77777777" w:rsidR="00C22E83" w:rsidRPr="005E5E8D" w:rsidRDefault="00C22E83" w:rsidP="0050341C">
            <w:pPr>
              <w:pStyle w:val="Text"/>
              <w:spacing w:before="60" w:after="60" w:line="240" w:lineRule="auto"/>
              <w:rPr>
                <w:rFonts w:ascii="Arial" w:hAnsi="Arial" w:cs="Arial"/>
                <w:sz w:val="20"/>
                <w:szCs w:val="20"/>
              </w:rPr>
            </w:pPr>
          </w:p>
        </w:tc>
      </w:tr>
      <w:tr w:rsidR="00C22E83" w:rsidRPr="005E5E8D" w14:paraId="17F10272" w14:textId="77777777" w:rsidTr="0050341C">
        <w:tblPrEx>
          <w:shd w:val="clear" w:color="auto" w:fill="auto"/>
        </w:tblPrEx>
        <w:trPr>
          <w:jc w:val="center"/>
        </w:trPr>
        <w:tc>
          <w:tcPr>
            <w:tcW w:w="2773" w:type="dxa"/>
          </w:tcPr>
          <w:p w14:paraId="4E5F751A"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3F1C4647" w14:textId="77777777" w:rsidR="00C22E83" w:rsidRPr="0012106E" w:rsidRDefault="00552435" w:rsidP="0050341C">
            <w:pPr>
              <w:pStyle w:val="Text"/>
              <w:spacing w:before="60" w:after="60" w:line="240" w:lineRule="auto"/>
              <w:jc w:val="left"/>
              <w:rPr>
                <w:rFonts w:ascii="Arial" w:hAnsi="Arial" w:cs="Arial"/>
                <w:sz w:val="20"/>
                <w:szCs w:val="20"/>
              </w:rPr>
            </w:pPr>
            <w:r w:rsidRPr="00495879">
              <w:rPr>
                <w:rFonts w:ascii="Arial" w:hAnsi="Arial" w:cs="Arial"/>
                <w:sz w:val="20"/>
                <w:szCs w:val="20"/>
              </w:rPr>
              <w:t>Gefährdungsereignisse durch Unzuverlässigkeit der Ausrüstung</w:t>
            </w:r>
          </w:p>
        </w:tc>
        <w:tc>
          <w:tcPr>
            <w:tcW w:w="4311" w:type="dxa"/>
            <w:gridSpan w:val="3"/>
            <w:vMerge/>
          </w:tcPr>
          <w:p w14:paraId="3AC0F7D9" w14:textId="77777777" w:rsidR="00C22E83" w:rsidRPr="005E5E8D" w:rsidRDefault="00C22E83" w:rsidP="0050341C">
            <w:pPr>
              <w:pStyle w:val="Text"/>
              <w:spacing w:before="60" w:after="60" w:line="240" w:lineRule="auto"/>
              <w:rPr>
                <w:rFonts w:ascii="Arial" w:hAnsi="Arial" w:cs="Arial"/>
                <w:sz w:val="20"/>
                <w:szCs w:val="20"/>
              </w:rPr>
            </w:pPr>
          </w:p>
        </w:tc>
      </w:tr>
      <w:tr w:rsidR="00C22E83" w:rsidRPr="005E5E8D" w14:paraId="644BFD1A" w14:textId="77777777" w:rsidTr="0050341C">
        <w:tblPrEx>
          <w:shd w:val="clear" w:color="auto" w:fill="auto"/>
        </w:tblPrEx>
        <w:trPr>
          <w:jc w:val="center"/>
        </w:trPr>
        <w:tc>
          <w:tcPr>
            <w:tcW w:w="2773" w:type="dxa"/>
          </w:tcPr>
          <w:p w14:paraId="13F79540" w14:textId="77777777"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1C2576D1" w14:textId="77777777" w:rsidR="00C22E83" w:rsidRPr="005E5E8D" w:rsidRDefault="00552435" w:rsidP="00495879">
            <w:pPr>
              <w:pStyle w:val="Text"/>
              <w:spacing w:before="60" w:after="60" w:line="240" w:lineRule="auto"/>
              <w:jc w:val="left"/>
              <w:rPr>
                <w:rFonts w:ascii="Arial" w:hAnsi="Arial" w:cs="Arial"/>
                <w:sz w:val="20"/>
                <w:szCs w:val="20"/>
              </w:rPr>
            </w:pPr>
            <w:r w:rsidRPr="00495879">
              <w:rPr>
                <w:rFonts w:ascii="Arial" w:hAnsi="Arial" w:cs="Arial"/>
                <w:sz w:val="20"/>
                <w:szCs w:val="20"/>
              </w:rPr>
              <w:t>Gefährdung</w:t>
            </w:r>
            <w:r w:rsidR="00495879" w:rsidRPr="00495879">
              <w:rPr>
                <w:rFonts w:ascii="Arial" w:hAnsi="Arial" w:cs="Arial"/>
                <w:sz w:val="20"/>
                <w:szCs w:val="20"/>
              </w:rPr>
              <w:t xml:space="preserve"> durch ungenügende Auswahl der Ausrüstung der Maschine</w:t>
            </w:r>
            <w:r w:rsidR="00E945E7">
              <w:rPr>
                <w:rFonts w:ascii="Arial" w:hAnsi="Arial" w:cs="Arial"/>
                <w:sz w:val="20"/>
                <w:szCs w:val="20"/>
              </w:rPr>
              <w:t>.</w:t>
            </w:r>
          </w:p>
        </w:tc>
      </w:tr>
    </w:tbl>
    <w:p w14:paraId="5239ABBB" w14:textId="77777777" w:rsidR="00C22E83" w:rsidRDefault="00C22E83"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C22E83" w:rsidRPr="0086709F" w14:paraId="42759A29" w14:textId="77777777" w:rsidTr="0050341C">
        <w:trPr>
          <w:jc w:val="center"/>
        </w:trPr>
        <w:tc>
          <w:tcPr>
            <w:tcW w:w="9351" w:type="dxa"/>
            <w:gridSpan w:val="4"/>
            <w:shd w:val="pct20" w:color="auto" w:fill="auto"/>
          </w:tcPr>
          <w:p w14:paraId="097E043F"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C22E83" w:rsidRPr="0086709F" w14:paraId="35EA94DC" w14:textId="77777777" w:rsidTr="0050341C">
        <w:trPr>
          <w:jc w:val="center"/>
        </w:trPr>
        <w:tc>
          <w:tcPr>
            <w:tcW w:w="3397" w:type="dxa"/>
          </w:tcPr>
          <w:p w14:paraId="34A7F65B"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2AA2C445"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41506248"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43D74E7B"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C22E83" w:rsidRPr="0086709F" w14:paraId="5D876847" w14:textId="77777777" w:rsidTr="0050341C">
        <w:trPr>
          <w:jc w:val="center"/>
        </w:trPr>
        <w:tc>
          <w:tcPr>
            <w:tcW w:w="3397" w:type="dxa"/>
          </w:tcPr>
          <w:p w14:paraId="035D7D0A"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34929631"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76989A0F" w14:textId="77777777"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575B1D7F" w14:textId="77777777" w:rsidR="00C22E83" w:rsidRPr="0086709F" w:rsidRDefault="00AA7988" w:rsidP="0050341C">
            <w:pPr>
              <w:pStyle w:val="Text"/>
              <w:spacing w:before="60" w:after="60" w:line="240" w:lineRule="auto"/>
              <w:jc w:val="left"/>
              <w:rPr>
                <w:rFonts w:ascii="Arial" w:hAnsi="Arial" w:cs="Arial"/>
                <w:sz w:val="20"/>
                <w:szCs w:val="20"/>
              </w:rPr>
            </w:pPr>
            <w:r>
              <w:rPr>
                <w:rFonts w:ascii="Arial" w:hAnsi="Arial" w:cs="Arial"/>
                <w:sz w:val="20"/>
                <w:szCs w:val="20"/>
              </w:rPr>
              <w:t>5</w:t>
            </w:r>
          </w:p>
        </w:tc>
      </w:tr>
      <w:tr w:rsidR="00C22E83" w:rsidRPr="0086709F" w14:paraId="558EF184" w14:textId="77777777" w:rsidTr="0050341C">
        <w:trPr>
          <w:jc w:val="center"/>
        </w:trPr>
        <w:tc>
          <w:tcPr>
            <w:tcW w:w="3397" w:type="dxa"/>
          </w:tcPr>
          <w:p w14:paraId="2EB84F26" w14:textId="77777777" w:rsidR="00C22E83" w:rsidRPr="0086709F" w:rsidRDefault="00C22E83"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6FC13919" w14:textId="77777777" w:rsidR="00C22E83" w:rsidRPr="00AA7988" w:rsidRDefault="00C22E83" w:rsidP="0050341C">
            <w:pPr>
              <w:pStyle w:val="Text"/>
              <w:spacing w:before="60" w:after="60" w:line="240" w:lineRule="auto"/>
              <w:rPr>
                <w:rFonts w:ascii="Arial" w:hAnsi="Arial" w:cs="Arial"/>
                <w:sz w:val="20"/>
                <w:szCs w:val="20"/>
              </w:rPr>
            </w:pPr>
            <w:r w:rsidRPr="00AA7988">
              <w:rPr>
                <w:rFonts w:cs="Arial"/>
                <w:sz w:val="20"/>
                <w:szCs w:val="20"/>
              </w:rPr>
              <w:fldChar w:fldCharType="begin"/>
            </w:r>
            <w:r w:rsidRPr="00AA7988">
              <w:rPr>
                <w:rFonts w:ascii="Arial" w:hAnsi="Arial" w:cs="Arial"/>
                <w:sz w:val="20"/>
                <w:szCs w:val="20"/>
              </w:rPr>
              <w:instrText xml:space="preserve"> =PRODUCT(b2;b3;d2;d3) \# "0" </w:instrText>
            </w:r>
            <w:r w:rsidRPr="00AA7988">
              <w:rPr>
                <w:rFonts w:cs="Arial"/>
                <w:sz w:val="20"/>
                <w:szCs w:val="20"/>
              </w:rPr>
              <w:fldChar w:fldCharType="separate"/>
            </w:r>
            <w:r w:rsidR="00AA7988" w:rsidRPr="00AA7988">
              <w:rPr>
                <w:rFonts w:ascii="Arial" w:hAnsi="Arial" w:cs="Arial"/>
                <w:noProof/>
                <w:sz w:val="20"/>
                <w:szCs w:val="20"/>
              </w:rPr>
              <w:t>781</w:t>
            </w:r>
            <w:r w:rsidRPr="00AA7988">
              <w:rPr>
                <w:rFonts w:cs="Arial"/>
                <w:sz w:val="20"/>
                <w:szCs w:val="20"/>
              </w:rPr>
              <w:fldChar w:fldCharType="end"/>
            </w:r>
          </w:p>
        </w:tc>
        <w:tc>
          <w:tcPr>
            <w:tcW w:w="4961" w:type="dxa"/>
            <w:gridSpan w:val="2"/>
          </w:tcPr>
          <w:p w14:paraId="62B85B2E" w14:textId="77777777" w:rsidR="00C22E83" w:rsidRPr="0086709F" w:rsidRDefault="00C22E83"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67D42DD1" w14:textId="77777777" w:rsidR="00C22E83" w:rsidRDefault="00C22E83" w:rsidP="00847841">
      <w:pPr>
        <w:rPr>
          <w:sz w:val="16"/>
          <w:szCs w:val="16"/>
        </w:rPr>
      </w:pPr>
    </w:p>
    <w:tbl>
      <w:tblPr>
        <w:tblStyle w:val="Tabellenraster"/>
        <w:tblW w:w="0" w:type="auto"/>
        <w:jc w:val="center"/>
        <w:tblLook w:val="04A0" w:firstRow="1" w:lastRow="0" w:firstColumn="1" w:lastColumn="0" w:noHBand="0" w:noVBand="1"/>
      </w:tblPr>
      <w:tblGrid>
        <w:gridCol w:w="7366"/>
        <w:gridCol w:w="1978"/>
      </w:tblGrid>
      <w:tr w:rsidR="00FA1C46" w:rsidRPr="00542A3C" w14:paraId="0C51AAEF" w14:textId="77777777" w:rsidTr="0050341C">
        <w:trPr>
          <w:jc w:val="center"/>
        </w:trPr>
        <w:tc>
          <w:tcPr>
            <w:tcW w:w="7366" w:type="dxa"/>
            <w:shd w:val="pct20" w:color="auto" w:fill="auto"/>
          </w:tcPr>
          <w:p w14:paraId="51EE9519" w14:textId="77777777"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48DAC8AF" w14:textId="4687293B"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22E83" w:rsidRPr="00542A3C" w14:paraId="64A4A93A" w14:textId="77777777" w:rsidTr="0050341C">
        <w:trPr>
          <w:jc w:val="center"/>
        </w:trPr>
        <w:tc>
          <w:tcPr>
            <w:tcW w:w="7366" w:type="dxa"/>
          </w:tcPr>
          <w:p w14:paraId="34173FA2" w14:textId="77777777"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15AC85EE" w14:textId="77777777" w:rsidR="006A5EA0" w:rsidRPr="00542A3C" w:rsidRDefault="006A5EA0" w:rsidP="006A5EA0">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Pr>
                <w:rFonts w:ascii="Arial" w:hAnsi="Arial" w:cs="Arial"/>
                <w:sz w:val="20"/>
                <w:szCs w:val="20"/>
              </w:rPr>
              <w:t xml:space="preserve"> gemäß EN ISO 12100.</w:t>
            </w:r>
          </w:p>
          <w:p w14:paraId="08F9C811" w14:textId="0A063D73" w:rsidR="00C22E83" w:rsidRDefault="00FC1FB0" w:rsidP="0050341C">
            <w:pPr>
              <w:pStyle w:val="Text"/>
              <w:spacing w:before="60" w:after="60" w:line="240" w:lineRule="auto"/>
              <w:jc w:val="left"/>
              <w:rPr>
                <w:rFonts w:ascii="Arial" w:hAnsi="Arial" w:cs="Arial"/>
                <w:sz w:val="20"/>
                <w:szCs w:val="20"/>
              </w:rPr>
            </w:pPr>
            <w:r w:rsidRPr="00FC1FB0">
              <w:rPr>
                <w:rFonts w:ascii="Arial" w:hAnsi="Arial" w:cs="Arial"/>
                <w:sz w:val="20"/>
                <w:szCs w:val="20"/>
              </w:rPr>
              <w:t>Erhöhte Zuverlässigkeit aller Bauteile einer Maschine vermindert die Häufigkeit von Zwischenfällen, die behoben werden müssen, und vermindert so die Gefährdungsexposition.</w:t>
            </w:r>
          </w:p>
          <w:p w14:paraId="2C7019AE" w14:textId="6395E4D3" w:rsidR="00C060DB" w:rsidRDefault="00C060DB" w:rsidP="0050341C">
            <w:pPr>
              <w:pStyle w:val="Text"/>
              <w:spacing w:before="60" w:after="60" w:line="240" w:lineRule="auto"/>
              <w:jc w:val="left"/>
              <w:rPr>
                <w:rFonts w:ascii="Arial" w:hAnsi="Arial" w:cs="Arial"/>
                <w:sz w:val="20"/>
                <w:szCs w:val="20"/>
              </w:rPr>
            </w:pPr>
          </w:p>
          <w:p w14:paraId="087870D6" w14:textId="0F8D70BA" w:rsidR="00C060DB" w:rsidRPr="00FC1FB0" w:rsidRDefault="00C060DB" w:rsidP="0050341C">
            <w:pPr>
              <w:pStyle w:val="Text"/>
              <w:spacing w:before="60" w:after="60" w:line="240" w:lineRule="auto"/>
              <w:jc w:val="left"/>
              <w:rPr>
                <w:rFonts w:ascii="Arial" w:hAnsi="Arial" w:cs="Arial"/>
                <w:sz w:val="20"/>
                <w:szCs w:val="20"/>
              </w:rPr>
            </w:pPr>
            <w:r w:rsidRPr="00C060DB">
              <w:rPr>
                <w:rFonts w:ascii="Arial" w:hAnsi="Arial" w:cs="Arial"/>
                <w:sz w:val="20"/>
                <w:szCs w:val="20"/>
              </w:rPr>
              <w:t>Die Sicherheit von Maschinen hängt nicht nur von der Zuverlässigkeit der Steuerungen ab, sondern auch von der Zuverlässigkeit aller Teile der Maschine.</w:t>
            </w:r>
          </w:p>
          <w:p w14:paraId="717CE10E" w14:textId="77777777" w:rsidR="00FC1FB0" w:rsidRPr="00542A3C" w:rsidRDefault="00FC1FB0" w:rsidP="0050341C">
            <w:pPr>
              <w:pStyle w:val="Text"/>
              <w:spacing w:before="60" w:after="60" w:line="240" w:lineRule="auto"/>
              <w:jc w:val="left"/>
              <w:rPr>
                <w:rFonts w:ascii="Arial" w:hAnsi="Arial" w:cs="Arial"/>
                <w:sz w:val="20"/>
                <w:szCs w:val="20"/>
              </w:rPr>
            </w:pPr>
          </w:p>
          <w:p w14:paraId="5ED2CEB8" w14:textId="77777777"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585153C4" w14:textId="77777777" w:rsidR="00C23900" w:rsidRDefault="00C23900" w:rsidP="00F07D86">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14:paraId="430767C3" w14:textId="77777777" w:rsidR="00C23900" w:rsidRDefault="00C23900" w:rsidP="0050341C">
            <w:pPr>
              <w:pStyle w:val="Text"/>
              <w:spacing w:before="60" w:after="60" w:line="240" w:lineRule="auto"/>
              <w:jc w:val="left"/>
              <w:rPr>
                <w:rFonts w:ascii="Arial" w:hAnsi="Arial" w:cs="Arial"/>
                <w:sz w:val="20"/>
                <w:szCs w:val="20"/>
              </w:rPr>
            </w:pPr>
          </w:p>
          <w:p w14:paraId="0E246A5A" w14:textId="77777777"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691FF8B3" w14:textId="2F23FB15" w:rsidR="00C22E83" w:rsidRPr="00542A3C" w:rsidRDefault="00552435" w:rsidP="00535BBC">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tc>
        <w:tc>
          <w:tcPr>
            <w:tcW w:w="1978" w:type="dxa"/>
          </w:tcPr>
          <w:p w14:paraId="0956DE8E" w14:textId="255D5974" w:rsidR="00C22E83" w:rsidRPr="00542A3C" w:rsidRDefault="006A5EA0" w:rsidP="00971CC0">
            <w:pPr>
              <w:autoSpaceDE w:val="0"/>
              <w:autoSpaceDN w:val="0"/>
              <w:adjustRightInd w:val="0"/>
              <w:spacing w:after="0" w:line="240" w:lineRule="auto"/>
              <w:jc w:val="left"/>
              <w:rPr>
                <w:rFonts w:ascii="Arial" w:hAnsi="Arial" w:cs="Arial"/>
                <w:sz w:val="20"/>
                <w:szCs w:val="20"/>
              </w:rPr>
            </w:pPr>
            <w:r w:rsidRPr="00542A3C">
              <w:rPr>
                <w:rFonts w:ascii="Arial" w:hAnsi="Arial" w:cs="Arial"/>
                <w:sz w:val="20"/>
                <w:szCs w:val="20"/>
              </w:rPr>
              <w:t>EN ISO</w:t>
            </w:r>
            <w:r w:rsidR="00971CC0">
              <w:rPr>
                <w:rFonts w:ascii="Arial" w:hAnsi="Arial" w:cs="Arial"/>
                <w:sz w:val="20"/>
                <w:szCs w:val="20"/>
              </w:rPr>
              <w:t xml:space="preserve"> </w:t>
            </w:r>
            <w:r w:rsidRPr="00542A3C">
              <w:rPr>
                <w:rFonts w:ascii="Arial" w:hAnsi="Arial" w:cs="Arial"/>
                <w:sz w:val="20"/>
                <w:szCs w:val="20"/>
              </w:rPr>
              <w:t>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r w:rsidR="00971CC0">
              <w:rPr>
                <w:rFonts w:ascii="Arial" w:hAnsi="Arial" w:cs="Arial"/>
                <w:sz w:val="20"/>
                <w:szCs w:val="20"/>
              </w:rPr>
              <w:t xml:space="preserve"> Pkt.</w:t>
            </w:r>
            <w:r>
              <w:rPr>
                <w:rFonts w:ascii="Arial" w:hAnsi="Arial" w:cs="Arial"/>
                <w:sz w:val="20"/>
                <w:szCs w:val="20"/>
              </w:rPr>
              <w:t xml:space="preserve"> 6.2.13 </w:t>
            </w:r>
          </w:p>
        </w:tc>
      </w:tr>
    </w:tbl>
    <w:p w14:paraId="1BFD0664" w14:textId="19922222" w:rsidR="00C22E83" w:rsidRDefault="00C22E83" w:rsidP="00847841">
      <w:pPr>
        <w:rPr>
          <w:sz w:val="16"/>
          <w:szCs w:val="16"/>
        </w:rPr>
      </w:pPr>
    </w:p>
    <w:p w14:paraId="16342A7A" w14:textId="6A4E3FAB" w:rsidR="0091520E" w:rsidRDefault="0091520E" w:rsidP="00847841">
      <w:pPr>
        <w:rPr>
          <w:sz w:val="16"/>
          <w:szCs w:val="16"/>
        </w:rPr>
      </w:pPr>
    </w:p>
    <w:p w14:paraId="56ED698C" w14:textId="452AA303" w:rsidR="0091520E" w:rsidRDefault="0091520E" w:rsidP="00847841">
      <w:pPr>
        <w:rPr>
          <w:sz w:val="16"/>
          <w:szCs w:val="16"/>
        </w:rPr>
      </w:pPr>
    </w:p>
    <w:p w14:paraId="0FBC8F3F" w14:textId="77777777" w:rsidR="004E594F" w:rsidRDefault="004E594F" w:rsidP="00847841">
      <w:pPr>
        <w:rPr>
          <w:sz w:val="16"/>
          <w:szCs w:val="16"/>
        </w:rPr>
      </w:pPr>
    </w:p>
    <w:p w14:paraId="2141666C" w14:textId="77777777" w:rsidR="0091520E" w:rsidRPr="004E594F" w:rsidRDefault="0091520E"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14:paraId="417F3B8A" w14:textId="77777777" w:rsidTr="002913DF">
        <w:trPr>
          <w:jc w:val="center"/>
        </w:trPr>
        <w:tc>
          <w:tcPr>
            <w:tcW w:w="7508" w:type="dxa"/>
            <w:shd w:val="pct20" w:color="auto" w:fill="auto"/>
          </w:tcPr>
          <w:p w14:paraId="08E68E7C" w14:textId="77777777" w:rsidR="0091520E" w:rsidRPr="00492AD5" w:rsidRDefault="0091520E"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14:paraId="0FF4E844" w14:textId="77777777" w:rsidR="0091520E" w:rsidRPr="00492AD5" w:rsidRDefault="0091520E"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14:paraId="29040074" w14:textId="77777777" w:rsidTr="002913DF">
        <w:trPr>
          <w:jc w:val="center"/>
        </w:trPr>
        <w:tc>
          <w:tcPr>
            <w:tcW w:w="7508" w:type="dxa"/>
          </w:tcPr>
          <w:p w14:paraId="491BF7DF"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5AB7A697" w14:textId="543472BF" w:rsidR="00677AF6" w:rsidRDefault="00677AF6" w:rsidP="00677AF6">
            <w:pPr>
              <w:pStyle w:val="Text"/>
              <w:spacing w:before="60" w:after="60" w:line="240" w:lineRule="auto"/>
              <w:jc w:val="left"/>
              <w:rPr>
                <w:rFonts w:ascii="Arial" w:hAnsi="Arial" w:cs="Arial"/>
                <w:sz w:val="20"/>
                <w:szCs w:val="20"/>
              </w:rPr>
            </w:pPr>
            <w:r>
              <w:rPr>
                <w:rFonts w:ascii="Arial" w:hAnsi="Arial" w:cs="Arial"/>
                <w:sz w:val="20"/>
                <w:szCs w:val="20"/>
              </w:rPr>
              <w:t xml:space="preserve">Anwendung und Umsetzung von Maßnahmen zur inhärent sicheren Konstruktion von Steuerungen und Verwendung zuverlässiger Bauteile an der Maschine gemäß EN ISO 12100. </w:t>
            </w:r>
          </w:p>
          <w:p w14:paraId="7B22EF83" w14:textId="064B6489" w:rsidR="00F07D86" w:rsidRDefault="00F07D86" w:rsidP="00677AF6">
            <w:pPr>
              <w:pStyle w:val="Text"/>
              <w:spacing w:before="60" w:after="60" w:line="240" w:lineRule="auto"/>
              <w:jc w:val="left"/>
              <w:rPr>
                <w:rFonts w:ascii="Arial" w:hAnsi="Arial" w:cs="Arial"/>
                <w:sz w:val="20"/>
                <w:szCs w:val="20"/>
              </w:rPr>
            </w:pPr>
          </w:p>
          <w:p w14:paraId="155C9DA2" w14:textId="1398F4DD" w:rsidR="00F07D86" w:rsidRDefault="00F07D86" w:rsidP="00677AF6">
            <w:pPr>
              <w:pStyle w:val="Text"/>
              <w:spacing w:before="60" w:after="60" w:line="240" w:lineRule="auto"/>
              <w:jc w:val="left"/>
              <w:rPr>
                <w:rFonts w:ascii="Arial" w:hAnsi="Arial" w:cs="Arial"/>
                <w:sz w:val="20"/>
                <w:szCs w:val="20"/>
              </w:rPr>
            </w:pPr>
            <w:r w:rsidRPr="00F07D86">
              <w:rPr>
                <w:rFonts w:ascii="Arial" w:hAnsi="Arial" w:cs="Arial"/>
                <w:sz w:val="20"/>
                <w:szCs w:val="20"/>
              </w:rPr>
              <w:t>ANMERKUNG „Zuverlässige Bauteile“ ist kein Synonym für „bewährte Bauteile“ (siehe ISO 13849-1, 6.2.4).</w:t>
            </w:r>
          </w:p>
          <w:p w14:paraId="2E334211" w14:textId="77777777" w:rsidR="0091520E" w:rsidRDefault="0091520E" w:rsidP="002913DF">
            <w:pPr>
              <w:pStyle w:val="Text"/>
              <w:spacing w:before="60" w:after="60" w:line="240" w:lineRule="auto"/>
              <w:jc w:val="left"/>
              <w:rPr>
                <w:rFonts w:ascii="Arial" w:hAnsi="Arial" w:cs="Arial"/>
                <w:sz w:val="20"/>
                <w:szCs w:val="20"/>
                <w:u w:val="single"/>
              </w:rPr>
            </w:pPr>
          </w:p>
          <w:p w14:paraId="7F7A58E5" w14:textId="77777777" w:rsidR="0091520E"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2A260402" w14:textId="77777777" w:rsidR="00677AF6" w:rsidRPr="003279AF" w:rsidRDefault="00677AF6" w:rsidP="00677AF6">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14:paraId="13B1376A" w14:textId="77777777" w:rsidR="0091520E" w:rsidRDefault="0091520E" w:rsidP="002913DF">
            <w:pPr>
              <w:pStyle w:val="Text"/>
              <w:spacing w:before="60" w:after="60" w:line="240" w:lineRule="auto"/>
              <w:jc w:val="left"/>
              <w:rPr>
                <w:rFonts w:cs="Arial"/>
                <w:sz w:val="20"/>
                <w:szCs w:val="20"/>
                <w:u w:val="single"/>
              </w:rPr>
            </w:pPr>
          </w:p>
          <w:p w14:paraId="0891584A" w14:textId="77777777" w:rsidR="0091520E" w:rsidRPr="00473A4D" w:rsidRDefault="0091520E" w:rsidP="002913DF">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4AF4CBCD" w14:textId="25BF8124" w:rsidR="0091520E" w:rsidRPr="00473A4D" w:rsidRDefault="00677AF6" w:rsidP="00535BBC">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nicht anwendbar</w:t>
            </w:r>
          </w:p>
        </w:tc>
        <w:tc>
          <w:tcPr>
            <w:tcW w:w="1843" w:type="dxa"/>
          </w:tcPr>
          <w:p w14:paraId="2C3B44CD" w14:textId="3CD7D0BE" w:rsidR="0091520E" w:rsidRPr="00473A4D" w:rsidRDefault="00BF4A23" w:rsidP="002913DF">
            <w:pPr>
              <w:pStyle w:val="Text"/>
              <w:spacing w:before="60" w:after="60" w:line="240" w:lineRule="auto"/>
              <w:jc w:val="left"/>
              <w:rPr>
                <w:rFonts w:ascii="Arial" w:hAnsi="Arial" w:cs="Arial"/>
                <w:sz w:val="20"/>
                <w:szCs w:val="20"/>
                <w:u w:val="single"/>
              </w:rPr>
            </w:pPr>
            <w:r w:rsidRPr="00542A3C">
              <w:rPr>
                <w:rFonts w:ascii="Arial" w:hAnsi="Arial" w:cs="Arial"/>
                <w:sz w:val="20"/>
                <w:szCs w:val="20"/>
              </w:rPr>
              <w:t>EN ISO</w:t>
            </w:r>
            <w:r>
              <w:rPr>
                <w:rFonts w:ascii="Arial" w:hAnsi="Arial" w:cs="Arial"/>
                <w:sz w:val="20"/>
                <w:szCs w:val="20"/>
              </w:rPr>
              <w:t xml:space="preserve"> </w:t>
            </w:r>
            <w:r w:rsidRPr="00542A3C">
              <w:rPr>
                <w:rFonts w:ascii="Arial" w:hAnsi="Arial" w:cs="Arial"/>
                <w:sz w:val="20"/>
                <w:szCs w:val="20"/>
              </w:rPr>
              <w:t>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r w:rsidR="005B4C79">
              <w:rPr>
                <w:rFonts w:ascii="Arial" w:hAnsi="Arial" w:cs="Arial"/>
                <w:sz w:val="20"/>
                <w:szCs w:val="20"/>
              </w:rPr>
              <w:t>,</w:t>
            </w:r>
            <w:r>
              <w:rPr>
                <w:rFonts w:ascii="Arial" w:hAnsi="Arial" w:cs="Arial"/>
                <w:sz w:val="20"/>
                <w:szCs w:val="20"/>
              </w:rPr>
              <w:t xml:space="preserve"> Pkt. 6.2.13</w:t>
            </w:r>
          </w:p>
          <w:p w14:paraId="78CB3154" w14:textId="77777777" w:rsidR="0091520E" w:rsidRDefault="0091520E" w:rsidP="002913DF">
            <w:pPr>
              <w:pStyle w:val="Text"/>
              <w:spacing w:before="60" w:after="60" w:line="240" w:lineRule="auto"/>
              <w:rPr>
                <w:rFonts w:ascii="Arial" w:hAnsi="Arial" w:cs="Arial"/>
                <w:sz w:val="20"/>
                <w:szCs w:val="20"/>
              </w:rPr>
            </w:pPr>
          </w:p>
          <w:p w14:paraId="263060F3" w14:textId="77777777" w:rsidR="0091520E" w:rsidRPr="00492AD5" w:rsidRDefault="0091520E" w:rsidP="002913DF">
            <w:pPr>
              <w:pStyle w:val="Text"/>
              <w:spacing w:before="60" w:after="60" w:line="240" w:lineRule="auto"/>
              <w:jc w:val="left"/>
              <w:rPr>
                <w:rFonts w:ascii="Arial" w:hAnsi="Arial" w:cs="Arial"/>
                <w:sz w:val="20"/>
                <w:szCs w:val="20"/>
              </w:rPr>
            </w:pPr>
          </w:p>
        </w:tc>
      </w:tr>
    </w:tbl>
    <w:p w14:paraId="56976410" w14:textId="77777777"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C22E83" w:rsidRPr="004C36B1" w14:paraId="52E70703" w14:textId="77777777" w:rsidTr="0050341C">
        <w:trPr>
          <w:jc w:val="center"/>
        </w:trPr>
        <w:tc>
          <w:tcPr>
            <w:tcW w:w="9351" w:type="dxa"/>
            <w:gridSpan w:val="4"/>
            <w:shd w:val="pct20" w:color="auto" w:fill="auto"/>
          </w:tcPr>
          <w:p w14:paraId="54EAE885"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C22E83" w:rsidRPr="004C36B1" w14:paraId="6F976773" w14:textId="77777777" w:rsidTr="0050341C">
        <w:trPr>
          <w:jc w:val="center"/>
        </w:trPr>
        <w:tc>
          <w:tcPr>
            <w:tcW w:w="3397" w:type="dxa"/>
          </w:tcPr>
          <w:p w14:paraId="0404EFFC"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4C774D9E"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14:paraId="17E993A6"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76D1F455"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C22E83" w:rsidRPr="004C36B1" w14:paraId="3652C8B2" w14:textId="77777777" w:rsidTr="0050341C">
        <w:trPr>
          <w:jc w:val="center"/>
        </w:trPr>
        <w:tc>
          <w:tcPr>
            <w:tcW w:w="3397" w:type="dxa"/>
          </w:tcPr>
          <w:p w14:paraId="1E68894F"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2B687025"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60A30A1D" w14:textId="77777777"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69C7F018" w14:textId="77777777" w:rsidR="00C22E83" w:rsidRPr="004C36B1" w:rsidRDefault="00A8034F" w:rsidP="0050341C">
            <w:pPr>
              <w:pStyle w:val="Text"/>
              <w:spacing w:before="60" w:after="60" w:line="240" w:lineRule="auto"/>
              <w:rPr>
                <w:rFonts w:ascii="Arial" w:hAnsi="Arial" w:cs="Arial"/>
                <w:sz w:val="20"/>
                <w:szCs w:val="20"/>
              </w:rPr>
            </w:pPr>
            <w:r>
              <w:rPr>
                <w:rFonts w:ascii="Arial" w:hAnsi="Arial" w:cs="Arial"/>
                <w:sz w:val="20"/>
                <w:szCs w:val="20"/>
              </w:rPr>
              <w:t>5</w:t>
            </w:r>
          </w:p>
        </w:tc>
      </w:tr>
      <w:tr w:rsidR="00C22E83" w:rsidRPr="004C36B1" w14:paraId="685EC543" w14:textId="77777777" w:rsidTr="0050341C">
        <w:trPr>
          <w:jc w:val="center"/>
        </w:trPr>
        <w:tc>
          <w:tcPr>
            <w:tcW w:w="3397" w:type="dxa"/>
          </w:tcPr>
          <w:p w14:paraId="20EA37CC" w14:textId="77777777" w:rsidR="00C22E83" w:rsidRPr="004C36B1" w:rsidRDefault="00C22E83"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546B4C7F" w14:textId="77777777" w:rsidR="00C22E83" w:rsidRPr="001D05D7" w:rsidRDefault="00C22E83" w:rsidP="0050341C">
            <w:pPr>
              <w:pStyle w:val="Text"/>
              <w:spacing w:before="60" w:after="60" w:line="240" w:lineRule="auto"/>
              <w:jc w:val="left"/>
              <w:rPr>
                <w:rFonts w:ascii="Arial" w:hAnsi="Arial" w:cs="Arial"/>
                <w:sz w:val="20"/>
                <w:szCs w:val="20"/>
              </w:rPr>
            </w:pPr>
            <w:r w:rsidRPr="001D05D7">
              <w:rPr>
                <w:rFonts w:cs="Arial"/>
                <w:sz w:val="20"/>
                <w:szCs w:val="20"/>
              </w:rPr>
              <w:fldChar w:fldCharType="begin"/>
            </w:r>
            <w:r w:rsidRPr="001D05D7">
              <w:rPr>
                <w:rFonts w:ascii="Arial" w:hAnsi="Arial" w:cs="Arial"/>
                <w:sz w:val="20"/>
                <w:szCs w:val="20"/>
              </w:rPr>
              <w:instrText xml:space="preserve"> =PRODUCT(b2;b3;d2;d3) \# "0" </w:instrText>
            </w:r>
            <w:r w:rsidRPr="001D05D7">
              <w:rPr>
                <w:rFonts w:cs="Arial"/>
                <w:sz w:val="20"/>
                <w:szCs w:val="20"/>
              </w:rPr>
              <w:fldChar w:fldCharType="separate"/>
            </w:r>
            <w:r w:rsidR="00A8034F" w:rsidRPr="001D05D7">
              <w:rPr>
                <w:rFonts w:ascii="Arial" w:hAnsi="Arial" w:cs="Arial"/>
                <w:noProof/>
                <w:sz w:val="20"/>
                <w:szCs w:val="20"/>
              </w:rPr>
              <w:t>5</w:t>
            </w:r>
            <w:r w:rsidRPr="001D05D7">
              <w:rPr>
                <w:rFonts w:cs="Arial"/>
                <w:sz w:val="20"/>
                <w:szCs w:val="20"/>
              </w:rPr>
              <w:fldChar w:fldCharType="end"/>
            </w:r>
          </w:p>
        </w:tc>
        <w:tc>
          <w:tcPr>
            <w:tcW w:w="4961" w:type="dxa"/>
            <w:gridSpan w:val="2"/>
          </w:tcPr>
          <w:p w14:paraId="3362979A" w14:textId="77777777" w:rsidR="00C22E83" w:rsidRPr="004C36B1" w:rsidRDefault="00C22E83"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14:paraId="16C27EC6" w14:textId="77777777" w:rsidR="00C22E83" w:rsidRDefault="00C22E83"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22E83" w:rsidRPr="006417D0" w14:paraId="4F672A7C" w14:textId="77777777" w:rsidTr="0050341C">
        <w:trPr>
          <w:jc w:val="center"/>
        </w:trPr>
        <w:tc>
          <w:tcPr>
            <w:tcW w:w="4531" w:type="dxa"/>
          </w:tcPr>
          <w:p w14:paraId="3E8626D4" w14:textId="77777777" w:rsidR="00C22E83" w:rsidRPr="006417D0" w:rsidRDefault="00C22E83" w:rsidP="0050341C">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3B8C75FF" w14:textId="77777777" w:rsidR="00C22E83" w:rsidRPr="006417D0" w:rsidRDefault="00C22E83"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767218470"/>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16978F75" w14:textId="77777777" w:rsidR="00C22E83" w:rsidRPr="006417D0" w:rsidRDefault="00C22E83"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591001498"/>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43D5AC9D" w14:textId="77777777" w:rsidR="004062BD" w:rsidRDefault="004062BD">
      <w:pPr>
        <w:spacing w:after="0" w:line="240" w:lineRule="auto"/>
        <w:jc w:val="left"/>
        <w:rPr>
          <w:sz w:val="16"/>
          <w:szCs w:val="16"/>
        </w:rPr>
      </w:pPr>
    </w:p>
    <w:p w14:paraId="774BED81" w14:textId="65030A09" w:rsidR="000707C4" w:rsidRDefault="000707C4">
      <w:pPr>
        <w:spacing w:after="0" w:line="240" w:lineRule="auto"/>
        <w:jc w:val="left"/>
        <w:rPr>
          <w:sz w:val="16"/>
          <w:szCs w:val="16"/>
        </w:rPr>
      </w:pPr>
    </w:p>
    <w:p w14:paraId="40A4DC14" w14:textId="0F9BB8D2" w:rsidR="0091520E" w:rsidRDefault="0091520E">
      <w:pPr>
        <w:spacing w:after="0" w:line="240" w:lineRule="auto"/>
        <w:jc w:val="left"/>
        <w:rPr>
          <w:sz w:val="16"/>
          <w:szCs w:val="16"/>
        </w:rPr>
      </w:pPr>
    </w:p>
    <w:p w14:paraId="640E03B0" w14:textId="08B06802" w:rsidR="0091520E" w:rsidRDefault="0091520E">
      <w:pPr>
        <w:spacing w:after="0" w:line="240" w:lineRule="auto"/>
        <w:jc w:val="left"/>
        <w:rPr>
          <w:sz w:val="16"/>
          <w:szCs w:val="16"/>
        </w:rPr>
      </w:pPr>
    </w:p>
    <w:p w14:paraId="7292CBDF" w14:textId="04A41E3B" w:rsidR="0091520E" w:rsidRDefault="0091520E">
      <w:pPr>
        <w:spacing w:after="0" w:line="240" w:lineRule="auto"/>
        <w:jc w:val="left"/>
        <w:rPr>
          <w:sz w:val="16"/>
          <w:szCs w:val="16"/>
        </w:rPr>
      </w:pPr>
    </w:p>
    <w:p w14:paraId="2728666C" w14:textId="53EDFE6C" w:rsidR="0091520E" w:rsidRDefault="0091520E">
      <w:pPr>
        <w:spacing w:after="0" w:line="240" w:lineRule="auto"/>
        <w:jc w:val="left"/>
        <w:rPr>
          <w:sz w:val="16"/>
          <w:szCs w:val="16"/>
        </w:rPr>
      </w:pPr>
    </w:p>
    <w:p w14:paraId="6C46501F" w14:textId="607C9BC3" w:rsidR="0091520E" w:rsidRDefault="0091520E">
      <w:pPr>
        <w:spacing w:after="0" w:line="240" w:lineRule="auto"/>
        <w:jc w:val="left"/>
        <w:rPr>
          <w:sz w:val="16"/>
          <w:szCs w:val="16"/>
        </w:rPr>
      </w:pPr>
    </w:p>
    <w:p w14:paraId="27707443" w14:textId="202901D0" w:rsidR="0091520E" w:rsidRDefault="0091520E">
      <w:pPr>
        <w:spacing w:after="0" w:line="240" w:lineRule="auto"/>
        <w:jc w:val="left"/>
        <w:rPr>
          <w:sz w:val="16"/>
          <w:szCs w:val="16"/>
        </w:rPr>
      </w:pPr>
    </w:p>
    <w:p w14:paraId="60374960" w14:textId="4406C649" w:rsidR="0091520E" w:rsidRDefault="0091520E">
      <w:pPr>
        <w:spacing w:after="0" w:line="240" w:lineRule="auto"/>
        <w:jc w:val="left"/>
        <w:rPr>
          <w:sz w:val="16"/>
          <w:szCs w:val="16"/>
        </w:rPr>
      </w:pPr>
    </w:p>
    <w:p w14:paraId="52F1B343" w14:textId="1D76FBE4" w:rsidR="0091520E" w:rsidRDefault="0091520E">
      <w:pPr>
        <w:spacing w:after="0" w:line="240" w:lineRule="auto"/>
        <w:jc w:val="left"/>
        <w:rPr>
          <w:sz w:val="16"/>
          <w:szCs w:val="16"/>
        </w:rPr>
      </w:pPr>
    </w:p>
    <w:p w14:paraId="78AA188A" w14:textId="307C679C" w:rsidR="0091520E" w:rsidRDefault="0091520E">
      <w:pPr>
        <w:spacing w:after="0" w:line="240" w:lineRule="auto"/>
        <w:jc w:val="left"/>
        <w:rPr>
          <w:sz w:val="16"/>
          <w:szCs w:val="16"/>
        </w:rPr>
      </w:pPr>
    </w:p>
    <w:p w14:paraId="2F9FA0B8" w14:textId="19E56C8B" w:rsidR="0091520E" w:rsidRDefault="0091520E">
      <w:pPr>
        <w:spacing w:after="0" w:line="240" w:lineRule="auto"/>
        <w:jc w:val="left"/>
        <w:rPr>
          <w:sz w:val="16"/>
          <w:szCs w:val="16"/>
        </w:rPr>
      </w:pPr>
    </w:p>
    <w:p w14:paraId="1181BEBB" w14:textId="397EC22F" w:rsidR="0091520E" w:rsidRDefault="0091520E">
      <w:pPr>
        <w:spacing w:after="0" w:line="240" w:lineRule="auto"/>
        <w:jc w:val="left"/>
        <w:rPr>
          <w:sz w:val="16"/>
          <w:szCs w:val="16"/>
        </w:rPr>
      </w:pPr>
    </w:p>
    <w:p w14:paraId="4EEC4C08" w14:textId="5A2DA945" w:rsidR="0091520E" w:rsidRDefault="0091520E">
      <w:pPr>
        <w:spacing w:after="0" w:line="240" w:lineRule="auto"/>
        <w:jc w:val="left"/>
        <w:rPr>
          <w:sz w:val="16"/>
          <w:szCs w:val="16"/>
        </w:rPr>
      </w:pPr>
    </w:p>
    <w:p w14:paraId="24C39828" w14:textId="7EB0F312" w:rsidR="0091520E" w:rsidRDefault="0091520E">
      <w:pPr>
        <w:spacing w:after="0" w:line="240" w:lineRule="auto"/>
        <w:jc w:val="left"/>
        <w:rPr>
          <w:sz w:val="16"/>
          <w:szCs w:val="16"/>
        </w:rPr>
      </w:pPr>
    </w:p>
    <w:p w14:paraId="6569F0BF" w14:textId="2C45CF4A" w:rsidR="0091520E" w:rsidRDefault="0091520E">
      <w:pPr>
        <w:spacing w:after="0" w:line="240" w:lineRule="auto"/>
        <w:jc w:val="left"/>
        <w:rPr>
          <w:sz w:val="16"/>
          <w:szCs w:val="16"/>
        </w:rPr>
      </w:pPr>
    </w:p>
    <w:p w14:paraId="0D2E260C" w14:textId="3E765DDF" w:rsidR="0091520E" w:rsidRDefault="0091520E">
      <w:pPr>
        <w:spacing w:after="0" w:line="240" w:lineRule="auto"/>
        <w:jc w:val="left"/>
        <w:rPr>
          <w:sz w:val="16"/>
          <w:szCs w:val="16"/>
        </w:rPr>
      </w:pPr>
    </w:p>
    <w:p w14:paraId="5DFC00BD" w14:textId="27B52C80" w:rsidR="0091520E" w:rsidRDefault="0091520E">
      <w:pPr>
        <w:spacing w:after="0" w:line="240" w:lineRule="auto"/>
        <w:jc w:val="left"/>
        <w:rPr>
          <w:sz w:val="16"/>
          <w:szCs w:val="16"/>
        </w:rPr>
      </w:pPr>
    </w:p>
    <w:p w14:paraId="6C78FC2B" w14:textId="786EFD5F" w:rsidR="0091520E" w:rsidRDefault="0091520E">
      <w:pPr>
        <w:spacing w:after="0" w:line="240" w:lineRule="auto"/>
        <w:jc w:val="left"/>
        <w:rPr>
          <w:sz w:val="16"/>
          <w:szCs w:val="16"/>
        </w:rPr>
      </w:pPr>
    </w:p>
    <w:p w14:paraId="54FB1A2D" w14:textId="40280325" w:rsidR="0091520E" w:rsidRDefault="0091520E">
      <w:pPr>
        <w:spacing w:after="0" w:line="240" w:lineRule="auto"/>
        <w:jc w:val="left"/>
        <w:rPr>
          <w:sz w:val="16"/>
          <w:szCs w:val="16"/>
        </w:rPr>
      </w:pPr>
    </w:p>
    <w:p w14:paraId="5A0D7144" w14:textId="50BF1AD7" w:rsidR="0091520E" w:rsidRDefault="0091520E">
      <w:pPr>
        <w:spacing w:after="0" w:line="240" w:lineRule="auto"/>
        <w:jc w:val="left"/>
        <w:rPr>
          <w:sz w:val="16"/>
          <w:szCs w:val="16"/>
        </w:rPr>
      </w:pPr>
    </w:p>
    <w:p w14:paraId="4E757B7A" w14:textId="0C0EDB34" w:rsidR="0091520E" w:rsidRDefault="0091520E">
      <w:pPr>
        <w:spacing w:after="0" w:line="240" w:lineRule="auto"/>
        <w:jc w:val="left"/>
        <w:rPr>
          <w:sz w:val="16"/>
          <w:szCs w:val="16"/>
        </w:rPr>
      </w:pPr>
    </w:p>
    <w:p w14:paraId="30FC123D" w14:textId="5154786A" w:rsidR="0091520E" w:rsidRDefault="0091520E">
      <w:pPr>
        <w:spacing w:after="0" w:line="240" w:lineRule="auto"/>
        <w:jc w:val="left"/>
        <w:rPr>
          <w:sz w:val="16"/>
          <w:szCs w:val="16"/>
        </w:rPr>
      </w:pPr>
    </w:p>
    <w:p w14:paraId="309C5493" w14:textId="78654B9D" w:rsidR="0091520E" w:rsidRDefault="0091520E">
      <w:pPr>
        <w:spacing w:after="0" w:line="240" w:lineRule="auto"/>
        <w:jc w:val="left"/>
        <w:rPr>
          <w:sz w:val="16"/>
          <w:szCs w:val="16"/>
        </w:rPr>
      </w:pPr>
    </w:p>
    <w:p w14:paraId="6112B96C" w14:textId="266059F3" w:rsidR="0091520E" w:rsidRDefault="0091520E">
      <w:pPr>
        <w:spacing w:after="0" w:line="240" w:lineRule="auto"/>
        <w:jc w:val="left"/>
        <w:rPr>
          <w:sz w:val="16"/>
          <w:szCs w:val="16"/>
        </w:rPr>
      </w:pPr>
    </w:p>
    <w:p w14:paraId="59678077" w14:textId="72B8301E" w:rsidR="0091520E" w:rsidRDefault="0091520E">
      <w:pPr>
        <w:spacing w:after="0" w:line="240" w:lineRule="auto"/>
        <w:jc w:val="left"/>
        <w:rPr>
          <w:sz w:val="16"/>
          <w:szCs w:val="16"/>
        </w:rPr>
      </w:pPr>
    </w:p>
    <w:p w14:paraId="1F1AD567" w14:textId="63799679" w:rsidR="0091520E" w:rsidRDefault="0091520E">
      <w:pPr>
        <w:spacing w:after="0" w:line="240" w:lineRule="auto"/>
        <w:jc w:val="left"/>
        <w:rPr>
          <w:sz w:val="16"/>
          <w:szCs w:val="16"/>
        </w:rPr>
      </w:pPr>
    </w:p>
    <w:p w14:paraId="4A8E99CA" w14:textId="5BAEC18F" w:rsidR="0091520E" w:rsidRDefault="0091520E">
      <w:pPr>
        <w:spacing w:after="0" w:line="240" w:lineRule="auto"/>
        <w:jc w:val="left"/>
        <w:rPr>
          <w:sz w:val="16"/>
          <w:szCs w:val="16"/>
        </w:rPr>
      </w:pPr>
    </w:p>
    <w:p w14:paraId="5A44695C" w14:textId="0D8AC32B" w:rsidR="0091520E" w:rsidRDefault="0091520E">
      <w:pPr>
        <w:spacing w:after="0" w:line="240" w:lineRule="auto"/>
        <w:jc w:val="left"/>
        <w:rPr>
          <w:sz w:val="16"/>
          <w:szCs w:val="16"/>
        </w:rPr>
      </w:pPr>
    </w:p>
    <w:p w14:paraId="1F6E0CCF" w14:textId="5BEE1FEA" w:rsidR="0091520E" w:rsidRDefault="0091520E">
      <w:pPr>
        <w:spacing w:after="0" w:line="240" w:lineRule="auto"/>
        <w:jc w:val="left"/>
        <w:rPr>
          <w:sz w:val="16"/>
          <w:szCs w:val="16"/>
        </w:rPr>
      </w:pPr>
    </w:p>
    <w:p w14:paraId="594B2F1F" w14:textId="345B8D4E" w:rsidR="0091520E" w:rsidRDefault="0091520E">
      <w:pPr>
        <w:spacing w:after="0" w:line="240" w:lineRule="auto"/>
        <w:jc w:val="left"/>
        <w:rPr>
          <w:sz w:val="16"/>
          <w:szCs w:val="16"/>
        </w:rPr>
      </w:pPr>
    </w:p>
    <w:p w14:paraId="3748C965" w14:textId="7E62FC48" w:rsidR="0091520E" w:rsidRDefault="0091520E">
      <w:pPr>
        <w:spacing w:after="0" w:line="240" w:lineRule="auto"/>
        <w:jc w:val="left"/>
        <w:rPr>
          <w:sz w:val="16"/>
          <w:szCs w:val="16"/>
        </w:rPr>
      </w:pPr>
    </w:p>
    <w:p w14:paraId="36755922" w14:textId="4EE9344F" w:rsidR="0091520E" w:rsidRDefault="0091520E">
      <w:pPr>
        <w:spacing w:after="0" w:line="240" w:lineRule="auto"/>
        <w:jc w:val="left"/>
        <w:rPr>
          <w:sz w:val="16"/>
          <w:szCs w:val="16"/>
        </w:rPr>
      </w:pPr>
    </w:p>
    <w:p w14:paraId="63889510" w14:textId="09CB62E7" w:rsidR="0091520E" w:rsidRDefault="0091520E">
      <w:pPr>
        <w:spacing w:after="0" w:line="240" w:lineRule="auto"/>
        <w:jc w:val="left"/>
        <w:rPr>
          <w:sz w:val="16"/>
          <w:szCs w:val="16"/>
        </w:rPr>
      </w:pPr>
    </w:p>
    <w:p w14:paraId="5A9DF475" w14:textId="78B823B6" w:rsidR="0091520E" w:rsidRDefault="0091520E">
      <w:pPr>
        <w:spacing w:after="0" w:line="240" w:lineRule="auto"/>
        <w:jc w:val="left"/>
        <w:rPr>
          <w:sz w:val="16"/>
          <w:szCs w:val="16"/>
        </w:rPr>
      </w:pPr>
    </w:p>
    <w:p w14:paraId="4B3EFCF2" w14:textId="4A7AA542" w:rsidR="0091520E" w:rsidRDefault="0091520E">
      <w:pPr>
        <w:spacing w:after="0" w:line="240" w:lineRule="auto"/>
        <w:jc w:val="left"/>
        <w:rPr>
          <w:sz w:val="16"/>
          <w:szCs w:val="16"/>
        </w:rPr>
      </w:pPr>
    </w:p>
    <w:p w14:paraId="5E22AA8B" w14:textId="72F580F7" w:rsidR="0091520E" w:rsidRDefault="0091520E">
      <w:pPr>
        <w:spacing w:after="0" w:line="240" w:lineRule="auto"/>
        <w:jc w:val="left"/>
        <w:rPr>
          <w:sz w:val="16"/>
          <w:szCs w:val="16"/>
        </w:rPr>
      </w:pPr>
    </w:p>
    <w:p w14:paraId="4F618834" w14:textId="6BB3121F" w:rsidR="0091520E" w:rsidRDefault="0091520E">
      <w:pPr>
        <w:spacing w:after="0" w:line="240" w:lineRule="auto"/>
        <w:jc w:val="left"/>
        <w:rPr>
          <w:sz w:val="16"/>
          <w:szCs w:val="16"/>
        </w:rPr>
      </w:pPr>
    </w:p>
    <w:p w14:paraId="4FCB2A4B" w14:textId="402262FA" w:rsidR="0091520E" w:rsidRDefault="0091520E">
      <w:pPr>
        <w:spacing w:after="0" w:line="240" w:lineRule="auto"/>
        <w:jc w:val="left"/>
        <w:rPr>
          <w:sz w:val="16"/>
          <w:szCs w:val="16"/>
        </w:rPr>
      </w:pPr>
    </w:p>
    <w:p w14:paraId="023BE199" w14:textId="4E4A56B7" w:rsidR="0091520E" w:rsidRDefault="0091520E">
      <w:pPr>
        <w:spacing w:after="0" w:line="240" w:lineRule="auto"/>
        <w:jc w:val="left"/>
        <w:rPr>
          <w:sz w:val="16"/>
          <w:szCs w:val="16"/>
        </w:rPr>
      </w:pPr>
    </w:p>
    <w:p w14:paraId="14ED83CD" w14:textId="3A25E298" w:rsidR="0091520E" w:rsidRDefault="0091520E">
      <w:pPr>
        <w:spacing w:after="0" w:line="240" w:lineRule="auto"/>
        <w:jc w:val="left"/>
        <w:rPr>
          <w:sz w:val="16"/>
          <w:szCs w:val="16"/>
        </w:rPr>
      </w:pPr>
    </w:p>
    <w:p w14:paraId="5A72C373" w14:textId="77777777" w:rsidR="00535BBC" w:rsidRDefault="00535BBC">
      <w:pPr>
        <w:spacing w:after="0" w:line="240" w:lineRule="auto"/>
        <w:jc w:val="left"/>
        <w:rPr>
          <w:sz w:val="16"/>
          <w:szCs w:val="16"/>
        </w:rPr>
      </w:pPr>
    </w:p>
    <w:p w14:paraId="2F84BAB6" w14:textId="11FBAE4A" w:rsidR="00535BBC" w:rsidRDefault="00535BBC">
      <w:pPr>
        <w:spacing w:after="0" w:line="240" w:lineRule="auto"/>
        <w:jc w:val="left"/>
        <w:rPr>
          <w:sz w:val="16"/>
          <w:szCs w:val="16"/>
        </w:rPr>
      </w:pPr>
    </w:p>
    <w:p w14:paraId="7F59FC02" w14:textId="77777777" w:rsidR="00535BBC" w:rsidRDefault="00535BBC">
      <w:pPr>
        <w:spacing w:after="0" w:line="240" w:lineRule="auto"/>
        <w:jc w:val="left"/>
        <w:rPr>
          <w:sz w:val="16"/>
          <w:szCs w:val="16"/>
        </w:rPr>
      </w:pPr>
    </w:p>
    <w:p w14:paraId="71B58E51" w14:textId="5D21AC4A" w:rsidR="0091520E" w:rsidRDefault="0091520E">
      <w:pPr>
        <w:spacing w:after="0" w:line="240" w:lineRule="auto"/>
        <w:jc w:val="left"/>
        <w:rPr>
          <w:sz w:val="16"/>
          <w:szCs w:val="16"/>
        </w:rPr>
      </w:pPr>
    </w:p>
    <w:p w14:paraId="6FDB7E41" w14:textId="5287689E" w:rsidR="0091520E" w:rsidRDefault="0091520E">
      <w:pPr>
        <w:spacing w:after="0" w:line="240" w:lineRule="auto"/>
        <w:jc w:val="left"/>
        <w:rPr>
          <w:sz w:val="16"/>
          <w:szCs w:val="16"/>
        </w:rPr>
      </w:pPr>
    </w:p>
    <w:p w14:paraId="2FC5498B" w14:textId="3EA332A9" w:rsidR="0091520E" w:rsidRPr="004E594F" w:rsidRDefault="0091520E"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4062BD" w:rsidRPr="005E5E8D" w14:paraId="4DB9F59C" w14:textId="77777777" w:rsidTr="0050341C">
        <w:trPr>
          <w:jc w:val="center"/>
        </w:trPr>
        <w:tc>
          <w:tcPr>
            <w:tcW w:w="7230" w:type="dxa"/>
            <w:gridSpan w:val="3"/>
            <w:shd w:val="pct20" w:color="auto" w:fill="auto"/>
          </w:tcPr>
          <w:p w14:paraId="4EA62C7A"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14:paraId="580518FD" w14:textId="77777777" w:rsidR="004062BD" w:rsidRPr="005E5E8D" w:rsidRDefault="004062BD"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14:paraId="569C857D" w14:textId="77777777" w:rsidR="004062BD"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w:t>
            </w:r>
            <w:r w:rsidR="002A00C8">
              <w:rPr>
                <w:rFonts w:ascii="Arial" w:hAnsi="Arial" w:cs="Arial"/>
                <w:b/>
                <w:sz w:val="20"/>
                <w:szCs w:val="20"/>
              </w:rPr>
              <w:t>5</w:t>
            </w:r>
          </w:p>
        </w:tc>
      </w:tr>
      <w:tr w:rsidR="004062BD" w:rsidRPr="005E5E8D" w14:paraId="018CF492" w14:textId="77777777" w:rsidTr="0050341C">
        <w:tblPrEx>
          <w:shd w:val="clear" w:color="auto" w:fill="auto"/>
        </w:tblPrEx>
        <w:trPr>
          <w:jc w:val="center"/>
        </w:trPr>
        <w:tc>
          <w:tcPr>
            <w:tcW w:w="2773" w:type="dxa"/>
          </w:tcPr>
          <w:p w14:paraId="72103C68"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14:paraId="73EA60B5" w14:textId="77777777" w:rsidR="002A00C8" w:rsidRPr="005E5E8D" w:rsidRDefault="00AD1031" w:rsidP="002A00C8">
            <w:pPr>
              <w:pStyle w:val="Text"/>
              <w:spacing w:before="60" w:after="60" w:line="240" w:lineRule="auto"/>
              <w:jc w:val="left"/>
              <w:rPr>
                <w:rFonts w:ascii="Arial" w:hAnsi="Arial" w:cs="Arial"/>
                <w:sz w:val="20"/>
                <w:szCs w:val="20"/>
              </w:rPr>
            </w:pPr>
            <w:r w:rsidRPr="0050341C">
              <w:rPr>
                <w:rFonts w:ascii="Arial" w:hAnsi="Arial" w:cs="Arial"/>
                <w:sz w:val="20"/>
                <w:szCs w:val="20"/>
              </w:rPr>
              <w:t>Extruderanlage</w:t>
            </w:r>
            <w:r w:rsidR="002A00C8">
              <w:rPr>
                <w:rFonts w:ascii="Arial" w:hAnsi="Arial" w:cs="Arial"/>
                <w:sz w:val="20"/>
                <w:szCs w:val="20"/>
              </w:rPr>
              <w:t xml:space="preserve"> – </w:t>
            </w:r>
            <w:r w:rsidR="002A00C8" w:rsidRPr="002A00C8">
              <w:rPr>
                <w:rFonts w:ascii="Arial" w:hAnsi="Arial" w:cs="Arial"/>
                <w:sz w:val="20"/>
                <w:szCs w:val="20"/>
              </w:rPr>
              <w:t>Energietrennung und Energieableitung</w:t>
            </w:r>
          </w:p>
        </w:tc>
      </w:tr>
      <w:tr w:rsidR="004062BD" w:rsidRPr="005E5E8D" w14:paraId="26128518" w14:textId="77777777" w:rsidTr="0050341C">
        <w:tblPrEx>
          <w:shd w:val="clear" w:color="auto" w:fill="auto"/>
        </w:tblPrEx>
        <w:trPr>
          <w:jc w:val="center"/>
        </w:trPr>
        <w:tc>
          <w:tcPr>
            <w:tcW w:w="2773" w:type="dxa"/>
          </w:tcPr>
          <w:p w14:paraId="178F3F69"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14:paraId="6D8065BA" w14:textId="77777777" w:rsidR="004062BD" w:rsidRPr="005E5E8D" w:rsidRDefault="008E3C58" w:rsidP="008E3C58">
            <w:pPr>
              <w:pStyle w:val="Text"/>
              <w:spacing w:before="60" w:after="60" w:line="240" w:lineRule="auto"/>
              <w:jc w:val="left"/>
              <w:rPr>
                <w:rFonts w:ascii="Arial" w:hAnsi="Arial" w:cs="Arial"/>
                <w:sz w:val="20"/>
                <w:szCs w:val="20"/>
              </w:rPr>
            </w:pPr>
            <w:r w:rsidRPr="008E3C58">
              <w:rPr>
                <w:rFonts w:ascii="Arial" w:hAnsi="Arial" w:cs="Arial"/>
                <w:sz w:val="20"/>
                <w:szCs w:val="20"/>
              </w:rPr>
              <w:t>Gefährdung durch das Fehlen von technischen Mitteln zur Energietrennung und Energieableitung</w:t>
            </w:r>
          </w:p>
        </w:tc>
        <w:tc>
          <w:tcPr>
            <w:tcW w:w="4311" w:type="dxa"/>
            <w:gridSpan w:val="3"/>
            <w:vMerge w:val="restart"/>
            <w:vAlign w:val="center"/>
          </w:tcPr>
          <w:p w14:paraId="71CB79F4" w14:textId="77777777" w:rsidR="004062BD" w:rsidRPr="005E5E8D" w:rsidRDefault="00C92AE8" w:rsidP="0050341C">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62320769" wp14:editId="49D8D79E">
                  <wp:extent cx="1909550" cy="1483941"/>
                  <wp:effectExtent l="0" t="0" r="0" b="254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09550" cy="1483941"/>
                          </a:xfrm>
                          <a:prstGeom prst="rect">
                            <a:avLst/>
                          </a:prstGeom>
                        </pic:spPr>
                      </pic:pic>
                    </a:graphicData>
                  </a:graphic>
                </wp:inline>
              </w:drawing>
            </w:r>
          </w:p>
        </w:tc>
      </w:tr>
      <w:tr w:rsidR="004062BD" w:rsidRPr="005E5E8D" w14:paraId="30B0D831" w14:textId="77777777" w:rsidTr="0050341C">
        <w:tblPrEx>
          <w:shd w:val="clear" w:color="auto" w:fill="auto"/>
        </w:tblPrEx>
        <w:trPr>
          <w:jc w:val="center"/>
        </w:trPr>
        <w:tc>
          <w:tcPr>
            <w:tcW w:w="2773" w:type="dxa"/>
          </w:tcPr>
          <w:p w14:paraId="2F88C283"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14:paraId="2C9AD86F" w14:textId="77777777"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14:paraId="4B6DE0AE" w14:textId="77777777"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14:paraId="5151628E" w14:textId="77777777"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14:paraId="3A3EB847" w14:textId="77777777"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14:paraId="13305BB4" w14:textId="77777777"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proofErr w:type="spellStart"/>
            <w:r w:rsidRPr="005E5E8D">
              <w:rPr>
                <w:rFonts w:ascii="Arial" w:hAnsi="Arial" w:cs="Arial"/>
                <w:sz w:val="20"/>
                <w:szCs w:val="20"/>
              </w:rPr>
              <w:t>beseitigung</w:t>
            </w:r>
            <w:proofErr w:type="spellEnd"/>
            <w:r w:rsidRPr="005E5E8D">
              <w:rPr>
                <w:rFonts w:ascii="Arial" w:hAnsi="Arial" w:cs="Arial"/>
                <w:sz w:val="20"/>
                <w:szCs w:val="20"/>
              </w:rPr>
              <w:t>,</w:t>
            </w:r>
          </w:p>
          <w:p w14:paraId="413ACF0C" w14:textId="77777777" w:rsidR="004062BD" w:rsidRPr="00E71423"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14:paraId="0825E437" w14:textId="77777777" w:rsidR="004062BD" w:rsidRPr="005E5E8D" w:rsidRDefault="004062BD" w:rsidP="0050341C">
            <w:pPr>
              <w:pStyle w:val="Text"/>
              <w:spacing w:before="60" w:after="60" w:line="240" w:lineRule="auto"/>
              <w:rPr>
                <w:rFonts w:ascii="Arial" w:hAnsi="Arial" w:cs="Arial"/>
                <w:sz w:val="20"/>
                <w:szCs w:val="20"/>
              </w:rPr>
            </w:pPr>
          </w:p>
        </w:tc>
      </w:tr>
      <w:tr w:rsidR="004062BD" w:rsidRPr="005E5E8D" w14:paraId="5A49E877" w14:textId="77777777" w:rsidTr="0050341C">
        <w:tblPrEx>
          <w:shd w:val="clear" w:color="auto" w:fill="auto"/>
        </w:tblPrEx>
        <w:trPr>
          <w:jc w:val="center"/>
        </w:trPr>
        <w:tc>
          <w:tcPr>
            <w:tcW w:w="2773" w:type="dxa"/>
          </w:tcPr>
          <w:p w14:paraId="0B628AD9"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14:paraId="5E755F67" w14:textId="77777777" w:rsidR="004062BD" w:rsidRPr="005E5E8D" w:rsidRDefault="004062BD" w:rsidP="0050341C">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14:paraId="57D9D193" w14:textId="77777777" w:rsidR="004062BD" w:rsidRPr="005E5E8D" w:rsidRDefault="004062BD" w:rsidP="0050341C">
            <w:pPr>
              <w:pStyle w:val="Text"/>
              <w:spacing w:before="60" w:after="60" w:line="240" w:lineRule="auto"/>
              <w:rPr>
                <w:rFonts w:ascii="Arial" w:hAnsi="Arial" w:cs="Arial"/>
                <w:sz w:val="20"/>
                <w:szCs w:val="20"/>
              </w:rPr>
            </w:pPr>
          </w:p>
        </w:tc>
      </w:tr>
      <w:tr w:rsidR="004062BD" w:rsidRPr="005E5E8D" w14:paraId="4F371476" w14:textId="77777777" w:rsidTr="0050341C">
        <w:tblPrEx>
          <w:shd w:val="clear" w:color="auto" w:fill="auto"/>
        </w:tblPrEx>
        <w:trPr>
          <w:jc w:val="center"/>
        </w:trPr>
        <w:tc>
          <w:tcPr>
            <w:tcW w:w="2773" w:type="dxa"/>
          </w:tcPr>
          <w:p w14:paraId="606804EE"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14:paraId="1192074A" w14:textId="77777777" w:rsidR="004062BD" w:rsidRPr="005E5E8D" w:rsidRDefault="004062BD" w:rsidP="0050341C">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14:paraId="2A2E59C8" w14:textId="77777777" w:rsidR="004062BD" w:rsidRPr="005E5E8D" w:rsidRDefault="004062BD" w:rsidP="0050341C">
            <w:pPr>
              <w:pStyle w:val="Text"/>
              <w:spacing w:before="60" w:after="60" w:line="240" w:lineRule="auto"/>
              <w:rPr>
                <w:rFonts w:ascii="Arial" w:hAnsi="Arial" w:cs="Arial"/>
                <w:sz w:val="20"/>
                <w:szCs w:val="20"/>
              </w:rPr>
            </w:pPr>
          </w:p>
        </w:tc>
      </w:tr>
      <w:tr w:rsidR="004062BD" w:rsidRPr="005E5E8D" w14:paraId="0109F6A9" w14:textId="77777777" w:rsidTr="0050341C">
        <w:tblPrEx>
          <w:shd w:val="clear" w:color="auto" w:fill="auto"/>
        </w:tblPrEx>
        <w:trPr>
          <w:jc w:val="center"/>
        </w:trPr>
        <w:tc>
          <w:tcPr>
            <w:tcW w:w="2773" w:type="dxa"/>
          </w:tcPr>
          <w:p w14:paraId="0F18E5A9"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14:paraId="492F425C" w14:textId="77777777" w:rsidR="004062BD" w:rsidRPr="0012106E" w:rsidRDefault="009C2D97" w:rsidP="0050341C">
            <w:pPr>
              <w:pStyle w:val="Text"/>
              <w:spacing w:before="60" w:after="60" w:line="240" w:lineRule="auto"/>
              <w:jc w:val="left"/>
              <w:rPr>
                <w:rFonts w:ascii="Arial" w:hAnsi="Arial" w:cs="Arial"/>
                <w:sz w:val="20"/>
                <w:szCs w:val="20"/>
              </w:rPr>
            </w:pPr>
            <w:r w:rsidRPr="009C2D97">
              <w:rPr>
                <w:rFonts w:ascii="Arial" w:hAnsi="Arial" w:cs="Arial"/>
                <w:sz w:val="20"/>
                <w:szCs w:val="20"/>
              </w:rPr>
              <w:t>Gefährdungsereignisse durch das Fehlen von technischen Mitteln zur Trennung von Energiequellen und zur Ableitung der gespeicherten Energie</w:t>
            </w:r>
          </w:p>
        </w:tc>
        <w:tc>
          <w:tcPr>
            <w:tcW w:w="4311" w:type="dxa"/>
            <w:gridSpan w:val="3"/>
            <w:vMerge/>
          </w:tcPr>
          <w:p w14:paraId="3511A594" w14:textId="77777777" w:rsidR="004062BD" w:rsidRPr="005E5E8D" w:rsidRDefault="004062BD" w:rsidP="0050341C">
            <w:pPr>
              <w:pStyle w:val="Text"/>
              <w:spacing w:before="60" w:after="60" w:line="240" w:lineRule="auto"/>
              <w:rPr>
                <w:rFonts w:ascii="Arial" w:hAnsi="Arial" w:cs="Arial"/>
                <w:sz w:val="20"/>
                <w:szCs w:val="20"/>
              </w:rPr>
            </w:pPr>
          </w:p>
        </w:tc>
      </w:tr>
      <w:tr w:rsidR="004062BD" w:rsidRPr="005E5E8D" w14:paraId="7B9914F7" w14:textId="77777777" w:rsidTr="0050341C">
        <w:tblPrEx>
          <w:shd w:val="clear" w:color="auto" w:fill="auto"/>
        </w:tblPrEx>
        <w:trPr>
          <w:jc w:val="center"/>
        </w:trPr>
        <w:tc>
          <w:tcPr>
            <w:tcW w:w="2773" w:type="dxa"/>
          </w:tcPr>
          <w:p w14:paraId="76486757" w14:textId="77777777"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14:paraId="52B16C6B" w14:textId="77777777" w:rsidR="004062BD" w:rsidRPr="005E5E8D" w:rsidRDefault="004062BD" w:rsidP="0050341C">
            <w:pPr>
              <w:pStyle w:val="Text"/>
              <w:spacing w:before="60" w:after="60" w:line="240" w:lineRule="auto"/>
              <w:jc w:val="left"/>
              <w:rPr>
                <w:rFonts w:ascii="Arial" w:hAnsi="Arial" w:cs="Arial"/>
                <w:sz w:val="20"/>
                <w:szCs w:val="20"/>
              </w:rPr>
            </w:pPr>
            <w:r w:rsidRPr="00495879">
              <w:rPr>
                <w:rFonts w:ascii="Arial" w:hAnsi="Arial" w:cs="Arial"/>
                <w:sz w:val="20"/>
                <w:szCs w:val="20"/>
              </w:rPr>
              <w:t xml:space="preserve">Gefährdung durch </w:t>
            </w:r>
            <w:r w:rsidR="008E3C58" w:rsidRPr="008E3C58">
              <w:rPr>
                <w:rFonts w:ascii="Arial" w:hAnsi="Arial" w:cs="Arial"/>
                <w:sz w:val="20"/>
                <w:szCs w:val="20"/>
              </w:rPr>
              <w:t>das Fehlen von technischen Mitteln zur Trennung von Energiequellen und zur Ableitung der gespeicherten Energie an</w:t>
            </w:r>
            <w:r w:rsidRPr="00495879">
              <w:rPr>
                <w:rFonts w:ascii="Arial" w:hAnsi="Arial" w:cs="Arial"/>
                <w:sz w:val="20"/>
                <w:szCs w:val="20"/>
              </w:rPr>
              <w:t xml:space="preserve"> der Maschine</w:t>
            </w:r>
          </w:p>
        </w:tc>
      </w:tr>
    </w:tbl>
    <w:p w14:paraId="3AC64E9A" w14:textId="77777777" w:rsidR="004062BD" w:rsidRDefault="004062BD"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4062BD" w:rsidRPr="0086709F" w14:paraId="0B6A4ACC" w14:textId="77777777" w:rsidTr="0050341C">
        <w:trPr>
          <w:jc w:val="center"/>
        </w:trPr>
        <w:tc>
          <w:tcPr>
            <w:tcW w:w="9351" w:type="dxa"/>
            <w:gridSpan w:val="4"/>
            <w:shd w:val="pct20" w:color="auto" w:fill="auto"/>
          </w:tcPr>
          <w:p w14:paraId="64C241FC"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4062BD" w:rsidRPr="0086709F" w14:paraId="3359F32B" w14:textId="77777777" w:rsidTr="0050341C">
        <w:trPr>
          <w:jc w:val="center"/>
        </w:trPr>
        <w:tc>
          <w:tcPr>
            <w:tcW w:w="3397" w:type="dxa"/>
          </w:tcPr>
          <w:p w14:paraId="07C43D51"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14:paraId="0E7111AA" w14:textId="77777777" w:rsidR="004062BD" w:rsidRPr="0086709F" w:rsidRDefault="002C187C" w:rsidP="0050341C">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14:paraId="22BF53F1"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14:paraId="21040C56"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4062BD" w:rsidRPr="0086709F" w14:paraId="59565AC9" w14:textId="77777777" w:rsidTr="0050341C">
        <w:trPr>
          <w:jc w:val="center"/>
        </w:trPr>
        <w:tc>
          <w:tcPr>
            <w:tcW w:w="3397" w:type="dxa"/>
          </w:tcPr>
          <w:p w14:paraId="1CD28DBE"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14:paraId="549472B0"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14:paraId="5E009A69" w14:textId="77777777"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14:paraId="58308B21" w14:textId="77777777" w:rsidR="004062BD" w:rsidRPr="0086709F" w:rsidRDefault="002C187C" w:rsidP="0050341C">
            <w:pPr>
              <w:pStyle w:val="Text"/>
              <w:spacing w:before="60" w:after="60" w:line="240" w:lineRule="auto"/>
              <w:jc w:val="left"/>
              <w:rPr>
                <w:rFonts w:ascii="Arial" w:hAnsi="Arial" w:cs="Arial"/>
                <w:sz w:val="20"/>
                <w:szCs w:val="20"/>
              </w:rPr>
            </w:pPr>
            <w:r>
              <w:rPr>
                <w:rFonts w:ascii="Arial" w:hAnsi="Arial" w:cs="Arial"/>
                <w:sz w:val="20"/>
                <w:szCs w:val="20"/>
              </w:rPr>
              <w:t>4</w:t>
            </w:r>
          </w:p>
        </w:tc>
      </w:tr>
      <w:tr w:rsidR="004062BD" w:rsidRPr="0086709F" w14:paraId="7035E35F" w14:textId="77777777" w:rsidTr="0050341C">
        <w:trPr>
          <w:jc w:val="center"/>
        </w:trPr>
        <w:tc>
          <w:tcPr>
            <w:tcW w:w="3397" w:type="dxa"/>
          </w:tcPr>
          <w:p w14:paraId="60E5BD24" w14:textId="77777777" w:rsidR="004062BD" w:rsidRPr="0086709F" w:rsidRDefault="004062BD"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14:paraId="6895EC09" w14:textId="77777777" w:rsidR="004062BD" w:rsidRPr="002C187C" w:rsidRDefault="004062BD" w:rsidP="0050341C">
            <w:pPr>
              <w:pStyle w:val="Text"/>
              <w:spacing w:before="60" w:after="60" w:line="240" w:lineRule="auto"/>
              <w:rPr>
                <w:rFonts w:ascii="Arial" w:hAnsi="Arial" w:cs="Arial"/>
                <w:sz w:val="20"/>
                <w:szCs w:val="20"/>
              </w:rPr>
            </w:pPr>
            <w:r w:rsidRPr="002C187C">
              <w:rPr>
                <w:rFonts w:cs="Arial"/>
                <w:sz w:val="20"/>
                <w:szCs w:val="20"/>
              </w:rPr>
              <w:fldChar w:fldCharType="begin"/>
            </w:r>
            <w:r w:rsidRPr="002C187C">
              <w:rPr>
                <w:rFonts w:ascii="Arial" w:hAnsi="Arial" w:cs="Arial"/>
                <w:sz w:val="20"/>
                <w:szCs w:val="20"/>
              </w:rPr>
              <w:instrText xml:space="preserve"> =PRODUCT(b2;b3;d2;d3) \# "0" </w:instrText>
            </w:r>
            <w:r w:rsidRPr="002C187C">
              <w:rPr>
                <w:rFonts w:cs="Arial"/>
                <w:sz w:val="20"/>
                <w:szCs w:val="20"/>
              </w:rPr>
              <w:fldChar w:fldCharType="separate"/>
            </w:r>
            <w:r w:rsidR="002C187C" w:rsidRPr="002C187C">
              <w:rPr>
                <w:rFonts w:ascii="Arial" w:hAnsi="Arial" w:cs="Arial"/>
                <w:noProof/>
                <w:sz w:val="20"/>
                <w:szCs w:val="20"/>
              </w:rPr>
              <w:t>1000</w:t>
            </w:r>
            <w:r w:rsidRPr="002C187C">
              <w:rPr>
                <w:rFonts w:cs="Arial"/>
                <w:sz w:val="20"/>
                <w:szCs w:val="20"/>
              </w:rPr>
              <w:fldChar w:fldCharType="end"/>
            </w:r>
          </w:p>
        </w:tc>
        <w:tc>
          <w:tcPr>
            <w:tcW w:w="4961" w:type="dxa"/>
            <w:gridSpan w:val="2"/>
          </w:tcPr>
          <w:p w14:paraId="5A8D0CEE" w14:textId="77777777" w:rsidR="004062BD" w:rsidRPr="0086709F" w:rsidRDefault="004062BD"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14:paraId="5E609657" w14:textId="77777777" w:rsidR="004062BD" w:rsidRDefault="004062BD" w:rsidP="00847841">
      <w:pPr>
        <w:rPr>
          <w:sz w:val="16"/>
          <w:szCs w:val="16"/>
        </w:rPr>
      </w:pPr>
    </w:p>
    <w:p w14:paraId="3A7477EC" w14:textId="77777777" w:rsidR="000707C4" w:rsidRDefault="000707C4" w:rsidP="00847841">
      <w:pPr>
        <w:rPr>
          <w:sz w:val="16"/>
          <w:szCs w:val="16"/>
        </w:rPr>
      </w:pPr>
    </w:p>
    <w:p w14:paraId="21297D4A" w14:textId="77777777" w:rsidR="009C2D97" w:rsidRDefault="009C2D97" w:rsidP="00847841">
      <w:pPr>
        <w:rPr>
          <w:sz w:val="16"/>
          <w:szCs w:val="16"/>
        </w:rPr>
      </w:pPr>
    </w:p>
    <w:p w14:paraId="4FB85094" w14:textId="77777777" w:rsidR="009C2D97" w:rsidRDefault="009C2D97" w:rsidP="00847841">
      <w:pPr>
        <w:rPr>
          <w:sz w:val="16"/>
          <w:szCs w:val="16"/>
        </w:rPr>
      </w:pPr>
    </w:p>
    <w:p w14:paraId="6CF82FA7" w14:textId="77777777" w:rsidR="009C2D97" w:rsidRDefault="009C2D97" w:rsidP="00847841">
      <w:pPr>
        <w:rPr>
          <w:sz w:val="16"/>
          <w:szCs w:val="16"/>
        </w:rPr>
      </w:pPr>
    </w:p>
    <w:p w14:paraId="08491D78" w14:textId="77777777" w:rsidR="009C2D97" w:rsidRDefault="009C2D97" w:rsidP="00847841">
      <w:pPr>
        <w:rPr>
          <w:sz w:val="16"/>
          <w:szCs w:val="16"/>
        </w:rPr>
      </w:pPr>
    </w:p>
    <w:p w14:paraId="77FC4B8C" w14:textId="59032824" w:rsidR="009C2D97" w:rsidRDefault="009C2D97" w:rsidP="00847841">
      <w:pPr>
        <w:rPr>
          <w:sz w:val="16"/>
          <w:szCs w:val="16"/>
        </w:rPr>
      </w:pPr>
    </w:p>
    <w:p w14:paraId="6927D54D" w14:textId="19D2776A" w:rsidR="00535BBC" w:rsidRDefault="00535BBC" w:rsidP="00847841">
      <w:pPr>
        <w:rPr>
          <w:sz w:val="16"/>
          <w:szCs w:val="16"/>
        </w:rPr>
      </w:pPr>
    </w:p>
    <w:p w14:paraId="3A3BCAFD" w14:textId="77777777" w:rsidR="004E594F" w:rsidRDefault="004E594F" w:rsidP="00847841">
      <w:pPr>
        <w:rPr>
          <w:sz w:val="16"/>
          <w:szCs w:val="16"/>
        </w:rPr>
      </w:pPr>
    </w:p>
    <w:p w14:paraId="2245986A" w14:textId="77777777" w:rsidR="000707C4" w:rsidRPr="004E594F" w:rsidRDefault="000707C4"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A1C46" w:rsidRPr="00542A3C" w14:paraId="353ECCAF" w14:textId="77777777" w:rsidTr="0050341C">
        <w:trPr>
          <w:jc w:val="center"/>
        </w:trPr>
        <w:tc>
          <w:tcPr>
            <w:tcW w:w="7366" w:type="dxa"/>
            <w:shd w:val="pct20" w:color="auto" w:fill="auto"/>
          </w:tcPr>
          <w:p w14:paraId="62F4E343" w14:textId="77777777"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14:paraId="67BF697D" w14:textId="2D75B587"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535BBC" w:rsidRPr="00542A3C" w14:paraId="3781A50E" w14:textId="77777777" w:rsidTr="0050341C">
        <w:trPr>
          <w:jc w:val="center"/>
        </w:trPr>
        <w:tc>
          <w:tcPr>
            <w:tcW w:w="7366" w:type="dxa"/>
          </w:tcPr>
          <w:p w14:paraId="453F1B1C" w14:textId="77777777"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14:paraId="20FFCA3B" w14:textId="77777777" w:rsidR="00535BBC" w:rsidRDefault="00535BBC" w:rsidP="00535BBC">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14:paraId="0FFDF0BC" w14:textId="77777777" w:rsidR="00535BBC" w:rsidRPr="00542A3C" w:rsidRDefault="00535BBC" w:rsidP="00535BBC">
            <w:pPr>
              <w:pStyle w:val="Text"/>
              <w:spacing w:before="60" w:after="60" w:line="240" w:lineRule="auto"/>
              <w:jc w:val="left"/>
              <w:rPr>
                <w:rFonts w:ascii="Arial" w:hAnsi="Arial" w:cs="Arial"/>
                <w:sz w:val="20"/>
                <w:szCs w:val="20"/>
              </w:rPr>
            </w:pPr>
          </w:p>
          <w:p w14:paraId="1C0911B9" w14:textId="77777777"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14:paraId="22F9AD3E" w14:textId="77777777" w:rsidR="00535BBC" w:rsidRDefault="00535BBC" w:rsidP="00535BBC">
            <w:pPr>
              <w:pStyle w:val="Text"/>
              <w:spacing w:before="60" w:after="60" w:line="240" w:lineRule="auto"/>
              <w:jc w:val="left"/>
              <w:rPr>
                <w:rFonts w:ascii="Arial" w:hAnsi="Arial" w:cs="Arial"/>
                <w:sz w:val="20"/>
                <w:szCs w:val="20"/>
              </w:rPr>
            </w:pPr>
            <w:r w:rsidRPr="00A666FD">
              <w:rPr>
                <w:rFonts w:ascii="Arial" w:hAnsi="Arial" w:cs="Arial"/>
                <w:sz w:val="20"/>
                <w:szCs w:val="20"/>
              </w:rPr>
              <w:t>Jede Maschine muss mit den technischen Mitteln zur Trennung von Energiequellen und zur Ableitung der gespeicherten Energie durch die folgenden Maßnahmen ausgestattet sein:</w:t>
            </w:r>
          </w:p>
          <w:p w14:paraId="5F77DE7E" w14:textId="77777777"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Trennung der Maschine von sämtlichen Energiequellen;</w:t>
            </w:r>
          </w:p>
          <w:p w14:paraId="149F5FBE" w14:textId="77777777"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Verriegeln aller Trenneinrichtungen in der trennenden Stellung;</w:t>
            </w:r>
          </w:p>
          <w:p w14:paraId="4128B8F1" w14:textId="77777777"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Ableitung bzw. Zurückhaltung aller gespeicherten Energie.</w:t>
            </w:r>
          </w:p>
          <w:p w14:paraId="524BC2E0" w14:textId="77777777" w:rsidR="00535BBC" w:rsidRDefault="00535BBC" w:rsidP="00535BBC">
            <w:pPr>
              <w:pStyle w:val="Text"/>
              <w:spacing w:before="60" w:after="60" w:line="240" w:lineRule="auto"/>
              <w:jc w:val="left"/>
              <w:rPr>
                <w:rFonts w:ascii="Arial" w:hAnsi="Arial" w:cs="Arial"/>
                <w:sz w:val="20"/>
                <w:szCs w:val="20"/>
              </w:rPr>
            </w:pPr>
          </w:p>
          <w:p w14:paraId="3F7FF699" w14:textId="77777777"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14:paraId="3D51807D" w14:textId="77777777"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14:paraId="7ABB21C2" w14:textId="77777777"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14:paraId="245216B1" w14:textId="780B1452"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14:paraId="73D34A50" w14:textId="77777777" w:rsidR="00535BBC" w:rsidRDefault="00535BBC" w:rsidP="00535BBC">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6</w:t>
            </w:r>
            <w:r w:rsidRPr="00DD72DD">
              <w:rPr>
                <w:rFonts w:ascii="Arial" w:hAnsi="Arial" w:cs="Arial"/>
                <w:sz w:val="20"/>
                <w:szCs w:val="20"/>
              </w:rPr>
              <w:t>.</w:t>
            </w:r>
            <w:r>
              <w:rPr>
                <w:rFonts w:ascii="Arial" w:hAnsi="Arial" w:cs="Arial"/>
                <w:sz w:val="20"/>
                <w:szCs w:val="20"/>
              </w:rPr>
              <w:t>3</w:t>
            </w:r>
            <w:r w:rsidRPr="00DD72DD">
              <w:rPr>
                <w:rFonts w:ascii="Arial" w:hAnsi="Arial" w:cs="Arial"/>
                <w:sz w:val="20"/>
                <w:szCs w:val="20"/>
              </w:rPr>
              <w:t>.</w:t>
            </w:r>
          </w:p>
          <w:p w14:paraId="0BD6C3EB" w14:textId="77777777" w:rsidR="00535BBC" w:rsidRDefault="00535BBC" w:rsidP="00535BBC">
            <w:pPr>
              <w:pStyle w:val="Text"/>
              <w:spacing w:before="60" w:after="60" w:line="240" w:lineRule="auto"/>
              <w:jc w:val="left"/>
              <w:rPr>
                <w:rFonts w:ascii="Arial" w:hAnsi="Arial" w:cs="Arial"/>
                <w:sz w:val="20"/>
                <w:szCs w:val="20"/>
              </w:rPr>
            </w:pPr>
          </w:p>
          <w:p w14:paraId="4926D4BB" w14:textId="77777777" w:rsidR="00535BBC" w:rsidRDefault="00535BBC" w:rsidP="00535BBC">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5.3.2</w:t>
            </w:r>
          </w:p>
          <w:p w14:paraId="71BBD2E9" w14:textId="77777777" w:rsidR="00535BBC" w:rsidRDefault="00535BBC" w:rsidP="00535BBC">
            <w:pPr>
              <w:pStyle w:val="Text"/>
              <w:spacing w:before="60" w:after="60" w:line="240" w:lineRule="auto"/>
              <w:jc w:val="left"/>
              <w:rPr>
                <w:rFonts w:ascii="Arial" w:hAnsi="Arial" w:cs="Arial"/>
                <w:sz w:val="20"/>
                <w:szCs w:val="20"/>
              </w:rPr>
            </w:pPr>
          </w:p>
          <w:p w14:paraId="4D9731B3" w14:textId="77777777" w:rsidR="00535BBC" w:rsidRDefault="00535BBC" w:rsidP="00535BBC">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6.3.5.4</w:t>
            </w:r>
          </w:p>
          <w:p w14:paraId="3C5A8003" w14:textId="77777777" w:rsidR="00535BBC" w:rsidRDefault="00535BBC" w:rsidP="00535BBC">
            <w:pPr>
              <w:pStyle w:val="Text"/>
              <w:spacing w:before="60" w:after="60" w:line="240" w:lineRule="auto"/>
              <w:jc w:val="left"/>
              <w:rPr>
                <w:rFonts w:ascii="Arial" w:hAnsi="Arial" w:cs="Arial"/>
                <w:sz w:val="20"/>
                <w:szCs w:val="20"/>
              </w:rPr>
            </w:pPr>
          </w:p>
          <w:p w14:paraId="76EDC0B6" w14:textId="77777777" w:rsidR="00535BBC" w:rsidRDefault="00535BBC" w:rsidP="00535BBC">
            <w:pPr>
              <w:pStyle w:val="Text"/>
              <w:spacing w:before="60" w:after="60" w:line="240" w:lineRule="auto"/>
              <w:jc w:val="left"/>
              <w:rPr>
                <w:rFonts w:ascii="Arial" w:hAnsi="Arial" w:cs="Arial"/>
                <w:sz w:val="20"/>
                <w:szCs w:val="20"/>
              </w:rPr>
            </w:pPr>
            <w:r w:rsidRPr="0053272C">
              <w:rPr>
                <w:rFonts w:ascii="Arial" w:hAnsi="Arial" w:cs="Arial"/>
                <w:sz w:val="20"/>
                <w:szCs w:val="20"/>
              </w:rPr>
              <w:t>EN ISO 14118, Pkt. 5</w:t>
            </w:r>
          </w:p>
          <w:p w14:paraId="1A070D37" w14:textId="77777777" w:rsidR="00535BBC" w:rsidRDefault="00535BBC" w:rsidP="00535BBC">
            <w:pPr>
              <w:pStyle w:val="Text"/>
              <w:spacing w:before="60" w:after="60" w:line="240" w:lineRule="auto"/>
              <w:jc w:val="left"/>
              <w:rPr>
                <w:rFonts w:ascii="Arial" w:hAnsi="Arial" w:cs="Arial"/>
                <w:sz w:val="20"/>
                <w:szCs w:val="20"/>
              </w:rPr>
            </w:pPr>
          </w:p>
          <w:p w14:paraId="1B92BDA4" w14:textId="77777777" w:rsidR="00535BBC" w:rsidRPr="00DA1C9F" w:rsidRDefault="00535BBC" w:rsidP="00535BBC">
            <w:pPr>
              <w:pStyle w:val="Text"/>
              <w:spacing w:before="60" w:after="60" w:line="240" w:lineRule="auto"/>
              <w:jc w:val="left"/>
              <w:rPr>
                <w:rFonts w:ascii="Arial" w:hAnsi="Arial" w:cs="Arial"/>
                <w:sz w:val="20"/>
                <w:szCs w:val="20"/>
              </w:rPr>
            </w:pPr>
            <w:r w:rsidRPr="00DA1C9F">
              <w:rPr>
                <w:rFonts w:ascii="Arial" w:hAnsi="Arial" w:cs="Arial"/>
                <w:sz w:val="20"/>
                <w:szCs w:val="20"/>
              </w:rPr>
              <w:t>EN ISO 4413</w:t>
            </w:r>
            <w:r w:rsidRPr="00F12010">
              <w:rPr>
                <w:rFonts w:ascii="Arial" w:hAnsi="Arial" w:cs="Arial"/>
                <w:sz w:val="20"/>
                <w:szCs w:val="20"/>
              </w:rPr>
              <w:t>:2010</w:t>
            </w:r>
          </w:p>
          <w:p w14:paraId="6781FB11" w14:textId="77777777" w:rsidR="00535BBC" w:rsidRDefault="00535BBC" w:rsidP="00535BBC">
            <w:pPr>
              <w:pStyle w:val="Text"/>
              <w:spacing w:before="60" w:after="60" w:line="240" w:lineRule="auto"/>
              <w:jc w:val="left"/>
              <w:rPr>
                <w:rFonts w:ascii="Arial" w:hAnsi="Arial" w:cs="Arial"/>
                <w:sz w:val="20"/>
                <w:szCs w:val="20"/>
              </w:rPr>
            </w:pPr>
          </w:p>
          <w:p w14:paraId="0089A7C0" w14:textId="77777777" w:rsidR="00535BBC" w:rsidRDefault="00535BBC" w:rsidP="00535BBC">
            <w:pPr>
              <w:pStyle w:val="Text"/>
              <w:spacing w:before="60" w:after="60" w:line="240" w:lineRule="auto"/>
              <w:jc w:val="left"/>
              <w:rPr>
                <w:rFonts w:ascii="Arial" w:hAnsi="Arial" w:cs="Arial"/>
                <w:sz w:val="20"/>
                <w:szCs w:val="20"/>
              </w:rPr>
            </w:pPr>
            <w:r w:rsidRPr="00DA1C9F">
              <w:rPr>
                <w:rFonts w:ascii="Arial" w:hAnsi="Arial" w:cs="Arial"/>
                <w:sz w:val="20"/>
                <w:szCs w:val="20"/>
              </w:rPr>
              <w:t>EN ISO 4414</w:t>
            </w:r>
            <w:r w:rsidRPr="00F12010">
              <w:rPr>
                <w:rFonts w:ascii="Arial" w:hAnsi="Arial" w:cs="Arial"/>
                <w:sz w:val="20"/>
                <w:szCs w:val="20"/>
              </w:rPr>
              <w:t xml:space="preserve">:2010, </w:t>
            </w:r>
            <w:r>
              <w:rPr>
                <w:rFonts w:ascii="Arial" w:hAnsi="Arial" w:cs="Arial"/>
                <w:sz w:val="20"/>
                <w:szCs w:val="20"/>
              </w:rPr>
              <w:t>Pkt.</w:t>
            </w:r>
            <w:r w:rsidRPr="00F12010">
              <w:rPr>
                <w:rFonts w:ascii="Arial" w:hAnsi="Arial" w:cs="Arial"/>
                <w:sz w:val="20"/>
                <w:szCs w:val="20"/>
              </w:rPr>
              <w:t xml:space="preserve"> 5.2.8</w:t>
            </w:r>
          </w:p>
          <w:p w14:paraId="3BF52BCB" w14:textId="77777777" w:rsidR="00535BBC" w:rsidRDefault="00535BBC" w:rsidP="00535BBC">
            <w:pPr>
              <w:pStyle w:val="Text"/>
              <w:spacing w:before="60" w:after="60" w:line="240" w:lineRule="auto"/>
              <w:jc w:val="left"/>
              <w:rPr>
                <w:rFonts w:ascii="Arial" w:hAnsi="Arial" w:cs="Arial"/>
                <w:sz w:val="20"/>
                <w:szCs w:val="20"/>
              </w:rPr>
            </w:pPr>
          </w:p>
          <w:p w14:paraId="6625141E" w14:textId="479DE9AE" w:rsidR="00535BBC" w:rsidRPr="00542A3C" w:rsidRDefault="00535BBC" w:rsidP="00535BBC">
            <w:pPr>
              <w:pStyle w:val="Text"/>
              <w:spacing w:before="60" w:after="60" w:line="240" w:lineRule="auto"/>
              <w:jc w:val="left"/>
              <w:rPr>
                <w:rFonts w:ascii="Arial" w:hAnsi="Arial" w:cs="Arial"/>
                <w:sz w:val="20"/>
                <w:szCs w:val="20"/>
              </w:rPr>
            </w:pPr>
            <w:r>
              <w:rPr>
                <w:rFonts w:ascii="Arial" w:hAnsi="Arial" w:cs="Arial"/>
                <w:sz w:val="20"/>
                <w:szCs w:val="20"/>
              </w:rPr>
              <w:t>EN 60204-1:2018, Pkt. 5.3, 5.5, 5.6</w:t>
            </w:r>
          </w:p>
        </w:tc>
      </w:tr>
    </w:tbl>
    <w:p w14:paraId="03A5E1FB" w14:textId="3A9EC4EF" w:rsidR="00223C0D" w:rsidRDefault="00223C0D" w:rsidP="00847841">
      <w:pPr>
        <w:rPr>
          <w:sz w:val="16"/>
          <w:szCs w:val="16"/>
        </w:rPr>
      </w:pPr>
    </w:p>
    <w:p w14:paraId="77F5C6E8" w14:textId="2ADCBA6D" w:rsidR="00FE76C5" w:rsidRDefault="00FE76C5" w:rsidP="00847841">
      <w:pPr>
        <w:rPr>
          <w:sz w:val="16"/>
          <w:szCs w:val="16"/>
        </w:rPr>
      </w:pPr>
    </w:p>
    <w:p w14:paraId="70E8C315" w14:textId="2C90F484" w:rsidR="00FE76C5" w:rsidRDefault="00FE76C5" w:rsidP="00847841">
      <w:pPr>
        <w:rPr>
          <w:sz w:val="16"/>
          <w:szCs w:val="16"/>
        </w:rPr>
      </w:pPr>
    </w:p>
    <w:p w14:paraId="50013768" w14:textId="59B7673F" w:rsidR="00FE76C5" w:rsidRDefault="00FE76C5" w:rsidP="00847841">
      <w:pPr>
        <w:rPr>
          <w:sz w:val="16"/>
          <w:szCs w:val="16"/>
        </w:rPr>
      </w:pPr>
    </w:p>
    <w:p w14:paraId="6C00CD40" w14:textId="75CF09A2" w:rsidR="00FE76C5" w:rsidRDefault="00FE76C5" w:rsidP="00847841">
      <w:pPr>
        <w:rPr>
          <w:sz w:val="16"/>
          <w:szCs w:val="16"/>
        </w:rPr>
      </w:pPr>
    </w:p>
    <w:p w14:paraId="22B16F95" w14:textId="0C1277FB" w:rsidR="00FE76C5" w:rsidRDefault="00FE76C5" w:rsidP="00847841">
      <w:pPr>
        <w:rPr>
          <w:sz w:val="16"/>
          <w:szCs w:val="16"/>
        </w:rPr>
      </w:pPr>
    </w:p>
    <w:p w14:paraId="3B918B49" w14:textId="599944B6" w:rsidR="00FE76C5" w:rsidRDefault="00FE76C5" w:rsidP="00847841">
      <w:pPr>
        <w:rPr>
          <w:sz w:val="16"/>
          <w:szCs w:val="16"/>
        </w:rPr>
      </w:pPr>
    </w:p>
    <w:p w14:paraId="67EDE81C" w14:textId="2CEE6CE3" w:rsidR="00FE76C5" w:rsidRDefault="00FE76C5" w:rsidP="00847841">
      <w:pPr>
        <w:rPr>
          <w:sz w:val="16"/>
          <w:szCs w:val="16"/>
        </w:rPr>
      </w:pPr>
    </w:p>
    <w:p w14:paraId="51D41DD3" w14:textId="51890DEE" w:rsidR="00FE76C5" w:rsidRDefault="00FE76C5" w:rsidP="00847841">
      <w:pPr>
        <w:rPr>
          <w:sz w:val="16"/>
          <w:szCs w:val="16"/>
        </w:rPr>
      </w:pPr>
    </w:p>
    <w:p w14:paraId="11E83AFB" w14:textId="152B68A8" w:rsidR="00FE76C5" w:rsidRDefault="00FE76C5" w:rsidP="00847841">
      <w:pPr>
        <w:rPr>
          <w:sz w:val="16"/>
          <w:szCs w:val="16"/>
        </w:rPr>
      </w:pPr>
    </w:p>
    <w:p w14:paraId="3D5AB4B9" w14:textId="5BD3DFD1" w:rsidR="00FE76C5" w:rsidRDefault="00FE76C5" w:rsidP="00847841">
      <w:pPr>
        <w:rPr>
          <w:sz w:val="16"/>
          <w:szCs w:val="16"/>
        </w:rPr>
      </w:pPr>
    </w:p>
    <w:p w14:paraId="6A3E411F" w14:textId="71552730" w:rsidR="00FE76C5" w:rsidRDefault="00FE76C5" w:rsidP="00847841">
      <w:pPr>
        <w:rPr>
          <w:sz w:val="16"/>
          <w:szCs w:val="16"/>
        </w:rPr>
      </w:pPr>
    </w:p>
    <w:p w14:paraId="6ACD4FFA" w14:textId="61820741" w:rsidR="00FE76C5" w:rsidRDefault="00FE76C5" w:rsidP="00847841">
      <w:pPr>
        <w:rPr>
          <w:sz w:val="16"/>
          <w:szCs w:val="16"/>
        </w:rPr>
      </w:pPr>
    </w:p>
    <w:p w14:paraId="545D35EF" w14:textId="16EAEC31" w:rsidR="00FE76C5" w:rsidRDefault="00FE76C5" w:rsidP="00847841">
      <w:pPr>
        <w:rPr>
          <w:sz w:val="16"/>
          <w:szCs w:val="16"/>
        </w:rPr>
      </w:pPr>
    </w:p>
    <w:p w14:paraId="4D73C986" w14:textId="6E06FC95" w:rsidR="00FE76C5" w:rsidRDefault="00FE76C5" w:rsidP="00847841">
      <w:pPr>
        <w:rPr>
          <w:sz w:val="16"/>
          <w:szCs w:val="16"/>
        </w:rPr>
      </w:pPr>
    </w:p>
    <w:p w14:paraId="1D14D758" w14:textId="654FEB92" w:rsidR="00FE76C5" w:rsidRDefault="00FE76C5" w:rsidP="00847841">
      <w:pPr>
        <w:rPr>
          <w:sz w:val="16"/>
          <w:szCs w:val="16"/>
        </w:rPr>
      </w:pPr>
    </w:p>
    <w:p w14:paraId="460D1FA6" w14:textId="77777777" w:rsidR="00FE72A5" w:rsidRDefault="00FE72A5" w:rsidP="00847841">
      <w:pPr>
        <w:rPr>
          <w:sz w:val="16"/>
          <w:szCs w:val="16"/>
        </w:rPr>
      </w:pPr>
    </w:p>
    <w:p w14:paraId="6C43AD9A" w14:textId="52094FB0" w:rsidR="00FE76C5" w:rsidRDefault="00FE76C5" w:rsidP="00847841">
      <w:pPr>
        <w:rPr>
          <w:sz w:val="16"/>
          <w:szCs w:val="16"/>
        </w:rPr>
      </w:pPr>
    </w:p>
    <w:p w14:paraId="4A42E38F" w14:textId="7B700C3A" w:rsidR="007466F4" w:rsidRDefault="007466F4" w:rsidP="00847841">
      <w:pPr>
        <w:rPr>
          <w:sz w:val="16"/>
          <w:szCs w:val="16"/>
        </w:rPr>
      </w:pPr>
    </w:p>
    <w:p w14:paraId="14920316" w14:textId="77777777" w:rsidR="004E594F" w:rsidRDefault="004E594F" w:rsidP="00847841">
      <w:pPr>
        <w:rPr>
          <w:sz w:val="16"/>
          <w:szCs w:val="16"/>
        </w:rPr>
      </w:pPr>
    </w:p>
    <w:p w14:paraId="1CD37F92" w14:textId="77777777" w:rsidR="007466F4" w:rsidRPr="004E594F" w:rsidRDefault="007466F4"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417"/>
        <w:gridCol w:w="1934"/>
      </w:tblGrid>
      <w:tr w:rsidR="004420E2" w:rsidRPr="00492AD5" w14:paraId="026826FF" w14:textId="77777777" w:rsidTr="00FE76C5">
        <w:trPr>
          <w:jc w:val="center"/>
        </w:trPr>
        <w:tc>
          <w:tcPr>
            <w:tcW w:w="7417" w:type="dxa"/>
            <w:shd w:val="pct20" w:color="auto" w:fill="auto"/>
          </w:tcPr>
          <w:p w14:paraId="408E8187" w14:textId="77777777" w:rsidR="004420E2" w:rsidRPr="00492AD5" w:rsidRDefault="004420E2" w:rsidP="002913DF">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34" w:type="dxa"/>
            <w:shd w:val="pct20" w:color="auto" w:fill="auto"/>
          </w:tcPr>
          <w:p w14:paraId="360BEBF7" w14:textId="77777777" w:rsidR="004420E2" w:rsidRPr="00492AD5" w:rsidRDefault="004420E2" w:rsidP="002913DF">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FE76C5" w:rsidRPr="00492AD5" w14:paraId="4C884A26" w14:textId="77777777" w:rsidTr="00FE76C5">
        <w:trPr>
          <w:jc w:val="center"/>
        </w:trPr>
        <w:tc>
          <w:tcPr>
            <w:tcW w:w="7417" w:type="dxa"/>
          </w:tcPr>
          <w:p w14:paraId="70ACA3F4" w14:textId="77777777"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14:paraId="7F4B4524" w14:textId="77777777"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14:paraId="6004570E" w14:textId="77777777" w:rsidR="00FE76C5" w:rsidRDefault="00FE76C5" w:rsidP="00FE76C5">
            <w:pPr>
              <w:pStyle w:val="Text"/>
              <w:spacing w:before="60" w:after="60" w:line="240" w:lineRule="auto"/>
              <w:jc w:val="left"/>
              <w:rPr>
                <w:rFonts w:ascii="Arial" w:hAnsi="Arial" w:cs="Arial"/>
                <w:sz w:val="20"/>
                <w:szCs w:val="20"/>
                <w:u w:val="single"/>
              </w:rPr>
            </w:pPr>
          </w:p>
          <w:p w14:paraId="218CADEC" w14:textId="77777777"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14:paraId="248A124A" w14:textId="4EB0CB17" w:rsidR="00FE76C5" w:rsidRDefault="00FE76C5" w:rsidP="00FE76C5">
            <w:pPr>
              <w:pStyle w:val="Text"/>
              <w:spacing w:before="60" w:after="60" w:line="240" w:lineRule="auto"/>
              <w:jc w:val="left"/>
              <w:rPr>
                <w:rFonts w:ascii="Arial" w:hAnsi="Arial" w:cs="Arial"/>
                <w:sz w:val="20"/>
                <w:szCs w:val="20"/>
              </w:rPr>
            </w:pPr>
            <w:r w:rsidRPr="00C04415">
              <w:rPr>
                <w:rFonts w:ascii="Arial" w:hAnsi="Arial" w:cs="Arial"/>
                <w:sz w:val="20"/>
                <w:szCs w:val="20"/>
              </w:rPr>
              <w:t>Folgende Maßnahmen</w:t>
            </w:r>
            <w:r>
              <w:rPr>
                <w:rFonts w:ascii="Arial" w:hAnsi="Arial" w:cs="Arial"/>
                <w:sz w:val="20"/>
                <w:szCs w:val="20"/>
              </w:rPr>
              <w:t xml:space="preserve"> gemäß EN 1114-1 / EN ISO 14118 / EN 60204-1</w:t>
            </w:r>
            <w:r w:rsidRPr="00C04415">
              <w:rPr>
                <w:rFonts w:ascii="Arial" w:hAnsi="Arial" w:cs="Arial"/>
                <w:sz w:val="20"/>
                <w:szCs w:val="20"/>
              </w:rPr>
              <w:t xml:space="preserve"> </w:t>
            </w:r>
            <w:r>
              <w:rPr>
                <w:rFonts w:ascii="Arial" w:hAnsi="Arial" w:cs="Arial"/>
                <w:sz w:val="20"/>
                <w:szCs w:val="20"/>
              </w:rPr>
              <w:t>wurden angewandt</w:t>
            </w:r>
            <w:r w:rsidRPr="00C04415">
              <w:rPr>
                <w:rFonts w:ascii="Arial" w:hAnsi="Arial" w:cs="Arial"/>
                <w:sz w:val="20"/>
                <w:szCs w:val="20"/>
              </w:rPr>
              <w:t>:</w:t>
            </w:r>
          </w:p>
          <w:p w14:paraId="5FEC6DFB" w14:textId="77777777"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Abschließbare </w:t>
            </w:r>
            <w:r w:rsidRPr="00F86275">
              <w:rPr>
                <w:rFonts w:ascii="Arial" w:hAnsi="Arial" w:cs="Arial"/>
                <w:sz w:val="20"/>
                <w:szCs w:val="20"/>
              </w:rPr>
              <w:t>Netztrenneinrichtung am Schaltschrank</w:t>
            </w:r>
          </w:p>
          <w:p w14:paraId="574C80A7" w14:textId="77777777" w:rsidR="00FE76C5" w:rsidRPr="00DD0520" w:rsidRDefault="00FE76C5" w:rsidP="00FE76C5">
            <w:pPr>
              <w:pStyle w:val="Text"/>
              <w:numPr>
                <w:ilvl w:val="0"/>
                <w:numId w:val="1"/>
              </w:numPr>
              <w:spacing w:before="60" w:after="60" w:line="240" w:lineRule="auto"/>
              <w:jc w:val="left"/>
              <w:rPr>
                <w:rFonts w:ascii="Arial" w:hAnsi="Arial" w:cs="Arial"/>
                <w:sz w:val="20"/>
                <w:szCs w:val="20"/>
              </w:rPr>
            </w:pPr>
            <w:r w:rsidRPr="00DD0520">
              <w:rPr>
                <w:rFonts w:ascii="Arial" w:hAnsi="Arial" w:cs="Arial"/>
                <w:sz w:val="20"/>
                <w:szCs w:val="20"/>
              </w:rPr>
              <w:t>Bei Wartungsarbeiten der Elektrischen Ausrüstung an der Maschine sind grundsätzlich die 5 Sicherheitsregeln gemäß DIN VDE 0105-100 VDE 0105-100:2015-10</w:t>
            </w:r>
            <w:r>
              <w:rPr>
                <w:rFonts w:ascii="Arial" w:hAnsi="Arial" w:cs="Arial"/>
                <w:sz w:val="20"/>
                <w:szCs w:val="20"/>
              </w:rPr>
              <w:t xml:space="preserve"> </w:t>
            </w:r>
            <w:r w:rsidRPr="00DD0520">
              <w:rPr>
                <w:rFonts w:ascii="Arial" w:hAnsi="Arial" w:cs="Arial"/>
                <w:sz w:val="20"/>
                <w:szCs w:val="20"/>
              </w:rPr>
              <w:t>einzuhalten:</w:t>
            </w:r>
          </w:p>
          <w:p w14:paraId="2CF07124" w14:textId="77777777"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Freischalten</w:t>
            </w:r>
          </w:p>
          <w:p w14:paraId="1F315031" w14:textId="77777777"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Gegen Wiedereinschalten</w:t>
            </w:r>
          </w:p>
          <w:p w14:paraId="41DE20AC" w14:textId="77777777"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Spannungsfreiheit feststellen</w:t>
            </w:r>
          </w:p>
          <w:p w14:paraId="01983B28" w14:textId="77777777"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Erden und Kurzschließen</w:t>
            </w:r>
          </w:p>
          <w:p w14:paraId="48222ABF" w14:textId="77777777" w:rsidR="00FE76C5" w:rsidRPr="00DD0520"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Benachbarte, unter Spannung stehende Teile abdecken oder abschranken.</w:t>
            </w:r>
          </w:p>
          <w:p w14:paraId="2CF8F78D" w14:textId="77777777" w:rsidR="00FE76C5" w:rsidRDefault="00FE76C5" w:rsidP="00FE76C5">
            <w:pPr>
              <w:pStyle w:val="Text"/>
              <w:spacing w:before="60" w:after="60" w:line="240" w:lineRule="auto"/>
              <w:jc w:val="left"/>
              <w:rPr>
                <w:rFonts w:cs="Arial"/>
                <w:sz w:val="20"/>
                <w:szCs w:val="20"/>
                <w:u w:val="single"/>
              </w:rPr>
            </w:pPr>
          </w:p>
          <w:p w14:paraId="636DEFCF" w14:textId="28215B1A"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14:paraId="6F602C4F" w14:textId="77777777" w:rsidR="00FE76C5" w:rsidRDefault="00FE76C5" w:rsidP="00FE76C5">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14:paraId="5790B740" w14:textId="77777777"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FE76C5" w:rsidRPr="00A836A0" w14:paraId="538D9F9C" w14:textId="77777777" w:rsidTr="00981BD3">
              <w:trPr>
                <w:trHeight w:hRule="exact" w:val="227"/>
              </w:trPr>
              <w:tc>
                <w:tcPr>
                  <w:tcW w:w="1559" w:type="dxa"/>
                  <w:vMerge w:val="restart"/>
                </w:tcPr>
                <w:p w14:paraId="65D30975" w14:textId="13FA18A6" w:rsidR="00FE76C5" w:rsidRPr="00A836A0" w:rsidRDefault="00FE76C5" w:rsidP="00FE76C5">
                  <w:pPr>
                    <w:pStyle w:val="73Gefahrensymbol"/>
                    <w:spacing w:before="0"/>
                    <w:jc w:val="center"/>
                    <w:rPr>
                      <w:noProof/>
                      <w:sz w:val="20"/>
                      <w:szCs w:val="20"/>
                      <w:lang w:eastAsia="de-DE"/>
                    </w:rPr>
                  </w:pPr>
                </w:p>
                <w:p w14:paraId="6C1ECD54" w14:textId="77777777" w:rsidR="00FE76C5" w:rsidRPr="00A836A0" w:rsidRDefault="00FE76C5" w:rsidP="00FE76C5">
                  <w:pPr>
                    <w:pStyle w:val="73Gefahrensymbol"/>
                    <w:jc w:val="center"/>
                    <w:rPr>
                      <w:noProof/>
                      <w:sz w:val="20"/>
                      <w:szCs w:val="20"/>
                      <w:lang w:eastAsia="de-DE"/>
                    </w:rPr>
                  </w:pPr>
                  <w:r>
                    <w:rPr>
                      <w:noProof/>
                      <w:lang w:eastAsia="de-DE"/>
                    </w:rPr>
                    <w:drawing>
                      <wp:inline distT="0" distB="0" distL="0" distR="0" wp14:anchorId="693A91D1" wp14:editId="06F8F94A">
                        <wp:extent cx="560019" cy="487680"/>
                        <wp:effectExtent l="0" t="0" r="0" b="7620"/>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fik 19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c>
                <w:tcPr>
                  <w:tcW w:w="4962" w:type="dxa"/>
                  <w:tcBorders>
                    <w:bottom w:val="nil"/>
                  </w:tcBorders>
                </w:tcPr>
                <w:p w14:paraId="74B80B12" w14:textId="77777777" w:rsidR="00FE76C5" w:rsidRPr="00A836A0" w:rsidRDefault="00FE76C5" w:rsidP="00FE76C5">
                  <w:pPr>
                    <w:pStyle w:val="70Gefahrengrad"/>
                    <w:spacing w:line="336" w:lineRule="auto"/>
                    <w:rPr>
                      <w:sz w:val="20"/>
                      <w:szCs w:val="20"/>
                    </w:rPr>
                  </w:pPr>
                </w:p>
              </w:tc>
            </w:tr>
            <w:tr w:rsidR="00FE76C5" w:rsidRPr="00A836A0" w14:paraId="628ABD21" w14:textId="77777777" w:rsidTr="00981BD3">
              <w:tc>
                <w:tcPr>
                  <w:tcW w:w="1559" w:type="dxa"/>
                  <w:vMerge/>
                </w:tcPr>
                <w:p w14:paraId="7B30F710" w14:textId="77777777" w:rsidR="00FE76C5" w:rsidRPr="00A836A0" w:rsidRDefault="00FE76C5" w:rsidP="00FE76C5">
                  <w:pPr>
                    <w:pStyle w:val="73Gefahrensymbol"/>
                    <w:spacing w:line="336" w:lineRule="auto"/>
                    <w:rPr>
                      <w:sz w:val="20"/>
                      <w:szCs w:val="20"/>
                    </w:rPr>
                  </w:pPr>
                </w:p>
              </w:tc>
              <w:tc>
                <w:tcPr>
                  <w:tcW w:w="4962" w:type="dxa"/>
                  <w:tcBorders>
                    <w:top w:val="nil"/>
                    <w:bottom w:val="nil"/>
                  </w:tcBorders>
                  <w:shd w:val="clear" w:color="auto" w:fill="FFA500"/>
                  <w:vAlign w:val="center"/>
                </w:tcPr>
                <w:p w14:paraId="20832763" w14:textId="77777777" w:rsidR="00FE76C5" w:rsidRPr="00FC7762" w:rsidRDefault="00FE76C5" w:rsidP="00FE76C5">
                  <w:pPr>
                    <w:pStyle w:val="70Gefahrengrad"/>
                    <w:spacing w:line="240" w:lineRule="auto"/>
                    <w:rPr>
                      <w:color w:val="auto"/>
                      <w:sz w:val="20"/>
                      <w:szCs w:val="20"/>
                    </w:rPr>
                  </w:pPr>
                  <w:r>
                    <w:rPr>
                      <w:color w:val="auto"/>
                      <w:sz w:val="20"/>
                      <w:szCs w:val="20"/>
                    </w:rPr>
                    <w:t>Warnung</w:t>
                  </w:r>
                </w:p>
              </w:tc>
            </w:tr>
            <w:tr w:rsidR="00FE76C5" w:rsidRPr="00A836A0" w14:paraId="23926168" w14:textId="77777777" w:rsidTr="00981BD3">
              <w:tc>
                <w:tcPr>
                  <w:tcW w:w="1559" w:type="dxa"/>
                  <w:vMerge/>
                </w:tcPr>
                <w:p w14:paraId="7F8695B8" w14:textId="77777777" w:rsidR="00FE76C5" w:rsidRPr="00A836A0" w:rsidRDefault="00FE76C5" w:rsidP="00FE76C5">
                  <w:pPr>
                    <w:pStyle w:val="10Grundtext"/>
                    <w:spacing w:line="336" w:lineRule="auto"/>
                    <w:rPr>
                      <w:sz w:val="20"/>
                      <w:szCs w:val="20"/>
                    </w:rPr>
                  </w:pPr>
                </w:p>
              </w:tc>
              <w:tc>
                <w:tcPr>
                  <w:tcW w:w="4962" w:type="dxa"/>
                  <w:tcBorders>
                    <w:top w:val="nil"/>
                  </w:tcBorders>
                </w:tcPr>
                <w:p w14:paraId="692AA1E9" w14:textId="77777777" w:rsidR="00FE76C5" w:rsidRPr="00143927" w:rsidRDefault="00FE76C5" w:rsidP="00FE76C5">
                  <w:pPr>
                    <w:pStyle w:val="71Gefahrenart"/>
                    <w:spacing w:line="240" w:lineRule="auto"/>
                    <w:rPr>
                      <w:sz w:val="20"/>
                      <w:szCs w:val="20"/>
                    </w:rPr>
                  </w:pPr>
                  <w:r w:rsidRPr="00143927">
                    <w:rPr>
                      <w:sz w:val="20"/>
                      <w:szCs w:val="20"/>
                    </w:rPr>
                    <w:t>Gefahr durch unerwarteten Anlauf der Maschine!</w:t>
                  </w:r>
                </w:p>
              </w:tc>
            </w:tr>
            <w:tr w:rsidR="00FE76C5" w:rsidRPr="00A836A0" w14:paraId="183B0C21" w14:textId="77777777" w:rsidTr="00981BD3">
              <w:tc>
                <w:tcPr>
                  <w:tcW w:w="1559" w:type="dxa"/>
                  <w:vMerge/>
                </w:tcPr>
                <w:p w14:paraId="41AF8CA0" w14:textId="77777777" w:rsidR="00FE76C5" w:rsidRPr="00A836A0" w:rsidRDefault="00FE76C5" w:rsidP="00FE76C5">
                  <w:pPr>
                    <w:pStyle w:val="10Grundtext"/>
                    <w:spacing w:line="336" w:lineRule="auto"/>
                    <w:rPr>
                      <w:sz w:val="20"/>
                      <w:szCs w:val="20"/>
                    </w:rPr>
                  </w:pPr>
                </w:p>
              </w:tc>
              <w:tc>
                <w:tcPr>
                  <w:tcW w:w="4962" w:type="dxa"/>
                </w:tcPr>
                <w:p w14:paraId="06B2B8A9" w14:textId="77777777" w:rsidR="00FE76C5" w:rsidRPr="00143927" w:rsidRDefault="00FE76C5" w:rsidP="00FE76C5">
                  <w:pPr>
                    <w:pStyle w:val="30Handlungsanweisung"/>
                    <w:numPr>
                      <w:ilvl w:val="0"/>
                      <w:numId w:val="0"/>
                    </w:numPr>
                    <w:spacing w:line="240" w:lineRule="auto"/>
                    <w:rPr>
                      <w:rFonts w:cs="Arial"/>
                      <w:sz w:val="20"/>
                      <w:szCs w:val="20"/>
                    </w:rPr>
                  </w:pPr>
                  <w:r w:rsidRPr="00143927">
                    <w:rPr>
                      <w:rFonts w:cs="Arial"/>
                      <w:sz w:val="20"/>
                      <w:szCs w:val="20"/>
                    </w:rPr>
                    <w:t>► Vor Beginn der Arbeiten ist die Maschine spannungslos zu schalten.</w:t>
                  </w:r>
                </w:p>
                <w:p w14:paraId="1162D967" w14:textId="77777777" w:rsidR="00FE76C5" w:rsidRPr="00143927" w:rsidRDefault="00FE76C5" w:rsidP="00FE76C5">
                  <w:pPr>
                    <w:pStyle w:val="30Handlungsanweisung"/>
                    <w:numPr>
                      <w:ilvl w:val="0"/>
                      <w:numId w:val="0"/>
                    </w:numPr>
                    <w:spacing w:line="240" w:lineRule="auto"/>
                    <w:rPr>
                      <w:rFonts w:cs="Arial"/>
                      <w:sz w:val="20"/>
                      <w:szCs w:val="20"/>
                    </w:rPr>
                  </w:pPr>
                  <w:r w:rsidRPr="00143927">
                    <w:rPr>
                      <w:rFonts w:cs="Arial"/>
                      <w:sz w:val="20"/>
                      <w:szCs w:val="20"/>
                    </w:rPr>
                    <w:t>► Die Maschine ist gegen unerwarteten Anlauf zu sichern</w:t>
                  </w:r>
                  <w:r>
                    <w:rPr>
                      <w:rFonts w:cs="Arial"/>
                      <w:sz w:val="20"/>
                      <w:szCs w:val="20"/>
                    </w:rPr>
                    <w:t>.</w:t>
                  </w:r>
                </w:p>
              </w:tc>
            </w:tr>
          </w:tbl>
          <w:p w14:paraId="2C4CFAF2" w14:textId="77777777" w:rsidR="00FE76C5" w:rsidRPr="00500292" w:rsidRDefault="00FE76C5" w:rsidP="00FE76C5">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14:paraId="0B95C2C0" w14:textId="7DC348C4" w:rsidR="00FE76C5" w:rsidRPr="00473A4D" w:rsidRDefault="00FE76C5" w:rsidP="00FE76C5">
            <w:pPr>
              <w:pStyle w:val="Text"/>
              <w:numPr>
                <w:ilvl w:val="0"/>
                <w:numId w:val="1"/>
              </w:numPr>
              <w:spacing w:before="60" w:after="60" w:line="240" w:lineRule="auto"/>
              <w:jc w:val="left"/>
              <w:rPr>
                <w:rFonts w:cs="Arial"/>
                <w:sz w:val="20"/>
                <w:szCs w:val="20"/>
                <w:u w:val="single"/>
              </w:rPr>
            </w:pPr>
            <w:r w:rsidRPr="00E85637">
              <w:rPr>
                <w:rFonts w:ascii="Arial" w:hAnsi="Arial" w:cs="Arial"/>
                <w:sz w:val="20"/>
                <w:szCs w:val="20"/>
              </w:rPr>
              <w:t>Bereitstellung und Verwendung der erforderlichen PSA durch den Betreiber.</w:t>
            </w:r>
          </w:p>
        </w:tc>
        <w:tc>
          <w:tcPr>
            <w:tcW w:w="1934" w:type="dxa"/>
          </w:tcPr>
          <w:p w14:paraId="6C2D3EDA" w14:textId="77777777" w:rsidR="00FE76C5" w:rsidRDefault="00FE76C5" w:rsidP="00FE76C5">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5.3.2</w:t>
            </w:r>
          </w:p>
          <w:p w14:paraId="1ED123B0" w14:textId="77777777" w:rsidR="00FE76C5" w:rsidRDefault="00FE76C5" w:rsidP="00FE76C5">
            <w:pPr>
              <w:pStyle w:val="Text"/>
              <w:spacing w:before="60" w:after="60" w:line="240" w:lineRule="auto"/>
              <w:jc w:val="left"/>
              <w:rPr>
                <w:rFonts w:ascii="Arial" w:hAnsi="Arial" w:cs="Arial"/>
                <w:sz w:val="20"/>
                <w:szCs w:val="20"/>
              </w:rPr>
            </w:pPr>
          </w:p>
          <w:p w14:paraId="5852DF64" w14:textId="77777777" w:rsidR="00FE76C5" w:rsidRDefault="00FE76C5" w:rsidP="00FE76C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6.3.5.4</w:t>
            </w:r>
          </w:p>
          <w:p w14:paraId="7E50F1F7" w14:textId="77777777" w:rsidR="00FE76C5" w:rsidRDefault="00FE76C5" w:rsidP="00FE76C5">
            <w:pPr>
              <w:pStyle w:val="Text"/>
              <w:spacing w:before="60" w:after="60" w:line="240" w:lineRule="auto"/>
              <w:jc w:val="left"/>
              <w:rPr>
                <w:rFonts w:ascii="Arial" w:hAnsi="Arial" w:cs="Arial"/>
                <w:sz w:val="20"/>
                <w:szCs w:val="20"/>
              </w:rPr>
            </w:pPr>
          </w:p>
          <w:p w14:paraId="025F8D7D" w14:textId="77777777" w:rsidR="00FE76C5" w:rsidRDefault="00FE76C5" w:rsidP="00FE76C5">
            <w:pPr>
              <w:pStyle w:val="Text"/>
              <w:spacing w:before="60" w:after="60" w:line="240" w:lineRule="auto"/>
              <w:jc w:val="left"/>
              <w:rPr>
                <w:rFonts w:ascii="Arial" w:hAnsi="Arial" w:cs="Arial"/>
                <w:sz w:val="20"/>
                <w:szCs w:val="20"/>
              </w:rPr>
            </w:pPr>
            <w:r w:rsidRPr="0053272C">
              <w:rPr>
                <w:rFonts w:ascii="Arial" w:hAnsi="Arial" w:cs="Arial"/>
                <w:sz w:val="20"/>
                <w:szCs w:val="20"/>
              </w:rPr>
              <w:t>EN ISO 14118, Pkt. 5</w:t>
            </w:r>
          </w:p>
          <w:p w14:paraId="26C3B886" w14:textId="77777777" w:rsidR="00FE76C5" w:rsidRDefault="00FE76C5" w:rsidP="00FE76C5">
            <w:pPr>
              <w:pStyle w:val="Text"/>
              <w:spacing w:before="60" w:after="60" w:line="240" w:lineRule="auto"/>
              <w:jc w:val="left"/>
              <w:rPr>
                <w:rFonts w:ascii="Arial" w:hAnsi="Arial" w:cs="Arial"/>
                <w:sz w:val="20"/>
                <w:szCs w:val="20"/>
              </w:rPr>
            </w:pPr>
          </w:p>
          <w:p w14:paraId="3D8AA46E" w14:textId="77777777" w:rsidR="00FE76C5" w:rsidRDefault="00FE76C5" w:rsidP="00FE76C5">
            <w:pPr>
              <w:pStyle w:val="Text"/>
              <w:spacing w:before="60" w:after="60" w:line="240" w:lineRule="auto"/>
              <w:jc w:val="left"/>
              <w:rPr>
                <w:rFonts w:ascii="Arial" w:hAnsi="Arial" w:cs="Arial"/>
                <w:sz w:val="20"/>
                <w:szCs w:val="20"/>
              </w:rPr>
            </w:pPr>
            <w:r w:rsidRPr="00DA1C9F">
              <w:rPr>
                <w:rFonts w:ascii="Arial" w:hAnsi="Arial" w:cs="Arial"/>
                <w:sz w:val="20"/>
                <w:szCs w:val="20"/>
              </w:rPr>
              <w:t>EN ISO 4414</w:t>
            </w:r>
            <w:r w:rsidRPr="00F12010">
              <w:rPr>
                <w:rFonts w:ascii="Arial" w:hAnsi="Arial" w:cs="Arial"/>
                <w:sz w:val="20"/>
                <w:szCs w:val="20"/>
              </w:rPr>
              <w:t xml:space="preserve">:2010, </w:t>
            </w:r>
            <w:r>
              <w:rPr>
                <w:rFonts w:ascii="Arial" w:hAnsi="Arial" w:cs="Arial"/>
                <w:sz w:val="20"/>
                <w:szCs w:val="20"/>
              </w:rPr>
              <w:t>Pkt.</w:t>
            </w:r>
            <w:r w:rsidRPr="00F12010">
              <w:rPr>
                <w:rFonts w:ascii="Arial" w:hAnsi="Arial" w:cs="Arial"/>
                <w:sz w:val="20"/>
                <w:szCs w:val="20"/>
              </w:rPr>
              <w:t xml:space="preserve"> 5.2.8</w:t>
            </w:r>
          </w:p>
          <w:p w14:paraId="0AD2DFD7" w14:textId="77777777" w:rsidR="00FE76C5" w:rsidRDefault="00FE76C5" w:rsidP="00FE76C5">
            <w:pPr>
              <w:pStyle w:val="Text"/>
              <w:spacing w:before="60" w:after="60" w:line="240" w:lineRule="auto"/>
              <w:jc w:val="left"/>
              <w:rPr>
                <w:rFonts w:ascii="Arial" w:hAnsi="Arial" w:cs="Arial"/>
                <w:sz w:val="20"/>
                <w:szCs w:val="20"/>
              </w:rPr>
            </w:pPr>
          </w:p>
          <w:p w14:paraId="56E1E058" w14:textId="77777777" w:rsidR="00FE76C5" w:rsidRDefault="00FE76C5" w:rsidP="00FE76C5">
            <w:pPr>
              <w:pStyle w:val="Text"/>
              <w:spacing w:before="60" w:after="60" w:line="240" w:lineRule="auto"/>
              <w:jc w:val="left"/>
              <w:rPr>
                <w:rFonts w:ascii="Arial" w:hAnsi="Arial" w:cs="Arial"/>
                <w:sz w:val="20"/>
                <w:szCs w:val="20"/>
              </w:rPr>
            </w:pPr>
            <w:r>
              <w:rPr>
                <w:rFonts w:ascii="Arial" w:hAnsi="Arial" w:cs="Arial"/>
                <w:sz w:val="20"/>
                <w:szCs w:val="20"/>
              </w:rPr>
              <w:t>EN 60204-1:2018, Pkt. 5.3, 5.5, 5.6</w:t>
            </w:r>
          </w:p>
          <w:p w14:paraId="32687460" w14:textId="77777777" w:rsidR="00FE76C5" w:rsidRPr="00473A4D" w:rsidRDefault="00FE76C5" w:rsidP="00FE76C5">
            <w:pPr>
              <w:pStyle w:val="Text"/>
              <w:spacing w:before="60" w:after="60" w:line="240" w:lineRule="auto"/>
              <w:jc w:val="left"/>
              <w:rPr>
                <w:rFonts w:ascii="Arial" w:hAnsi="Arial" w:cs="Arial"/>
                <w:sz w:val="20"/>
                <w:szCs w:val="20"/>
                <w:u w:val="single"/>
              </w:rPr>
            </w:pPr>
          </w:p>
          <w:p w14:paraId="6C4549A2" w14:textId="77777777" w:rsidR="00FE76C5" w:rsidRDefault="00FE76C5" w:rsidP="00FE76C5">
            <w:pPr>
              <w:pStyle w:val="Text"/>
              <w:spacing w:before="60" w:after="60" w:line="240" w:lineRule="auto"/>
              <w:rPr>
                <w:rFonts w:ascii="Arial" w:hAnsi="Arial" w:cs="Arial"/>
                <w:sz w:val="20"/>
                <w:szCs w:val="20"/>
              </w:rPr>
            </w:pPr>
          </w:p>
          <w:p w14:paraId="18E96304" w14:textId="77777777" w:rsidR="00FE76C5" w:rsidRPr="00492AD5" w:rsidRDefault="00FE76C5" w:rsidP="00FE76C5">
            <w:pPr>
              <w:pStyle w:val="Text"/>
              <w:spacing w:before="60" w:after="60" w:line="240" w:lineRule="auto"/>
              <w:jc w:val="left"/>
              <w:rPr>
                <w:rFonts w:ascii="Arial" w:hAnsi="Arial" w:cs="Arial"/>
                <w:sz w:val="20"/>
                <w:szCs w:val="20"/>
              </w:rPr>
            </w:pPr>
          </w:p>
        </w:tc>
      </w:tr>
    </w:tbl>
    <w:p w14:paraId="6372A771" w14:textId="77777777" w:rsidR="004420E2" w:rsidRDefault="004420E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4062BD" w:rsidRPr="004C36B1" w14:paraId="2806B9CD" w14:textId="77777777" w:rsidTr="0050341C">
        <w:trPr>
          <w:jc w:val="center"/>
        </w:trPr>
        <w:tc>
          <w:tcPr>
            <w:tcW w:w="9351" w:type="dxa"/>
            <w:gridSpan w:val="4"/>
            <w:shd w:val="pct20" w:color="auto" w:fill="auto"/>
          </w:tcPr>
          <w:p w14:paraId="0DDB1023"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4062BD" w:rsidRPr="004C36B1" w14:paraId="23CA72D9" w14:textId="77777777" w:rsidTr="0050341C">
        <w:trPr>
          <w:jc w:val="center"/>
        </w:trPr>
        <w:tc>
          <w:tcPr>
            <w:tcW w:w="3397" w:type="dxa"/>
          </w:tcPr>
          <w:p w14:paraId="2512B1F6"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14:paraId="5941DE97" w14:textId="77777777" w:rsidR="004062BD" w:rsidRPr="004C36B1" w:rsidRDefault="002C187C" w:rsidP="0050341C">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14:paraId="4F0537D9"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14:paraId="163C5661"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4062BD" w:rsidRPr="004C36B1" w14:paraId="5F5E833F" w14:textId="77777777" w:rsidTr="0050341C">
        <w:trPr>
          <w:jc w:val="center"/>
        </w:trPr>
        <w:tc>
          <w:tcPr>
            <w:tcW w:w="3397" w:type="dxa"/>
          </w:tcPr>
          <w:p w14:paraId="28A4BDBC"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14:paraId="530F9309"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14:paraId="1788B3E3" w14:textId="77777777"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14:paraId="7269C95A" w14:textId="77777777" w:rsidR="004062BD" w:rsidRPr="004C36B1" w:rsidRDefault="002C187C" w:rsidP="0050341C">
            <w:pPr>
              <w:pStyle w:val="Text"/>
              <w:spacing w:before="60" w:after="60" w:line="240" w:lineRule="auto"/>
              <w:rPr>
                <w:rFonts w:ascii="Arial" w:hAnsi="Arial" w:cs="Arial"/>
                <w:sz w:val="20"/>
                <w:szCs w:val="20"/>
              </w:rPr>
            </w:pPr>
            <w:r>
              <w:rPr>
                <w:rFonts w:ascii="Arial" w:hAnsi="Arial" w:cs="Arial"/>
                <w:sz w:val="20"/>
                <w:szCs w:val="20"/>
              </w:rPr>
              <w:t>4</w:t>
            </w:r>
          </w:p>
        </w:tc>
      </w:tr>
      <w:tr w:rsidR="004062BD" w:rsidRPr="004C36B1" w14:paraId="3D1B5A51" w14:textId="77777777" w:rsidTr="0050341C">
        <w:trPr>
          <w:jc w:val="center"/>
        </w:trPr>
        <w:tc>
          <w:tcPr>
            <w:tcW w:w="3397" w:type="dxa"/>
          </w:tcPr>
          <w:p w14:paraId="47DDE3F9" w14:textId="77777777" w:rsidR="004062BD" w:rsidRPr="004C36B1" w:rsidRDefault="004062BD"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14:paraId="267FAA5D" w14:textId="77777777" w:rsidR="004062BD" w:rsidRPr="00F731F8" w:rsidRDefault="004062BD" w:rsidP="0050341C">
            <w:pPr>
              <w:pStyle w:val="Text"/>
              <w:spacing w:before="60" w:after="60" w:line="240" w:lineRule="auto"/>
              <w:jc w:val="left"/>
              <w:rPr>
                <w:rFonts w:ascii="Arial" w:hAnsi="Arial" w:cs="Arial"/>
                <w:sz w:val="20"/>
                <w:szCs w:val="20"/>
              </w:rPr>
            </w:pPr>
            <w:r w:rsidRPr="00F731F8">
              <w:rPr>
                <w:rFonts w:cs="Arial"/>
                <w:sz w:val="20"/>
                <w:szCs w:val="20"/>
              </w:rPr>
              <w:fldChar w:fldCharType="begin"/>
            </w:r>
            <w:r w:rsidRPr="00F731F8">
              <w:rPr>
                <w:rFonts w:ascii="Arial" w:hAnsi="Arial" w:cs="Arial"/>
                <w:sz w:val="20"/>
                <w:szCs w:val="20"/>
              </w:rPr>
              <w:instrText xml:space="preserve"> =PRODUCT(b2;b3;d2;d3) \# "0" </w:instrText>
            </w:r>
            <w:r w:rsidRPr="00F731F8">
              <w:rPr>
                <w:rFonts w:cs="Arial"/>
                <w:sz w:val="20"/>
                <w:szCs w:val="20"/>
              </w:rPr>
              <w:fldChar w:fldCharType="separate"/>
            </w:r>
            <w:r w:rsidR="002C187C" w:rsidRPr="00F731F8">
              <w:rPr>
                <w:rFonts w:ascii="Arial" w:hAnsi="Arial" w:cs="Arial"/>
                <w:noProof/>
                <w:sz w:val="20"/>
                <w:szCs w:val="20"/>
              </w:rPr>
              <w:t>6</w:t>
            </w:r>
            <w:r w:rsidRPr="00F731F8">
              <w:rPr>
                <w:rFonts w:cs="Arial"/>
                <w:sz w:val="20"/>
                <w:szCs w:val="20"/>
              </w:rPr>
              <w:fldChar w:fldCharType="end"/>
            </w:r>
          </w:p>
        </w:tc>
        <w:tc>
          <w:tcPr>
            <w:tcW w:w="4961" w:type="dxa"/>
            <w:gridSpan w:val="2"/>
          </w:tcPr>
          <w:p w14:paraId="0AB782A3" w14:textId="77777777" w:rsidR="004062BD" w:rsidRPr="004C36B1" w:rsidRDefault="004062BD"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2C187C" w:rsidRPr="002C187C">
              <w:rPr>
                <w:rFonts w:ascii="Arial" w:hAnsi="Arial" w:cs="Arial"/>
                <w:sz w:val="20"/>
                <w:szCs w:val="20"/>
              </w:rPr>
              <w:t>gering</w:t>
            </w:r>
          </w:p>
        </w:tc>
      </w:tr>
    </w:tbl>
    <w:p w14:paraId="5D64AA9E" w14:textId="77777777" w:rsidR="004062BD" w:rsidRDefault="004062BD"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4062BD" w:rsidRPr="006417D0" w14:paraId="319A7835" w14:textId="77777777" w:rsidTr="0050341C">
        <w:trPr>
          <w:jc w:val="center"/>
        </w:trPr>
        <w:tc>
          <w:tcPr>
            <w:tcW w:w="4531" w:type="dxa"/>
          </w:tcPr>
          <w:p w14:paraId="79F25D64" w14:textId="77777777" w:rsidR="004062BD" w:rsidRPr="006417D0" w:rsidRDefault="004062BD" w:rsidP="0050341C">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14:paraId="61F5B80B" w14:textId="77777777" w:rsidR="004062BD" w:rsidRPr="006417D0" w:rsidRDefault="004062BD"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937056454"/>
                <w14:checkbox>
                  <w14:checked w14:val="1"/>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c>
          <w:tcPr>
            <w:tcW w:w="2403" w:type="dxa"/>
            <w:vAlign w:val="center"/>
          </w:tcPr>
          <w:p w14:paraId="2AA25B6F" w14:textId="77777777" w:rsidR="004062BD" w:rsidRPr="006417D0" w:rsidRDefault="004062BD"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331135229"/>
                <w14:checkbox>
                  <w14:checked w14:val="0"/>
                  <w14:checkedState w14:val="2612" w14:font="MS Gothic"/>
                  <w14:uncheckedState w14:val="2610" w14:font="MS Gothic"/>
                </w14:checkbox>
              </w:sdtPr>
              <w:sdtEndPr/>
              <w:sdtContent>
                <w:r w:rsidRPr="006417D0">
                  <w:rPr>
                    <w:rFonts w:ascii="Segoe UI Symbol" w:eastAsia="MS Gothic" w:hAnsi="Segoe UI Symbol" w:cs="Segoe UI Symbol"/>
                    <w:szCs w:val="20"/>
                  </w:rPr>
                  <w:t>☐</w:t>
                </w:r>
              </w:sdtContent>
            </w:sdt>
          </w:p>
        </w:tc>
      </w:tr>
    </w:tbl>
    <w:p w14:paraId="7AB63475" w14:textId="37EEDCF6" w:rsidR="009D600B" w:rsidRDefault="009D600B" w:rsidP="00A378BF">
      <w:pPr>
        <w:rPr>
          <w:sz w:val="16"/>
          <w:szCs w:val="16"/>
        </w:rPr>
      </w:pPr>
    </w:p>
    <w:sectPr w:rsidR="009D600B" w:rsidSect="00110F78">
      <w:footerReference w:type="even" r:id="rId53"/>
      <w:footerReference w:type="default" r:id="rId54"/>
      <w:headerReference w:type="first" r:id="rId55"/>
      <w:footerReference w:type="first" r:id="rId56"/>
      <w:pgSz w:w="11906" w:h="16838" w:code="9"/>
      <w:pgMar w:top="397" w:right="709" w:bottom="397"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F4F0A" w14:textId="77777777" w:rsidR="00C43128" w:rsidRDefault="00C43128">
      <w:r>
        <w:separator/>
      </w:r>
    </w:p>
  </w:endnote>
  <w:endnote w:type="continuationSeparator" w:id="0">
    <w:p w14:paraId="2C7BEAFE" w14:textId="77777777" w:rsidR="00C43128" w:rsidRDefault="00C43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Fett">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63"/>
      <w:gridCol w:w="6954"/>
      <w:gridCol w:w="1536"/>
    </w:tblGrid>
    <w:tr w:rsidR="000D1BEE" w14:paraId="6C6DEB4E" w14:textId="77777777" w:rsidTr="00F76B32">
      <w:trPr>
        <w:trHeight w:val="251"/>
        <w:jc w:val="center"/>
      </w:trPr>
      <w:tc>
        <w:tcPr>
          <w:tcW w:w="1563" w:type="dxa"/>
          <w:tcBorders>
            <w:top w:val="single" w:sz="4" w:space="0" w:color="808080"/>
            <w:bottom w:val="single" w:sz="4" w:space="0" w:color="808080"/>
          </w:tcBorders>
          <w:vAlign w:val="center"/>
        </w:tcPr>
        <w:p w14:paraId="45960AC2" w14:textId="3897114A" w:rsidR="000D1BEE" w:rsidRDefault="000D1BEE"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sidR="00BE60A9">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sidR="00BE60A9">
            <w:rPr>
              <w:sz w:val="16"/>
            </w:rPr>
            <w:t>0</w:t>
          </w:r>
          <w:r>
            <w:rPr>
              <w:sz w:val="16"/>
            </w:rPr>
            <w:fldChar w:fldCharType="end"/>
          </w:r>
        </w:p>
      </w:tc>
      <w:tc>
        <w:tcPr>
          <w:tcW w:w="6954" w:type="dxa"/>
          <w:tcBorders>
            <w:top w:val="single" w:sz="4" w:space="0" w:color="808080"/>
            <w:bottom w:val="single" w:sz="4" w:space="0" w:color="808080"/>
          </w:tcBorders>
          <w:vAlign w:val="center"/>
        </w:tcPr>
        <w:p w14:paraId="28277DFC" w14:textId="55517218" w:rsidR="000D1BEE" w:rsidRDefault="000D1BEE"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sidR="00BE60A9">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sidR="00BE60A9">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14:paraId="0E18E74B" w14:textId="77777777" w:rsidR="000D1BEE" w:rsidRPr="00581B98" w:rsidRDefault="000D1BEE"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Pr>
              <w:noProof/>
              <w:sz w:val="16"/>
              <w:szCs w:val="16"/>
            </w:rPr>
            <w:t>1</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Pr>
              <w:noProof/>
              <w:sz w:val="16"/>
              <w:szCs w:val="16"/>
            </w:rPr>
            <w:t>1</w:t>
          </w:r>
          <w:r w:rsidRPr="00581B98">
            <w:rPr>
              <w:sz w:val="16"/>
              <w:szCs w:val="16"/>
            </w:rPr>
            <w:fldChar w:fldCharType="end"/>
          </w:r>
        </w:p>
      </w:tc>
    </w:tr>
  </w:tbl>
  <w:p w14:paraId="55789CCD" w14:textId="77777777" w:rsidR="00C43128" w:rsidRPr="00E33D82" w:rsidRDefault="00C43128" w:rsidP="00E33D82">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63"/>
      <w:gridCol w:w="6954"/>
      <w:gridCol w:w="1536"/>
    </w:tblGrid>
    <w:tr w:rsidR="000D1BEE" w14:paraId="5C8D2196" w14:textId="77777777" w:rsidTr="00F76B32">
      <w:trPr>
        <w:trHeight w:val="251"/>
        <w:jc w:val="center"/>
      </w:trPr>
      <w:tc>
        <w:tcPr>
          <w:tcW w:w="1563" w:type="dxa"/>
          <w:tcBorders>
            <w:top w:val="single" w:sz="4" w:space="0" w:color="808080"/>
            <w:bottom w:val="single" w:sz="4" w:space="0" w:color="808080"/>
          </w:tcBorders>
          <w:vAlign w:val="center"/>
        </w:tcPr>
        <w:p w14:paraId="30CA5067" w14:textId="4A86B70A" w:rsidR="000D1BEE" w:rsidRDefault="000D1BEE"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sidR="00BE60A9">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sidR="00BE60A9">
            <w:rPr>
              <w:sz w:val="16"/>
            </w:rPr>
            <w:t>0</w:t>
          </w:r>
          <w:r>
            <w:rPr>
              <w:sz w:val="16"/>
            </w:rPr>
            <w:fldChar w:fldCharType="end"/>
          </w:r>
        </w:p>
      </w:tc>
      <w:tc>
        <w:tcPr>
          <w:tcW w:w="6954" w:type="dxa"/>
          <w:tcBorders>
            <w:top w:val="single" w:sz="4" w:space="0" w:color="808080"/>
            <w:bottom w:val="single" w:sz="4" w:space="0" w:color="808080"/>
          </w:tcBorders>
          <w:vAlign w:val="center"/>
        </w:tcPr>
        <w:p w14:paraId="5C7B4207" w14:textId="6B1E9271" w:rsidR="000D1BEE" w:rsidRDefault="000D1BEE"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sidR="00BE60A9">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sidR="00BE60A9">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14:paraId="7FA0F2BC" w14:textId="77777777" w:rsidR="000D1BEE" w:rsidRPr="00581B98" w:rsidRDefault="000D1BEE"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Pr>
              <w:noProof/>
              <w:sz w:val="16"/>
              <w:szCs w:val="16"/>
            </w:rPr>
            <w:t>1</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Pr>
              <w:noProof/>
              <w:sz w:val="16"/>
              <w:szCs w:val="16"/>
            </w:rPr>
            <w:t>1</w:t>
          </w:r>
          <w:r w:rsidRPr="00581B98">
            <w:rPr>
              <w:sz w:val="16"/>
              <w:szCs w:val="16"/>
            </w:rPr>
            <w:fldChar w:fldCharType="end"/>
          </w:r>
        </w:p>
      </w:tc>
    </w:tr>
  </w:tbl>
  <w:p w14:paraId="37A04875" w14:textId="77777777" w:rsidR="00C43128" w:rsidRDefault="00C43128" w:rsidP="00E33D82">
    <w:pPr>
      <w:pStyle w:val="Fuzeil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63"/>
      <w:gridCol w:w="6954"/>
      <w:gridCol w:w="1536"/>
    </w:tblGrid>
    <w:tr w:rsidR="000D1BEE" w14:paraId="1394BF05" w14:textId="77777777" w:rsidTr="00F76B32">
      <w:trPr>
        <w:trHeight w:val="251"/>
        <w:jc w:val="center"/>
      </w:trPr>
      <w:tc>
        <w:tcPr>
          <w:tcW w:w="1563" w:type="dxa"/>
          <w:tcBorders>
            <w:top w:val="single" w:sz="4" w:space="0" w:color="808080"/>
            <w:bottom w:val="single" w:sz="4" w:space="0" w:color="808080"/>
          </w:tcBorders>
          <w:vAlign w:val="center"/>
        </w:tcPr>
        <w:p w14:paraId="7F9E1E5C" w14:textId="641CDC97" w:rsidR="000D1BEE" w:rsidRDefault="000D1BEE"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sidR="00BE60A9">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sidR="00BE60A9">
            <w:rPr>
              <w:sz w:val="16"/>
            </w:rPr>
            <w:t>0</w:t>
          </w:r>
          <w:r>
            <w:rPr>
              <w:sz w:val="16"/>
            </w:rPr>
            <w:fldChar w:fldCharType="end"/>
          </w:r>
        </w:p>
      </w:tc>
      <w:tc>
        <w:tcPr>
          <w:tcW w:w="6954" w:type="dxa"/>
          <w:tcBorders>
            <w:top w:val="single" w:sz="4" w:space="0" w:color="808080"/>
            <w:bottom w:val="single" w:sz="4" w:space="0" w:color="808080"/>
          </w:tcBorders>
          <w:vAlign w:val="center"/>
        </w:tcPr>
        <w:p w14:paraId="6FFF9CD1" w14:textId="7569FCF2" w:rsidR="000D1BEE" w:rsidRDefault="000D1BEE"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sidR="00BE60A9">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sidR="00BE60A9">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14:paraId="3C2FDF42" w14:textId="77777777" w:rsidR="000D1BEE" w:rsidRPr="00581B98" w:rsidRDefault="000D1BEE"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Pr>
              <w:noProof/>
              <w:sz w:val="16"/>
              <w:szCs w:val="16"/>
            </w:rPr>
            <w:t>1</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Pr>
              <w:noProof/>
              <w:sz w:val="16"/>
              <w:szCs w:val="16"/>
            </w:rPr>
            <w:t>1</w:t>
          </w:r>
          <w:r w:rsidRPr="00581B98">
            <w:rPr>
              <w:sz w:val="16"/>
              <w:szCs w:val="16"/>
            </w:rPr>
            <w:fldChar w:fldCharType="end"/>
          </w:r>
        </w:p>
      </w:tc>
    </w:tr>
  </w:tbl>
  <w:p w14:paraId="35020250" w14:textId="77777777" w:rsidR="00C43128" w:rsidRDefault="00C43128" w:rsidP="005E6B11">
    <w:pPr>
      <w:pStyle w:val="Fuzeile"/>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6E044" w14:textId="77777777" w:rsidR="00C43128" w:rsidRDefault="00C43128">
      <w:r>
        <w:separator/>
      </w:r>
    </w:p>
  </w:footnote>
  <w:footnote w:type="continuationSeparator" w:id="0">
    <w:p w14:paraId="63908171" w14:textId="77777777" w:rsidR="00C43128" w:rsidRDefault="00C43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jc w:val="center"/>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1861"/>
      <w:gridCol w:w="5781"/>
      <w:gridCol w:w="2423"/>
    </w:tblGrid>
    <w:tr w:rsidR="000D1BEE" w14:paraId="166AAD05" w14:textId="77777777" w:rsidTr="00F76B32">
      <w:trPr>
        <w:cantSplit/>
        <w:trHeight w:val="567"/>
        <w:jc w:val="center"/>
      </w:trPr>
      <w:tc>
        <w:tcPr>
          <w:tcW w:w="1861" w:type="dxa"/>
          <w:tcBorders>
            <w:bottom w:val="single" w:sz="6" w:space="0" w:color="808080"/>
          </w:tcBorders>
          <w:vAlign w:val="center"/>
        </w:tcPr>
        <w:p w14:paraId="23F97F32" w14:textId="7D1933F3" w:rsidR="000D1BEE" w:rsidRDefault="000D1BEE" w:rsidP="000D1BEE">
          <w:pPr>
            <w:pStyle w:val="Textkrper"/>
            <w:spacing w:before="120" w:after="120"/>
            <w:jc w:val="center"/>
            <w:rPr>
              <w:b/>
              <w:bCs/>
              <w:sz w:val="28"/>
            </w:rPr>
          </w:pPr>
          <w:r>
            <w:rPr>
              <w:b/>
              <w:bCs/>
              <w:sz w:val="28"/>
            </w:rPr>
            <w:fldChar w:fldCharType="begin"/>
          </w:r>
          <w:r>
            <w:rPr>
              <w:b/>
              <w:bCs/>
              <w:sz w:val="28"/>
            </w:rPr>
            <w:instrText xml:space="preserve"> TITLE  \* MERGEFORMAT </w:instrText>
          </w:r>
          <w:r>
            <w:rPr>
              <w:b/>
              <w:bCs/>
              <w:sz w:val="28"/>
            </w:rPr>
            <w:fldChar w:fldCharType="separate"/>
          </w:r>
          <w:r w:rsidR="00BE60A9">
            <w:rPr>
              <w:b/>
              <w:bCs/>
              <w:sz w:val="28"/>
            </w:rPr>
            <w:t>FB-86</w:t>
          </w:r>
          <w:r>
            <w:rPr>
              <w:b/>
              <w:bCs/>
              <w:sz w:val="28"/>
            </w:rPr>
            <w:fldChar w:fldCharType="end"/>
          </w:r>
        </w:p>
      </w:tc>
      <w:tc>
        <w:tcPr>
          <w:tcW w:w="5781" w:type="dxa"/>
          <w:vMerge w:val="restart"/>
          <w:vAlign w:val="center"/>
        </w:tcPr>
        <w:p w14:paraId="35917011" w14:textId="3087014B" w:rsidR="000D1BEE" w:rsidRPr="00B00F5B" w:rsidRDefault="000D1BEE" w:rsidP="000D1BEE">
          <w:pPr>
            <w:pStyle w:val="berschrift1"/>
            <w:rPr>
              <w:bCs w:val="0"/>
              <w:smallCaps/>
            </w:rPr>
          </w:pPr>
          <w:r w:rsidRPr="003F5270">
            <w:rPr>
              <w:bCs w:val="0"/>
              <w:smallCaps/>
              <w:sz w:val="26"/>
            </w:rPr>
            <w:fldChar w:fldCharType="begin"/>
          </w:r>
          <w:r w:rsidRPr="003F5270">
            <w:rPr>
              <w:bCs w:val="0"/>
              <w:smallCaps/>
              <w:sz w:val="26"/>
            </w:rPr>
            <w:instrText xml:space="preserve"> DOCPROPERTY "Category"  \* MERGEFORMAT </w:instrText>
          </w:r>
          <w:r w:rsidRPr="003F5270">
            <w:rPr>
              <w:bCs w:val="0"/>
              <w:smallCaps/>
              <w:sz w:val="26"/>
            </w:rPr>
            <w:fldChar w:fldCharType="separate"/>
          </w:r>
          <w:r w:rsidR="00BE60A9">
            <w:rPr>
              <w:bCs w:val="0"/>
              <w:smallCaps/>
              <w:sz w:val="26"/>
            </w:rPr>
            <w:t>Formblatt</w:t>
          </w:r>
          <w:r w:rsidRPr="003F5270">
            <w:rPr>
              <w:bCs w:val="0"/>
              <w:smallCaps/>
              <w:sz w:val="26"/>
            </w:rPr>
            <w:fldChar w:fldCharType="end"/>
          </w:r>
        </w:p>
        <w:p w14:paraId="2784F9EB" w14:textId="09BDEFC4" w:rsidR="000D1BEE" w:rsidRPr="00313A0F" w:rsidRDefault="000D1BEE" w:rsidP="000D1BEE">
          <w:pPr>
            <w:pStyle w:val="Textkrper"/>
            <w:spacing w:before="20"/>
            <w:jc w:val="center"/>
            <w:rPr>
              <w:b/>
              <w:bCs/>
              <w:sz w:val="24"/>
              <w:szCs w:val="24"/>
            </w:rPr>
          </w:pPr>
          <w:r w:rsidRPr="00313A0F">
            <w:rPr>
              <w:b/>
              <w:bCs/>
              <w:sz w:val="24"/>
              <w:szCs w:val="24"/>
            </w:rPr>
            <w:fldChar w:fldCharType="begin"/>
          </w:r>
          <w:r w:rsidRPr="00313A0F">
            <w:rPr>
              <w:b/>
              <w:bCs/>
              <w:sz w:val="24"/>
              <w:szCs w:val="24"/>
            </w:rPr>
            <w:instrText xml:space="preserve"> SUBJECT  \* MERGEFORMAT </w:instrText>
          </w:r>
          <w:r w:rsidRPr="00313A0F">
            <w:rPr>
              <w:b/>
              <w:bCs/>
              <w:sz w:val="24"/>
              <w:szCs w:val="24"/>
            </w:rPr>
            <w:fldChar w:fldCharType="separate"/>
          </w:r>
          <w:r w:rsidR="00BE60A9">
            <w:rPr>
              <w:b/>
              <w:bCs/>
              <w:sz w:val="24"/>
              <w:szCs w:val="24"/>
            </w:rPr>
            <w:t>Risikobeurteilung (gem. DIN EN ISO 12100)</w:t>
          </w:r>
          <w:r w:rsidRPr="00313A0F">
            <w:rPr>
              <w:b/>
              <w:bCs/>
              <w:sz w:val="24"/>
              <w:szCs w:val="24"/>
            </w:rPr>
            <w:fldChar w:fldCharType="end"/>
          </w:r>
        </w:p>
      </w:tc>
      <w:tc>
        <w:tcPr>
          <w:tcW w:w="2423" w:type="dxa"/>
          <w:vMerge w:val="restart"/>
          <w:tcMar>
            <w:left w:w="0" w:type="dxa"/>
            <w:right w:w="0" w:type="dxa"/>
          </w:tcMar>
          <w:vAlign w:val="center"/>
        </w:tcPr>
        <w:p w14:paraId="337479A0" w14:textId="77777777" w:rsidR="000D1BEE" w:rsidRDefault="000D1BEE" w:rsidP="000D1BEE">
          <w:pPr>
            <w:pStyle w:val="berschrift1"/>
            <w:ind w:left="57"/>
            <w:jc w:val="left"/>
            <w:rPr>
              <w:sz w:val="2"/>
              <w:highlight w:val="yellow"/>
            </w:rPr>
          </w:pPr>
          <w:r>
            <w:rPr>
              <w:noProof/>
            </w:rPr>
            <w:drawing>
              <wp:inline distT="0" distB="0" distL="0" distR="0" wp14:anchorId="06A05ED5" wp14:editId="5162CE38">
                <wp:extent cx="1439545" cy="610870"/>
                <wp:effectExtent l="0" t="0" r="8255" b="0"/>
                <wp:docPr id="2" name="Grafik 2" descr="C:\Users\Torsten\AppData\Local\Microsoft\Windows\INetCache\Content.Word\ECT_Kema_Logo_Kopfzeile.png"/>
                <wp:cNvGraphicFramePr/>
                <a:graphic xmlns:a="http://schemas.openxmlformats.org/drawingml/2006/main">
                  <a:graphicData uri="http://schemas.openxmlformats.org/drawingml/2006/picture">
                    <pic:pic xmlns:pic="http://schemas.openxmlformats.org/drawingml/2006/picture">
                      <pic:nvPicPr>
                        <pic:cNvPr id="2" name="Grafik 2" descr="C:\Users\Torsten\AppData\Local\Microsoft\Windows\INetCache\Content.Word\ECT_Kema_Logo_Kopfzeile.png"/>
                        <pic:cNvPicPr/>
                      </pic:nvPicPr>
                      <pic:blipFill>
                        <a:blip r:embed="rId1" cstate="hqprint">
                          <a:extLst>
                            <a:ext uri="{28A0092B-C50C-407E-A947-70E740481C1C}">
                              <a14:useLocalDpi xmlns:a14="http://schemas.microsoft.com/office/drawing/2010/main"/>
                            </a:ext>
                          </a:extLst>
                        </a:blip>
                        <a:srcRect/>
                        <a:stretch>
                          <a:fillRect/>
                        </a:stretch>
                      </pic:blipFill>
                      <pic:spPr bwMode="auto">
                        <a:xfrm>
                          <a:off x="0" y="0"/>
                          <a:ext cx="1439545" cy="610870"/>
                        </a:xfrm>
                        <a:prstGeom prst="rect">
                          <a:avLst/>
                        </a:prstGeom>
                        <a:noFill/>
                        <a:ln>
                          <a:noFill/>
                        </a:ln>
                      </pic:spPr>
                    </pic:pic>
                  </a:graphicData>
                </a:graphic>
              </wp:inline>
            </w:drawing>
          </w:r>
        </w:p>
      </w:tc>
    </w:tr>
    <w:tr w:rsidR="000D1BEE" w14:paraId="5BAFE992" w14:textId="77777777" w:rsidTr="00F76B32">
      <w:trPr>
        <w:cantSplit/>
        <w:trHeight w:val="340"/>
        <w:jc w:val="center"/>
      </w:trPr>
      <w:tc>
        <w:tcPr>
          <w:tcW w:w="1861" w:type="dxa"/>
          <w:tcBorders>
            <w:top w:val="single" w:sz="6" w:space="0" w:color="808080"/>
            <w:bottom w:val="single" w:sz="4" w:space="0" w:color="808080"/>
          </w:tcBorders>
          <w:vAlign w:val="center"/>
        </w:tcPr>
        <w:p w14:paraId="157C4DA5" w14:textId="66F189ED" w:rsidR="000D1BEE" w:rsidRDefault="000D1BEE" w:rsidP="000D1BEE">
          <w:pPr>
            <w:pStyle w:val="Kopfzeile1"/>
            <w:tabs>
              <w:tab w:val="left" w:pos="795"/>
            </w:tabs>
            <w:spacing w:before="40"/>
            <w:rPr>
              <w:b w:val="0"/>
              <w:bCs/>
              <w:sz w:val="16"/>
            </w:rPr>
          </w:pPr>
          <w:r>
            <w:rPr>
              <w:b w:val="0"/>
              <w:bCs/>
              <w:sz w:val="16"/>
            </w:rPr>
            <w:t xml:space="preserve">Revision: </w:t>
          </w:r>
          <w:r>
            <w:rPr>
              <w:b w:val="0"/>
              <w:bCs/>
              <w:sz w:val="16"/>
            </w:rPr>
            <w:tab/>
          </w:r>
          <w:r>
            <w:rPr>
              <w:b w:val="0"/>
              <w:bCs/>
              <w:sz w:val="16"/>
            </w:rPr>
            <w:fldChar w:fldCharType="begin"/>
          </w:r>
          <w:r>
            <w:rPr>
              <w:b w:val="0"/>
              <w:bCs/>
              <w:sz w:val="16"/>
            </w:rPr>
            <w:instrText xml:space="preserve"> DOCPROPERTY  Revision  \* MERGEFORMAT </w:instrText>
          </w:r>
          <w:r>
            <w:rPr>
              <w:b w:val="0"/>
              <w:bCs/>
              <w:sz w:val="16"/>
            </w:rPr>
            <w:fldChar w:fldCharType="separate"/>
          </w:r>
          <w:r w:rsidR="00BE60A9">
            <w:rPr>
              <w:b w:val="0"/>
              <w:bCs/>
              <w:sz w:val="16"/>
            </w:rPr>
            <w:t>0</w:t>
          </w:r>
          <w:r>
            <w:rPr>
              <w:b w:val="0"/>
              <w:bCs/>
              <w:sz w:val="16"/>
            </w:rPr>
            <w:fldChar w:fldCharType="end"/>
          </w:r>
        </w:p>
        <w:sdt>
          <w:sdtPr>
            <w:rPr>
              <w:b w:val="0"/>
              <w:bCs/>
              <w:sz w:val="16"/>
            </w:rPr>
            <w:alias w:val="Status"/>
            <w:tag w:val=""/>
            <w:id w:val="1277757680"/>
            <w:dataBinding w:prefixMappings="xmlns:ns0='http://purl.org/dc/elements/1.1/' xmlns:ns1='http://schemas.openxmlformats.org/package/2006/metadata/core-properties' " w:xpath="/ns1:coreProperties[1]/ns1:contentStatus[1]" w:storeItemID="{6C3C8BC8-F283-45AE-878A-BAB7291924A1}"/>
            <w:text/>
          </w:sdtPr>
          <w:sdtEndPr/>
          <w:sdtContent>
            <w:p w14:paraId="5CBB6897" w14:textId="77777777" w:rsidR="000D1BEE" w:rsidRDefault="000D1BEE" w:rsidP="000D1BEE">
              <w:pPr>
                <w:pStyle w:val="Kopfzeile1"/>
                <w:spacing w:before="0" w:after="40"/>
                <w:ind w:right="-57"/>
                <w:rPr>
                  <w:b w:val="0"/>
                  <w:bCs/>
                  <w:sz w:val="16"/>
                </w:rPr>
              </w:pPr>
              <w:r>
                <w:rPr>
                  <w:b w:val="0"/>
                  <w:bCs/>
                  <w:sz w:val="16"/>
                </w:rPr>
                <w:t>gültig ab:  22.03.2019</w:t>
              </w:r>
            </w:p>
          </w:sdtContent>
        </w:sdt>
      </w:tc>
      <w:tc>
        <w:tcPr>
          <w:tcW w:w="5781" w:type="dxa"/>
          <w:vMerge/>
          <w:vAlign w:val="center"/>
        </w:tcPr>
        <w:p w14:paraId="1CA844CC" w14:textId="77777777" w:rsidR="000D1BEE" w:rsidRDefault="000D1BEE" w:rsidP="000D1BEE">
          <w:pPr>
            <w:pStyle w:val="Textkrper"/>
            <w:rPr>
              <w:b/>
              <w:bCs/>
            </w:rPr>
          </w:pPr>
        </w:p>
      </w:tc>
      <w:tc>
        <w:tcPr>
          <w:tcW w:w="2423" w:type="dxa"/>
          <w:vMerge/>
          <w:vAlign w:val="center"/>
        </w:tcPr>
        <w:p w14:paraId="7E63F4B6" w14:textId="77777777" w:rsidR="000D1BEE" w:rsidRDefault="000D1BEE" w:rsidP="000D1BEE">
          <w:pPr>
            <w:pStyle w:val="berschrift1"/>
          </w:pPr>
        </w:p>
      </w:tc>
    </w:tr>
  </w:tbl>
  <w:p w14:paraId="42C79C0A" w14:textId="204559C8" w:rsidR="00C43128" w:rsidRPr="00DE0B56" w:rsidRDefault="00C43128" w:rsidP="00DE0B56">
    <w:pPr>
      <w:pStyle w:val="Kopfzeil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64.4pt;height:141.6pt;visibility:visible;mso-wrap-style:square" o:bullet="t">
        <v:imagedata r:id="rId1" o:title=""/>
      </v:shape>
    </w:pict>
  </w:numPicBullet>
  <w:abstractNum w:abstractNumId="0" w15:restartNumberingAfterBreak="0">
    <w:nsid w:val="0BBB3E9D"/>
    <w:multiLevelType w:val="hybridMultilevel"/>
    <w:tmpl w:val="60180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0A7126"/>
    <w:multiLevelType w:val="hybridMultilevel"/>
    <w:tmpl w:val="1D6AA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47092D"/>
    <w:multiLevelType w:val="hybridMultilevel"/>
    <w:tmpl w:val="34589A6E"/>
    <w:lvl w:ilvl="0" w:tplc="00D2DE56">
      <w:start w:val="2"/>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14227E48"/>
    <w:multiLevelType w:val="hybridMultilevel"/>
    <w:tmpl w:val="C2B4FBE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73E5763"/>
    <w:multiLevelType w:val="hybridMultilevel"/>
    <w:tmpl w:val="6C80DC0C"/>
    <w:lvl w:ilvl="0" w:tplc="04070017">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17461338"/>
    <w:multiLevelType w:val="hybridMultilevel"/>
    <w:tmpl w:val="274C16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6251C50"/>
    <w:multiLevelType w:val="hybridMultilevel"/>
    <w:tmpl w:val="CC9E7B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6B20D2"/>
    <w:multiLevelType w:val="hybridMultilevel"/>
    <w:tmpl w:val="7D267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9861895"/>
    <w:multiLevelType w:val="hybridMultilevel"/>
    <w:tmpl w:val="78561596"/>
    <w:lvl w:ilvl="0" w:tplc="880E21F6">
      <w:start w:val="1"/>
      <w:numFmt w:val="bullet"/>
      <w:lvlText w:val=""/>
      <w:lvlPicBulletId w:val="0"/>
      <w:lvlJc w:val="left"/>
      <w:pPr>
        <w:tabs>
          <w:tab w:val="num" w:pos="720"/>
        </w:tabs>
        <w:ind w:left="720" w:hanging="360"/>
      </w:pPr>
      <w:rPr>
        <w:rFonts w:ascii="Symbol" w:hAnsi="Symbol" w:hint="default"/>
      </w:rPr>
    </w:lvl>
    <w:lvl w:ilvl="1" w:tplc="1DB60FBA" w:tentative="1">
      <w:start w:val="1"/>
      <w:numFmt w:val="bullet"/>
      <w:lvlText w:val=""/>
      <w:lvlJc w:val="left"/>
      <w:pPr>
        <w:tabs>
          <w:tab w:val="num" w:pos="1440"/>
        </w:tabs>
        <w:ind w:left="1440" w:hanging="360"/>
      </w:pPr>
      <w:rPr>
        <w:rFonts w:ascii="Symbol" w:hAnsi="Symbol" w:hint="default"/>
      </w:rPr>
    </w:lvl>
    <w:lvl w:ilvl="2" w:tplc="AA60B280" w:tentative="1">
      <w:start w:val="1"/>
      <w:numFmt w:val="bullet"/>
      <w:lvlText w:val=""/>
      <w:lvlJc w:val="left"/>
      <w:pPr>
        <w:tabs>
          <w:tab w:val="num" w:pos="2160"/>
        </w:tabs>
        <w:ind w:left="2160" w:hanging="360"/>
      </w:pPr>
      <w:rPr>
        <w:rFonts w:ascii="Symbol" w:hAnsi="Symbol" w:hint="default"/>
      </w:rPr>
    </w:lvl>
    <w:lvl w:ilvl="3" w:tplc="6114B9DC" w:tentative="1">
      <w:start w:val="1"/>
      <w:numFmt w:val="bullet"/>
      <w:lvlText w:val=""/>
      <w:lvlJc w:val="left"/>
      <w:pPr>
        <w:tabs>
          <w:tab w:val="num" w:pos="2880"/>
        </w:tabs>
        <w:ind w:left="2880" w:hanging="360"/>
      </w:pPr>
      <w:rPr>
        <w:rFonts w:ascii="Symbol" w:hAnsi="Symbol" w:hint="default"/>
      </w:rPr>
    </w:lvl>
    <w:lvl w:ilvl="4" w:tplc="A02AE6BA" w:tentative="1">
      <w:start w:val="1"/>
      <w:numFmt w:val="bullet"/>
      <w:lvlText w:val=""/>
      <w:lvlJc w:val="left"/>
      <w:pPr>
        <w:tabs>
          <w:tab w:val="num" w:pos="3600"/>
        </w:tabs>
        <w:ind w:left="3600" w:hanging="360"/>
      </w:pPr>
      <w:rPr>
        <w:rFonts w:ascii="Symbol" w:hAnsi="Symbol" w:hint="default"/>
      </w:rPr>
    </w:lvl>
    <w:lvl w:ilvl="5" w:tplc="067C0E72" w:tentative="1">
      <w:start w:val="1"/>
      <w:numFmt w:val="bullet"/>
      <w:lvlText w:val=""/>
      <w:lvlJc w:val="left"/>
      <w:pPr>
        <w:tabs>
          <w:tab w:val="num" w:pos="4320"/>
        </w:tabs>
        <w:ind w:left="4320" w:hanging="360"/>
      </w:pPr>
      <w:rPr>
        <w:rFonts w:ascii="Symbol" w:hAnsi="Symbol" w:hint="default"/>
      </w:rPr>
    </w:lvl>
    <w:lvl w:ilvl="6" w:tplc="7DF0027A" w:tentative="1">
      <w:start w:val="1"/>
      <w:numFmt w:val="bullet"/>
      <w:lvlText w:val=""/>
      <w:lvlJc w:val="left"/>
      <w:pPr>
        <w:tabs>
          <w:tab w:val="num" w:pos="5040"/>
        </w:tabs>
        <w:ind w:left="5040" w:hanging="360"/>
      </w:pPr>
      <w:rPr>
        <w:rFonts w:ascii="Symbol" w:hAnsi="Symbol" w:hint="default"/>
      </w:rPr>
    </w:lvl>
    <w:lvl w:ilvl="7" w:tplc="498628CE" w:tentative="1">
      <w:start w:val="1"/>
      <w:numFmt w:val="bullet"/>
      <w:lvlText w:val=""/>
      <w:lvlJc w:val="left"/>
      <w:pPr>
        <w:tabs>
          <w:tab w:val="num" w:pos="5760"/>
        </w:tabs>
        <w:ind w:left="5760" w:hanging="360"/>
      </w:pPr>
      <w:rPr>
        <w:rFonts w:ascii="Symbol" w:hAnsi="Symbol" w:hint="default"/>
      </w:rPr>
    </w:lvl>
    <w:lvl w:ilvl="8" w:tplc="E278BEE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A773268"/>
    <w:multiLevelType w:val="hybridMultilevel"/>
    <w:tmpl w:val="07AE0E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2B3413"/>
    <w:multiLevelType w:val="hybridMultilevel"/>
    <w:tmpl w:val="5778F0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2190C83"/>
    <w:multiLevelType w:val="hybridMultilevel"/>
    <w:tmpl w:val="6E60E14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426A18CC"/>
    <w:multiLevelType w:val="hybridMultilevel"/>
    <w:tmpl w:val="E17C0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9E50A1"/>
    <w:multiLevelType w:val="hybridMultilevel"/>
    <w:tmpl w:val="FD6E23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5AA5912"/>
    <w:multiLevelType w:val="hybridMultilevel"/>
    <w:tmpl w:val="7FEE2E1E"/>
    <w:lvl w:ilvl="0" w:tplc="BE2C250C">
      <w:start w:val="1"/>
      <w:numFmt w:val="bullet"/>
      <w:pStyle w:val="30Handlungsanweisung"/>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986B56"/>
    <w:multiLevelType w:val="hybridMultilevel"/>
    <w:tmpl w:val="E702DE2C"/>
    <w:lvl w:ilvl="0" w:tplc="1022282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7E55605"/>
    <w:multiLevelType w:val="hybridMultilevel"/>
    <w:tmpl w:val="A7A2A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9823506"/>
    <w:multiLevelType w:val="hybridMultilevel"/>
    <w:tmpl w:val="60702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1E462A7"/>
    <w:multiLevelType w:val="hybridMultilevel"/>
    <w:tmpl w:val="6EE6DE8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4D1152C"/>
    <w:multiLevelType w:val="hybridMultilevel"/>
    <w:tmpl w:val="7B6C464A"/>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58712FBE"/>
    <w:multiLevelType w:val="hybridMultilevel"/>
    <w:tmpl w:val="78583852"/>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5BA46207"/>
    <w:multiLevelType w:val="hybridMultilevel"/>
    <w:tmpl w:val="F45ABFB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EE74D7"/>
    <w:multiLevelType w:val="hybridMultilevel"/>
    <w:tmpl w:val="493279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DC15C63"/>
    <w:multiLevelType w:val="hybridMultilevel"/>
    <w:tmpl w:val="95FC7D80"/>
    <w:lvl w:ilvl="0" w:tplc="DDF805BA">
      <w:start w:val="3"/>
      <w:numFmt w:val="bullet"/>
      <w:lvlText w:val="-"/>
      <w:lvlJc w:val="left"/>
      <w:pPr>
        <w:ind w:left="1487" w:hanging="360"/>
      </w:pPr>
      <w:rPr>
        <w:rFonts w:ascii="Arial" w:eastAsiaTheme="minorHAnsi" w:hAnsi="Arial" w:cs="Arial" w:hint="default"/>
      </w:rPr>
    </w:lvl>
    <w:lvl w:ilvl="1" w:tplc="04070003" w:tentative="1">
      <w:start w:val="1"/>
      <w:numFmt w:val="bullet"/>
      <w:lvlText w:val="o"/>
      <w:lvlJc w:val="left"/>
      <w:pPr>
        <w:ind w:left="2207" w:hanging="360"/>
      </w:pPr>
      <w:rPr>
        <w:rFonts w:ascii="Courier New" w:hAnsi="Courier New" w:cs="Courier New" w:hint="default"/>
      </w:rPr>
    </w:lvl>
    <w:lvl w:ilvl="2" w:tplc="04070005" w:tentative="1">
      <w:start w:val="1"/>
      <w:numFmt w:val="bullet"/>
      <w:lvlText w:val=""/>
      <w:lvlJc w:val="left"/>
      <w:pPr>
        <w:ind w:left="2927" w:hanging="360"/>
      </w:pPr>
      <w:rPr>
        <w:rFonts w:ascii="Wingdings" w:hAnsi="Wingdings" w:hint="default"/>
      </w:rPr>
    </w:lvl>
    <w:lvl w:ilvl="3" w:tplc="04070001" w:tentative="1">
      <w:start w:val="1"/>
      <w:numFmt w:val="bullet"/>
      <w:lvlText w:val=""/>
      <w:lvlJc w:val="left"/>
      <w:pPr>
        <w:ind w:left="3647" w:hanging="360"/>
      </w:pPr>
      <w:rPr>
        <w:rFonts w:ascii="Symbol" w:hAnsi="Symbol" w:hint="default"/>
      </w:rPr>
    </w:lvl>
    <w:lvl w:ilvl="4" w:tplc="04070003" w:tentative="1">
      <w:start w:val="1"/>
      <w:numFmt w:val="bullet"/>
      <w:lvlText w:val="o"/>
      <w:lvlJc w:val="left"/>
      <w:pPr>
        <w:ind w:left="4367" w:hanging="360"/>
      </w:pPr>
      <w:rPr>
        <w:rFonts w:ascii="Courier New" w:hAnsi="Courier New" w:cs="Courier New" w:hint="default"/>
      </w:rPr>
    </w:lvl>
    <w:lvl w:ilvl="5" w:tplc="04070005" w:tentative="1">
      <w:start w:val="1"/>
      <w:numFmt w:val="bullet"/>
      <w:lvlText w:val=""/>
      <w:lvlJc w:val="left"/>
      <w:pPr>
        <w:ind w:left="5087" w:hanging="360"/>
      </w:pPr>
      <w:rPr>
        <w:rFonts w:ascii="Wingdings" w:hAnsi="Wingdings" w:hint="default"/>
      </w:rPr>
    </w:lvl>
    <w:lvl w:ilvl="6" w:tplc="04070001" w:tentative="1">
      <w:start w:val="1"/>
      <w:numFmt w:val="bullet"/>
      <w:lvlText w:val=""/>
      <w:lvlJc w:val="left"/>
      <w:pPr>
        <w:ind w:left="5807" w:hanging="360"/>
      </w:pPr>
      <w:rPr>
        <w:rFonts w:ascii="Symbol" w:hAnsi="Symbol" w:hint="default"/>
      </w:rPr>
    </w:lvl>
    <w:lvl w:ilvl="7" w:tplc="04070003" w:tentative="1">
      <w:start w:val="1"/>
      <w:numFmt w:val="bullet"/>
      <w:lvlText w:val="o"/>
      <w:lvlJc w:val="left"/>
      <w:pPr>
        <w:ind w:left="6527" w:hanging="360"/>
      </w:pPr>
      <w:rPr>
        <w:rFonts w:ascii="Courier New" w:hAnsi="Courier New" w:cs="Courier New" w:hint="default"/>
      </w:rPr>
    </w:lvl>
    <w:lvl w:ilvl="8" w:tplc="04070005" w:tentative="1">
      <w:start w:val="1"/>
      <w:numFmt w:val="bullet"/>
      <w:lvlText w:val=""/>
      <w:lvlJc w:val="left"/>
      <w:pPr>
        <w:ind w:left="7247" w:hanging="360"/>
      </w:pPr>
      <w:rPr>
        <w:rFonts w:ascii="Wingdings" w:hAnsi="Wingdings" w:hint="default"/>
      </w:rPr>
    </w:lvl>
  </w:abstractNum>
  <w:abstractNum w:abstractNumId="24" w15:restartNumberingAfterBreak="0">
    <w:nsid w:val="7814797E"/>
    <w:multiLevelType w:val="hybridMultilevel"/>
    <w:tmpl w:val="29CCB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8326AAD"/>
    <w:multiLevelType w:val="hybridMultilevel"/>
    <w:tmpl w:val="B2B2FED8"/>
    <w:lvl w:ilvl="0" w:tplc="3A80C0B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6" w15:restartNumberingAfterBreak="0">
    <w:nsid w:val="7C3665B3"/>
    <w:multiLevelType w:val="hybridMultilevel"/>
    <w:tmpl w:val="118C8AA6"/>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7" w15:restartNumberingAfterBreak="0">
    <w:nsid w:val="7D2D79BC"/>
    <w:multiLevelType w:val="hybridMultilevel"/>
    <w:tmpl w:val="B2B2FED8"/>
    <w:lvl w:ilvl="0" w:tplc="3A80C0B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15:restartNumberingAfterBreak="0">
    <w:nsid w:val="7ED15D64"/>
    <w:multiLevelType w:val="hybridMultilevel"/>
    <w:tmpl w:val="1AA0EDBC"/>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198198186">
    <w:abstractNumId w:val="5"/>
  </w:num>
  <w:num w:numId="2" w16cid:durableId="1998727090">
    <w:abstractNumId w:val="12"/>
  </w:num>
  <w:num w:numId="3" w16cid:durableId="1415274001">
    <w:abstractNumId w:val="1"/>
  </w:num>
  <w:num w:numId="4" w16cid:durableId="513301228">
    <w:abstractNumId w:val="10"/>
  </w:num>
  <w:num w:numId="5" w16cid:durableId="350301932">
    <w:abstractNumId w:val="6"/>
  </w:num>
  <w:num w:numId="6" w16cid:durableId="927736653">
    <w:abstractNumId w:val="0"/>
  </w:num>
  <w:num w:numId="7" w16cid:durableId="1028289338">
    <w:abstractNumId w:val="23"/>
  </w:num>
  <w:num w:numId="8" w16cid:durableId="1445105">
    <w:abstractNumId w:val="20"/>
  </w:num>
  <w:num w:numId="9" w16cid:durableId="44184617">
    <w:abstractNumId w:val="7"/>
  </w:num>
  <w:num w:numId="10" w16cid:durableId="827744806">
    <w:abstractNumId w:val="9"/>
  </w:num>
  <w:num w:numId="11" w16cid:durableId="577785213">
    <w:abstractNumId w:val="24"/>
  </w:num>
  <w:num w:numId="12" w16cid:durableId="1263804684">
    <w:abstractNumId w:val="22"/>
  </w:num>
  <w:num w:numId="13" w16cid:durableId="1741639781">
    <w:abstractNumId w:val="17"/>
  </w:num>
  <w:num w:numId="14" w16cid:durableId="1160265821">
    <w:abstractNumId w:val="16"/>
  </w:num>
  <w:num w:numId="15" w16cid:durableId="973219095">
    <w:abstractNumId w:val="15"/>
  </w:num>
  <w:num w:numId="16" w16cid:durableId="953709778">
    <w:abstractNumId w:val="13"/>
  </w:num>
  <w:num w:numId="17" w16cid:durableId="1615820994">
    <w:abstractNumId w:val="14"/>
  </w:num>
  <w:num w:numId="18" w16cid:durableId="881790919">
    <w:abstractNumId w:val="2"/>
  </w:num>
  <w:num w:numId="19" w16cid:durableId="201596042">
    <w:abstractNumId w:val="11"/>
  </w:num>
  <w:num w:numId="20" w16cid:durableId="2013411256">
    <w:abstractNumId w:val="19"/>
  </w:num>
  <w:num w:numId="21" w16cid:durableId="280957091">
    <w:abstractNumId w:val="26"/>
  </w:num>
  <w:num w:numId="22" w16cid:durableId="2077244519">
    <w:abstractNumId w:val="27"/>
  </w:num>
  <w:num w:numId="23" w16cid:durableId="1334724987">
    <w:abstractNumId w:val="28"/>
  </w:num>
  <w:num w:numId="24" w16cid:durableId="1430346138">
    <w:abstractNumId w:val="25"/>
  </w:num>
  <w:num w:numId="25" w16cid:durableId="1704597268">
    <w:abstractNumId w:val="21"/>
  </w:num>
  <w:num w:numId="26" w16cid:durableId="1009605208">
    <w:abstractNumId w:val="8"/>
  </w:num>
  <w:num w:numId="27" w16cid:durableId="1176849337">
    <w:abstractNumId w:val="5"/>
  </w:num>
  <w:num w:numId="28" w16cid:durableId="330062407">
    <w:abstractNumId w:val="3"/>
  </w:num>
  <w:num w:numId="29" w16cid:durableId="1638146648">
    <w:abstractNumId w:val="18"/>
  </w:num>
  <w:num w:numId="30" w16cid:durableId="451175601">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attachedTemplate r:id="rId1"/>
  <w:defaultTabStop w:val="709"/>
  <w:hyphenationZone w:val="425"/>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D4"/>
    <w:rsid w:val="00000BA9"/>
    <w:rsid w:val="00000F51"/>
    <w:rsid w:val="000020E1"/>
    <w:rsid w:val="000033CB"/>
    <w:rsid w:val="000045E2"/>
    <w:rsid w:val="00004A79"/>
    <w:rsid w:val="000060F6"/>
    <w:rsid w:val="000067DA"/>
    <w:rsid w:val="00010129"/>
    <w:rsid w:val="00010747"/>
    <w:rsid w:val="0001075A"/>
    <w:rsid w:val="000110D3"/>
    <w:rsid w:val="00011B09"/>
    <w:rsid w:val="0001647A"/>
    <w:rsid w:val="000208CB"/>
    <w:rsid w:val="00023898"/>
    <w:rsid w:val="00024129"/>
    <w:rsid w:val="00024D33"/>
    <w:rsid w:val="00026D77"/>
    <w:rsid w:val="00030E44"/>
    <w:rsid w:val="00031609"/>
    <w:rsid w:val="00032355"/>
    <w:rsid w:val="000351AD"/>
    <w:rsid w:val="00036DC0"/>
    <w:rsid w:val="000370C4"/>
    <w:rsid w:val="00045C8E"/>
    <w:rsid w:val="00052748"/>
    <w:rsid w:val="00052F1B"/>
    <w:rsid w:val="00053179"/>
    <w:rsid w:val="00053A31"/>
    <w:rsid w:val="00053AC9"/>
    <w:rsid w:val="00053DE4"/>
    <w:rsid w:val="00054386"/>
    <w:rsid w:val="0006078E"/>
    <w:rsid w:val="000608B1"/>
    <w:rsid w:val="00062D36"/>
    <w:rsid w:val="0006449D"/>
    <w:rsid w:val="0006620E"/>
    <w:rsid w:val="00066415"/>
    <w:rsid w:val="00070587"/>
    <w:rsid w:val="000707C4"/>
    <w:rsid w:val="00071281"/>
    <w:rsid w:val="00077D61"/>
    <w:rsid w:val="00077DD9"/>
    <w:rsid w:val="000800AD"/>
    <w:rsid w:val="00081002"/>
    <w:rsid w:val="000827D2"/>
    <w:rsid w:val="00084FAD"/>
    <w:rsid w:val="00090A66"/>
    <w:rsid w:val="00092835"/>
    <w:rsid w:val="00094220"/>
    <w:rsid w:val="00095EBA"/>
    <w:rsid w:val="00097632"/>
    <w:rsid w:val="00097FFB"/>
    <w:rsid w:val="000A110A"/>
    <w:rsid w:val="000A4419"/>
    <w:rsid w:val="000A62A9"/>
    <w:rsid w:val="000B03EA"/>
    <w:rsid w:val="000B1A8A"/>
    <w:rsid w:val="000B2937"/>
    <w:rsid w:val="000B2C47"/>
    <w:rsid w:val="000B4AFE"/>
    <w:rsid w:val="000B54A5"/>
    <w:rsid w:val="000B5C5F"/>
    <w:rsid w:val="000B6107"/>
    <w:rsid w:val="000B795E"/>
    <w:rsid w:val="000C162E"/>
    <w:rsid w:val="000C22D8"/>
    <w:rsid w:val="000C54A9"/>
    <w:rsid w:val="000C7C3B"/>
    <w:rsid w:val="000D1BEE"/>
    <w:rsid w:val="000D3FC2"/>
    <w:rsid w:val="000D4B11"/>
    <w:rsid w:val="000D5970"/>
    <w:rsid w:val="000D6148"/>
    <w:rsid w:val="000D6EED"/>
    <w:rsid w:val="000D717F"/>
    <w:rsid w:val="000E0623"/>
    <w:rsid w:val="000E42FA"/>
    <w:rsid w:val="000E47B3"/>
    <w:rsid w:val="000F2779"/>
    <w:rsid w:val="000F3170"/>
    <w:rsid w:val="000F34B3"/>
    <w:rsid w:val="000F3D16"/>
    <w:rsid w:val="000F3FED"/>
    <w:rsid w:val="00100DAC"/>
    <w:rsid w:val="0010186B"/>
    <w:rsid w:val="001051B7"/>
    <w:rsid w:val="00105BE0"/>
    <w:rsid w:val="0010614D"/>
    <w:rsid w:val="001063FF"/>
    <w:rsid w:val="00110F78"/>
    <w:rsid w:val="001128CF"/>
    <w:rsid w:val="00114F51"/>
    <w:rsid w:val="0011549D"/>
    <w:rsid w:val="001161B9"/>
    <w:rsid w:val="0012028C"/>
    <w:rsid w:val="0012070D"/>
    <w:rsid w:val="0012106E"/>
    <w:rsid w:val="00122100"/>
    <w:rsid w:val="001228CE"/>
    <w:rsid w:val="00122A4A"/>
    <w:rsid w:val="00122B67"/>
    <w:rsid w:val="0012457F"/>
    <w:rsid w:val="001266A0"/>
    <w:rsid w:val="001275C1"/>
    <w:rsid w:val="001323B1"/>
    <w:rsid w:val="00133D55"/>
    <w:rsid w:val="001345A7"/>
    <w:rsid w:val="001456B7"/>
    <w:rsid w:val="00147980"/>
    <w:rsid w:val="00150904"/>
    <w:rsid w:val="00150E96"/>
    <w:rsid w:val="00153F7F"/>
    <w:rsid w:val="001540E6"/>
    <w:rsid w:val="00160CE7"/>
    <w:rsid w:val="00161F8C"/>
    <w:rsid w:val="00162285"/>
    <w:rsid w:val="00162723"/>
    <w:rsid w:val="00167F45"/>
    <w:rsid w:val="0017213F"/>
    <w:rsid w:val="001732BD"/>
    <w:rsid w:val="001733AC"/>
    <w:rsid w:val="001735B7"/>
    <w:rsid w:val="00174E58"/>
    <w:rsid w:val="00177FBD"/>
    <w:rsid w:val="0018025F"/>
    <w:rsid w:val="00180412"/>
    <w:rsid w:val="0018140D"/>
    <w:rsid w:val="001816EF"/>
    <w:rsid w:val="00182E76"/>
    <w:rsid w:val="001842AD"/>
    <w:rsid w:val="001850CA"/>
    <w:rsid w:val="00186181"/>
    <w:rsid w:val="00187476"/>
    <w:rsid w:val="0019039F"/>
    <w:rsid w:val="001910D7"/>
    <w:rsid w:val="001949C9"/>
    <w:rsid w:val="00197F03"/>
    <w:rsid w:val="001A18B9"/>
    <w:rsid w:val="001A3044"/>
    <w:rsid w:val="001A3264"/>
    <w:rsid w:val="001A346B"/>
    <w:rsid w:val="001A4A0E"/>
    <w:rsid w:val="001A4BBE"/>
    <w:rsid w:val="001A6628"/>
    <w:rsid w:val="001B234C"/>
    <w:rsid w:val="001C02F4"/>
    <w:rsid w:val="001C271B"/>
    <w:rsid w:val="001C2AA8"/>
    <w:rsid w:val="001C30BE"/>
    <w:rsid w:val="001C4833"/>
    <w:rsid w:val="001D05D7"/>
    <w:rsid w:val="001D2C19"/>
    <w:rsid w:val="001D31E5"/>
    <w:rsid w:val="001D5285"/>
    <w:rsid w:val="001D6014"/>
    <w:rsid w:val="001E05B1"/>
    <w:rsid w:val="001E08AC"/>
    <w:rsid w:val="001E359A"/>
    <w:rsid w:val="001E3DAE"/>
    <w:rsid w:val="001E46A4"/>
    <w:rsid w:val="001E4BBE"/>
    <w:rsid w:val="001E4D89"/>
    <w:rsid w:val="001E5F9D"/>
    <w:rsid w:val="001E6112"/>
    <w:rsid w:val="001E797F"/>
    <w:rsid w:val="001F153F"/>
    <w:rsid w:val="001F19FE"/>
    <w:rsid w:val="001F4073"/>
    <w:rsid w:val="001F5122"/>
    <w:rsid w:val="001F52BB"/>
    <w:rsid w:val="001F76D1"/>
    <w:rsid w:val="002013B8"/>
    <w:rsid w:val="00201E8A"/>
    <w:rsid w:val="002022CC"/>
    <w:rsid w:val="002030CB"/>
    <w:rsid w:val="002034A4"/>
    <w:rsid w:val="00203EBA"/>
    <w:rsid w:val="002053CF"/>
    <w:rsid w:val="002068A3"/>
    <w:rsid w:val="00206AC0"/>
    <w:rsid w:val="00210464"/>
    <w:rsid w:val="00211E9A"/>
    <w:rsid w:val="00217518"/>
    <w:rsid w:val="00220E1C"/>
    <w:rsid w:val="00221B76"/>
    <w:rsid w:val="002220C4"/>
    <w:rsid w:val="00223C0D"/>
    <w:rsid w:val="00225099"/>
    <w:rsid w:val="00226A2A"/>
    <w:rsid w:val="00226BAF"/>
    <w:rsid w:val="00226CFB"/>
    <w:rsid w:val="00227C05"/>
    <w:rsid w:val="002311FD"/>
    <w:rsid w:val="002339A6"/>
    <w:rsid w:val="00237707"/>
    <w:rsid w:val="0024387A"/>
    <w:rsid w:val="00246F3B"/>
    <w:rsid w:val="002502FA"/>
    <w:rsid w:val="00251729"/>
    <w:rsid w:val="0025172D"/>
    <w:rsid w:val="002528C1"/>
    <w:rsid w:val="00252A5F"/>
    <w:rsid w:val="002539B3"/>
    <w:rsid w:val="00253EA3"/>
    <w:rsid w:val="00256587"/>
    <w:rsid w:val="00256D98"/>
    <w:rsid w:val="002571CA"/>
    <w:rsid w:val="0025724D"/>
    <w:rsid w:val="00257370"/>
    <w:rsid w:val="002600E5"/>
    <w:rsid w:val="00260646"/>
    <w:rsid w:val="0026505C"/>
    <w:rsid w:val="002650EF"/>
    <w:rsid w:val="00267035"/>
    <w:rsid w:val="00267053"/>
    <w:rsid w:val="00271A79"/>
    <w:rsid w:val="002730E5"/>
    <w:rsid w:val="002834B9"/>
    <w:rsid w:val="00283D96"/>
    <w:rsid w:val="00284179"/>
    <w:rsid w:val="00284A02"/>
    <w:rsid w:val="00284DAB"/>
    <w:rsid w:val="00285E2F"/>
    <w:rsid w:val="00286846"/>
    <w:rsid w:val="00286EE1"/>
    <w:rsid w:val="002908A1"/>
    <w:rsid w:val="00290913"/>
    <w:rsid w:val="00291775"/>
    <w:rsid w:val="00291C63"/>
    <w:rsid w:val="00293156"/>
    <w:rsid w:val="00297AC2"/>
    <w:rsid w:val="002A00C8"/>
    <w:rsid w:val="002A0EB0"/>
    <w:rsid w:val="002A3663"/>
    <w:rsid w:val="002A3A6A"/>
    <w:rsid w:val="002A63A4"/>
    <w:rsid w:val="002A6C4A"/>
    <w:rsid w:val="002B002D"/>
    <w:rsid w:val="002B06C6"/>
    <w:rsid w:val="002B0CEE"/>
    <w:rsid w:val="002B2EA2"/>
    <w:rsid w:val="002B39CB"/>
    <w:rsid w:val="002B4B7E"/>
    <w:rsid w:val="002B577A"/>
    <w:rsid w:val="002B62AF"/>
    <w:rsid w:val="002B710B"/>
    <w:rsid w:val="002C0907"/>
    <w:rsid w:val="002C13CB"/>
    <w:rsid w:val="002C187C"/>
    <w:rsid w:val="002C227B"/>
    <w:rsid w:val="002C2C4B"/>
    <w:rsid w:val="002C5778"/>
    <w:rsid w:val="002C64AD"/>
    <w:rsid w:val="002D4390"/>
    <w:rsid w:val="002D513C"/>
    <w:rsid w:val="002D6E4F"/>
    <w:rsid w:val="002D781C"/>
    <w:rsid w:val="002E13D1"/>
    <w:rsid w:val="002E1AFB"/>
    <w:rsid w:val="002E325E"/>
    <w:rsid w:val="002E3CFF"/>
    <w:rsid w:val="002E4F85"/>
    <w:rsid w:val="002E5F06"/>
    <w:rsid w:val="002E654B"/>
    <w:rsid w:val="002F17D7"/>
    <w:rsid w:val="002F238B"/>
    <w:rsid w:val="002F3122"/>
    <w:rsid w:val="002F36A7"/>
    <w:rsid w:val="002F47DA"/>
    <w:rsid w:val="002F67D4"/>
    <w:rsid w:val="003003CC"/>
    <w:rsid w:val="00305639"/>
    <w:rsid w:val="003069D4"/>
    <w:rsid w:val="00306F3B"/>
    <w:rsid w:val="00311CAC"/>
    <w:rsid w:val="0031252A"/>
    <w:rsid w:val="00313518"/>
    <w:rsid w:val="003139F6"/>
    <w:rsid w:val="00313A0F"/>
    <w:rsid w:val="003143C6"/>
    <w:rsid w:val="003145B8"/>
    <w:rsid w:val="00314DC2"/>
    <w:rsid w:val="00315633"/>
    <w:rsid w:val="00316265"/>
    <w:rsid w:val="0032049E"/>
    <w:rsid w:val="003237B2"/>
    <w:rsid w:val="00323D3A"/>
    <w:rsid w:val="0032414A"/>
    <w:rsid w:val="003242A1"/>
    <w:rsid w:val="00325128"/>
    <w:rsid w:val="0032623D"/>
    <w:rsid w:val="00326D8F"/>
    <w:rsid w:val="003279AF"/>
    <w:rsid w:val="00331125"/>
    <w:rsid w:val="003319B5"/>
    <w:rsid w:val="003322AB"/>
    <w:rsid w:val="003323D1"/>
    <w:rsid w:val="0033499A"/>
    <w:rsid w:val="00334B5B"/>
    <w:rsid w:val="00335CB7"/>
    <w:rsid w:val="00337992"/>
    <w:rsid w:val="00342FFD"/>
    <w:rsid w:val="003431A1"/>
    <w:rsid w:val="00345618"/>
    <w:rsid w:val="00346355"/>
    <w:rsid w:val="003469C7"/>
    <w:rsid w:val="00347DE2"/>
    <w:rsid w:val="00350192"/>
    <w:rsid w:val="003501B9"/>
    <w:rsid w:val="00351003"/>
    <w:rsid w:val="00351FB9"/>
    <w:rsid w:val="00354F45"/>
    <w:rsid w:val="00356DD8"/>
    <w:rsid w:val="00357128"/>
    <w:rsid w:val="00363025"/>
    <w:rsid w:val="00364C46"/>
    <w:rsid w:val="00370CA3"/>
    <w:rsid w:val="00370CC7"/>
    <w:rsid w:val="0037207D"/>
    <w:rsid w:val="00374ADE"/>
    <w:rsid w:val="0038291C"/>
    <w:rsid w:val="00382DFE"/>
    <w:rsid w:val="00384243"/>
    <w:rsid w:val="003862BD"/>
    <w:rsid w:val="00386730"/>
    <w:rsid w:val="0038706D"/>
    <w:rsid w:val="003870C9"/>
    <w:rsid w:val="003871E1"/>
    <w:rsid w:val="003872E4"/>
    <w:rsid w:val="00394F5A"/>
    <w:rsid w:val="003A065E"/>
    <w:rsid w:val="003A0DEB"/>
    <w:rsid w:val="003A371E"/>
    <w:rsid w:val="003A76CD"/>
    <w:rsid w:val="003B2348"/>
    <w:rsid w:val="003B67D9"/>
    <w:rsid w:val="003B6C2A"/>
    <w:rsid w:val="003B7480"/>
    <w:rsid w:val="003C365F"/>
    <w:rsid w:val="003C4958"/>
    <w:rsid w:val="003C6D1B"/>
    <w:rsid w:val="003D07F3"/>
    <w:rsid w:val="003D16D0"/>
    <w:rsid w:val="003D3600"/>
    <w:rsid w:val="003D4BA2"/>
    <w:rsid w:val="003E0C96"/>
    <w:rsid w:val="003E1AEA"/>
    <w:rsid w:val="003E362B"/>
    <w:rsid w:val="003E4C47"/>
    <w:rsid w:val="003E51CE"/>
    <w:rsid w:val="003E55AE"/>
    <w:rsid w:val="003F0170"/>
    <w:rsid w:val="003F03F5"/>
    <w:rsid w:val="003F19EF"/>
    <w:rsid w:val="003F1A9B"/>
    <w:rsid w:val="003F49CB"/>
    <w:rsid w:val="003F5270"/>
    <w:rsid w:val="003F60C4"/>
    <w:rsid w:val="003F65EF"/>
    <w:rsid w:val="003F7186"/>
    <w:rsid w:val="003F7224"/>
    <w:rsid w:val="003F7A76"/>
    <w:rsid w:val="00401435"/>
    <w:rsid w:val="004015C6"/>
    <w:rsid w:val="004017E6"/>
    <w:rsid w:val="00401B17"/>
    <w:rsid w:val="00403BAB"/>
    <w:rsid w:val="00404FFC"/>
    <w:rsid w:val="004058AA"/>
    <w:rsid w:val="004062BD"/>
    <w:rsid w:val="004062F5"/>
    <w:rsid w:val="00410DB9"/>
    <w:rsid w:val="0041168F"/>
    <w:rsid w:val="00411C7E"/>
    <w:rsid w:val="00412D06"/>
    <w:rsid w:val="00413AEA"/>
    <w:rsid w:val="00414B2F"/>
    <w:rsid w:val="004168DC"/>
    <w:rsid w:val="0041714E"/>
    <w:rsid w:val="004210B3"/>
    <w:rsid w:val="0042228F"/>
    <w:rsid w:val="004228D7"/>
    <w:rsid w:val="0043106D"/>
    <w:rsid w:val="00431A21"/>
    <w:rsid w:val="00431FB0"/>
    <w:rsid w:val="00433F3D"/>
    <w:rsid w:val="00433F47"/>
    <w:rsid w:val="00434628"/>
    <w:rsid w:val="0043704E"/>
    <w:rsid w:val="004409D6"/>
    <w:rsid w:val="004420E2"/>
    <w:rsid w:val="00442643"/>
    <w:rsid w:val="00443CAA"/>
    <w:rsid w:val="004447F8"/>
    <w:rsid w:val="00444F73"/>
    <w:rsid w:val="0044743F"/>
    <w:rsid w:val="004477F7"/>
    <w:rsid w:val="0045064A"/>
    <w:rsid w:val="0045182D"/>
    <w:rsid w:val="00451B4A"/>
    <w:rsid w:val="004570B5"/>
    <w:rsid w:val="004577C6"/>
    <w:rsid w:val="004604EF"/>
    <w:rsid w:val="00464C1E"/>
    <w:rsid w:val="00466866"/>
    <w:rsid w:val="00471F72"/>
    <w:rsid w:val="004728DA"/>
    <w:rsid w:val="00472B40"/>
    <w:rsid w:val="0047390F"/>
    <w:rsid w:val="00473A4D"/>
    <w:rsid w:val="0047408D"/>
    <w:rsid w:val="00477746"/>
    <w:rsid w:val="00480891"/>
    <w:rsid w:val="00480A98"/>
    <w:rsid w:val="004820F8"/>
    <w:rsid w:val="004821B4"/>
    <w:rsid w:val="00482474"/>
    <w:rsid w:val="00483791"/>
    <w:rsid w:val="00483973"/>
    <w:rsid w:val="004842AE"/>
    <w:rsid w:val="004846A3"/>
    <w:rsid w:val="0048506D"/>
    <w:rsid w:val="004850FC"/>
    <w:rsid w:val="0049027A"/>
    <w:rsid w:val="00492AD5"/>
    <w:rsid w:val="004954EA"/>
    <w:rsid w:val="0049572F"/>
    <w:rsid w:val="00495879"/>
    <w:rsid w:val="00497DB8"/>
    <w:rsid w:val="004A1467"/>
    <w:rsid w:val="004A35C4"/>
    <w:rsid w:val="004A3852"/>
    <w:rsid w:val="004A3C0F"/>
    <w:rsid w:val="004A4E09"/>
    <w:rsid w:val="004B1B82"/>
    <w:rsid w:val="004B4E2A"/>
    <w:rsid w:val="004B5C6C"/>
    <w:rsid w:val="004C0020"/>
    <w:rsid w:val="004C0BB8"/>
    <w:rsid w:val="004C0C94"/>
    <w:rsid w:val="004C36B1"/>
    <w:rsid w:val="004C3F9A"/>
    <w:rsid w:val="004C4999"/>
    <w:rsid w:val="004C58F8"/>
    <w:rsid w:val="004C5DCD"/>
    <w:rsid w:val="004C76DA"/>
    <w:rsid w:val="004D0889"/>
    <w:rsid w:val="004D265F"/>
    <w:rsid w:val="004D363F"/>
    <w:rsid w:val="004D4EF2"/>
    <w:rsid w:val="004D7E14"/>
    <w:rsid w:val="004E024B"/>
    <w:rsid w:val="004E0ED6"/>
    <w:rsid w:val="004E16F4"/>
    <w:rsid w:val="004E28A5"/>
    <w:rsid w:val="004E3A4D"/>
    <w:rsid w:val="004E5815"/>
    <w:rsid w:val="004E594F"/>
    <w:rsid w:val="004E7A7D"/>
    <w:rsid w:val="004F07F9"/>
    <w:rsid w:val="004F1A3B"/>
    <w:rsid w:val="004F289F"/>
    <w:rsid w:val="004F3C18"/>
    <w:rsid w:val="004F56AE"/>
    <w:rsid w:val="00500292"/>
    <w:rsid w:val="005013BA"/>
    <w:rsid w:val="00502D9B"/>
    <w:rsid w:val="0050341C"/>
    <w:rsid w:val="005040DA"/>
    <w:rsid w:val="00504302"/>
    <w:rsid w:val="00504537"/>
    <w:rsid w:val="00506DDD"/>
    <w:rsid w:val="00506ED9"/>
    <w:rsid w:val="00510D25"/>
    <w:rsid w:val="00510FFF"/>
    <w:rsid w:val="00513F69"/>
    <w:rsid w:val="005145A0"/>
    <w:rsid w:val="00514E60"/>
    <w:rsid w:val="00514EC8"/>
    <w:rsid w:val="00516C45"/>
    <w:rsid w:val="00516F09"/>
    <w:rsid w:val="00524EF5"/>
    <w:rsid w:val="00530AEE"/>
    <w:rsid w:val="00531685"/>
    <w:rsid w:val="00531782"/>
    <w:rsid w:val="0053274E"/>
    <w:rsid w:val="00534A0A"/>
    <w:rsid w:val="00535BBC"/>
    <w:rsid w:val="00537E83"/>
    <w:rsid w:val="00542A3C"/>
    <w:rsid w:val="00543515"/>
    <w:rsid w:val="00545B9B"/>
    <w:rsid w:val="005500E7"/>
    <w:rsid w:val="0055134A"/>
    <w:rsid w:val="00551987"/>
    <w:rsid w:val="00552435"/>
    <w:rsid w:val="00553634"/>
    <w:rsid w:val="005541BD"/>
    <w:rsid w:val="00554218"/>
    <w:rsid w:val="00555107"/>
    <w:rsid w:val="005561FB"/>
    <w:rsid w:val="00561158"/>
    <w:rsid w:val="00562B8A"/>
    <w:rsid w:val="00563F5A"/>
    <w:rsid w:val="0056466D"/>
    <w:rsid w:val="005710E2"/>
    <w:rsid w:val="0057192B"/>
    <w:rsid w:val="005729E1"/>
    <w:rsid w:val="0057352F"/>
    <w:rsid w:val="00573AEB"/>
    <w:rsid w:val="005752A7"/>
    <w:rsid w:val="005754BA"/>
    <w:rsid w:val="00577467"/>
    <w:rsid w:val="005777F9"/>
    <w:rsid w:val="00577811"/>
    <w:rsid w:val="005805B9"/>
    <w:rsid w:val="00581746"/>
    <w:rsid w:val="00581B98"/>
    <w:rsid w:val="00583639"/>
    <w:rsid w:val="00583B45"/>
    <w:rsid w:val="00584B20"/>
    <w:rsid w:val="005858CF"/>
    <w:rsid w:val="00587EA2"/>
    <w:rsid w:val="00590671"/>
    <w:rsid w:val="00591F71"/>
    <w:rsid w:val="005A08C5"/>
    <w:rsid w:val="005A1F10"/>
    <w:rsid w:val="005A5D2B"/>
    <w:rsid w:val="005B46D9"/>
    <w:rsid w:val="005B4C79"/>
    <w:rsid w:val="005B6D86"/>
    <w:rsid w:val="005B740E"/>
    <w:rsid w:val="005B75AB"/>
    <w:rsid w:val="005B77D2"/>
    <w:rsid w:val="005C0F76"/>
    <w:rsid w:val="005C1D36"/>
    <w:rsid w:val="005C2383"/>
    <w:rsid w:val="005C3EA2"/>
    <w:rsid w:val="005C3F19"/>
    <w:rsid w:val="005C5D5E"/>
    <w:rsid w:val="005C7C00"/>
    <w:rsid w:val="005D3AE4"/>
    <w:rsid w:val="005D5162"/>
    <w:rsid w:val="005D5975"/>
    <w:rsid w:val="005D5FC8"/>
    <w:rsid w:val="005D73F3"/>
    <w:rsid w:val="005D769F"/>
    <w:rsid w:val="005D7C1E"/>
    <w:rsid w:val="005E2F0F"/>
    <w:rsid w:val="005E3BC8"/>
    <w:rsid w:val="005E5E76"/>
    <w:rsid w:val="005E5E8D"/>
    <w:rsid w:val="005E6B11"/>
    <w:rsid w:val="005F00D0"/>
    <w:rsid w:val="005F0D33"/>
    <w:rsid w:val="005F41CF"/>
    <w:rsid w:val="005F5D01"/>
    <w:rsid w:val="005F648D"/>
    <w:rsid w:val="005F650E"/>
    <w:rsid w:val="00605B20"/>
    <w:rsid w:val="00606EBB"/>
    <w:rsid w:val="00607265"/>
    <w:rsid w:val="006072CF"/>
    <w:rsid w:val="00607A29"/>
    <w:rsid w:val="00610D89"/>
    <w:rsid w:val="00610D97"/>
    <w:rsid w:val="0061617D"/>
    <w:rsid w:val="00616397"/>
    <w:rsid w:val="006167D7"/>
    <w:rsid w:val="006218D1"/>
    <w:rsid w:val="0062448C"/>
    <w:rsid w:val="006246A9"/>
    <w:rsid w:val="006306B6"/>
    <w:rsid w:val="00631DDA"/>
    <w:rsid w:val="00632B21"/>
    <w:rsid w:val="00635437"/>
    <w:rsid w:val="00637455"/>
    <w:rsid w:val="006405D4"/>
    <w:rsid w:val="006417D0"/>
    <w:rsid w:val="00643243"/>
    <w:rsid w:val="00643D0E"/>
    <w:rsid w:val="00644041"/>
    <w:rsid w:val="00644C1F"/>
    <w:rsid w:val="00646684"/>
    <w:rsid w:val="0065493D"/>
    <w:rsid w:val="00654C8A"/>
    <w:rsid w:val="0065671D"/>
    <w:rsid w:val="00657937"/>
    <w:rsid w:val="00657ADF"/>
    <w:rsid w:val="006604ED"/>
    <w:rsid w:val="00660751"/>
    <w:rsid w:val="00660B1F"/>
    <w:rsid w:val="00660BFE"/>
    <w:rsid w:val="00662D50"/>
    <w:rsid w:val="006659EB"/>
    <w:rsid w:val="0067023F"/>
    <w:rsid w:val="006724C6"/>
    <w:rsid w:val="006744A9"/>
    <w:rsid w:val="006771E2"/>
    <w:rsid w:val="00677AF6"/>
    <w:rsid w:val="00677FD1"/>
    <w:rsid w:val="006801BE"/>
    <w:rsid w:val="00681D19"/>
    <w:rsid w:val="0068269F"/>
    <w:rsid w:val="00684CB4"/>
    <w:rsid w:val="006852B0"/>
    <w:rsid w:val="00685F80"/>
    <w:rsid w:val="006878E8"/>
    <w:rsid w:val="00687D0C"/>
    <w:rsid w:val="00690243"/>
    <w:rsid w:val="0069082C"/>
    <w:rsid w:val="00690958"/>
    <w:rsid w:val="00690D87"/>
    <w:rsid w:val="00690DBF"/>
    <w:rsid w:val="0069226C"/>
    <w:rsid w:val="00693374"/>
    <w:rsid w:val="00693EF4"/>
    <w:rsid w:val="00695DEF"/>
    <w:rsid w:val="00696FEB"/>
    <w:rsid w:val="00697806"/>
    <w:rsid w:val="006A016B"/>
    <w:rsid w:val="006A0266"/>
    <w:rsid w:val="006A1D48"/>
    <w:rsid w:val="006A2658"/>
    <w:rsid w:val="006A3A35"/>
    <w:rsid w:val="006A5D57"/>
    <w:rsid w:val="006A5EA0"/>
    <w:rsid w:val="006A736E"/>
    <w:rsid w:val="006B04CB"/>
    <w:rsid w:val="006B2FE2"/>
    <w:rsid w:val="006B3329"/>
    <w:rsid w:val="006B66CF"/>
    <w:rsid w:val="006B6C4B"/>
    <w:rsid w:val="006B747F"/>
    <w:rsid w:val="006C0E0E"/>
    <w:rsid w:val="006C357A"/>
    <w:rsid w:val="006C4748"/>
    <w:rsid w:val="006C6AFF"/>
    <w:rsid w:val="006D1978"/>
    <w:rsid w:val="006D2A88"/>
    <w:rsid w:val="006D2CDC"/>
    <w:rsid w:val="006D58D8"/>
    <w:rsid w:val="006D6CE6"/>
    <w:rsid w:val="006D7F70"/>
    <w:rsid w:val="006E1D5E"/>
    <w:rsid w:val="006E354F"/>
    <w:rsid w:val="006E4662"/>
    <w:rsid w:val="006E54BC"/>
    <w:rsid w:val="006E6720"/>
    <w:rsid w:val="006F007B"/>
    <w:rsid w:val="006F0384"/>
    <w:rsid w:val="006F2BD9"/>
    <w:rsid w:val="006F6422"/>
    <w:rsid w:val="00702088"/>
    <w:rsid w:val="007025DA"/>
    <w:rsid w:val="00703353"/>
    <w:rsid w:val="00703B32"/>
    <w:rsid w:val="00704663"/>
    <w:rsid w:val="00704907"/>
    <w:rsid w:val="00705F7E"/>
    <w:rsid w:val="00706BE4"/>
    <w:rsid w:val="00713A4F"/>
    <w:rsid w:val="0071575D"/>
    <w:rsid w:val="00720CF5"/>
    <w:rsid w:val="00722590"/>
    <w:rsid w:val="00726668"/>
    <w:rsid w:val="00727976"/>
    <w:rsid w:val="00730ADA"/>
    <w:rsid w:val="00732902"/>
    <w:rsid w:val="007329ED"/>
    <w:rsid w:val="00732B88"/>
    <w:rsid w:val="00733A09"/>
    <w:rsid w:val="007343A8"/>
    <w:rsid w:val="00735F93"/>
    <w:rsid w:val="0074005E"/>
    <w:rsid w:val="00740BBB"/>
    <w:rsid w:val="00744729"/>
    <w:rsid w:val="007454C4"/>
    <w:rsid w:val="00745E32"/>
    <w:rsid w:val="007461A3"/>
    <w:rsid w:val="007466F4"/>
    <w:rsid w:val="007467D0"/>
    <w:rsid w:val="0074783D"/>
    <w:rsid w:val="00747FDB"/>
    <w:rsid w:val="0075029B"/>
    <w:rsid w:val="00752CBB"/>
    <w:rsid w:val="00755ABC"/>
    <w:rsid w:val="007564A3"/>
    <w:rsid w:val="00761715"/>
    <w:rsid w:val="00763F7F"/>
    <w:rsid w:val="00764301"/>
    <w:rsid w:val="00764B66"/>
    <w:rsid w:val="0077153F"/>
    <w:rsid w:val="007743C7"/>
    <w:rsid w:val="00776890"/>
    <w:rsid w:val="007809BF"/>
    <w:rsid w:val="00780D1E"/>
    <w:rsid w:val="007833A8"/>
    <w:rsid w:val="007849C4"/>
    <w:rsid w:val="00785F4A"/>
    <w:rsid w:val="007875AD"/>
    <w:rsid w:val="007875D5"/>
    <w:rsid w:val="00790A18"/>
    <w:rsid w:val="00790BFD"/>
    <w:rsid w:val="0079227D"/>
    <w:rsid w:val="00794BE5"/>
    <w:rsid w:val="00795B17"/>
    <w:rsid w:val="007A0350"/>
    <w:rsid w:val="007A1F39"/>
    <w:rsid w:val="007A2D32"/>
    <w:rsid w:val="007A445E"/>
    <w:rsid w:val="007A6C3F"/>
    <w:rsid w:val="007B1B59"/>
    <w:rsid w:val="007B27C3"/>
    <w:rsid w:val="007B2981"/>
    <w:rsid w:val="007B3D6E"/>
    <w:rsid w:val="007B4B44"/>
    <w:rsid w:val="007B6E7F"/>
    <w:rsid w:val="007C5628"/>
    <w:rsid w:val="007C58B2"/>
    <w:rsid w:val="007C5C0F"/>
    <w:rsid w:val="007D2212"/>
    <w:rsid w:val="007D31A0"/>
    <w:rsid w:val="007D48D4"/>
    <w:rsid w:val="007D67FC"/>
    <w:rsid w:val="007E09CF"/>
    <w:rsid w:val="007E1964"/>
    <w:rsid w:val="007E63B7"/>
    <w:rsid w:val="007E7D17"/>
    <w:rsid w:val="007F03BE"/>
    <w:rsid w:val="007F080E"/>
    <w:rsid w:val="007F3557"/>
    <w:rsid w:val="007F4328"/>
    <w:rsid w:val="007F4B1A"/>
    <w:rsid w:val="007F7076"/>
    <w:rsid w:val="007F7522"/>
    <w:rsid w:val="007F7567"/>
    <w:rsid w:val="007F7E0D"/>
    <w:rsid w:val="0080054C"/>
    <w:rsid w:val="008012AF"/>
    <w:rsid w:val="008039A4"/>
    <w:rsid w:val="0080424C"/>
    <w:rsid w:val="00806B44"/>
    <w:rsid w:val="0080781F"/>
    <w:rsid w:val="00813BAC"/>
    <w:rsid w:val="008145E7"/>
    <w:rsid w:val="00814853"/>
    <w:rsid w:val="00814BDA"/>
    <w:rsid w:val="0081719E"/>
    <w:rsid w:val="00817B1A"/>
    <w:rsid w:val="00817C8F"/>
    <w:rsid w:val="00820694"/>
    <w:rsid w:val="00824441"/>
    <w:rsid w:val="00826778"/>
    <w:rsid w:val="00832DA1"/>
    <w:rsid w:val="00834A1C"/>
    <w:rsid w:val="00834D5D"/>
    <w:rsid w:val="00837FC1"/>
    <w:rsid w:val="00840796"/>
    <w:rsid w:val="0084110F"/>
    <w:rsid w:val="008412BA"/>
    <w:rsid w:val="00841A28"/>
    <w:rsid w:val="008440B9"/>
    <w:rsid w:val="00847841"/>
    <w:rsid w:val="00852C38"/>
    <w:rsid w:val="008562F8"/>
    <w:rsid w:val="00856477"/>
    <w:rsid w:val="008569FD"/>
    <w:rsid w:val="0086004E"/>
    <w:rsid w:val="008610AF"/>
    <w:rsid w:val="00861135"/>
    <w:rsid w:val="008625BB"/>
    <w:rsid w:val="0086264E"/>
    <w:rsid w:val="00862B98"/>
    <w:rsid w:val="0086709F"/>
    <w:rsid w:val="00871004"/>
    <w:rsid w:val="00872074"/>
    <w:rsid w:val="008727B7"/>
    <w:rsid w:val="00874D27"/>
    <w:rsid w:val="008758EA"/>
    <w:rsid w:val="008764EF"/>
    <w:rsid w:val="008772F4"/>
    <w:rsid w:val="00882D00"/>
    <w:rsid w:val="008859B6"/>
    <w:rsid w:val="008867D5"/>
    <w:rsid w:val="008868FC"/>
    <w:rsid w:val="008877BE"/>
    <w:rsid w:val="00887E1E"/>
    <w:rsid w:val="00890C25"/>
    <w:rsid w:val="00890D75"/>
    <w:rsid w:val="008926A5"/>
    <w:rsid w:val="008935AD"/>
    <w:rsid w:val="00893717"/>
    <w:rsid w:val="008942EE"/>
    <w:rsid w:val="00897D4E"/>
    <w:rsid w:val="008A0DB7"/>
    <w:rsid w:val="008A1829"/>
    <w:rsid w:val="008A1B9B"/>
    <w:rsid w:val="008A29E6"/>
    <w:rsid w:val="008A48C9"/>
    <w:rsid w:val="008A5AC6"/>
    <w:rsid w:val="008A6BA9"/>
    <w:rsid w:val="008B0D49"/>
    <w:rsid w:val="008B1ED2"/>
    <w:rsid w:val="008B4B1F"/>
    <w:rsid w:val="008B7C29"/>
    <w:rsid w:val="008C1CC3"/>
    <w:rsid w:val="008C3008"/>
    <w:rsid w:val="008C60BE"/>
    <w:rsid w:val="008C7976"/>
    <w:rsid w:val="008D0750"/>
    <w:rsid w:val="008D0E88"/>
    <w:rsid w:val="008D28A6"/>
    <w:rsid w:val="008D3BD9"/>
    <w:rsid w:val="008D4F73"/>
    <w:rsid w:val="008D547C"/>
    <w:rsid w:val="008D583E"/>
    <w:rsid w:val="008D5EF6"/>
    <w:rsid w:val="008D5F4F"/>
    <w:rsid w:val="008D719C"/>
    <w:rsid w:val="008D7BCE"/>
    <w:rsid w:val="008E28C9"/>
    <w:rsid w:val="008E3C58"/>
    <w:rsid w:val="008E464F"/>
    <w:rsid w:val="008E73F7"/>
    <w:rsid w:val="008E765A"/>
    <w:rsid w:val="008F0E94"/>
    <w:rsid w:val="008F2D78"/>
    <w:rsid w:val="008F6273"/>
    <w:rsid w:val="008F65E5"/>
    <w:rsid w:val="008F6712"/>
    <w:rsid w:val="00900B59"/>
    <w:rsid w:val="00901835"/>
    <w:rsid w:val="009023A8"/>
    <w:rsid w:val="009077E7"/>
    <w:rsid w:val="009115DD"/>
    <w:rsid w:val="00912444"/>
    <w:rsid w:val="00912CC7"/>
    <w:rsid w:val="0091520E"/>
    <w:rsid w:val="00916788"/>
    <w:rsid w:val="00916A0C"/>
    <w:rsid w:val="009217EA"/>
    <w:rsid w:val="009244AF"/>
    <w:rsid w:val="009246A1"/>
    <w:rsid w:val="00924BF3"/>
    <w:rsid w:val="00925E0E"/>
    <w:rsid w:val="009266CF"/>
    <w:rsid w:val="00930B98"/>
    <w:rsid w:val="009311AA"/>
    <w:rsid w:val="00931B15"/>
    <w:rsid w:val="009342A2"/>
    <w:rsid w:val="0093691E"/>
    <w:rsid w:val="00941186"/>
    <w:rsid w:val="00941ABB"/>
    <w:rsid w:val="00944B4F"/>
    <w:rsid w:val="009450E5"/>
    <w:rsid w:val="0094651E"/>
    <w:rsid w:val="00946F60"/>
    <w:rsid w:val="00951E99"/>
    <w:rsid w:val="009526CF"/>
    <w:rsid w:val="00955BA0"/>
    <w:rsid w:val="00956B10"/>
    <w:rsid w:val="00960AA3"/>
    <w:rsid w:val="009635A0"/>
    <w:rsid w:val="009645D1"/>
    <w:rsid w:val="00965083"/>
    <w:rsid w:val="00967E8C"/>
    <w:rsid w:val="00970CDF"/>
    <w:rsid w:val="00971CC0"/>
    <w:rsid w:val="0097384B"/>
    <w:rsid w:val="00976B41"/>
    <w:rsid w:val="0097784C"/>
    <w:rsid w:val="0098001A"/>
    <w:rsid w:val="00980F53"/>
    <w:rsid w:val="00982B60"/>
    <w:rsid w:val="0098353A"/>
    <w:rsid w:val="009838EE"/>
    <w:rsid w:val="009858FB"/>
    <w:rsid w:val="00985BAA"/>
    <w:rsid w:val="00990FAD"/>
    <w:rsid w:val="00992220"/>
    <w:rsid w:val="00993385"/>
    <w:rsid w:val="009971F1"/>
    <w:rsid w:val="009972AA"/>
    <w:rsid w:val="00997CCB"/>
    <w:rsid w:val="009A5AA5"/>
    <w:rsid w:val="009A5E1F"/>
    <w:rsid w:val="009A641C"/>
    <w:rsid w:val="009B34BA"/>
    <w:rsid w:val="009B4C2E"/>
    <w:rsid w:val="009C2D97"/>
    <w:rsid w:val="009C3F6F"/>
    <w:rsid w:val="009C489B"/>
    <w:rsid w:val="009C52FA"/>
    <w:rsid w:val="009C5A5B"/>
    <w:rsid w:val="009C668D"/>
    <w:rsid w:val="009D17E8"/>
    <w:rsid w:val="009D196E"/>
    <w:rsid w:val="009D2E8D"/>
    <w:rsid w:val="009D3C12"/>
    <w:rsid w:val="009D50C8"/>
    <w:rsid w:val="009D600B"/>
    <w:rsid w:val="009E01F6"/>
    <w:rsid w:val="009E21E3"/>
    <w:rsid w:val="009E295B"/>
    <w:rsid w:val="009F16A9"/>
    <w:rsid w:val="009F2C22"/>
    <w:rsid w:val="009F4618"/>
    <w:rsid w:val="009F51FE"/>
    <w:rsid w:val="009F5681"/>
    <w:rsid w:val="00A0040A"/>
    <w:rsid w:val="00A006D8"/>
    <w:rsid w:val="00A00B30"/>
    <w:rsid w:val="00A00CEC"/>
    <w:rsid w:val="00A0122A"/>
    <w:rsid w:val="00A0347A"/>
    <w:rsid w:val="00A04F38"/>
    <w:rsid w:val="00A05222"/>
    <w:rsid w:val="00A07DD1"/>
    <w:rsid w:val="00A07ECA"/>
    <w:rsid w:val="00A135DF"/>
    <w:rsid w:val="00A148F5"/>
    <w:rsid w:val="00A23030"/>
    <w:rsid w:val="00A236F5"/>
    <w:rsid w:val="00A244A5"/>
    <w:rsid w:val="00A24753"/>
    <w:rsid w:val="00A30A19"/>
    <w:rsid w:val="00A30B28"/>
    <w:rsid w:val="00A31790"/>
    <w:rsid w:val="00A339A4"/>
    <w:rsid w:val="00A34FD8"/>
    <w:rsid w:val="00A36080"/>
    <w:rsid w:val="00A378BF"/>
    <w:rsid w:val="00A37930"/>
    <w:rsid w:val="00A401A2"/>
    <w:rsid w:val="00A408C6"/>
    <w:rsid w:val="00A41D4A"/>
    <w:rsid w:val="00A42E0B"/>
    <w:rsid w:val="00A42E94"/>
    <w:rsid w:val="00A43373"/>
    <w:rsid w:val="00A454CE"/>
    <w:rsid w:val="00A4586F"/>
    <w:rsid w:val="00A46B3B"/>
    <w:rsid w:val="00A47C72"/>
    <w:rsid w:val="00A50BB4"/>
    <w:rsid w:val="00A54150"/>
    <w:rsid w:val="00A55132"/>
    <w:rsid w:val="00A55635"/>
    <w:rsid w:val="00A57E5B"/>
    <w:rsid w:val="00A61F68"/>
    <w:rsid w:val="00A640D1"/>
    <w:rsid w:val="00A6435D"/>
    <w:rsid w:val="00A643FB"/>
    <w:rsid w:val="00A662E5"/>
    <w:rsid w:val="00A666FD"/>
    <w:rsid w:val="00A70B64"/>
    <w:rsid w:val="00A70FF0"/>
    <w:rsid w:val="00A756D4"/>
    <w:rsid w:val="00A75C67"/>
    <w:rsid w:val="00A801C4"/>
    <w:rsid w:val="00A8034F"/>
    <w:rsid w:val="00A804D7"/>
    <w:rsid w:val="00A807F1"/>
    <w:rsid w:val="00A80A4C"/>
    <w:rsid w:val="00A81541"/>
    <w:rsid w:val="00A81E3B"/>
    <w:rsid w:val="00A82845"/>
    <w:rsid w:val="00A83657"/>
    <w:rsid w:val="00A84AFB"/>
    <w:rsid w:val="00A86691"/>
    <w:rsid w:val="00A87213"/>
    <w:rsid w:val="00A90024"/>
    <w:rsid w:val="00A908E7"/>
    <w:rsid w:val="00A92E58"/>
    <w:rsid w:val="00A9532E"/>
    <w:rsid w:val="00A96C00"/>
    <w:rsid w:val="00A9702A"/>
    <w:rsid w:val="00AA03D7"/>
    <w:rsid w:val="00AA2C6C"/>
    <w:rsid w:val="00AA4A13"/>
    <w:rsid w:val="00AA4F67"/>
    <w:rsid w:val="00AA59FB"/>
    <w:rsid w:val="00AA5F50"/>
    <w:rsid w:val="00AA617F"/>
    <w:rsid w:val="00AA64F2"/>
    <w:rsid w:val="00AA7988"/>
    <w:rsid w:val="00AB0147"/>
    <w:rsid w:val="00AB0F4B"/>
    <w:rsid w:val="00AB2932"/>
    <w:rsid w:val="00AB613D"/>
    <w:rsid w:val="00AB6829"/>
    <w:rsid w:val="00AC2194"/>
    <w:rsid w:val="00AC2723"/>
    <w:rsid w:val="00AC5AE7"/>
    <w:rsid w:val="00AC5F8E"/>
    <w:rsid w:val="00AD1031"/>
    <w:rsid w:val="00AD34C0"/>
    <w:rsid w:val="00AD469B"/>
    <w:rsid w:val="00AD56D4"/>
    <w:rsid w:val="00AE2F04"/>
    <w:rsid w:val="00AF0161"/>
    <w:rsid w:val="00AF0DCF"/>
    <w:rsid w:val="00AF4E23"/>
    <w:rsid w:val="00AF6AEF"/>
    <w:rsid w:val="00AF6B56"/>
    <w:rsid w:val="00AF776D"/>
    <w:rsid w:val="00B00747"/>
    <w:rsid w:val="00B00F5B"/>
    <w:rsid w:val="00B0331B"/>
    <w:rsid w:val="00B03896"/>
    <w:rsid w:val="00B04795"/>
    <w:rsid w:val="00B049EB"/>
    <w:rsid w:val="00B05DE3"/>
    <w:rsid w:val="00B06725"/>
    <w:rsid w:val="00B079D7"/>
    <w:rsid w:val="00B07F4F"/>
    <w:rsid w:val="00B107F8"/>
    <w:rsid w:val="00B13689"/>
    <w:rsid w:val="00B14192"/>
    <w:rsid w:val="00B14398"/>
    <w:rsid w:val="00B14E73"/>
    <w:rsid w:val="00B16D65"/>
    <w:rsid w:val="00B2102E"/>
    <w:rsid w:val="00B22B70"/>
    <w:rsid w:val="00B2428E"/>
    <w:rsid w:val="00B27AEB"/>
    <w:rsid w:val="00B30354"/>
    <w:rsid w:val="00B32EB6"/>
    <w:rsid w:val="00B34452"/>
    <w:rsid w:val="00B36786"/>
    <w:rsid w:val="00B37C67"/>
    <w:rsid w:val="00B42A12"/>
    <w:rsid w:val="00B4408C"/>
    <w:rsid w:val="00B50E99"/>
    <w:rsid w:val="00B54A6B"/>
    <w:rsid w:val="00B54A9C"/>
    <w:rsid w:val="00B56423"/>
    <w:rsid w:val="00B5793D"/>
    <w:rsid w:val="00B60673"/>
    <w:rsid w:val="00B609BD"/>
    <w:rsid w:val="00B63966"/>
    <w:rsid w:val="00B64A62"/>
    <w:rsid w:val="00B72F19"/>
    <w:rsid w:val="00B73073"/>
    <w:rsid w:val="00B75578"/>
    <w:rsid w:val="00B756C2"/>
    <w:rsid w:val="00B76CDB"/>
    <w:rsid w:val="00B8497E"/>
    <w:rsid w:val="00B8538B"/>
    <w:rsid w:val="00B860C8"/>
    <w:rsid w:val="00B87F1A"/>
    <w:rsid w:val="00B90BC3"/>
    <w:rsid w:val="00B93A3F"/>
    <w:rsid w:val="00BA2177"/>
    <w:rsid w:val="00BA3B6C"/>
    <w:rsid w:val="00BA3DDE"/>
    <w:rsid w:val="00BA4366"/>
    <w:rsid w:val="00BA60CB"/>
    <w:rsid w:val="00BA6A49"/>
    <w:rsid w:val="00BB389D"/>
    <w:rsid w:val="00BB5937"/>
    <w:rsid w:val="00BB6379"/>
    <w:rsid w:val="00BB691F"/>
    <w:rsid w:val="00BB7127"/>
    <w:rsid w:val="00BB79F5"/>
    <w:rsid w:val="00BC02EB"/>
    <w:rsid w:val="00BC0DBF"/>
    <w:rsid w:val="00BC2080"/>
    <w:rsid w:val="00BC40FE"/>
    <w:rsid w:val="00BC4AAA"/>
    <w:rsid w:val="00BC5080"/>
    <w:rsid w:val="00BC690B"/>
    <w:rsid w:val="00BC75CE"/>
    <w:rsid w:val="00BC786B"/>
    <w:rsid w:val="00BD3C9B"/>
    <w:rsid w:val="00BD4011"/>
    <w:rsid w:val="00BD5D8C"/>
    <w:rsid w:val="00BE269C"/>
    <w:rsid w:val="00BE271D"/>
    <w:rsid w:val="00BE541D"/>
    <w:rsid w:val="00BE54A8"/>
    <w:rsid w:val="00BE60A9"/>
    <w:rsid w:val="00BE66AD"/>
    <w:rsid w:val="00BE7712"/>
    <w:rsid w:val="00BE7C2F"/>
    <w:rsid w:val="00BF0A27"/>
    <w:rsid w:val="00BF15C4"/>
    <w:rsid w:val="00BF3E64"/>
    <w:rsid w:val="00BF4734"/>
    <w:rsid w:val="00BF4A23"/>
    <w:rsid w:val="00BF5EB6"/>
    <w:rsid w:val="00C01310"/>
    <w:rsid w:val="00C04415"/>
    <w:rsid w:val="00C0508A"/>
    <w:rsid w:val="00C060DB"/>
    <w:rsid w:val="00C10BDC"/>
    <w:rsid w:val="00C11CAC"/>
    <w:rsid w:val="00C13405"/>
    <w:rsid w:val="00C143AB"/>
    <w:rsid w:val="00C14882"/>
    <w:rsid w:val="00C163C6"/>
    <w:rsid w:val="00C20E98"/>
    <w:rsid w:val="00C22E83"/>
    <w:rsid w:val="00C23900"/>
    <w:rsid w:val="00C23DE6"/>
    <w:rsid w:val="00C26367"/>
    <w:rsid w:val="00C2688F"/>
    <w:rsid w:val="00C27826"/>
    <w:rsid w:val="00C311DF"/>
    <w:rsid w:val="00C32CDC"/>
    <w:rsid w:val="00C35AF0"/>
    <w:rsid w:val="00C36C5F"/>
    <w:rsid w:val="00C418D1"/>
    <w:rsid w:val="00C43128"/>
    <w:rsid w:val="00C436B1"/>
    <w:rsid w:val="00C45BF2"/>
    <w:rsid w:val="00C4739A"/>
    <w:rsid w:val="00C4785C"/>
    <w:rsid w:val="00C47CDA"/>
    <w:rsid w:val="00C512DF"/>
    <w:rsid w:val="00C5171D"/>
    <w:rsid w:val="00C519DC"/>
    <w:rsid w:val="00C524CE"/>
    <w:rsid w:val="00C5369E"/>
    <w:rsid w:val="00C53FAA"/>
    <w:rsid w:val="00C57168"/>
    <w:rsid w:val="00C60DBB"/>
    <w:rsid w:val="00C60E07"/>
    <w:rsid w:val="00C6284C"/>
    <w:rsid w:val="00C63F26"/>
    <w:rsid w:val="00C66C18"/>
    <w:rsid w:val="00C67839"/>
    <w:rsid w:val="00C67DCE"/>
    <w:rsid w:val="00C70051"/>
    <w:rsid w:val="00C70972"/>
    <w:rsid w:val="00C7350D"/>
    <w:rsid w:val="00C74177"/>
    <w:rsid w:val="00C74A8D"/>
    <w:rsid w:val="00C7555E"/>
    <w:rsid w:val="00C75D0B"/>
    <w:rsid w:val="00C80E20"/>
    <w:rsid w:val="00C829B0"/>
    <w:rsid w:val="00C82EE1"/>
    <w:rsid w:val="00C84CB1"/>
    <w:rsid w:val="00C91D95"/>
    <w:rsid w:val="00C92AE8"/>
    <w:rsid w:val="00C93F23"/>
    <w:rsid w:val="00C94162"/>
    <w:rsid w:val="00C943B1"/>
    <w:rsid w:val="00C97F19"/>
    <w:rsid w:val="00CA1E5D"/>
    <w:rsid w:val="00CA2033"/>
    <w:rsid w:val="00CA4E29"/>
    <w:rsid w:val="00CB2A49"/>
    <w:rsid w:val="00CB3F0A"/>
    <w:rsid w:val="00CB5AFB"/>
    <w:rsid w:val="00CB7843"/>
    <w:rsid w:val="00CB7DAC"/>
    <w:rsid w:val="00CC06A2"/>
    <w:rsid w:val="00CC1B0C"/>
    <w:rsid w:val="00CC2F5F"/>
    <w:rsid w:val="00CC3497"/>
    <w:rsid w:val="00CC3A3D"/>
    <w:rsid w:val="00CC3B9F"/>
    <w:rsid w:val="00CC438E"/>
    <w:rsid w:val="00CC62B2"/>
    <w:rsid w:val="00CC6CB2"/>
    <w:rsid w:val="00CD0AE3"/>
    <w:rsid w:val="00CD1F86"/>
    <w:rsid w:val="00CD1FF7"/>
    <w:rsid w:val="00CD27E4"/>
    <w:rsid w:val="00CD2AA2"/>
    <w:rsid w:val="00CD34EE"/>
    <w:rsid w:val="00CD4591"/>
    <w:rsid w:val="00CD4656"/>
    <w:rsid w:val="00CD668F"/>
    <w:rsid w:val="00CE06A7"/>
    <w:rsid w:val="00CE0A6B"/>
    <w:rsid w:val="00CE31B8"/>
    <w:rsid w:val="00CE35F5"/>
    <w:rsid w:val="00CE419B"/>
    <w:rsid w:val="00CE43E0"/>
    <w:rsid w:val="00CE5199"/>
    <w:rsid w:val="00CF409F"/>
    <w:rsid w:val="00CF5AF2"/>
    <w:rsid w:val="00CF6070"/>
    <w:rsid w:val="00D01614"/>
    <w:rsid w:val="00D025B8"/>
    <w:rsid w:val="00D02CD0"/>
    <w:rsid w:val="00D038A3"/>
    <w:rsid w:val="00D04FDB"/>
    <w:rsid w:val="00D059CD"/>
    <w:rsid w:val="00D10C06"/>
    <w:rsid w:val="00D121B2"/>
    <w:rsid w:val="00D134AD"/>
    <w:rsid w:val="00D14844"/>
    <w:rsid w:val="00D17429"/>
    <w:rsid w:val="00D17709"/>
    <w:rsid w:val="00D226D5"/>
    <w:rsid w:val="00D24FFF"/>
    <w:rsid w:val="00D264C3"/>
    <w:rsid w:val="00D310F4"/>
    <w:rsid w:val="00D3161E"/>
    <w:rsid w:val="00D317F4"/>
    <w:rsid w:val="00D3266F"/>
    <w:rsid w:val="00D3369C"/>
    <w:rsid w:val="00D33D56"/>
    <w:rsid w:val="00D352F0"/>
    <w:rsid w:val="00D37BE7"/>
    <w:rsid w:val="00D441CF"/>
    <w:rsid w:val="00D45308"/>
    <w:rsid w:val="00D468CB"/>
    <w:rsid w:val="00D502A4"/>
    <w:rsid w:val="00D50984"/>
    <w:rsid w:val="00D511BF"/>
    <w:rsid w:val="00D52883"/>
    <w:rsid w:val="00D54546"/>
    <w:rsid w:val="00D55D15"/>
    <w:rsid w:val="00D56934"/>
    <w:rsid w:val="00D5752B"/>
    <w:rsid w:val="00D57BED"/>
    <w:rsid w:val="00D60853"/>
    <w:rsid w:val="00D65D5B"/>
    <w:rsid w:val="00D66A0C"/>
    <w:rsid w:val="00D70248"/>
    <w:rsid w:val="00D726BC"/>
    <w:rsid w:val="00D72D02"/>
    <w:rsid w:val="00D72F3B"/>
    <w:rsid w:val="00D75722"/>
    <w:rsid w:val="00D75C56"/>
    <w:rsid w:val="00D80E01"/>
    <w:rsid w:val="00D81A44"/>
    <w:rsid w:val="00D830B8"/>
    <w:rsid w:val="00D84192"/>
    <w:rsid w:val="00D8438D"/>
    <w:rsid w:val="00D85371"/>
    <w:rsid w:val="00D8675C"/>
    <w:rsid w:val="00D86BA0"/>
    <w:rsid w:val="00D906F4"/>
    <w:rsid w:val="00D90B97"/>
    <w:rsid w:val="00D931EC"/>
    <w:rsid w:val="00D951DF"/>
    <w:rsid w:val="00D9700E"/>
    <w:rsid w:val="00DA1ECC"/>
    <w:rsid w:val="00DA6366"/>
    <w:rsid w:val="00DA7C1E"/>
    <w:rsid w:val="00DB177D"/>
    <w:rsid w:val="00DB58C9"/>
    <w:rsid w:val="00DB6BCA"/>
    <w:rsid w:val="00DB6DBD"/>
    <w:rsid w:val="00DC1DA9"/>
    <w:rsid w:val="00DC2173"/>
    <w:rsid w:val="00DC32C4"/>
    <w:rsid w:val="00DC35C4"/>
    <w:rsid w:val="00DC784F"/>
    <w:rsid w:val="00DD0520"/>
    <w:rsid w:val="00DD1C96"/>
    <w:rsid w:val="00DD2F81"/>
    <w:rsid w:val="00DD3579"/>
    <w:rsid w:val="00DD5013"/>
    <w:rsid w:val="00DD5D9F"/>
    <w:rsid w:val="00DD66DD"/>
    <w:rsid w:val="00DD7C21"/>
    <w:rsid w:val="00DE0B56"/>
    <w:rsid w:val="00DE0DD4"/>
    <w:rsid w:val="00DE1F60"/>
    <w:rsid w:val="00DE26BC"/>
    <w:rsid w:val="00DE3889"/>
    <w:rsid w:val="00DE3BAA"/>
    <w:rsid w:val="00DE46AF"/>
    <w:rsid w:val="00DE6E39"/>
    <w:rsid w:val="00DF0006"/>
    <w:rsid w:val="00DF1A45"/>
    <w:rsid w:val="00DF38F5"/>
    <w:rsid w:val="00DF3921"/>
    <w:rsid w:val="00DF6079"/>
    <w:rsid w:val="00DF7601"/>
    <w:rsid w:val="00E05634"/>
    <w:rsid w:val="00E07EBC"/>
    <w:rsid w:val="00E120E1"/>
    <w:rsid w:val="00E128BB"/>
    <w:rsid w:val="00E13332"/>
    <w:rsid w:val="00E16598"/>
    <w:rsid w:val="00E168A9"/>
    <w:rsid w:val="00E20945"/>
    <w:rsid w:val="00E22F06"/>
    <w:rsid w:val="00E24F47"/>
    <w:rsid w:val="00E25400"/>
    <w:rsid w:val="00E30F8F"/>
    <w:rsid w:val="00E33D82"/>
    <w:rsid w:val="00E3426A"/>
    <w:rsid w:val="00E35C7D"/>
    <w:rsid w:val="00E43A80"/>
    <w:rsid w:val="00E44031"/>
    <w:rsid w:val="00E45D7F"/>
    <w:rsid w:val="00E504B0"/>
    <w:rsid w:val="00E51EF9"/>
    <w:rsid w:val="00E5361B"/>
    <w:rsid w:val="00E53853"/>
    <w:rsid w:val="00E5579A"/>
    <w:rsid w:val="00E60365"/>
    <w:rsid w:val="00E6095C"/>
    <w:rsid w:val="00E60F26"/>
    <w:rsid w:val="00E615E6"/>
    <w:rsid w:val="00E630E9"/>
    <w:rsid w:val="00E632DD"/>
    <w:rsid w:val="00E63F4C"/>
    <w:rsid w:val="00E642DF"/>
    <w:rsid w:val="00E66F8E"/>
    <w:rsid w:val="00E67CF9"/>
    <w:rsid w:val="00E70245"/>
    <w:rsid w:val="00E71423"/>
    <w:rsid w:val="00E75570"/>
    <w:rsid w:val="00E75BCF"/>
    <w:rsid w:val="00E7665F"/>
    <w:rsid w:val="00E77CB7"/>
    <w:rsid w:val="00E81553"/>
    <w:rsid w:val="00E8345E"/>
    <w:rsid w:val="00E85637"/>
    <w:rsid w:val="00E87CF3"/>
    <w:rsid w:val="00E915B2"/>
    <w:rsid w:val="00E9418A"/>
    <w:rsid w:val="00E945E7"/>
    <w:rsid w:val="00E946B4"/>
    <w:rsid w:val="00E95AF5"/>
    <w:rsid w:val="00E977B1"/>
    <w:rsid w:val="00EA1E14"/>
    <w:rsid w:val="00EA60A3"/>
    <w:rsid w:val="00EA7771"/>
    <w:rsid w:val="00EB00A3"/>
    <w:rsid w:val="00EB15ED"/>
    <w:rsid w:val="00EB172D"/>
    <w:rsid w:val="00EB1C78"/>
    <w:rsid w:val="00EB2397"/>
    <w:rsid w:val="00EB26A7"/>
    <w:rsid w:val="00EB2EA1"/>
    <w:rsid w:val="00EB2F40"/>
    <w:rsid w:val="00EB5F64"/>
    <w:rsid w:val="00EC172E"/>
    <w:rsid w:val="00EC25AC"/>
    <w:rsid w:val="00EC4269"/>
    <w:rsid w:val="00EC4E11"/>
    <w:rsid w:val="00EC69A4"/>
    <w:rsid w:val="00EC6AC3"/>
    <w:rsid w:val="00ED111D"/>
    <w:rsid w:val="00ED2FA8"/>
    <w:rsid w:val="00EE131E"/>
    <w:rsid w:val="00EE174A"/>
    <w:rsid w:val="00EE2642"/>
    <w:rsid w:val="00EE4F72"/>
    <w:rsid w:val="00EE4FEA"/>
    <w:rsid w:val="00EE6D1E"/>
    <w:rsid w:val="00EF0D2D"/>
    <w:rsid w:val="00EF1629"/>
    <w:rsid w:val="00EF5786"/>
    <w:rsid w:val="00EF60CF"/>
    <w:rsid w:val="00F008AE"/>
    <w:rsid w:val="00F03966"/>
    <w:rsid w:val="00F03C5F"/>
    <w:rsid w:val="00F0453A"/>
    <w:rsid w:val="00F062F6"/>
    <w:rsid w:val="00F07D86"/>
    <w:rsid w:val="00F12010"/>
    <w:rsid w:val="00F12E28"/>
    <w:rsid w:val="00F130C2"/>
    <w:rsid w:val="00F13876"/>
    <w:rsid w:val="00F15461"/>
    <w:rsid w:val="00F1682F"/>
    <w:rsid w:val="00F16991"/>
    <w:rsid w:val="00F16A1C"/>
    <w:rsid w:val="00F171E8"/>
    <w:rsid w:val="00F17DCB"/>
    <w:rsid w:val="00F201AB"/>
    <w:rsid w:val="00F209F7"/>
    <w:rsid w:val="00F21A96"/>
    <w:rsid w:val="00F21CC5"/>
    <w:rsid w:val="00F22974"/>
    <w:rsid w:val="00F245B3"/>
    <w:rsid w:val="00F2601E"/>
    <w:rsid w:val="00F2659C"/>
    <w:rsid w:val="00F319E1"/>
    <w:rsid w:val="00F329B8"/>
    <w:rsid w:val="00F342BE"/>
    <w:rsid w:val="00F370DF"/>
    <w:rsid w:val="00F44849"/>
    <w:rsid w:val="00F4507D"/>
    <w:rsid w:val="00F4601F"/>
    <w:rsid w:val="00F5160C"/>
    <w:rsid w:val="00F54B72"/>
    <w:rsid w:val="00F63A09"/>
    <w:rsid w:val="00F64862"/>
    <w:rsid w:val="00F668C2"/>
    <w:rsid w:val="00F6707D"/>
    <w:rsid w:val="00F70C72"/>
    <w:rsid w:val="00F71807"/>
    <w:rsid w:val="00F72369"/>
    <w:rsid w:val="00F731F8"/>
    <w:rsid w:val="00F748EF"/>
    <w:rsid w:val="00F778A9"/>
    <w:rsid w:val="00F8063B"/>
    <w:rsid w:val="00F80D65"/>
    <w:rsid w:val="00F82CCF"/>
    <w:rsid w:val="00F85875"/>
    <w:rsid w:val="00F86275"/>
    <w:rsid w:val="00F8717D"/>
    <w:rsid w:val="00F90184"/>
    <w:rsid w:val="00F90952"/>
    <w:rsid w:val="00F91602"/>
    <w:rsid w:val="00F91B56"/>
    <w:rsid w:val="00F92AAF"/>
    <w:rsid w:val="00F9307C"/>
    <w:rsid w:val="00F96743"/>
    <w:rsid w:val="00F97399"/>
    <w:rsid w:val="00F97723"/>
    <w:rsid w:val="00FA0CD6"/>
    <w:rsid w:val="00FA1C46"/>
    <w:rsid w:val="00FA2B73"/>
    <w:rsid w:val="00FA4E3F"/>
    <w:rsid w:val="00FA5576"/>
    <w:rsid w:val="00FA7A37"/>
    <w:rsid w:val="00FB0EFD"/>
    <w:rsid w:val="00FB1314"/>
    <w:rsid w:val="00FB4CCB"/>
    <w:rsid w:val="00FB7BE4"/>
    <w:rsid w:val="00FC0263"/>
    <w:rsid w:val="00FC0CD3"/>
    <w:rsid w:val="00FC1FB0"/>
    <w:rsid w:val="00FC28C0"/>
    <w:rsid w:val="00FC2B17"/>
    <w:rsid w:val="00FC68E6"/>
    <w:rsid w:val="00FC71FE"/>
    <w:rsid w:val="00FD06B5"/>
    <w:rsid w:val="00FD10B8"/>
    <w:rsid w:val="00FD1589"/>
    <w:rsid w:val="00FD17B9"/>
    <w:rsid w:val="00FD2453"/>
    <w:rsid w:val="00FD4DC3"/>
    <w:rsid w:val="00FD7936"/>
    <w:rsid w:val="00FE04BB"/>
    <w:rsid w:val="00FE42B8"/>
    <w:rsid w:val="00FE562C"/>
    <w:rsid w:val="00FE72A5"/>
    <w:rsid w:val="00FE76C5"/>
    <w:rsid w:val="00FF1932"/>
    <w:rsid w:val="00FF3E3D"/>
    <w:rsid w:val="00FF6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5C9BC0"/>
  <w15:chartTrackingRefBased/>
  <w15:docId w15:val="{AEC6F8CE-49B2-4FC3-BA66-A4D5CEE0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5122"/>
    <w:pPr>
      <w:spacing w:after="200" w:line="360" w:lineRule="auto"/>
      <w:jc w:val="both"/>
    </w:pPr>
    <w:rPr>
      <w:rFonts w:eastAsiaTheme="minorHAnsi" w:cstheme="minorBidi"/>
      <w:sz w:val="24"/>
      <w:szCs w:val="22"/>
      <w:lang w:eastAsia="en-US"/>
    </w:rPr>
  </w:style>
  <w:style w:type="paragraph" w:styleId="berschrift1">
    <w:name w:val="heading 1"/>
    <w:basedOn w:val="Standard"/>
    <w:next w:val="Standard"/>
    <w:qFormat/>
    <w:pPr>
      <w:keepNext/>
      <w:spacing w:after="0" w:line="240" w:lineRule="auto"/>
      <w:jc w:val="center"/>
      <w:outlineLvl w:val="0"/>
    </w:pPr>
    <w:rPr>
      <w:rFonts w:eastAsia="Times New Roman" w:cs="Arial"/>
      <w:b/>
      <w:bCs/>
      <w:sz w:val="28"/>
      <w:szCs w:val="20"/>
      <w:lang w:eastAsia="de-DE"/>
    </w:rPr>
  </w:style>
  <w:style w:type="paragraph" w:styleId="berschrift2">
    <w:name w:val="heading 2"/>
    <w:basedOn w:val="Standard"/>
    <w:next w:val="Standard"/>
    <w:qFormat/>
    <w:pPr>
      <w:keepNext/>
      <w:tabs>
        <w:tab w:val="left" w:pos="426"/>
      </w:tabs>
      <w:spacing w:after="0" w:line="240" w:lineRule="auto"/>
      <w:jc w:val="left"/>
      <w:outlineLvl w:val="1"/>
    </w:pPr>
    <w:rPr>
      <w:rFonts w:eastAsia="Times New Roman" w:cs="Arial"/>
      <w:b/>
      <w:bCs/>
      <w:sz w:val="22"/>
      <w:szCs w:val="20"/>
      <w:lang w:eastAsia="de-DE"/>
    </w:rPr>
  </w:style>
  <w:style w:type="paragraph" w:styleId="berschrift3">
    <w:name w:val="heading 3"/>
    <w:basedOn w:val="Standard"/>
    <w:next w:val="Standard"/>
    <w:qFormat/>
    <w:pPr>
      <w:keepNext/>
      <w:tabs>
        <w:tab w:val="left" w:pos="567"/>
      </w:tabs>
      <w:spacing w:after="0" w:line="240" w:lineRule="auto"/>
      <w:jc w:val="center"/>
      <w:outlineLvl w:val="2"/>
    </w:pPr>
    <w:rPr>
      <w:rFonts w:eastAsia="Times New Roman" w:cs="Arial"/>
      <w:b/>
      <w:bCs/>
      <w:sz w:val="16"/>
      <w:szCs w:val="20"/>
      <w:lang w:eastAsia="de-DE"/>
    </w:rPr>
  </w:style>
  <w:style w:type="paragraph" w:styleId="berschrift6">
    <w:name w:val="heading 6"/>
    <w:basedOn w:val="Standard"/>
    <w:next w:val="Standard"/>
    <w:qFormat/>
    <w:pPr>
      <w:keepNext/>
      <w:tabs>
        <w:tab w:val="left" w:pos="567"/>
        <w:tab w:val="left" w:pos="2552"/>
        <w:tab w:val="left" w:pos="3401"/>
      </w:tabs>
      <w:spacing w:after="0" w:line="240" w:lineRule="auto"/>
      <w:outlineLvl w:val="5"/>
    </w:pPr>
    <w:rPr>
      <w:rFonts w:eastAsia="Times New Roman" w:cs="Arial"/>
      <w:b/>
      <w:sz w:val="20"/>
      <w:szCs w:val="20"/>
      <w:lang w:eastAsia="de-DE"/>
    </w:rPr>
  </w:style>
  <w:style w:type="paragraph" w:styleId="berschrift8">
    <w:name w:val="heading 8"/>
    <w:basedOn w:val="Standard"/>
    <w:next w:val="Standard"/>
    <w:qFormat/>
    <w:pPr>
      <w:keepNext/>
      <w:spacing w:after="0" w:line="240" w:lineRule="auto"/>
      <w:jc w:val="left"/>
      <w:outlineLvl w:val="7"/>
    </w:pPr>
    <w:rPr>
      <w:rFonts w:eastAsia="Times New Roman" w:cs="Arial"/>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spacing w:after="0" w:line="240" w:lineRule="auto"/>
      <w:jc w:val="left"/>
    </w:pPr>
    <w:rPr>
      <w:rFonts w:eastAsia="Times New Roman" w:cs="Arial"/>
      <w:sz w:val="20"/>
      <w:szCs w:val="20"/>
      <w:lang w:eastAsia="de-DE"/>
    </w:rPr>
  </w:style>
  <w:style w:type="paragraph" w:styleId="Fuzeile">
    <w:name w:val="footer"/>
    <w:basedOn w:val="Standard"/>
    <w:link w:val="FuzeileZchn"/>
    <w:semiHidden/>
    <w:pPr>
      <w:tabs>
        <w:tab w:val="center" w:pos="4536"/>
        <w:tab w:val="right" w:pos="9072"/>
      </w:tabs>
      <w:spacing w:after="0" w:line="240" w:lineRule="auto"/>
      <w:jc w:val="left"/>
    </w:pPr>
    <w:rPr>
      <w:rFonts w:eastAsia="Times New Roman" w:cs="Arial"/>
      <w:sz w:val="20"/>
      <w:szCs w:val="20"/>
      <w:lang w:eastAsia="de-DE"/>
    </w:rPr>
  </w:style>
  <w:style w:type="character" w:styleId="Seitenzahl">
    <w:name w:val="page number"/>
    <w:basedOn w:val="Absatz-Standardschriftart"/>
    <w:semiHidden/>
  </w:style>
  <w:style w:type="paragraph" w:styleId="Textkrper">
    <w:name w:val="Body Text"/>
    <w:basedOn w:val="Standard"/>
    <w:semiHidden/>
    <w:pPr>
      <w:tabs>
        <w:tab w:val="left" w:pos="705"/>
      </w:tabs>
      <w:spacing w:after="0" w:line="240" w:lineRule="auto"/>
      <w:jc w:val="left"/>
    </w:pPr>
    <w:rPr>
      <w:rFonts w:eastAsia="Times New Roman" w:cs="Arial"/>
      <w:sz w:val="22"/>
      <w:szCs w:val="20"/>
      <w:lang w:eastAsia="de-DE"/>
    </w:rPr>
  </w:style>
  <w:style w:type="paragraph" w:styleId="Textkrper2">
    <w:name w:val="Body Text 2"/>
    <w:basedOn w:val="Standard"/>
    <w:semiHidden/>
    <w:pPr>
      <w:spacing w:after="0" w:line="240" w:lineRule="auto"/>
      <w:jc w:val="left"/>
    </w:pPr>
    <w:rPr>
      <w:rFonts w:eastAsia="Times New Roman" w:cs="Arial"/>
      <w:sz w:val="20"/>
      <w:szCs w:val="20"/>
      <w:lang w:eastAsia="de-DE"/>
    </w:rPr>
  </w:style>
  <w:style w:type="paragraph" w:styleId="Textkrper3">
    <w:name w:val="Body Text 3"/>
    <w:basedOn w:val="Standard"/>
    <w:semiHidden/>
    <w:pPr>
      <w:spacing w:before="40" w:after="0" w:line="240" w:lineRule="auto"/>
      <w:jc w:val="left"/>
    </w:pPr>
    <w:rPr>
      <w:rFonts w:eastAsia="Times New Roman" w:cs="Arial"/>
      <w:sz w:val="14"/>
      <w:szCs w:val="20"/>
      <w:lang w:eastAsia="de-DE"/>
    </w:rPr>
  </w:style>
  <w:style w:type="character" w:styleId="Hyperlink">
    <w:name w:val="Hyperlink"/>
    <w:semiHidden/>
    <w:rPr>
      <w:color w:val="0000FF"/>
      <w:u w:val="single"/>
    </w:rPr>
  </w:style>
  <w:style w:type="paragraph" w:styleId="Verzeichnis1">
    <w:name w:val="toc 1"/>
    <w:basedOn w:val="Standard"/>
    <w:next w:val="Standard"/>
    <w:autoRedefine/>
    <w:semiHidden/>
    <w:pPr>
      <w:tabs>
        <w:tab w:val="left" w:pos="360"/>
        <w:tab w:val="left" w:pos="3686"/>
      </w:tabs>
      <w:spacing w:before="40" w:after="40" w:line="360" w:lineRule="atLeast"/>
      <w:ind w:right="851"/>
      <w:jc w:val="left"/>
    </w:pPr>
    <w:rPr>
      <w:rFonts w:eastAsia="Times New Roman" w:cs="Arial"/>
      <w:sz w:val="20"/>
      <w:szCs w:val="20"/>
      <w:lang w:eastAsia="de-DE"/>
    </w:rPr>
  </w:style>
  <w:style w:type="paragraph" w:styleId="Verzeichnis8">
    <w:name w:val="toc 8"/>
    <w:basedOn w:val="Standard"/>
    <w:next w:val="Standard"/>
    <w:autoRedefine/>
    <w:semiHidden/>
    <w:pPr>
      <w:spacing w:after="0" w:line="240" w:lineRule="auto"/>
      <w:ind w:left="1680"/>
      <w:jc w:val="left"/>
    </w:pPr>
    <w:rPr>
      <w:rFonts w:eastAsia="Times New Roman" w:cs="Arial"/>
      <w:sz w:val="20"/>
      <w:szCs w:val="20"/>
      <w:lang w:eastAsia="de-DE"/>
    </w:rPr>
  </w:style>
  <w:style w:type="character" w:customStyle="1" w:styleId="FuzeileZchn">
    <w:name w:val="Fußzeile Zchn"/>
    <w:link w:val="Fuzeile"/>
    <w:semiHidden/>
    <w:rsid w:val="00C93F23"/>
    <w:rPr>
      <w:sz w:val="24"/>
      <w:szCs w:val="24"/>
    </w:rPr>
  </w:style>
  <w:style w:type="paragraph" w:customStyle="1" w:styleId="Kopfzeile1">
    <w:name w:val="Kopfzeile1"/>
    <w:basedOn w:val="Standard"/>
    <w:rsid w:val="003872E4"/>
    <w:pPr>
      <w:overflowPunct w:val="0"/>
      <w:autoSpaceDE w:val="0"/>
      <w:autoSpaceDN w:val="0"/>
      <w:adjustRightInd w:val="0"/>
      <w:spacing w:before="60" w:after="0" w:line="240" w:lineRule="auto"/>
      <w:ind w:left="57"/>
      <w:jc w:val="left"/>
      <w:textAlignment w:val="baseline"/>
    </w:pPr>
    <w:rPr>
      <w:rFonts w:eastAsia="Times New Roman" w:cs="Times New Roman"/>
      <w:b/>
      <w:sz w:val="30"/>
      <w:szCs w:val="20"/>
      <w:lang w:eastAsia="de-DE"/>
    </w:rPr>
  </w:style>
  <w:style w:type="paragraph" w:styleId="Sprechblasentext">
    <w:name w:val="Balloon Text"/>
    <w:basedOn w:val="Standard"/>
    <w:link w:val="SprechblasentextZchn"/>
    <w:uiPriority w:val="99"/>
    <w:semiHidden/>
    <w:unhideWhenUsed/>
    <w:rsid w:val="00AD56D4"/>
    <w:pPr>
      <w:spacing w:after="0" w:line="240" w:lineRule="auto"/>
      <w:jc w:val="left"/>
    </w:pPr>
    <w:rPr>
      <w:rFonts w:ascii="Segoe UI" w:eastAsia="Times New Roman" w:hAnsi="Segoe UI" w:cs="Segoe UI"/>
      <w:sz w:val="18"/>
      <w:szCs w:val="18"/>
      <w:lang w:eastAsia="de-DE"/>
    </w:rPr>
  </w:style>
  <w:style w:type="character" w:customStyle="1" w:styleId="SprechblasentextZchn">
    <w:name w:val="Sprechblasentext Zchn"/>
    <w:basedOn w:val="Absatz-Standardschriftart"/>
    <w:link w:val="Sprechblasentext"/>
    <w:uiPriority w:val="99"/>
    <w:semiHidden/>
    <w:rsid w:val="00AD56D4"/>
    <w:rPr>
      <w:rFonts w:ascii="Segoe UI" w:hAnsi="Segoe UI" w:cs="Segoe UI"/>
      <w:sz w:val="18"/>
      <w:szCs w:val="18"/>
    </w:rPr>
  </w:style>
  <w:style w:type="paragraph" w:customStyle="1" w:styleId="Text">
    <w:name w:val="Text"/>
    <w:basedOn w:val="Standard"/>
    <w:link w:val="TextZchn"/>
    <w:qFormat/>
    <w:rsid w:val="001F5122"/>
    <w:pPr>
      <w:spacing w:after="0"/>
    </w:pPr>
  </w:style>
  <w:style w:type="table" w:styleId="Tabellenraster">
    <w:name w:val="Table Grid"/>
    <w:basedOn w:val="NormaleTabelle"/>
    <w:uiPriority w:val="59"/>
    <w:rsid w:val="001F512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elle">
    <w:name w:val="Text Tabelle"/>
    <w:basedOn w:val="Standard"/>
    <w:qFormat/>
    <w:rsid w:val="009D3C12"/>
    <w:pPr>
      <w:spacing w:after="0"/>
      <w:jc w:val="left"/>
    </w:pPr>
    <w:rPr>
      <w:sz w:val="20"/>
    </w:rPr>
  </w:style>
  <w:style w:type="paragraph" w:styleId="Listenabsatz">
    <w:name w:val="List Paragraph"/>
    <w:basedOn w:val="Standard"/>
    <w:uiPriority w:val="34"/>
    <w:qFormat/>
    <w:rsid w:val="006A016B"/>
    <w:pPr>
      <w:ind w:left="720"/>
      <w:contextualSpacing/>
    </w:pPr>
  </w:style>
  <w:style w:type="table" w:customStyle="1" w:styleId="Tabellenraster1">
    <w:name w:val="Tabellenraster1"/>
    <w:basedOn w:val="NormaleTabelle"/>
    <w:next w:val="Tabellenraster"/>
    <w:uiPriority w:val="59"/>
    <w:rsid w:val="00CA1E5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01BE"/>
    <w:pPr>
      <w:autoSpaceDE w:val="0"/>
      <w:autoSpaceDN w:val="0"/>
      <w:adjustRightInd w:val="0"/>
    </w:pPr>
    <w:rPr>
      <w:color w:val="000000"/>
      <w:sz w:val="24"/>
      <w:szCs w:val="24"/>
    </w:rPr>
  </w:style>
  <w:style w:type="character" w:customStyle="1" w:styleId="TextZchn">
    <w:name w:val="Text Zchn"/>
    <w:basedOn w:val="Absatz-Standardschriftart"/>
    <w:link w:val="Text"/>
    <w:rsid w:val="004E024B"/>
    <w:rPr>
      <w:rFonts w:eastAsiaTheme="minorHAnsi" w:cstheme="minorBidi"/>
      <w:sz w:val="24"/>
      <w:szCs w:val="22"/>
      <w:lang w:eastAsia="en-US"/>
    </w:rPr>
  </w:style>
  <w:style w:type="paragraph" w:customStyle="1" w:styleId="70Gefahrengrad">
    <w:name w:val="7.0 Gefahrengrad"/>
    <w:basedOn w:val="Standard"/>
    <w:link w:val="70GefahrengradZchn"/>
    <w:rsid w:val="00226CFB"/>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226CFB"/>
    <w:rPr>
      <w:rFonts w:ascii="Arial Fett" w:eastAsiaTheme="minorHAnsi" w:hAnsi="Arial Fett" w:cs="Times New Roman"/>
      <w:b/>
      <w:caps/>
      <w:color w:val="000000" w:themeColor="text1"/>
      <w:sz w:val="22"/>
      <w:szCs w:val="22"/>
      <w:lang w:eastAsia="en-US"/>
    </w:rPr>
  </w:style>
  <w:style w:type="paragraph" w:customStyle="1" w:styleId="10Grundtext">
    <w:name w:val="1.0 Grundtext"/>
    <w:link w:val="10GrundtextZchn"/>
    <w:rsid w:val="00226CFB"/>
    <w:pPr>
      <w:spacing w:after="240" w:line="240" w:lineRule="exact"/>
    </w:pPr>
    <w:rPr>
      <w:rFonts w:eastAsiaTheme="minorHAnsi" w:cs="Times New Roman"/>
      <w:color w:val="000000" w:themeColor="text1"/>
      <w:sz w:val="22"/>
      <w:szCs w:val="22"/>
      <w:lang w:eastAsia="en-US"/>
    </w:rPr>
  </w:style>
  <w:style w:type="character" w:customStyle="1" w:styleId="10GrundtextZchn">
    <w:name w:val="1.0 Grundtext Zchn"/>
    <w:basedOn w:val="Absatz-Standardschriftart"/>
    <w:link w:val="10Grundtext"/>
    <w:rsid w:val="00226CFB"/>
    <w:rPr>
      <w:rFonts w:eastAsiaTheme="minorHAnsi" w:cs="Times New Roman"/>
      <w:color w:val="000000" w:themeColor="text1"/>
      <w:sz w:val="22"/>
      <w:szCs w:val="22"/>
      <w:lang w:eastAsia="en-US"/>
    </w:rPr>
  </w:style>
  <w:style w:type="paragraph" w:customStyle="1" w:styleId="30Handlungsanweisung">
    <w:name w:val="3.0 Handlungsanweisung"/>
    <w:link w:val="30HandlungsanweisungZchn"/>
    <w:rsid w:val="00226CFB"/>
    <w:pPr>
      <w:numPr>
        <w:numId w:val="17"/>
      </w:numPr>
      <w:spacing w:after="120" w:line="240" w:lineRule="exact"/>
    </w:pPr>
    <w:rPr>
      <w:rFonts w:eastAsiaTheme="minorHAnsi" w:cs="Times New Roman"/>
      <w:color w:val="000000" w:themeColor="text1"/>
      <w:sz w:val="22"/>
      <w:szCs w:val="22"/>
      <w:lang w:eastAsia="en-US"/>
    </w:rPr>
  </w:style>
  <w:style w:type="character" w:customStyle="1" w:styleId="30HandlungsanweisungZchn">
    <w:name w:val="3.0 Handlungsanweisung Zchn"/>
    <w:basedOn w:val="Absatz-Standardschriftart"/>
    <w:link w:val="30Handlungsanweisung"/>
    <w:rsid w:val="00226CFB"/>
    <w:rPr>
      <w:rFonts w:eastAsiaTheme="minorHAnsi" w:cs="Times New Roman"/>
      <w:color w:val="000000" w:themeColor="text1"/>
      <w:sz w:val="22"/>
      <w:szCs w:val="22"/>
      <w:lang w:eastAsia="en-US"/>
    </w:rPr>
  </w:style>
  <w:style w:type="paragraph" w:customStyle="1" w:styleId="71Gefahrenart">
    <w:name w:val="7.1 Gefahrenart"/>
    <w:basedOn w:val="10Grundtext"/>
    <w:link w:val="71GefahrenartZchn"/>
    <w:rsid w:val="00226CFB"/>
    <w:pPr>
      <w:spacing w:before="60" w:after="60"/>
    </w:pPr>
    <w:rPr>
      <w:rFonts w:ascii="Arial Fett" w:hAnsi="Arial Fett"/>
      <w:b/>
    </w:rPr>
  </w:style>
  <w:style w:type="character" w:customStyle="1" w:styleId="71GefahrenartZchn">
    <w:name w:val="7.1 Gefahrenart Zchn"/>
    <w:basedOn w:val="10GrundtextZchn"/>
    <w:link w:val="71Gefahrenart"/>
    <w:rsid w:val="00226CFB"/>
    <w:rPr>
      <w:rFonts w:ascii="Arial Fett" w:eastAsiaTheme="minorHAnsi" w:hAnsi="Arial Fett" w:cs="Times New Roman"/>
      <w:b/>
      <w:color w:val="000000" w:themeColor="text1"/>
      <w:sz w:val="22"/>
      <w:szCs w:val="22"/>
      <w:lang w:eastAsia="en-US"/>
    </w:rPr>
  </w:style>
  <w:style w:type="paragraph" w:customStyle="1" w:styleId="72Gefahrenfolgen">
    <w:name w:val="7.2 Gefahrenfolgen"/>
    <w:basedOn w:val="10Grundtext"/>
    <w:link w:val="72GefahrenfolgenZchn"/>
    <w:rsid w:val="00226CFB"/>
    <w:pPr>
      <w:spacing w:before="120" w:after="180"/>
    </w:pPr>
  </w:style>
  <w:style w:type="character" w:customStyle="1" w:styleId="72GefahrenfolgenZchn">
    <w:name w:val="7.2 Gefahrenfolgen Zchn"/>
    <w:basedOn w:val="10GrundtextZchn"/>
    <w:link w:val="72Gefahrenfolgen"/>
    <w:rsid w:val="00226CFB"/>
    <w:rPr>
      <w:rFonts w:eastAsiaTheme="minorHAnsi" w:cs="Times New Roman"/>
      <w:color w:val="000000" w:themeColor="text1"/>
      <w:sz w:val="22"/>
      <w:szCs w:val="22"/>
      <w:lang w:eastAsia="en-US"/>
    </w:rPr>
  </w:style>
  <w:style w:type="paragraph" w:customStyle="1" w:styleId="73Gefahrensymbol">
    <w:name w:val="7.3 Gefahrensymbol"/>
    <w:rsid w:val="00226CFB"/>
    <w:pPr>
      <w:spacing w:before="60" w:after="60"/>
    </w:pPr>
    <w:rPr>
      <w:rFonts w:eastAsiaTheme="minorHAnsi" w:cs="Times New Roman"/>
      <w:sz w:val="22"/>
      <w:szCs w:val="22"/>
      <w:lang w:eastAsia="en-US"/>
    </w:rPr>
  </w:style>
  <w:style w:type="character" w:customStyle="1" w:styleId="nowrap">
    <w:name w:val="nowrap"/>
    <w:basedOn w:val="Absatz-Standardschriftart"/>
    <w:rsid w:val="00DD0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9948">
      <w:bodyDiv w:val="1"/>
      <w:marLeft w:val="0"/>
      <w:marRight w:val="0"/>
      <w:marTop w:val="0"/>
      <w:marBottom w:val="0"/>
      <w:divBdr>
        <w:top w:val="none" w:sz="0" w:space="0" w:color="auto"/>
        <w:left w:val="none" w:sz="0" w:space="0" w:color="auto"/>
        <w:bottom w:val="none" w:sz="0" w:space="0" w:color="auto"/>
        <w:right w:val="none" w:sz="0" w:space="0" w:color="auto"/>
      </w:divBdr>
    </w:div>
    <w:div w:id="639313311">
      <w:bodyDiv w:val="1"/>
      <w:marLeft w:val="0"/>
      <w:marRight w:val="0"/>
      <w:marTop w:val="0"/>
      <w:marBottom w:val="0"/>
      <w:divBdr>
        <w:top w:val="none" w:sz="0" w:space="0" w:color="auto"/>
        <w:left w:val="none" w:sz="0" w:space="0" w:color="auto"/>
        <w:bottom w:val="none" w:sz="0" w:space="0" w:color="auto"/>
        <w:right w:val="none" w:sz="0" w:space="0" w:color="auto"/>
      </w:divBdr>
    </w:div>
    <w:div w:id="881016367">
      <w:bodyDiv w:val="1"/>
      <w:marLeft w:val="0"/>
      <w:marRight w:val="0"/>
      <w:marTop w:val="0"/>
      <w:marBottom w:val="0"/>
      <w:divBdr>
        <w:top w:val="none" w:sz="0" w:space="0" w:color="auto"/>
        <w:left w:val="none" w:sz="0" w:space="0" w:color="auto"/>
        <w:bottom w:val="none" w:sz="0" w:space="0" w:color="auto"/>
        <w:right w:val="none" w:sz="0" w:space="0" w:color="auto"/>
      </w:divBdr>
    </w:div>
    <w:div w:id="897588550">
      <w:bodyDiv w:val="1"/>
      <w:marLeft w:val="0"/>
      <w:marRight w:val="0"/>
      <w:marTop w:val="0"/>
      <w:marBottom w:val="0"/>
      <w:divBdr>
        <w:top w:val="none" w:sz="0" w:space="0" w:color="auto"/>
        <w:left w:val="none" w:sz="0" w:space="0" w:color="auto"/>
        <w:bottom w:val="none" w:sz="0" w:space="0" w:color="auto"/>
        <w:right w:val="none" w:sz="0" w:space="0" w:color="auto"/>
      </w:divBdr>
    </w:div>
    <w:div w:id="977342888">
      <w:bodyDiv w:val="1"/>
      <w:marLeft w:val="0"/>
      <w:marRight w:val="0"/>
      <w:marTop w:val="0"/>
      <w:marBottom w:val="0"/>
      <w:divBdr>
        <w:top w:val="none" w:sz="0" w:space="0" w:color="auto"/>
        <w:left w:val="none" w:sz="0" w:space="0" w:color="auto"/>
        <w:bottom w:val="none" w:sz="0" w:space="0" w:color="auto"/>
        <w:right w:val="none" w:sz="0" w:space="0" w:color="auto"/>
      </w:divBdr>
    </w:div>
    <w:div w:id="996231932">
      <w:bodyDiv w:val="1"/>
      <w:marLeft w:val="0"/>
      <w:marRight w:val="0"/>
      <w:marTop w:val="0"/>
      <w:marBottom w:val="0"/>
      <w:divBdr>
        <w:top w:val="none" w:sz="0" w:space="0" w:color="auto"/>
        <w:left w:val="none" w:sz="0" w:space="0" w:color="auto"/>
        <w:bottom w:val="none" w:sz="0" w:space="0" w:color="auto"/>
        <w:right w:val="none" w:sz="0" w:space="0" w:color="auto"/>
      </w:divBdr>
    </w:div>
    <w:div w:id="1021783413">
      <w:bodyDiv w:val="1"/>
      <w:marLeft w:val="0"/>
      <w:marRight w:val="0"/>
      <w:marTop w:val="0"/>
      <w:marBottom w:val="0"/>
      <w:divBdr>
        <w:top w:val="none" w:sz="0" w:space="0" w:color="auto"/>
        <w:left w:val="none" w:sz="0" w:space="0" w:color="auto"/>
        <w:bottom w:val="none" w:sz="0" w:space="0" w:color="auto"/>
        <w:right w:val="none" w:sz="0" w:space="0" w:color="auto"/>
      </w:divBdr>
    </w:div>
    <w:div w:id="1051807844">
      <w:bodyDiv w:val="1"/>
      <w:marLeft w:val="0"/>
      <w:marRight w:val="0"/>
      <w:marTop w:val="0"/>
      <w:marBottom w:val="0"/>
      <w:divBdr>
        <w:top w:val="none" w:sz="0" w:space="0" w:color="auto"/>
        <w:left w:val="none" w:sz="0" w:space="0" w:color="auto"/>
        <w:bottom w:val="none" w:sz="0" w:space="0" w:color="auto"/>
        <w:right w:val="none" w:sz="0" w:space="0" w:color="auto"/>
      </w:divBdr>
    </w:div>
    <w:div w:id="1537809741">
      <w:bodyDiv w:val="1"/>
      <w:marLeft w:val="0"/>
      <w:marRight w:val="0"/>
      <w:marTop w:val="0"/>
      <w:marBottom w:val="0"/>
      <w:divBdr>
        <w:top w:val="none" w:sz="0" w:space="0" w:color="auto"/>
        <w:left w:val="none" w:sz="0" w:space="0" w:color="auto"/>
        <w:bottom w:val="none" w:sz="0" w:space="0" w:color="auto"/>
        <w:right w:val="none" w:sz="0" w:space="0" w:color="auto"/>
      </w:divBdr>
    </w:div>
    <w:div w:id="1667828782">
      <w:bodyDiv w:val="1"/>
      <w:marLeft w:val="0"/>
      <w:marRight w:val="0"/>
      <w:marTop w:val="0"/>
      <w:marBottom w:val="0"/>
      <w:divBdr>
        <w:top w:val="none" w:sz="0" w:space="0" w:color="auto"/>
        <w:left w:val="none" w:sz="0" w:space="0" w:color="auto"/>
        <w:bottom w:val="none" w:sz="0" w:space="0" w:color="auto"/>
        <w:right w:val="none" w:sz="0" w:space="0" w:color="auto"/>
      </w:divBdr>
    </w:div>
    <w:div w:id="203727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image" Target="media/image18.jpeg"/><Relationship Id="rId32" Type="http://schemas.openxmlformats.org/officeDocument/2006/relationships/image" Target="media/image26.JP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G"/><Relationship Id="rId44" Type="http://schemas.openxmlformats.org/officeDocument/2006/relationships/image" Target="media/image38.jpeg"/><Relationship Id="rId52"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e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footer" Target="footer3.xml"/><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am\Documents\00_ECT_Allgemein\ECT%20FB%20Hoch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B8693-F881-4471-9A96-F38320366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ECT FB Hochformat</Template>
  <TotalTime>0</TotalTime>
  <Pages>78</Pages>
  <Words>12019</Words>
  <Characters>96497</Characters>
  <Application>Microsoft Office Word</Application>
  <DocSecurity>0</DocSecurity>
  <Lines>804</Lines>
  <Paragraphs>216</Paragraphs>
  <ScaleCrop>false</ScaleCrop>
  <HeadingPairs>
    <vt:vector size="2" baseType="variant">
      <vt:variant>
        <vt:lpstr>Titel</vt:lpstr>
      </vt:variant>
      <vt:variant>
        <vt:i4>1</vt:i4>
      </vt:variant>
    </vt:vector>
  </HeadingPairs>
  <TitlesOfParts>
    <vt:vector size="1" baseType="lpstr">
      <vt:lpstr>FB-86</vt:lpstr>
    </vt:vector>
  </TitlesOfParts>
  <Manager>IOQ GbR</Manager>
  <Company>ECT-KEMA GmbH</Company>
  <LinksUpToDate>false</LinksUpToDate>
  <CharactersWithSpaces>108300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FB-86</dc:title>
  <dc:subject>Risikobeurteilung (gem. DIN EN ISO 12100)</dc:subject>
  <dc:creator>Martin Adam</dc:creator>
  <cp:keywords/>
  <dc:description>geprüft:  07.06.2017</dc:description>
  <cp:lastModifiedBy>madam</cp:lastModifiedBy>
  <cp:revision>764</cp:revision>
  <cp:lastPrinted>2021-12-15T10:46:00Z</cp:lastPrinted>
  <dcterms:created xsi:type="dcterms:W3CDTF">2019-05-14T09:01:00Z</dcterms:created>
  <dcterms:modified xsi:type="dcterms:W3CDTF">2023-08-17T06:22:00Z</dcterms:modified>
  <cp:category>Formblatt</cp:category>
  <cp:contentStatus>gültig ab:  22.03.2019</cp:contentStatus>
  <dc:language>GF, Hr. Seidel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i4>0</vt:i4>
  </property>
  <property fmtid="{D5CDD505-2E9C-101B-9397-08002B2CF9AE}" pid="3" name="gültig ab">
    <vt:filetime>2016-03-30T22:00:00Z</vt:filetime>
  </property>
</Properties>
</file>